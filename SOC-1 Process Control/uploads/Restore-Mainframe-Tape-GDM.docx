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57B7" w14:textId="77777777" w:rsidR="00351D4D" w:rsidRDefault="00351D4D" w:rsidP="00F86554">
      <w:pPr>
        <w:spacing w:after="0" w:line="240" w:lineRule="auto"/>
        <w:rPr>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95"/>
        <w:gridCol w:w="1024"/>
        <w:gridCol w:w="2095"/>
        <w:gridCol w:w="2097"/>
      </w:tblGrid>
      <w:tr w:rsidR="00351D4D" w:rsidRPr="00351D4D" w14:paraId="341C5F13" w14:textId="77777777" w:rsidTr="00DA51B2">
        <w:trPr>
          <w:jc w:val="center"/>
        </w:trPr>
        <w:tc>
          <w:tcPr>
            <w:tcW w:w="9360" w:type="dxa"/>
            <w:gridSpan w:val="5"/>
            <w:tcBorders>
              <w:top w:val="single" w:sz="12" w:space="0" w:color="auto"/>
              <w:left w:val="nil"/>
              <w:bottom w:val="single" w:sz="2" w:space="0" w:color="auto"/>
              <w:right w:val="nil"/>
            </w:tcBorders>
            <w:shd w:val="pct5" w:color="auto" w:fill="auto"/>
          </w:tcPr>
          <w:p w14:paraId="2251B869" w14:textId="4BDA10D0" w:rsidR="00351D4D" w:rsidRPr="00351D4D" w:rsidRDefault="00CE2739" w:rsidP="00DA51B2">
            <w:pPr>
              <w:spacing w:after="0" w:line="240" w:lineRule="auto"/>
              <w:jc w:val="center"/>
              <w:rPr>
                <w:rFonts w:cs="Calibri"/>
                <w:b/>
                <w:color w:val="C36F89"/>
                <w:sz w:val="36"/>
                <w:szCs w:val="36"/>
              </w:rPr>
            </w:pPr>
            <w:r>
              <w:rPr>
                <w:rFonts w:cs="Calibri"/>
                <w:b/>
                <w:color w:val="C36F89"/>
                <w:sz w:val="36"/>
                <w:szCs w:val="36"/>
              </w:rPr>
              <w:t>Mainframe Restoration Tape or GDM</w:t>
            </w:r>
          </w:p>
        </w:tc>
      </w:tr>
      <w:tr w:rsidR="00351D4D" w:rsidRPr="00351D4D" w14:paraId="4C25594E" w14:textId="77777777" w:rsidTr="00DA51B2">
        <w:trPr>
          <w:jc w:val="center"/>
        </w:trPr>
        <w:tc>
          <w:tcPr>
            <w:tcW w:w="2049" w:type="dxa"/>
            <w:tcBorders>
              <w:top w:val="single" w:sz="2" w:space="0" w:color="auto"/>
              <w:left w:val="nil"/>
              <w:bottom w:val="nil"/>
              <w:right w:val="nil"/>
            </w:tcBorders>
            <w:shd w:val="clear" w:color="auto" w:fill="auto"/>
          </w:tcPr>
          <w:p w14:paraId="3F783375" w14:textId="77777777" w:rsidR="00351D4D" w:rsidRPr="00351D4D" w:rsidRDefault="00351D4D" w:rsidP="00DA51B2">
            <w:pPr>
              <w:spacing w:after="0" w:line="240" w:lineRule="auto"/>
              <w:jc w:val="right"/>
              <w:rPr>
                <w:rFonts w:cs="Calibri"/>
                <w:sz w:val="20"/>
                <w:szCs w:val="20"/>
              </w:rPr>
            </w:pPr>
          </w:p>
        </w:tc>
        <w:tc>
          <w:tcPr>
            <w:tcW w:w="2095" w:type="dxa"/>
            <w:tcBorders>
              <w:top w:val="single" w:sz="2" w:space="0" w:color="auto"/>
              <w:left w:val="nil"/>
              <w:bottom w:val="nil"/>
              <w:right w:val="nil"/>
            </w:tcBorders>
            <w:shd w:val="clear" w:color="auto" w:fill="auto"/>
          </w:tcPr>
          <w:p w14:paraId="015ADFA5" w14:textId="77777777" w:rsidR="00351D4D" w:rsidRPr="00351D4D" w:rsidRDefault="00351D4D" w:rsidP="00DA51B2">
            <w:pPr>
              <w:spacing w:after="0" w:line="240" w:lineRule="auto"/>
              <w:rPr>
                <w:rFonts w:cs="Calibri"/>
                <w:sz w:val="20"/>
                <w:szCs w:val="20"/>
              </w:rPr>
            </w:pPr>
          </w:p>
        </w:tc>
        <w:tc>
          <w:tcPr>
            <w:tcW w:w="1024" w:type="dxa"/>
            <w:tcBorders>
              <w:top w:val="single" w:sz="2" w:space="0" w:color="auto"/>
              <w:left w:val="nil"/>
              <w:bottom w:val="nil"/>
              <w:right w:val="nil"/>
            </w:tcBorders>
            <w:shd w:val="clear" w:color="auto" w:fill="auto"/>
          </w:tcPr>
          <w:p w14:paraId="1642675B" w14:textId="77777777" w:rsidR="00351D4D" w:rsidRPr="00351D4D" w:rsidRDefault="00351D4D" w:rsidP="00DA51B2">
            <w:pPr>
              <w:spacing w:after="0" w:line="240" w:lineRule="auto"/>
              <w:rPr>
                <w:rFonts w:cs="Calibri"/>
                <w:sz w:val="20"/>
                <w:szCs w:val="20"/>
              </w:rPr>
            </w:pPr>
          </w:p>
        </w:tc>
        <w:tc>
          <w:tcPr>
            <w:tcW w:w="2095" w:type="dxa"/>
            <w:tcBorders>
              <w:top w:val="single" w:sz="2" w:space="0" w:color="auto"/>
              <w:left w:val="nil"/>
              <w:bottom w:val="nil"/>
              <w:right w:val="nil"/>
            </w:tcBorders>
            <w:shd w:val="clear" w:color="auto" w:fill="auto"/>
          </w:tcPr>
          <w:p w14:paraId="0C83BA32" w14:textId="77777777" w:rsidR="00351D4D" w:rsidRPr="00351D4D" w:rsidRDefault="00351D4D" w:rsidP="00DA51B2">
            <w:pPr>
              <w:spacing w:after="0" w:line="240" w:lineRule="auto"/>
              <w:jc w:val="right"/>
              <w:rPr>
                <w:rFonts w:cs="Calibri"/>
                <w:sz w:val="20"/>
                <w:szCs w:val="20"/>
              </w:rPr>
            </w:pPr>
          </w:p>
        </w:tc>
        <w:tc>
          <w:tcPr>
            <w:tcW w:w="2097" w:type="dxa"/>
            <w:tcBorders>
              <w:top w:val="single" w:sz="2" w:space="0" w:color="auto"/>
              <w:left w:val="nil"/>
              <w:bottom w:val="nil"/>
              <w:right w:val="nil"/>
            </w:tcBorders>
            <w:shd w:val="clear" w:color="auto" w:fill="auto"/>
          </w:tcPr>
          <w:p w14:paraId="348ACE9E" w14:textId="77777777" w:rsidR="00351D4D" w:rsidRPr="00351D4D" w:rsidRDefault="00351D4D" w:rsidP="00DA51B2">
            <w:pPr>
              <w:spacing w:after="0" w:line="240" w:lineRule="auto"/>
              <w:rPr>
                <w:rFonts w:cs="Calibri"/>
                <w:sz w:val="20"/>
                <w:szCs w:val="20"/>
              </w:rPr>
            </w:pPr>
          </w:p>
        </w:tc>
      </w:tr>
      <w:tr w:rsidR="00351D4D" w:rsidRPr="00351D4D" w14:paraId="42D9DF69" w14:textId="77777777" w:rsidTr="00DA51B2">
        <w:trPr>
          <w:jc w:val="center"/>
        </w:trPr>
        <w:tc>
          <w:tcPr>
            <w:tcW w:w="2049" w:type="dxa"/>
            <w:tcBorders>
              <w:top w:val="nil"/>
              <w:left w:val="nil"/>
              <w:bottom w:val="nil"/>
              <w:right w:val="nil"/>
            </w:tcBorders>
            <w:shd w:val="clear" w:color="auto" w:fill="auto"/>
          </w:tcPr>
          <w:p w14:paraId="4FDFD59F" w14:textId="77777777" w:rsidR="00351D4D" w:rsidRPr="00DA51B2" w:rsidRDefault="00351D4D" w:rsidP="00DA51B2">
            <w:pPr>
              <w:spacing w:after="0" w:line="240" w:lineRule="auto"/>
              <w:jc w:val="right"/>
              <w:rPr>
                <w:b/>
                <w:sz w:val="20"/>
                <w:szCs w:val="20"/>
              </w:rPr>
            </w:pPr>
            <w:r w:rsidRPr="00DA51B2">
              <w:rPr>
                <w:b/>
                <w:sz w:val="20"/>
                <w:szCs w:val="20"/>
              </w:rPr>
              <w:t>Originator:</w:t>
            </w:r>
          </w:p>
        </w:tc>
        <w:tc>
          <w:tcPr>
            <w:tcW w:w="2095" w:type="dxa"/>
            <w:tcBorders>
              <w:top w:val="nil"/>
              <w:left w:val="nil"/>
              <w:bottom w:val="nil"/>
              <w:right w:val="nil"/>
            </w:tcBorders>
            <w:shd w:val="clear" w:color="auto" w:fill="auto"/>
          </w:tcPr>
          <w:p w14:paraId="59131378" w14:textId="20411E20" w:rsidR="00351D4D" w:rsidRPr="00DA51B2" w:rsidRDefault="00EA5059" w:rsidP="00DA51B2">
            <w:pPr>
              <w:spacing w:after="0" w:line="240" w:lineRule="auto"/>
              <w:rPr>
                <w:sz w:val="20"/>
                <w:szCs w:val="20"/>
              </w:rPr>
            </w:pPr>
            <w:r>
              <w:rPr>
                <w:sz w:val="20"/>
                <w:szCs w:val="20"/>
              </w:rPr>
              <w:t>Tom Dien</w:t>
            </w:r>
          </w:p>
        </w:tc>
        <w:tc>
          <w:tcPr>
            <w:tcW w:w="1024" w:type="dxa"/>
            <w:tcBorders>
              <w:top w:val="nil"/>
              <w:left w:val="nil"/>
              <w:bottom w:val="nil"/>
              <w:right w:val="nil"/>
            </w:tcBorders>
            <w:shd w:val="clear" w:color="auto" w:fill="auto"/>
          </w:tcPr>
          <w:p w14:paraId="4BDED336"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3E5998AE" w14:textId="77777777" w:rsidR="00351D4D" w:rsidRPr="00DA51B2" w:rsidRDefault="00351D4D" w:rsidP="00DA51B2">
            <w:pPr>
              <w:spacing w:after="0" w:line="240" w:lineRule="auto"/>
              <w:jc w:val="right"/>
              <w:rPr>
                <w:b/>
                <w:sz w:val="20"/>
                <w:szCs w:val="20"/>
              </w:rPr>
            </w:pPr>
            <w:r w:rsidRPr="00DA51B2">
              <w:rPr>
                <w:b/>
                <w:sz w:val="20"/>
                <w:szCs w:val="20"/>
              </w:rPr>
              <w:t xml:space="preserve">Effective Date: </w:t>
            </w:r>
          </w:p>
        </w:tc>
        <w:tc>
          <w:tcPr>
            <w:tcW w:w="2097" w:type="dxa"/>
            <w:tcBorders>
              <w:top w:val="nil"/>
              <w:left w:val="nil"/>
              <w:bottom w:val="nil"/>
              <w:right w:val="nil"/>
            </w:tcBorders>
            <w:shd w:val="clear" w:color="auto" w:fill="auto"/>
          </w:tcPr>
          <w:p w14:paraId="0E4331CB" w14:textId="77777777" w:rsidR="00351D4D" w:rsidRPr="00DA51B2" w:rsidRDefault="00351D4D" w:rsidP="00DA51B2">
            <w:pPr>
              <w:spacing w:after="0" w:line="240" w:lineRule="auto"/>
              <w:rPr>
                <w:sz w:val="20"/>
                <w:szCs w:val="20"/>
              </w:rPr>
            </w:pPr>
            <w:r w:rsidRPr="00DA51B2">
              <w:rPr>
                <w:sz w:val="20"/>
                <w:szCs w:val="20"/>
              </w:rPr>
              <w:t>September 26, 2020</w:t>
            </w:r>
          </w:p>
        </w:tc>
      </w:tr>
      <w:tr w:rsidR="00351D4D" w:rsidRPr="00351D4D" w14:paraId="31CA0F7A" w14:textId="77777777" w:rsidTr="00DA51B2">
        <w:trPr>
          <w:jc w:val="center"/>
        </w:trPr>
        <w:tc>
          <w:tcPr>
            <w:tcW w:w="2049" w:type="dxa"/>
            <w:tcBorders>
              <w:top w:val="nil"/>
              <w:left w:val="nil"/>
              <w:bottom w:val="nil"/>
              <w:right w:val="nil"/>
            </w:tcBorders>
            <w:shd w:val="clear" w:color="auto" w:fill="auto"/>
          </w:tcPr>
          <w:p w14:paraId="3B5C8E7F" w14:textId="77777777" w:rsidR="00351D4D" w:rsidRPr="00DA51B2" w:rsidRDefault="00351D4D" w:rsidP="00DA51B2">
            <w:pPr>
              <w:spacing w:after="0" w:line="240" w:lineRule="auto"/>
              <w:jc w:val="right"/>
              <w:rPr>
                <w:b/>
                <w:sz w:val="20"/>
                <w:szCs w:val="20"/>
              </w:rPr>
            </w:pPr>
            <w:r w:rsidRPr="00DA51B2">
              <w:rPr>
                <w:b/>
                <w:sz w:val="20"/>
                <w:szCs w:val="20"/>
              </w:rPr>
              <w:t>Manager Approval:</w:t>
            </w:r>
          </w:p>
        </w:tc>
        <w:tc>
          <w:tcPr>
            <w:tcW w:w="2095" w:type="dxa"/>
            <w:tcBorders>
              <w:top w:val="nil"/>
              <w:left w:val="nil"/>
              <w:bottom w:val="nil"/>
              <w:right w:val="nil"/>
            </w:tcBorders>
            <w:shd w:val="clear" w:color="auto" w:fill="auto"/>
          </w:tcPr>
          <w:p w14:paraId="68D35F52" w14:textId="77777777" w:rsidR="00351D4D" w:rsidRPr="00DA51B2" w:rsidRDefault="00351D4D" w:rsidP="00DA51B2">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0FFCCE0B"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70793C22" w14:textId="77777777" w:rsidR="00351D4D" w:rsidRPr="00DA51B2" w:rsidRDefault="00351D4D" w:rsidP="00DA51B2">
            <w:pPr>
              <w:spacing w:after="0" w:line="240" w:lineRule="auto"/>
              <w:jc w:val="right"/>
              <w:rPr>
                <w:b/>
                <w:sz w:val="20"/>
                <w:szCs w:val="20"/>
              </w:rPr>
            </w:pPr>
            <w:r w:rsidRPr="00DA51B2">
              <w:rPr>
                <w:b/>
                <w:sz w:val="20"/>
                <w:szCs w:val="20"/>
              </w:rPr>
              <w:t>Original Date:</w:t>
            </w:r>
          </w:p>
        </w:tc>
        <w:tc>
          <w:tcPr>
            <w:tcW w:w="2097" w:type="dxa"/>
            <w:tcBorders>
              <w:top w:val="nil"/>
              <w:left w:val="nil"/>
              <w:bottom w:val="nil"/>
              <w:right w:val="nil"/>
            </w:tcBorders>
            <w:shd w:val="clear" w:color="auto" w:fill="auto"/>
          </w:tcPr>
          <w:p w14:paraId="7604D0C5" w14:textId="77777777" w:rsidR="00351D4D" w:rsidRPr="00DA51B2" w:rsidRDefault="00351D4D" w:rsidP="00DA51B2">
            <w:pPr>
              <w:spacing w:after="0" w:line="240" w:lineRule="auto"/>
              <w:rPr>
                <w:sz w:val="20"/>
                <w:szCs w:val="20"/>
              </w:rPr>
            </w:pPr>
            <w:r w:rsidRPr="00DA51B2">
              <w:rPr>
                <w:sz w:val="20"/>
                <w:szCs w:val="20"/>
              </w:rPr>
              <w:t>September 26, 2020</w:t>
            </w:r>
          </w:p>
        </w:tc>
      </w:tr>
      <w:tr w:rsidR="00351D4D" w:rsidRPr="00351D4D" w14:paraId="6B2F6E7D" w14:textId="77777777" w:rsidTr="00DA51B2">
        <w:trPr>
          <w:jc w:val="center"/>
        </w:trPr>
        <w:tc>
          <w:tcPr>
            <w:tcW w:w="2049" w:type="dxa"/>
            <w:tcBorders>
              <w:top w:val="nil"/>
              <w:left w:val="nil"/>
              <w:bottom w:val="nil"/>
              <w:right w:val="nil"/>
            </w:tcBorders>
            <w:shd w:val="clear" w:color="auto" w:fill="auto"/>
          </w:tcPr>
          <w:p w14:paraId="2FC0832E" w14:textId="77777777" w:rsidR="00351D4D" w:rsidRPr="00DA51B2" w:rsidRDefault="00351D4D" w:rsidP="00DA51B2">
            <w:pPr>
              <w:spacing w:after="0" w:line="240" w:lineRule="auto"/>
              <w:jc w:val="right"/>
              <w:rPr>
                <w:sz w:val="20"/>
                <w:szCs w:val="20"/>
              </w:rPr>
            </w:pPr>
          </w:p>
        </w:tc>
        <w:tc>
          <w:tcPr>
            <w:tcW w:w="2095" w:type="dxa"/>
            <w:tcBorders>
              <w:top w:val="nil"/>
              <w:left w:val="nil"/>
              <w:bottom w:val="nil"/>
              <w:right w:val="nil"/>
            </w:tcBorders>
            <w:shd w:val="clear" w:color="auto" w:fill="auto"/>
          </w:tcPr>
          <w:p w14:paraId="0775369C" w14:textId="77777777" w:rsidR="00351D4D" w:rsidRPr="00DA51B2" w:rsidRDefault="00351D4D" w:rsidP="00DA51B2">
            <w:pPr>
              <w:spacing w:after="0" w:line="240" w:lineRule="auto"/>
              <w:rPr>
                <w:sz w:val="20"/>
                <w:szCs w:val="20"/>
              </w:rPr>
            </w:pPr>
          </w:p>
        </w:tc>
        <w:tc>
          <w:tcPr>
            <w:tcW w:w="1024" w:type="dxa"/>
            <w:tcBorders>
              <w:top w:val="nil"/>
              <w:left w:val="nil"/>
              <w:bottom w:val="nil"/>
              <w:right w:val="nil"/>
            </w:tcBorders>
            <w:shd w:val="clear" w:color="auto" w:fill="auto"/>
          </w:tcPr>
          <w:p w14:paraId="36BCA94F"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7EB7FCBC" w14:textId="77777777" w:rsidR="00351D4D" w:rsidRPr="00DA51B2" w:rsidRDefault="00351D4D" w:rsidP="00DA51B2">
            <w:pPr>
              <w:spacing w:after="0" w:line="240" w:lineRule="auto"/>
              <w:jc w:val="right"/>
              <w:rPr>
                <w:b/>
                <w:sz w:val="20"/>
                <w:szCs w:val="20"/>
              </w:rPr>
            </w:pPr>
            <w:r w:rsidRPr="00DA51B2">
              <w:rPr>
                <w:b/>
                <w:sz w:val="20"/>
                <w:szCs w:val="20"/>
              </w:rPr>
              <w:t>Revision Date:</w:t>
            </w:r>
          </w:p>
        </w:tc>
        <w:tc>
          <w:tcPr>
            <w:tcW w:w="2097" w:type="dxa"/>
            <w:tcBorders>
              <w:top w:val="nil"/>
              <w:left w:val="nil"/>
              <w:bottom w:val="nil"/>
              <w:right w:val="nil"/>
            </w:tcBorders>
            <w:shd w:val="clear" w:color="auto" w:fill="auto"/>
          </w:tcPr>
          <w:p w14:paraId="7367AB9C" w14:textId="77777777" w:rsidR="00351D4D" w:rsidRPr="00DA51B2" w:rsidRDefault="00351D4D" w:rsidP="00DA51B2">
            <w:pPr>
              <w:spacing w:after="0" w:line="240" w:lineRule="auto"/>
              <w:rPr>
                <w:sz w:val="20"/>
                <w:szCs w:val="20"/>
              </w:rPr>
            </w:pPr>
            <w:r w:rsidRPr="00DA51B2">
              <w:rPr>
                <w:sz w:val="20"/>
                <w:szCs w:val="20"/>
              </w:rPr>
              <w:t>September 26, 2020</w:t>
            </w:r>
          </w:p>
        </w:tc>
      </w:tr>
      <w:tr w:rsidR="00351D4D" w:rsidRPr="00351D4D" w14:paraId="6EF57B8F" w14:textId="77777777" w:rsidTr="00DA51B2">
        <w:trPr>
          <w:jc w:val="center"/>
        </w:trPr>
        <w:tc>
          <w:tcPr>
            <w:tcW w:w="2049" w:type="dxa"/>
            <w:tcBorders>
              <w:top w:val="nil"/>
              <w:left w:val="nil"/>
              <w:bottom w:val="nil"/>
              <w:right w:val="nil"/>
            </w:tcBorders>
            <w:shd w:val="clear" w:color="auto" w:fill="auto"/>
          </w:tcPr>
          <w:p w14:paraId="15AEA421" w14:textId="77777777" w:rsidR="00351D4D" w:rsidRPr="00DA51B2" w:rsidRDefault="00351D4D" w:rsidP="00DA51B2">
            <w:pPr>
              <w:spacing w:after="0" w:line="240" w:lineRule="auto"/>
              <w:jc w:val="right"/>
              <w:rPr>
                <w:sz w:val="20"/>
                <w:szCs w:val="20"/>
              </w:rPr>
            </w:pPr>
          </w:p>
        </w:tc>
        <w:tc>
          <w:tcPr>
            <w:tcW w:w="2095" w:type="dxa"/>
            <w:tcBorders>
              <w:top w:val="nil"/>
              <w:left w:val="nil"/>
              <w:bottom w:val="nil"/>
              <w:right w:val="nil"/>
            </w:tcBorders>
            <w:shd w:val="clear" w:color="auto" w:fill="auto"/>
          </w:tcPr>
          <w:p w14:paraId="67DB3D0F" w14:textId="77777777" w:rsidR="00351D4D" w:rsidRPr="00DA51B2" w:rsidRDefault="00351D4D" w:rsidP="00DA51B2">
            <w:pPr>
              <w:spacing w:after="0" w:line="240" w:lineRule="auto"/>
              <w:rPr>
                <w:sz w:val="20"/>
                <w:szCs w:val="20"/>
              </w:rPr>
            </w:pPr>
          </w:p>
        </w:tc>
        <w:tc>
          <w:tcPr>
            <w:tcW w:w="1024" w:type="dxa"/>
            <w:tcBorders>
              <w:top w:val="nil"/>
              <w:left w:val="nil"/>
              <w:bottom w:val="nil"/>
              <w:right w:val="nil"/>
            </w:tcBorders>
            <w:shd w:val="clear" w:color="auto" w:fill="auto"/>
          </w:tcPr>
          <w:p w14:paraId="60C255B1"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1A5E6110" w14:textId="77777777" w:rsidR="00351D4D" w:rsidRPr="00DA51B2" w:rsidRDefault="00351D4D" w:rsidP="00DA51B2">
            <w:pPr>
              <w:spacing w:after="0" w:line="240" w:lineRule="auto"/>
              <w:jc w:val="right"/>
              <w:rPr>
                <w:b/>
                <w:sz w:val="20"/>
                <w:szCs w:val="20"/>
              </w:rPr>
            </w:pPr>
          </w:p>
        </w:tc>
        <w:tc>
          <w:tcPr>
            <w:tcW w:w="2097" w:type="dxa"/>
            <w:tcBorders>
              <w:top w:val="nil"/>
              <w:left w:val="nil"/>
              <w:bottom w:val="nil"/>
              <w:right w:val="nil"/>
            </w:tcBorders>
            <w:shd w:val="clear" w:color="auto" w:fill="auto"/>
          </w:tcPr>
          <w:p w14:paraId="31BE5CA9" w14:textId="77777777" w:rsidR="00351D4D" w:rsidRPr="00DA51B2" w:rsidRDefault="00351D4D" w:rsidP="00DA51B2">
            <w:pPr>
              <w:spacing w:after="0" w:line="240" w:lineRule="auto"/>
              <w:rPr>
                <w:sz w:val="20"/>
                <w:szCs w:val="20"/>
              </w:rPr>
            </w:pPr>
          </w:p>
        </w:tc>
      </w:tr>
      <w:tr w:rsidR="00351D4D" w:rsidRPr="00351D4D" w14:paraId="31A35C6F" w14:textId="77777777" w:rsidTr="00DA51B2">
        <w:trPr>
          <w:jc w:val="center"/>
        </w:trPr>
        <w:tc>
          <w:tcPr>
            <w:tcW w:w="9360" w:type="dxa"/>
            <w:gridSpan w:val="5"/>
            <w:tcBorders>
              <w:top w:val="single" w:sz="12" w:space="0" w:color="auto"/>
              <w:left w:val="nil"/>
              <w:bottom w:val="nil"/>
              <w:right w:val="nil"/>
            </w:tcBorders>
            <w:shd w:val="pct5" w:color="auto" w:fill="auto"/>
          </w:tcPr>
          <w:p w14:paraId="5A9217AE" w14:textId="77777777" w:rsidR="00351D4D" w:rsidRPr="00351D4D" w:rsidRDefault="00351D4D" w:rsidP="00DA51B2">
            <w:pPr>
              <w:spacing w:after="0" w:line="240" w:lineRule="auto"/>
              <w:rPr>
                <w:rFonts w:cs="Calibri"/>
                <w:b/>
                <w:sz w:val="24"/>
                <w:szCs w:val="24"/>
              </w:rPr>
            </w:pPr>
          </w:p>
        </w:tc>
      </w:tr>
      <w:tr w:rsidR="00351D4D" w:rsidRPr="00351D4D" w14:paraId="08BD3A58" w14:textId="77777777" w:rsidTr="00DA51B2">
        <w:trPr>
          <w:jc w:val="center"/>
        </w:trPr>
        <w:tc>
          <w:tcPr>
            <w:tcW w:w="9360" w:type="dxa"/>
            <w:gridSpan w:val="5"/>
            <w:tcBorders>
              <w:top w:val="nil"/>
              <w:left w:val="nil"/>
              <w:bottom w:val="single" w:sz="2" w:space="0" w:color="auto"/>
              <w:right w:val="nil"/>
            </w:tcBorders>
            <w:shd w:val="pct5" w:color="auto" w:fill="auto"/>
          </w:tcPr>
          <w:p w14:paraId="631DC937" w14:textId="77777777" w:rsidR="00351D4D" w:rsidRPr="00351D4D" w:rsidRDefault="00351D4D" w:rsidP="00DA51B2">
            <w:pPr>
              <w:spacing w:after="0" w:line="240" w:lineRule="auto"/>
              <w:rPr>
                <w:rFonts w:cs="Calibri"/>
                <w:b/>
                <w:color w:val="C36F89"/>
                <w:sz w:val="30"/>
                <w:szCs w:val="30"/>
              </w:rPr>
            </w:pPr>
            <w:r w:rsidRPr="00351D4D">
              <w:rPr>
                <w:rFonts w:cs="Calibri"/>
                <w:b/>
                <w:color w:val="C36F89"/>
                <w:sz w:val="30"/>
                <w:szCs w:val="30"/>
              </w:rPr>
              <w:t>PURPOSE</w:t>
            </w:r>
          </w:p>
        </w:tc>
      </w:tr>
      <w:tr w:rsidR="00351D4D" w:rsidRPr="00351D4D" w14:paraId="23A430AE" w14:textId="77777777" w:rsidTr="00DA51B2">
        <w:trPr>
          <w:jc w:val="center"/>
        </w:trPr>
        <w:tc>
          <w:tcPr>
            <w:tcW w:w="9360" w:type="dxa"/>
            <w:gridSpan w:val="5"/>
            <w:tcBorders>
              <w:top w:val="single" w:sz="2" w:space="0" w:color="auto"/>
              <w:left w:val="nil"/>
              <w:bottom w:val="nil"/>
              <w:right w:val="nil"/>
            </w:tcBorders>
            <w:shd w:val="clear" w:color="auto" w:fill="auto"/>
          </w:tcPr>
          <w:p w14:paraId="5E740301" w14:textId="77777777" w:rsidR="00351D4D" w:rsidRPr="00351D4D" w:rsidRDefault="00351D4D" w:rsidP="00DA51B2">
            <w:pPr>
              <w:spacing w:after="0" w:line="240" w:lineRule="auto"/>
              <w:rPr>
                <w:rFonts w:cs="Calibri"/>
                <w:sz w:val="24"/>
                <w:szCs w:val="24"/>
              </w:rPr>
            </w:pPr>
          </w:p>
        </w:tc>
      </w:tr>
      <w:tr w:rsidR="00351D4D" w:rsidRPr="00351D4D" w14:paraId="401CCB87" w14:textId="77777777" w:rsidTr="00DA51B2">
        <w:trPr>
          <w:jc w:val="center"/>
        </w:trPr>
        <w:tc>
          <w:tcPr>
            <w:tcW w:w="9360" w:type="dxa"/>
            <w:gridSpan w:val="5"/>
            <w:tcBorders>
              <w:top w:val="nil"/>
              <w:left w:val="nil"/>
              <w:bottom w:val="nil"/>
              <w:right w:val="nil"/>
            </w:tcBorders>
            <w:shd w:val="clear" w:color="auto" w:fill="auto"/>
          </w:tcPr>
          <w:p w14:paraId="4AA9E4E9" w14:textId="54B6F25C" w:rsidR="00CE2739" w:rsidRPr="00CE2739" w:rsidRDefault="00CE2739" w:rsidP="00CE2739">
            <w:pPr>
              <w:spacing w:after="0" w:line="240" w:lineRule="auto"/>
              <w:rPr>
                <w:sz w:val="24"/>
                <w:szCs w:val="24"/>
              </w:rPr>
            </w:pPr>
            <w:r w:rsidRPr="00CE2739">
              <w:rPr>
                <w:sz w:val="24"/>
                <w:szCs w:val="24"/>
              </w:rPr>
              <w:t>The purpose of this procedure is to provide a comprehensive and systematic approach for restoring a mainframe system using two distinct methods: Tape and Global Disk Mirroring</w:t>
            </w:r>
            <w:r w:rsidR="00670107">
              <w:rPr>
                <w:sz w:val="24"/>
                <w:szCs w:val="24"/>
              </w:rPr>
              <w:t xml:space="preserve"> (GDM) </w:t>
            </w:r>
            <w:r w:rsidRPr="00CE2739">
              <w:rPr>
                <w:sz w:val="24"/>
                <w:szCs w:val="24"/>
              </w:rPr>
              <w:t xml:space="preserve"> copy. This procedure aims to ensure the integrity and availability of critical system data, minimize downtime, and facilitate efficient recovery in the event of system failure or data loss.</w:t>
            </w:r>
          </w:p>
          <w:p w14:paraId="72BF933C" w14:textId="77777777" w:rsidR="00CE2739" w:rsidRPr="00CE2739" w:rsidRDefault="00CE2739" w:rsidP="00CE2739">
            <w:pPr>
              <w:spacing w:after="0" w:line="240" w:lineRule="auto"/>
              <w:rPr>
                <w:sz w:val="24"/>
                <w:szCs w:val="24"/>
              </w:rPr>
            </w:pPr>
            <w:r w:rsidRPr="00CE2739">
              <w:rPr>
                <w:sz w:val="24"/>
                <w:szCs w:val="24"/>
              </w:rPr>
              <w:t>By following the outlined steps for each method, technical infrastructure teams can effectively restore the mainframe system, thereby maintaining operational continuity and safeguarding essential business processes. This procedure is designed to be clear, actionable, and adaptable to various recovery scenarios, ensuring that the restoration process is executed smoothly and reliably.</w:t>
            </w:r>
          </w:p>
          <w:p w14:paraId="6CEC4B97" w14:textId="6CE5E5B3" w:rsidR="00351D4D" w:rsidRPr="00351D4D" w:rsidRDefault="00351D4D" w:rsidP="00DA51B2">
            <w:pPr>
              <w:spacing w:after="0" w:line="240" w:lineRule="auto"/>
              <w:rPr>
                <w:rFonts w:cs="Calibri"/>
                <w:sz w:val="24"/>
                <w:szCs w:val="24"/>
              </w:rPr>
            </w:pPr>
          </w:p>
        </w:tc>
      </w:tr>
      <w:tr w:rsidR="00351D4D" w:rsidRPr="00351D4D" w14:paraId="6CC2157A" w14:textId="77777777" w:rsidTr="00DA51B2">
        <w:trPr>
          <w:jc w:val="center"/>
        </w:trPr>
        <w:tc>
          <w:tcPr>
            <w:tcW w:w="9360" w:type="dxa"/>
            <w:gridSpan w:val="5"/>
            <w:tcBorders>
              <w:top w:val="nil"/>
              <w:left w:val="nil"/>
              <w:bottom w:val="nil"/>
              <w:right w:val="nil"/>
            </w:tcBorders>
            <w:shd w:val="clear" w:color="auto" w:fill="auto"/>
          </w:tcPr>
          <w:p w14:paraId="2BB8D4A2" w14:textId="77777777" w:rsidR="00351D4D" w:rsidRPr="00DA51B2" w:rsidRDefault="00351D4D" w:rsidP="00DA51B2">
            <w:pPr>
              <w:spacing w:after="0" w:line="240" w:lineRule="auto"/>
              <w:rPr>
                <w:sz w:val="24"/>
                <w:szCs w:val="24"/>
              </w:rPr>
            </w:pPr>
          </w:p>
        </w:tc>
      </w:tr>
      <w:tr w:rsidR="00351D4D" w:rsidRPr="00351D4D" w14:paraId="7293111D" w14:textId="77777777" w:rsidTr="00DA51B2">
        <w:trPr>
          <w:jc w:val="center"/>
        </w:trPr>
        <w:tc>
          <w:tcPr>
            <w:tcW w:w="9360" w:type="dxa"/>
            <w:gridSpan w:val="5"/>
            <w:tcBorders>
              <w:top w:val="single" w:sz="12" w:space="0" w:color="auto"/>
              <w:left w:val="nil"/>
              <w:bottom w:val="nil"/>
              <w:right w:val="nil"/>
            </w:tcBorders>
            <w:shd w:val="pct5" w:color="auto" w:fill="auto"/>
          </w:tcPr>
          <w:p w14:paraId="6CBEE639" w14:textId="77777777" w:rsidR="00351D4D" w:rsidRPr="00351D4D" w:rsidRDefault="00351D4D" w:rsidP="00DA51B2">
            <w:pPr>
              <w:spacing w:after="0" w:line="240" w:lineRule="auto"/>
              <w:rPr>
                <w:rFonts w:cs="Calibri"/>
                <w:b/>
                <w:sz w:val="24"/>
                <w:szCs w:val="24"/>
              </w:rPr>
            </w:pPr>
          </w:p>
        </w:tc>
      </w:tr>
      <w:tr w:rsidR="00351D4D" w:rsidRPr="00351D4D" w14:paraId="3AF5FC22" w14:textId="77777777" w:rsidTr="00DA51B2">
        <w:trPr>
          <w:jc w:val="center"/>
        </w:trPr>
        <w:tc>
          <w:tcPr>
            <w:tcW w:w="9360" w:type="dxa"/>
            <w:gridSpan w:val="5"/>
            <w:tcBorders>
              <w:top w:val="nil"/>
              <w:left w:val="nil"/>
              <w:bottom w:val="single" w:sz="2" w:space="0" w:color="auto"/>
              <w:right w:val="nil"/>
            </w:tcBorders>
            <w:shd w:val="pct5" w:color="auto" w:fill="auto"/>
          </w:tcPr>
          <w:p w14:paraId="0F0481D8" w14:textId="77777777" w:rsidR="00351D4D" w:rsidRPr="00351D4D" w:rsidRDefault="00351D4D" w:rsidP="00DA51B2">
            <w:pPr>
              <w:spacing w:after="0" w:line="240" w:lineRule="auto"/>
              <w:rPr>
                <w:rFonts w:cs="Calibri"/>
                <w:b/>
                <w:color w:val="C36F89"/>
                <w:sz w:val="30"/>
                <w:szCs w:val="30"/>
              </w:rPr>
            </w:pPr>
            <w:r w:rsidRPr="00351D4D">
              <w:rPr>
                <w:rFonts w:cs="Calibri"/>
                <w:b/>
                <w:color w:val="C36F89"/>
                <w:sz w:val="30"/>
                <w:szCs w:val="30"/>
              </w:rPr>
              <w:t>PROCEDURES</w:t>
            </w:r>
          </w:p>
        </w:tc>
      </w:tr>
    </w:tbl>
    <w:p w14:paraId="09D674D4" w14:textId="77777777" w:rsidR="00351D4D" w:rsidRDefault="00351D4D" w:rsidP="00351D4D">
      <w:pPr>
        <w:spacing w:after="0" w:line="240" w:lineRule="auto"/>
        <w:rPr>
          <w:sz w:val="24"/>
          <w:szCs w:val="24"/>
        </w:rPr>
      </w:pPr>
    </w:p>
    <w:sdt>
      <w:sdtPr>
        <w:rPr>
          <w:rFonts w:ascii="Calibri" w:eastAsia="Calibri" w:hAnsi="Calibri" w:cs="Times New Roman"/>
          <w:color w:val="auto"/>
          <w:sz w:val="22"/>
          <w:szCs w:val="22"/>
        </w:rPr>
        <w:id w:val="-560871861"/>
        <w:docPartObj>
          <w:docPartGallery w:val="Table of Contents"/>
          <w:docPartUnique/>
        </w:docPartObj>
      </w:sdtPr>
      <w:sdtEndPr>
        <w:rPr>
          <w:b/>
          <w:bCs/>
          <w:noProof/>
        </w:rPr>
      </w:sdtEndPr>
      <w:sdtContent>
        <w:p w14:paraId="6105B428" w14:textId="3F02F3A0" w:rsidR="00EA5059" w:rsidRDefault="00EA5059">
          <w:pPr>
            <w:pStyle w:val="TOCHeading"/>
          </w:pPr>
          <w:r>
            <w:t>Contents</w:t>
          </w:r>
        </w:p>
        <w:p w14:paraId="45C2C37F" w14:textId="57017C93" w:rsidR="00EA5059" w:rsidRDefault="00EA505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5263637" w:history="1">
            <w:r w:rsidRPr="007E6757">
              <w:rPr>
                <w:rStyle w:val="Hyperlink"/>
                <w:noProof/>
              </w:rPr>
              <w:t>Procedure to Restore a Mainframe System Using Tape</w:t>
            </w:r>
            <w:r>
              <w:rPr>
                <w:noProof/>
                <w:webHidden/>
              </w:rPr>
              <w:tab/>
            </w:r>
            <w:r>
              <w:rPr>
                <w:noProof/>
                <w:webHidden/>
              </w:rPr>
              <w:fldChar w:fldCharType="begin"/>
            </w:r>
            <w:r>
              <w:rPr>
                <w:noProof/>
                <w:webHidden/>
              </w:rPr>
              <w:instrText xml:space="preserve"> PAGEREF _Toc195263637 \h </w:instrText>
            </w:r>
            <w:r>
              <w:rPr>
                <w:noProof/>
                <w:webHidden/>
              </w:rPr>
            </w:r>
            <w:r>
              <w:rPr>
                <w:noProof/>
                <w:webHidden/>
              </w:rPr>
              <w:fldChar w:fldCharType="separate"/>
            </w:r>
            <w:r>
              <w:rPr>
                <w:noProof/>
                <w:webHidden/>
              </w:rPr>
              <w:t>2</w:t>
            </w:r>
            <w:r>
              <w:rPr>
                <w:noProof/>
                <w:webHidden/>
              </w:rPr>
              <w:fldChar w:fldCharType="end"/>
            </w:r>
          </w:hyperlink>
        </w:p>
        <w:p w14:paraId="5BD2B77A" w14:textId="3F6645FE" w:rsidR="00EA5059" w:rsidRDefault="00EA50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263638" w:history="1">
            <w:r w:rsidRPr="007E6757">
              <w:rPr>
                <w:rStyle w:val="Hyperlink"/>
                <w:noProof/>
              </w:rPr>
              <w:t>OFFSITED Instructions:</w:t>
            </w:r>
            <w:r>
              <w:rPr>
                <w:noProof/>
                <w:webHidden/>
              </w:rPr>
              <w:tab/>
            </w:r>
            <w:r>
              <w:rPr>
                <w:noProof/>
                <w:webHidden/>
              </w:rPr>
              <w:fldChar w:fldCharType="begin"/>
            </w:r>
            <w:r>
              <w:rPr>
                <w:noProof/>
                <w:webHidden/>
              </w:rPr>
              <w:instrText xml:space="preserve"> PAGEREF _Toc195263638 \h </w:instrText>
            </w:r>
            <w:r>
              <w:rPr>
                <w:noProof/>
                <w:webHidden/>
              </w:rPr>
            </w:r>
            <w:r>
              <w:rPr>
                <w:noProof/>
                <w:webHidden/>
              </w:rPr>
              <w:fldChar w:fldCharType="separate"/>
            </w:r>
            <w:r>
              <w:rPr>
                <w:noProof/>
                <w:webHidden/>
              </w:rPr>
              <w:t>71</w:t>
            </w:r>
            <w:r>
              <w:rPr>
                <w:noProof/>
                <w:webHidden/>
              </w:rPr>
              <w:fldChar w:fldCharType="end"/>
            </w:r>
          </w:hyperlink>
        </w:p>
        <w:p w14:paraId="3DD5A314" w14:textId="6AF41536" w:rsidR="00EA5059" w:rsidRDefault="00EA50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263639" w:history="1">
            <w:r w:rsidRPr="007E6757">
              <w:rPr>
                <w:rStyle w:val="Hyperlink"/>
                <w:noProof/>
              </w:rPr>
              <w:t>OFFSITEW Instructions:</w:t>
            </w:r>
            <w:r>
              <w:rPr>
                <w:noProof/>
                <w:webHidden/>
              </w:rPr>
              <w:tab/>
            </w:r>
            <w:r>
              <w:rPr>
                <w:noProof/>
                <w:webHidden/>
              </w:rPr>
              <w:fldChar w:fldCharType="begin"/>
            </w:r>
            <w:r>
              <w:rPr>
                <w:noProof/>
                <w:webHidden/>
              </w:rPr>
              <w:instrText xml:space="preserve"> PAGEREF _Toc195263639 \h </w:instrText>
            </w:r>
            <w:r>
              <w:rPr>
                <w:noProof/>
                <w:webHidden/>
              </w:rPr>
            </w:r>
            <w:r>
              <w:rPr>
                <w:noProof/>
                <w:webHidden/>
              </w:rPr>
              <w:fldChar w:fldCharType="separate"/>
            </w:r>
            <w:r>
              <w:rPr>
                <w:noProof/>
                <w:webHidden/>
              </w:rPr>
              <w:t>74</w:t>
            </w:r>
            <w:r>
              <w:rPr>
                <w:noProof/>
                <w:webHidden/>
              </w:rPr>
              <w:fldChar w:fldCharType="end"/>
            </w:r>
          </w:hyperlink>
        </w:p>
        <w:p w14:paraId="47DE1559" w14:textId="50CAB32D" w:rsidR="00EA5059" w:rsidRDefault="00EA50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5263640" w:history="1">
            <w:r w:rsidRPr="007E6757">
              <w:rPr>
                <w:rStyle w:val="Hyperlink"/>
                <w:noProof/>
              </w:rPr>
              <w:t>Using Global Disk Mirroring Copy</w:t>
            </w:r>
            <w:r w:rsidR="008E68B1">
              <w:rPr>
                <w:rStyle w:val="Hyperlink"/>
                <w:noProof/>
              </w:rPr>
              <w:t xml:space="preserve"> (GDM)</w:t>
            </w:r>
            <w:r>
              <w:rPr>
                <w:noProof/>
                <w:webHidden/>
              </w:rPr>
              <w:tab/>
            </w:r>
            <w:r>
              <w:rPr>
                <w:noProof/>
                <w:webHidden/>
              </w:rPr>
              <w:fldChar w:fldCharType="begin"/>
            </w:r>
            <w:r>
              <w:rPr>
                <w:noProof/>
                <w:webHidden/>
              </w:rPr>
              <w:instrText xml:space="preserve"> PAGEREF _Toc195263640 \h </w:instrText>
            </w:r>
            <w:r>
              <w:rPr>
                <w:noProof/>
                <w:webHidden/>
              </w:rPr>
            </w:r>
            <w:r>
              <w:rPr>
                <w:noProof/>
                <w:webHidden/>
              </w:rPr>
              <w:fldChar w:fldCharType="separate"/>
            </w:r>
            <w:r>
              <w:rPr>
                <w:noProof/>
                <w:webHidden/>
              </w:rPr>
              <w:t>77</w:t>
            </w:r>
            <w:r>
              <w:rPr>
                <w:noProof/>
                <w:webHidden/>
              </w:rPr>
              <w:fldChar w:fldCharType="end"/>
            </w:r>
          </w:hyperlink>
        </w:p>
        <w:p w14:paraId="32DD4E47" w14:textId="2DE5E46E" w:rsidR="00EA5059" w:rsidRDefault="00EA5059">
          <w:r>
            <w:rPr>
              <w:b/>
              <w:bCs/>
              <w:noProof/>
            </w:rPr>
            <w:fldChar w:fldCharType="end"/>
          </w:r>
        </w:p>
      </w:sdtContent>
    </w:sdt>
    <w:p w14:paraId="54F640CD" w14:textId="77777777" w:rsidR="00EA5059" w:rsidRDefault="00EA5059" w:rsidP="00351D4D">
      <w:pPr>
        <w:spacing w:after="0" w:line="240" w:lineRule="auto"/>
        <w:rPr>
          <w:sz w:val="24"/>
          <w:szCs w:val="24"/>
        </w:rPr>
      </w:pPr>
    </w:p>
    <w:p w14:paraId="361F827E" w14:textId="77777777" w:rsidR="00EA5059" w:rsidRDefault="00EA5059" w:rsidP="00351D4D">
      <w:pPr>
        <w:spacing w:after="0" w:line="240" w:lineRule="auto"/>
        <w:rPr>
          <w:sz w:val="24"/>
          <w:szCs w:val="24"/>
        </w:rPr>
      </w:pPr>
    </w:p>
    <w:p w14:paraId="6855BA09" w14:textId="77777777" w:rsidR="00EA5059" w:rsidRDefault="00EA5059" w:rsidP="00351D4D">
      <w:pPr>
        <w:spacing w:after="0" w:line="240" w:lineRule="auto"/>
        <w:rPr>
          <w:sz w:val="24"/>
          <w:szCs w:val="24"/>
        </w:rPr>
      </w:pPr>
    </w:p>
    <w:p w14:paraId="0B465CFA" w14:textId="77777777" w:rsidR="00EA5059" w:rsidRDefault="00EA5059" w:rsidP="00351D4D">
      <w:pPr>
        <w:spacing w:after="0" w:line="240" w:lineRule="auto"/>
        <w:rPr>
          <w:sz w:val="24"/>
          <w:szCs w:val="24"/>
        </w:rPr>
      </w:pPr>
    </w:p>
    <w:p w14:paraId="62104CBE" w14:textId="77777777" w:rsidR="00EA5059" w:rsidRDefault="00EA5059" w:rsidP="00351D4D">
      <w:pPr>
        <w:spacing w:after="0" w:line="240" w:lineRule="auto"/>
        <w:rPr>
          <w:sz w:val="24"/>
          <w:szCs w:val="24"/>
        </w:rPr>
      </w:pPr>
    </w:p>
    <w:p w14:paraId="5621E782" w14:textId="77777777" w:rsidR="00EA5059" w:rsidRDefault="00EA5059" w:rsidP="00351D4D">
      <w:pPr>
        <w:spacing w:after="0" w:line="240" w:lineRule="auto"/>
        <w:rPr>
          <w:sz w:val="24"/>
          <w:szCs w:val="24"/>
        </w:rPr>
      </w:pPr>
    </w:p>
    <w:p w14:paraId="452DCB7C" w14:textId="77777777" w:rsidR="00EA5059" w:rsidRDefault="00EA5059" w:rsidP="00351D4D">
      <w:pPr>
        <w:spacing w:after="0" w:line="240" w:lineRule="auto"/>
        <w:rPr>
          <w:sz w:val="24"/>
          <w:szCs w:val="24"/>
        </w:rPr>
      </w:pPr>
    </w:p>
    <w:p w14:paraId="14CEC4CF" w14:textId="64216B9D" w:rsidR="00CE2739" w:rsidRPr="00CE2739" w:rsidRDefault="00CE2739" w:rsidP="00EA5059">
      <w:pPr>
        <w:pStyle w:val="Heading1"/>
      </w:pPr>
      <w:bookmarkStart w:id="0" w:name="_Toc195263637"/>
      <w:r w:rsidRPr="00CE2739">
        <w:lastRenderedPageBreak/>
        <w:t>Procedure to Restore a Mainframe System</w:t>
      </w:r>
      <w:r w:rsidR="00EA5059">
        <w:t xml:space="preserve"> </w:t>
      </w:r>
      <w:r w:rsidRPr="00CE2739">
        <w:t>Using Tape</w:t>
      </w:r>
      <w:bookmarkEnd w:id="0"/>
    </w:p>
    <w:p w14:paraId="5B610088" w14:textId="77777777" w:rsidR="00CE2739" w:rsidRPr="00CE2739" w:rsidRDefault="00CE2739" w:rsidP="00CE2739">
      <w:pPr>
        <w:numPr>
          <w:ilvl w:val="0"/>
          <w:numId w:val="1"/>
        </w:numPr>
        <w:spacing w:after="0" w:line="240" w:lineRule="auto"/>
        <w:rPr>
          <w:sz w:val="24"/>
          <w:szCs w:val="24"/>
        </w:rPr>
      </w:pPr>
      <w:r w:rsidRPr="00CE2739">
        <w:rPr>
          <w:b/>
          <w:bCs/>
          <w:sz w:val="24"/>
          <w:szCs w:val="24"/>
        </w:rPr>
        <w:t>Preparation</w:t>
      </w:r>
      <w:r w:rsidRPr="00CE2739">
        <w:rPr>
          <w:sz w:val="24"/>
          <w:szCs w:val="24"/>
        </w:rPr>
        <w:t>:</w:t>
      </w:r>
    </w:p>
    <w:p w14:paraId="335E3840" w14:textId="77777777" w:rsidR="00CE2739" w:rsidRPr="00CE2739" w:rsidRDefault="00CE2739" w:rsidP="00CE2739">
      <w:pPr>
        <w:numPr>
          <w:ilvl w:val="1"/>
          <w:numId w:val="2"/>
        </w:numPr>
        <w:spacing w:after="0" w:line="240" w:lineRule="auto"/>
        <w:rPr>
          <w:sz w:val="24"/>
          <w:szCs w:val="24"/>
        </w:rPr>
      </w:pPr>
      <w:r w:rsidRPr="00CE2739">
        <w:rPr>
          <w:sz w:val="24"/>
          <w:szCs w:val="24"/>
        </w:rPr>
        <w:t>Ensure you have access to the necessary tape drives and the tapes containing the system data files.</w:t>
      </w:r>
    </w:p>
    <w:p w14:paraId="40A0B6BB" w14:textId="77777777" w:rsidR="00CE2739" w:rsidRDefault="00CE2739" w:rsidP="00CE2739">
      <w:pPr>
        <w:numPr>
          <w:ilvl w:val="1"/>
          <w:numId w:val="3"/>
        </w:numPr>
        <w:spacing w:after="0" w:line="240" w:lineRule="auto"/>
        <w:rPr>
          <w:sz w:val="24"/>
          <w:szCs w:val="24"/>
        </w:rPr>
      </w:pPr>
      <w:r w:rsidRPr="00CE2739">
        <w:rPr>
          <w:sz w:val="24"/>
          <w:szCs w:val="24"/>
        </w:rPr>
        <w:t>Verify that the tape drives are not offline, in use, or dedicated to another virtual machine.</w:t>
      </w:r>
    </w:p>
    <w:p w14:paraId="5E84AE22" w14:textId="225EC704" w:rsidR="00BE5B8C" w:rsidRDefault="00BE5B8C" w:rsidP="00CE2739">
      <w:pPr>
        <w:numPr>
          <w:ilvl w:val="1"/>
          <w:numId w:val="3"/>
        </w:numPr>
        <w:spacing w:after="0" w:line="240" w:lineRule="auto"/>
        <w:rPr>
          <w:sz w:val="24"/>
          <w:szCs w:val="24"/>
        </w:rPr>
      </w:pPr>
      <w:r>
        <w:rPr>
          <w:sz w:val="24"/>
          <w:szCs w:val="24"/>
        </w:rPr>
        <w:t xml:space="preserve">You will require a set of </w:t>
      </w:r>
      <w:r w:rsidR="005C0E2D">
        <w:rPr>
          <w:sz w:val="24"/>
          <w:szCs w:val="24"/>
        </w:rPr>
        <w:t>OFFSITED</w:t>
      </w:r>
      <w:r>
        <w:rPr>
          <w:sz w:val="24"/>
          <w:szCs w:val="24"/>
        </w:rPr>
        <w:t xml:space="preserve"> and one set of O</w:t>
      </w:r>
      <w:r w:rsidR="005C0E2D">
        <w:rPr>
          <w:sz w:val="24"/>
          <w:szCs w:val="24"/>
        </w:rPr>
        <w:t>FFSITEW</w:t>
      </w:r>
      <w:r>
        <w:rPr>
          <w:sz w:val="24"/>
          <w:szCs w:val="24"/>
        </w:rPr>
        <w:t xml:space="preserve"> tapes to restore the system. Use the latest available sets possible. Tapes will need to be delivered to the Colocation site by Iron Mountain.</w:t>
      </w:r>
    </w:p>
    <w:p w14:paraId="5651199D" w14:textId="38B3ED4F" w:rsidR="005C0E2D" w:rsidRDefault="005C0E2D" w:rsidP="005C0E2D">
      <w:pPr>
        <w:spacing w:after="0" w:line="240" w:lineRule="auto"/>
        <w:rPr>
          <w:sz w:val="24"/>
          <w:szCs w:val="24"/>
        </w:rPr>
      </w:pPr>
    </w:p>
    <w:p w14:paraId="113DCA02" w14:textId="6A2EB02B" w:rsidR="00BE5B8C" w:rsidRDefault="00BE5B8C" w:rsidP="00BE5B8C">
      <w:pPr>
        <w:numPr>
          <w:ilvl w:val="0"/>
          <w:numId w:val="3"/>
        </w:numPr>
        <w:spacing w:after="0" w:line="240" w:lineRule="auto"/>
        <w:rPr>
          <w:b/>
          <w:bCs/>
          <w:sz w:val="24"/>
          <w:szCs w:val="24"/>
        </w:rPr>
      </w:pPr>
      <w:r w:rsidRPr="00BE5B8C">
        <w:rPr>
          <w:b/>
          <w:bCs/>
          <w:sz w:val="24"/>
          <w:szCs w:val="24"/>
        </w:rPr>
        <w:t>Procedure:</w:t>
      </w:r>
    </w:p>
    <w:p w14:paraId="570E16CC" w14:textId="634A25C3" w:rsidR="005C0E2D" w:rsidRDefault="005C0E2D" w:rsidP="00EA5059">
      <w:pPr>
        <w:spacing w:after="0" w:line="240" w:lineRule="auto"/>
        <w:ind w:left="720"/>
        <w:rPr>
          <w:b/>
          <w:bCs/>
          <w:sz w:val="24"/>
          <w:szCs w:val="24"/>
        </w:rPr>
      </w:pPr>
      <w:r>
        <w:rPr>
          <w:b/>
          <w:bCs/>
          <w:noProof/>
          <w:sz w:val="24"/>
          <w:szCs w:val="24"/>
        </w:rPr>
        <w:drawing>
          <wp:inline distT="0" distB="0" distL="0" distR="0" wp14:anchorId="2E9787A7" wp14:editId="1AF06F34">
            <wp:extent cx="5271715" cy="5134854"/>
            <wp:effectExtent l="0" t="0" r="5715" b="8890"/>
            <wp:docPr id="136295775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57754" name="Picture 15"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8510" cy="5141472"/>
                    </a:xfrm>
                    <a:prstGeom prst="rect">
                      <a:avLst/>
                    </a:prstGeom>
                  </pic:spPr>
                </pic:pic>
              </a:graphicData>
            </a:graphic>
          </wp:inline>
        </w:drawing>
      </w:r>
    </w:p>
    <w:p w14:paraId="161241DB" w14:textId="77777777" w:rsidR="005C0E2D" w:rsidRDefault="005C0E2D" w:rsidP="005C0E2D">
      <w:pPr>
        <w:spacing w:after="0" w:line="240" w:lineRule="auto"/>
        <w:rPr>
          <w:b/>
          <w:bCs/>
          <w:sz w:val="24"/>
          <w:szCs w:val="24"/>
        </w:rPr>
      </w:pPr>
    </w:p>
    <w:p w14:paraId="0DE8F3EE" w14:textId="77777777" w:rsidR="005C0E2D" w:rsidRDefault="005C0E2D" w:rsidP="005C0E2D">
      <w:pPr>
        <w:spacing w:after="0" w:line="240" w:lineRule="auto"/>
        <w:rPr>
          <w:b/>
          <w:bCs/>
          <w:sz w:val="24"/>
          <w:szCs w:val="24"/>
        </w:rPr>
      </w:pPr>
    </w:p>
    <w:p w14:paraId="5F73AA9F" w14:textId="77777777" w:rsidR="005C0E2D" w:rsidRDefault="005C0E2D" w:rsidP="005C0E2D">
      <w:pPr>
        <w:spacing w:after="0" w:line="240" w:lineRule="auto"/>
        <w:rPr>
          <w:b/>
          <w:bCs/>
          <w:sz w:val="24"/>
          <w:szCs w:val="24"/>
        </w:rPr>
      </w:pPr>
    </w:p>
    <w:p w14:paraId="1A4E20E1" w14:textId="77777777" w:rsidR="005C0E2D" w:rsidRDefault="005C0E2D" w:rsidP="005C0E2D">
      <w:pPr>
        <w:spacing w:after="0" w:line="240" w:lineRule="auto"/>
        <w:rPr>
          <w:b/>
          <w:bCs/>
          <w:sz w:val="24"/>
          <w:szCs w:val="24"/>
        </w:rPr>
      </w:pPr>
    </w:p>
    <w:p w14:paraId="17C4A0E0" w14:textId="77777777" w:rsidR="005C0E2D" w:rsidRPr="00CE2739" w:rsidRDefault="005C0E2D" w:rsidP="005C0E2D">
      <w:pPr>
        <w:spacing w:after="0" w:line="240" w:lineRule="auto"/>
        <w:rPr>
          <w:b/>
          <w:bCs/>
          <w:sz w:val="24"/>
          <w:szCs w:val="24"/>
        </w:rPr>
      </w:pPr>
    </w:p>
    <w:p w14:paraId="75E35A95" w14:textId="5786FC8B"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COD(*) Customized Offerings Driver System from IBM</w:t>
      </w:r>
    </w:p>
    <w:p w14:paraId="2E16FE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 xml:space="preserve"> </w:t>
      </w:r>
    </w:p>
    <w:p w14:paraId="433589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DR  5000-53FF 3006 Volumes</w:t>
      </w:r>
    </w:p>
    <w:p w14:paraId="77F4F5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DS1000 5000 3390-9     0001</w:t>
      </w:r>
    </w:p>
    <w:p w14:paraId="0B8038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HR0321 5001 3390-9     0002</w:t>
      </w:r>
    </w:p>
    <w:p w14:paraId="51032D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EMERZ2 5002 3390-9     0003</w:t>
      </w:r>
    </w:p>
    <w:p w14:paraId="01FE4C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EMERJ1 5003 3390-9     0004</w:t>
      </w:r>
    </w:p>
    <w:p w14:paraId="13C8D3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EMERJA 5004 3390-9     0005</w:t>
      </w:r>
    </w:p>
    <w:p w14:paraId="1A6A17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EMERT1 5005 3390-9     0006</w:t>
      </w:r>
    </w:p>
    <w:p w14:paraId="731783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EMERT2 5006 3390-9     0007</w:t>
      </w:r>
    </w:p>
    <w:p w14:paraId="68280C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MAA166 5007 3390-9     0008</w:t>
      </w:r>
    </w:p>
    <w:p w14:paraId="637BA5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EMERO1 5008 3390-9     0009</w:t>
      </w:r>
    </w:p>
    <w:p w14:paraId="197DEA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MAA162 5009 3390-9     0010</w:t>
      </w:r>
    </w:p>
    <w:p w14:paraId="0E9346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MAA163 500A 3390-9     0011</w:t>
      </w:r>
    </w:p>
    <w:p w14:paraId="43082A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MAA160 500B 3390-9     0012</w:t>
      </w:r>
    </w:p>
    <w:p w14:paraId="2B49F5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MAA164 500C 3390-9     0013</w:t>
      </w:r>
    </w:p>
    <w:p w14:paraId="4F4F98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MAA165 500D 3390-9     0014</w:t>
      </w:r>
    </w:p>
    <w:p w14:paraId="3BABF8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MAA161 500E 3390-9     0015</w:t>
      </w:r>
    </w:p>
    <w:p w14:paraId="4F6905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MAA158 500F 3390-9     0016</w:t>
      </w:r>
    </w:p>
    <w:p w14:paraId="0B13C8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MAA159 5010 3390-9     0017</w:t>
      </w:r>
    </w:p>
    <w:p w14:paraId="111028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MAA156 5011 3390-9     0018</w:t>
      </w:r>
    </w:p>
    <w:p w14:paraId="33F93D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MAA157 5012 3390-9     0019</w:t>
      </w:r>
    </w:p>
    <w:p w14:paraId="7BC1BD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MAA149 5013 3390-9     0020</w:t>
      </w:r>
    </w:p>
    <w:p w14:paraId="528E879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MAA037 5014 3390-9     0021</w:t>
      </w:r>
    </w:p>
    <w:p w14:paraId="40F3EA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MAA153 5015 3390-9     0022</w:t>
      </w:r>
    </w:p>
    <w:p w14:paraId="68701B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MAA086 5016 3390-9     0023</w:t>
      </w:r>
    </w:p>
    <w:p w14:paraId="2FDE0E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MAA020 5017 3390-9     0024</w:t>
      </w:r>
    </w:p>
    <w:p w14:paraId="74DB23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MAA139 5018 3390-9     0025</w:t>
      </w:r>
    </w:p>
    <w:p w14:paraId="15EF3F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MAA003 5019 3390-9     0026</w:t>
      </w:r>
    </w:p>
    <w:p w14:paraId="166C66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MAA017 501A 3390-9     0027</w:t>
      </w:r>
    </w:p>
    <w:p w14:paraId="57B4D6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MAA018 501B 3390-9     0028</w:t>
      </w:r>
    </w:p>
    <w:p w14:paraId="4F888A6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MAA004 501C 3390-9     0029</w:t>
      </w:r>
    </w:p>
    <w:p w14:paraId="4431A0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MAA036 501D 3390-9     0030</w:t>
      </w:r>
    </w:p>
    <w:p w14:paraId="3EF591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MAA130 501E 3390-9     0031</w:t>
      </w:r>
    </w:p>
    <w:p w14:paraId="6DED43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MAA008 501F 3390-9     0032</w:t>
      </w:r>
    </w:p>
    <w:p w14:paraId="4230B0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MAAL02 5020 3390-9     0033</w:t>
      </w:r>
    </w:p>
    <w:p w14:paraId="60E51D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MAA012 5021 3390-9     0034</w:t>
      </w:r>
    </w:p>
    <w:p w14:paraId="50BCAE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MAA087 5022 3390-9     0035</w:t>
      </w:r>
    </w:p>
    <w:p w14:paraId="71862A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MAA085 5023 3390-9     0036</w:t>
      </w:r>
    </w:p>
    <w:p w14:paraId="43152E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MAA143 5024 3390-9     0037</w:t>
      </w:r>
    </w:p>
    <w:p w14:paraId="1EAE34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MAA021 5025 3390-9     0038</w:t>
      </w:r>
    </w:p>
    <w:p w14:paraId="1C1BC6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MAA154 5026 3390-9     0039</w:t>
      </w:r>
    </w:p>
    <w:p w14:paraId="70A399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MAA009 5027 3390-9     0040</w:t>
      </w:r>
    </w:p>
    <w:p w14:paraId="4F4390D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MAAL00 5028 3390-9     0041</w:t>
      </w:r>
    </w:p>
    <w:p w14:paraId="6E1993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MAAL05 5029 3390-9     0042</w:t>
      </w:r>
    </w:p>
    <w:p w14:paraId="664242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MAA033 502A 3390-9     0043</w:t>
      </w:r>
    </w:p>
    <w:p w14:paraId="170EBF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MAA129 502B 3390-9     0044</w:t>
      </w:r>
    </w:p>
    <w:p w14:paraId="2BE630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MAA032 502C 3390-9     0045</w:t>
      </w:r>
    </w:p>
    <w:p w14:paraId="38D9E8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MAA128 502D 3390-9     0046</w:t>
      </w:r>
    </w:p>
    <w:p w14:paraId="1ABB4C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MAAL03 502E 3390-9     0047</w:t>
      </w:r>
    </w:p>
    <w:p w14:paraId="1E7B5D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MAAL04 502F 3390-9     0048</w:t>
      </w:r>
    </w:p>
    <w:p w14:paraId="7DCA60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MAA133 5030 3390-9     0049</w:t>
      </w:r>
    </w:p>
    <w:p w14:paraId="57DE75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MAAL01 5031 3390-9     0050</w:t>
      </w:r>
    </w:p>
    <w:p w14:paraId="0C3E05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MAA136 5032 3390-9     0051</w:t>
      </w:r>
    </w:p>
    <w:p w14:paraId="4263619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MAA131 5033 3390-9     0052</w:t>
      </w:r>
    </w:p>
    <w:p w14:paraId="79A4D2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MAA132 5034 3390-9     0053</w:t>
      </w:r>
    </w:p>
    <w:p w14:paraId="433111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MAA148 5035 3390-9     0054</w:t>
      </w:r>
    </w:p>
    <w:p w14:paraId="4C6614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MAA022 5036 3390-9     0055</w:t>
      </w:r>
    </w:p>
    <w:p w14:paraId="033D9F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MAA035 5037 3390-9     0056</w:t>
      </w:r>
    </w:p>
    <w:p w14:paraId="6E1B6A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MAA147 5038 3390-9     0057</w:t>
      </w:r>
    </w:p>
    <w:p w14:paraId="2CC33B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MAA100 5039 3390-9     0058</w:t>
      </w:r>
    </w:p>
    <w:p w14:paraId="58DEA5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MAA134 503A 3390-9     0059</w:t>
      </w:r>
    </w:p>
    <w:p w14:paraId="7086A8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MAA140 503B 3390-9     0060</w:t>
      </w:r>
    </w:p>
    <w:p w14:paraId="78FFE6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MAA141 503C 3390-9     0061</w:t>
      </w:r>
    </w:p>
    <w:p w14:paraId="0C3E921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MAA098 503D 3390-9     0062</w:t>
      </w:r>
    </w:p>
    <w:p w14:paraId="577839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MAA144 503E 3390-9     0063</w:t>
      </w:r>
    </w:p>
    <w:p w14:paraId="3A3845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MAA145 503F 3390-9     0064</w:t>
      </w:r>
    </w:p>
    <w:p w14:paraId="1BE174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MAA099 5040 3390-9     0065</w:t>
      </w:r>
    </w:p>
    <w:p w14:paraId="334C40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MAA025 5041 3390-9     0066</w:t>
      </w:r>
    </w:p>
    <w:p w14:paraId="0F64E3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MAA146 5042 3390-9     0067</w:t>
      </w:r>
    </w:p>
    <w:p w14:paraId="2C7B5FD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MAA135 5043 3390-9     0068</w:t>
      </w:r>
    </w:p>
    <w:p w14:paraId="141767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MAAL06 5044 3390-9     0069</w:t>
      </w:r>
    </w:p>
    <w:p w14:paraId="60DC62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MAA155 5045 3390-9     0070</w:t>
      </w:r>
    </w:p>
    <w:p w14:paraId="01BC09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MAA137 5046 3390-9     0071</w:t>
      </w:r>
    </w:p>
    <w:p w14:paraId="25BD43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MAA138 5047 3390-9     0072</w:t>
      </w:r>
    </w:p>
    <w:p w14:paraId="68D693F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MAA152 5048 3390-9     0073</w:t>
      </w:r>
    </w:p>
    <w:p w14:paraId="0AF6EC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MAA026 5049 3390-9     0074</w:t>
      </w:r>
    </w:p>
    <w:p w14:paraId="3DEB3E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MAA142 504A 3390-9     0075</w:t>
      </w:r>
    </w:p>
    <w:p w14:paraId="04B739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MAA150 504B 3390-9     0076</w:t>
      </w:r>
    </w:p>
    <w:p w14:paraId="042315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MAA056 504C 3390-9     0077</w:t>
      </w:r>
    </w:p>
    <w:p w14:paraId="50F1BA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MAA076 504D 3390-9     0078</w:t>
      </w:r>
    </w:p>
    <w:p w14:paraId="647FDF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MAA151 504E 3390-9     0079</w:t>
      </w:r>
    </w:p>
    <w:p w14:paraId="18B325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MAA014 504F 3390-9     0080</w:t>
      </w:r>
    </w:p>
    <w:p w14:paraId="2BBD8B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MAA015 5050 3390-9     0081</w:t>
      </w:r>
    </w:p>
    <w:p w14:paraId="2197D4C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MAA096 5051 3390-9     0082</w:t>
      </w:r>
    </w:p>
    <w:p w14:paraId="58CAFB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MAA095 5052 3390-9     0083</w:t>
      </w:r>
    </w:p>
    <w:p w14:paraId="7E2837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MAA061 5053 3390-9     0084</w:t>
      </w:r>
    </w:p>
    <w:p w14:paraId="67E74D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MAA016 5054 3390-9     0085</w:t>
      </w:r>
    </w:p>
    <w:p w14:paraId="2F8B59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MAA097 5055 3390-9     0086</w:t>
      </w:r>
    </w:p>
    <w:p w14:paraId="0FE263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MAA063 5056 3390-9     0087</w:t>
      </w:r>
    </w:p>
    <w:p w14:paraId="7B1084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MAA055 5057 3390-9     0088</w:t>
      </w:r>
    </w:p>
    <w:p w14:paraId="43C5D7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MAA094 5058 3390-9     0089</w:t>
      </w:r>
    </w:p>
    <w:p w14:paraId="17F55C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MAA075 5059 3390-9     0090</w:t>
      </w:r>
    </w:p>
    <w:p w14:paraId="3AE479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MAA030 505A 3390-9     0091</w:t>
      </w:r>
    </w:p>
    <w:p w14:paraId="6A1AF14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MAA031 505B 3390-9     0092</w:t>
      </w:r>
    </w:p>
    <w:p w14:paraId="26A6F7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MAA080 505C 3390-9     0093</w:t>
      </w:r>
    </w:p>
    <w:p w14:paraId="6E7E3A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MAA081 505D 3390-9     0094</w:t>
      </w:r>
    </w:p>
    <w:p w14:paraId="7BA9AD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MAA068 505E 3390-9     0095</w:t>
      </w:r>
    </w:p>
    <w:p w14:paraId="37725E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MAA070 505F 3390-9     0096</w:t>
      </w:r>
    </w:p>
    <w:p w14:paraId="398DC1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MAA071 5060 3390-9     0097</w:t>
      </w:r>
    </w:p>
    <w:p w14:paraId="0E37DF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MAA069 5061 3390-9     0098</w:t>
      </w:r>
    </w:p>
    <w:p w14:paraId="1077559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MAA066 5062 3390-9     0099</w:t>
      </w:r>
    </w:p>
    <w:p w14:paraId="4D1B7D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MAA073 5063 3390-9     0100</w:t>
      </w:r>
    </w:p>
    <w:p w14:paraId="32BB32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MAA074 5064 3390-9     0101</w:t>
      </w:r>
    </w:p>
    <w:p w14:paraId="5282FD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MAA078 5065 3390-9     0102</w:t>
      </w:r>
    </w:p>
    <w:p w14:paraId="064A42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MAA083 5066 3390-9     0103</w:t>
      </w:r>
    </w:p>
    <w:p w14:paraId="69EF40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MAA084 5067 3390-9     0104</w:t>
      </w:r>
    </w:p>
    <w:p w14:paraId="1A9001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MAA079 5068 3390-9     0105</w:t>
      </w:r>
    </w:p>
    <w:p w14:paraId="2184A3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MAA067 5069 3390-9     0106</w:t>
      </w:r>
    </w:p>
    <w:p w14:paraId="787652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MIR0A6 506A 3390-9     0107</w:t>
      </w:r>
    </w:p>
    <w:p w14:paraId="6E55D8F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MIR0A7 506B 3390-9     0108</w:t>
      </w:r>
    </w:p>
    <w:p w14:paraId="6E71CF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MIR0A8 506C 3390-9     0109</w:t>
      </w:r>
    </w:p>
    <w:p w14:paraId="1F3FC0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MIR0A9 506D 3390-9     0110</w:t>
      </w:r>
    </w:p>
    <w:p w14:paraId="6BD174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MIR0B0 506E 3390-9     0111</w:t>
      </w:r>
    </w:p>
    <w:p w14:paraId="5D5C8C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MIR0A5 506F 3390-9     0112</w:t>
      </w:r>
    </w:p>
    <w:p w14:paraId="42789D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MIR009 5070 3390-9     0113</w:t>
      </w:r>
    </w:p>
    <w:p w14:paraId="2838D3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MIR059 5071 3390-9     0114</w:t>
      </w:r>
    </w:p>
    <w:p w14:paraId="2721ED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MIR011 5072 3390-9     0115</w:t>
      </w:r>
    </w:p>
    <w:p w14:paraId="5BA646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MIR0B1 5073 3390-9     0116</w:t>
      </w:r>
    </w:p>
    <w:p w14:paraId="14E5D7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MIR0B2 5074 3390-9     0117</w:t>
      </w:r>
    </w:p>
    <w:p w14:paraId="507A6D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MIR057 5075 3390-9     0118</w:t>
      </w:r>
    </w:p>
    <w:p w14:paraId="03C296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MIR0A0 5076 3390-9     0119</w:t>
      </w:r>
    </w:p>
    <w:p w14:paraId="5B0DCC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MIR0A4 5077 3390-9     0120</w:t>
      </w:r>
    </w:p>
    <w:p w14:paraId="3B6D85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MIR005 5078 3390-9     0121</w:t>
      </w:r>
    </w:p>
    <w:p w14:paraId="739654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MIR012 5079 3390-9     0122</w:t>
      </w:r>
    </w:p>
    <w:p w14:paraId="6939AF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MIR046 507A 3390-9     0123</w:t>
      </w:r>
    </w:p>
    <w:p w14:paraId="651F18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MIR006 507B 3390-9     0124</w:t>
      </w:r>
    </w:p>
    <w:p w14:paraId="750174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MIR056 507C 3390-9     0125</w:t>
      </w:r>
    </w:p>
    <w:p w14:paraId="53D823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MIR066 507D 3390-9     0126</w:t>
      </w:r>
    </w:p>
    <w:p w14:paraId="25D17B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MIR076 507E 3390-9     0127</w:t>
      </w:r>
    </w:p>
    <w:p w14:paraId="708854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MIR077 507F 3390-9     0128</w:t>
      </w:r>
    </w:p>
    <w:p w14:paraId="390E31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MIR069 5080 3390-9     0129</w:t>
      </w:r>
    </w:p>
    <w:p w14:paraId="708DB1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MIRL09 5081 3390-9     0130</w:t>
      </w:r>
    </w:p>
    <w:p w14:paraId="06EBB9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MIR001 5082 3390-9     0131</w:t>
      </w:r>
    </w:p>
    <w:p w14:paraId="1C3B39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MIR002 5083 3390-9     0132</w:t>
      </w:r>
    </w:p>
    <w:p w14:paraId="2706DE3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MIR007 5084 3390-9     0133</w:t>
      </w:r>
    </w:p>
    <w:p w14:paraId="4D86B6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MIR004 5085 3390-9     0134</w:t>
      </w:r>
    </w:p>
    <w:p w14:paraId="442078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MIR047 5086 3390-9     0135</w:t>
      </w:r>
    </w:p>
    <w:p w14:paraId="2CCAC4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MIR020 5087 3390-9     0136</w:t>
      </w:r>
    </w:p>
    <w:p w14:paraId="79E258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MIR008 5088 3390-9     0137</w:t>
      </w:r>
    </w:p>
    <w:p w14:paraId="7B7CDB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MIR010 5089 3390-9     0138</w:t>
      </w:r>
    </w:p>
    <w:p w14:paraId="000F8E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MIR022 508A 3390-9     0139</w:t>
      </w:r>
    </w:p>
    <w:p w14:paraId="6FE973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MIR051 508B 3390-9     0140</w:t>
      </w:r>
    </w:p>
    <w:p w14:paraId="6A02E7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MIRL0A 508C 3390-9     0141</w:t>
      </w:r>
    </w:p>
    <w:p w14:paraId="0C705F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MIR048 508D 3390-9     0142</w:t>
      </w:r>
    </w:p>
    <w:p w14:paraId="4DF937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MIRL01 508E 3390-9     0143</w:t>
      </w:r>
    </w:p>
    <w:p w14:paraId="6CCB569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MIRL03 508F 3390-9     0144</w:t>
      </w:r>
    </w:p>
    <w:p w14:paraId="4FC4F1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MIR063 5090 3390-9     0145</w:t>
      </w:r>
    </w:p>
    <w:p w14:paraId="51700E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MIRL02 5091 3390-9     0146</w:t>
      </w:r>
    </w:p>
    <w:p w14:paraId="52DE1F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MIR071 5092 3390-9     0147</w:t>
      </w:r>
    </w:p>
    <w:p w14:paraId="2E65DB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MIR018 5093 3390-9     0148</w:t>
      </w:r>
    </w:p>
    <w:p w14:paraId="14B2BB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MIR049 5094 3390-9     0149</w:t>
      </w:r>
    </w:p>
    <w:p w14:paraId="27DDB9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MIR050 5095 3390-9     0150</w:t>
      </w:r>
    </w:p>
    <w:p w14:paraId="0024D6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MIR016 5096 3390-9     0151</w:t>
      </w:r>
    </w:p>
    <w:p w14:paraId="205627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MIR073 5097 3390-9     0152</w:t>
      </w:r>
    </w:p>
    <w:p w14:paraId="243543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MIR082 5098 3390-9     0153</w:t>
      </w:r>
    </w:p>
    <w:p w14:paraId="2A7C6D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MIRC00 5099 3390-9     0154</w:t>
      </w:r>
    </w:p>
    <w:p w14:paraId="028F6D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MIRL00 509A 3390-9     0155</w:t>
      </w:r>
    </w:p>
    <w:p w14:paraId="536FA7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MIR094 509B 3390-9     0156</w:t>
      </w:r>
    </w:p>
    <w:p w14:paraId="7D7878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MIR074 509C 3390-9     0157</w:t>
      </w:r>
    </w:p>
    <w:p w14:paraId="11BBF8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MIR072 509D 3390-9     0158</w:t>
      </w:r>
    </w:p>
    <w:p w14:paraId="733234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MIR092 509E 3390-9     0159</w:t>
      </w:r>
    </w:p>
    <w:p w14:paraId="681DED0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MIR045 509F 3390-9     0160</w:t>
      </w:r>
    </w:p>
    <w:p w14:paraId="5F1C2D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MIR053 50A0 3390-9     0161</w:t>
      </w:r>
    </w:p>
    <w:p w14:paraId="570A1A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MIR052 50A1 3390-9     0162</w:t>
      </w:r>
    </w:p>
    <w:p w14:paraId="39B431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MIR021 50A2 3390-9     0163</w:t>
      </w:r>
    </w:p>
    <w:p w14:paraId="50EDFA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MIR031 50A3 3390-9     0164</w:t>
      </w:r>
    </w:p>
    <w:p w14:paraId="549F4B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MIR064 50A4 3390-9     0165</w:t>
      </w:r>
    </w:p>
    <w:p w14:paraId="7E2021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MIR065 50A5 3390-9     0166</w:t>
      </w:r>
    </w:p>
    <w:p w14:paraId="31B207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MIR067 50A6 3390-9     0167</w:t>
      </w:r>
    </w:p>
    <w:p w14:paraId="15D9E8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MIR075 50A7 3390-9     0168</w:t>
      </w:r>
    </w:p>
    <w:p w14:paraId="63B841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MIR081 50A8 3390-9     0169</w:t>
      </w:r>
    </w:p>
    <w:p w14:paraId="2EC01E4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MIR084 50A9 3390-9     0170</w:t>
      </w:r>
    </w:p>
    <w:p w14:paraId="1B5639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MIR088 50AA 3390-9     0171</w:t>
      </w:r>
    </w:p>
    <w:p w14:paraId="55D579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MIR093 50AB 3390-9     0172</w:t>
      </w:r>
    </w:p>
    <w:p w14:paraId="799405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MIR024 50AC 3390-9     0173</w:t>
      </w:r>
    </w:p>
    <w:p w14:paraId="3E9B7A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MIR027 50AD 3390-9     0174</w:t>
      </w:r>
    </w:p>
    <w:p w14:paraId="6DB323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MIR068 50AE 3390-9     0175</w:t>
      </w:r>
    </w:p>
    <w:p w14:paraId="0C5554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MIR070 50AF 3390-9     0176</w:t>
      </w:r>
    </w:p>
    <w:p w14:paraId="4087B5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MIR080 50B0 3390-9     0177</w:t>
      </w:r>
    </w:p>
    <w:p w14:paraId="31400E6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MIR090 50B1 3390-9     0178</w:t>
      </w:r>
    </w:p>
    <w:p w14:paraId="017505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MIR058 50B2 3390-9     0179</w:t>
      </w:r>
    </w:p>
    <w:p w14:paraId="016093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MIR078 50B3 3390-9     0180</w:t>
      </w:r>
    </w:p>
    <w:p w14:paraId="710A88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MIR079 50B4 3390-9     0181</w:t>
      </w:r>
    </w:p>
    <w:p w14:paraId="3C2A60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MIR086 50B5 3390-9     0182</w:t>
      </w:r>
    </w:p>
    <w:p w14:paraId="40C3EA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MIR095 50B6 3390-9     0183</w:t>
      </w:r>
    </w:p>
    <w:p w14:paraId="3712D8E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MIR096 50B7 3390-9     0184</w:t>
      </w:r>
    </w:p>
    <w:p w14:paraId="691876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MIR087 50B8 3390-9     0185</w:t>
      </w:r>
    </w:p>
    <w:p w14:paraId="6A7A8F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MIR091 50B9 3390-9     0186</w:t>
      </w:r>
    </w:p>
    <w:p w14:paraId="7AD216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MIR089 50BA 3390-9     0187</w:t>
      </w:r>
    </w:p>
    <w:p w14:paraId="68A486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MIR083 50BB 3390-9     0188</w:t>
      </w:r>
    </w:p>
    <w:p w14:paraId="0ABB5E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MIR097 50BC 3390-9     0189</w:t>
      </w:r>
    </w:p>
    <w:p w14:paraId="511A01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MIR085 50BD 3390-9     0190</w:t>
      </w:r>
    </w:p>
    <w:p w14:paraId="6DB87B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MIR098 50BE 3390-9     0191</w:t>
      </w:r>
    </w:p>
    <w:p w14:paraId="595626C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MIR0A1 50BF 3390-9     0192</w:t>
      </w:r>
    </w:p>
    <w:p w14:paraId="591A4D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MIR099 50C0 3390-9     0193</w:t>
      </w:r>
    </w:p>
    <w:p w14:paraId="611B09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MIR061 50C1 3390-9     0194</w:t>
      </w:r>
    </w:p>
    <w:p w14:paraId="653904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MIR040 50C2 3390-9     0195</w:t>
      </w:r>
    </w:p>
    <w:p w14:paraId="577775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MIR055 50C3 3390-9     0196</w:t>
      </w:r>
    </w:p>
    <w:p w14:paraId="1CE04A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MIR029 50C4 3390-9     0197</w:t>
      </w:r>
    </w:p>
    <w:p w14:paraId="63983A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MIR030 50C5 3390-9     0198</w:t>
      </w:r>
    </w:p>
    <w:p w14:paraId="61FF39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MIR032 50C6 3390-9     0199</w:t>
      </w:r>
    </w:p>
    <w:p w14:paraId="174E1A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MIR036 50C7 3390-9     0200</w:t>
      </w:r>
    </w:p>
    <w:p w14:paraId="2A4944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MIR041 50C8 3390-9     0201</w:t>
      </w:r>
    </w:p>
    <w:p w14:paraId="57CE1B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MIR042 50C9 3390-9     0202</w:t>
      </w:r>
    </w:p>
    <w:p w14:paraId="191271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MIR013 50CA 3390-9     0203</w:t>
      </w:r>
    </w:p>
    <w:p w14:paraId="738A8F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MIR017 50CB 3390-9     0204</w:t>
      </w:r>
    </w:p>
    <w:p w14:paraId="25A36D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MIR019 50CC 3390-9     0205</w:t>
      </w:r>
    </w:p>
    <w:p w14:paraId="09B8B4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MIR026 50CD 3390-9     0206</w:t>
      </w:r>
    </w:p>
    <w:p w14:paraId="0E0000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MIR028 50CE 3390-9     0207</w:t>
      </w:r>
    </w:p>
    <w:p w14:paraId="31180D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MIR0A2 50CF 3390-9     0208</w:t>
      </w:r>
    </w:p>
    <w:p w14:paraId="02DBC8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MIR023 50D0 3390-9     0209</w:t>
      </w:r>
    </w:p>
    <w:p w14:paraId="44A574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MIR025 50D1 3390-9     0210</w:t>
      </w:r>
    </w:p>
    <w:p w14:paraId="1A72A6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MIR003 50D2 3390-9     0211</w:t>
      </w:r>
    </w:p>
    <w:p w14:paraId="3B6275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MIR033 50D3 3390-9     0212</w:t>
      </w:r>
    </w:p>
    <w:p w14:paraId="4B4812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MIR014 50D4 3390-9     0213</w:t>
      </w:r>
    </w:p>
    <w:p w14:paraId="26EA92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MIR015 50D5 3390-9     0214</w:t>
      </w:r>
    </w:p>
    <w:p w14:paraId="1015A1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MIR035 50D6 3390-9     0215</w:t>
      </w:r>
    </w:p>
    <w:p w14:paraId="28EE9C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MIR037 50D7 3390-9     0216</w:t>
      </w:r>
    </w:p>
    <w:p w14:paraId="64EB74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MIR034 50D8 3390-9     0217</w:t>
      </w:r>
    </w:p>
    <w:p w14:paraId="37E8A9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MIR060 50D9 3390-9     0218</w:t>
      </w:r>
    </w:p>
    <w:p w14:paraId="73BC8A3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MIR038 50DA 3390-9     0219</w:t>
      </w:r>
    </w:p>
    <w:p w14:paraId="230F48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MIR039 50DB 3390-9     0220</w:t>
      </w:r>
    </w:p>
    <w:p w14:paraId="1C6045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MIR0A3 50DC 3390-9     0221</w:t>
      </w:r>
    </w:p>
    <w:p w14:paraId="345679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MIR062 50DD 3390-9     0222</w:t>
      </w:r>
    </w:p>
    <w:p w14:paraId="747524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MIR054 50DE 3390-9     0223</w:t>
      </w:r>
    </w:p>
    <w:p w14:paraId="4D0BBC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MIR043 50DF 3390-9     0224</w:t>
      </w:r>
    </w:p>
    <w:p w14:paraId="565830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MIR044 50E0 3390-9     0225</w:t>
      </w:r>
    </w:p>
    <w:p w14:paraId="105C2C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HR03L3 50E1 3390-9     0226</w:t>
      </w:r>
    </w:p>
    <w:p w14:paraId="3B17CB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HR0301 50E2 3390-9     0227</w:t>
      </w:r>
    </w:p>
    <w:p w14:paraId="1AE627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HR03A2 50E3 3390-9     0228</w:t>
      </w:r>
    </w:p>
    <w:p w14:paraId="0A8C99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HR03A3 50E4 3390-9     0229</w:t>
      </w:r>
    </w:p>
    <w:p w14:paraId="4EF7D6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HR0302 50E5 3390-9     0230</w:t>
      </w:r>
    </w:p>
    <w:p w14:paraId="14E078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HR03A4 50E6 3390-9     0231</w:t>
      </w:r>
    </w:p>
    <w:p w14:paraId="027046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HR03A5 50E7 3390-9     0232</w:t>
      </w:r>
    </w:p>
    <w:p w14:paraId="284972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HR0314 50E8 3390-9     0233</w:t>
      </w:r>
    </w:p>
    <w:p w14:paraId="24CAA69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HR0315 50E9 3390-9     0234</w:t>
      </w:r>
    </w:p>
    <w:p w14:paraId="0D6604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HR0318 50EA 3390-9     0235</w:t>
      </w:r>
    </w:p>
    <w:p w14:paraId="1DC41F4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HR0319 50EB 3390-9     0236</w:t>
      </w:r>
    </w:p>
    <w:p w14:paraId="07F035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HR0320 50EC 3390-9     0237</w:t>
      </w:r>
    </w:p>
    <w:p w14:paraId="2540E8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HR0316 50ED 3390-9     0238</w:t>
      </w:r>
    </w:p>
    <w:p w14:paraId="462B47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HR0317 50EE 3390-9     0239</w:t>
      </w:r>
    </w:p>
    <w:p w14:paraId="0553C63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HR03L4 50EF 3390-9     0240</w:t>
      </w:r>
    </w:p>
    <w:p w14:paraId="79E87C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HR0309 50F0 3390-9     0241</w:t>
      </w:r>
    </w:p>
    <w:p w14:paraId="6705ED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HR0310 50F1 3390-9     0242</w:t>
      </w:r>
    </w:p>
    <w:p w14:paraId="697D99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HR0312 50F2 3390-9     0243</w:t>
      </w:r>
    </w:p>
    <w:p w14:paraId="126F7A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HR0313 50F3 3390-9     0244</w:t>
      </w:r>
    </w:p>
    <w:p w14:paraId="59B615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HR0311 50F4 3390-9     0245</w:t>
      </w:r>
    </w:p>
    <w:p w14:paraId="3968A5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HR03C0 50F5 3390-9     0246</w:t>
      </w:r>
    </w:p>
    <w:p w14:paraId="7E9446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HR03A0 50F6 3390-9     0247</w:t>
      </w:r>
    </w:p>
    <w:p w14:paraId="1957B5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HR03A6 50F7 3390-9     0248</w:t>
      </w:r>
    </w:p>
    <w:p w14:paraId="54DAEE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HR03A7 50F8 3390-9     0249</w:t>
      </w:r>
    </w:p>
    <w:p w14:paraId="6E081F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HR03A8 50F9 3390-9     0250</w:t>
      </w:r>
    </w:p>
    <w:p w14:paraId="48B1AE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HR03A9 50FA 3390-9     0251</w:t>
      </w:r>
    </w:p>
    <w:p w14:paraId="6380C7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ZFS104 50FB 3390-9     0252</w:t>
      </w:r>
    </w:p>
    <w:p w14:paraId="5E7C34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ZFS100 50FC 3390-9     0253</w:t>
      </w:r>
    </w:p>
    <w:p w14:paraId="5DE755A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ZFS102 50FD 3390-9     0254</w:t>
      </w:r>
    </w:p>
    <w:p w14:paraId="0ECDFF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ZFS101 50FE 3390-9     0255</w:t>
      </w:r>
    </w:p>
    <w:p w14:paraId="0FC31F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ZFS103 50FF 3390-9     0256</w:t>
      </w:r>
    </w:p>
    <w:p w14:paraId="4B9AE1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ZFS013 5100 3390-9     0257</w:t>
      </w:r>
    </w:p>
    <w:p w14:paraId="0FDB6A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ZFS014 5101 3390-9     0258</w:t>
      </w:r>
    </w:p>
    <w:p w14:paraId="6F7EF8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ZFS006 5102 3390-9     0259</w:t>
      </w:r>
    </w:p>
    <w:p w14:paraId="7510AA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ZFS007 5103 3390-9     0260</w:t>
      </w:r>
    </w:p>
    <w:p w14:paraId="1B644D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ZFS015 5104 3390-9     0261</w:t>
      </w:r>
    </w:p>
    <w:p w14:paraId="71EFF6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ZFS012 5105 3390-9     0262</w:t>
      </w:r>
    </w:p>
    <w:p w14:paraId="1DD9348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ZFS005 5106 3390-9     0263</w:t>
      </w:r>
    </w:p>
    <w:p w14:paraId="30C216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ZFS004 5107 3390-9     0264</w:t>
      </w:r>
    </w:p>
    <w:p w14:paraId="20E65AC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ZFS001 5108 3390-9     0265</w:t>
      </w:r>
    </w:p>
    <w:p w14:paraId="403597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ZFS002 5109 3390-9     0266</w:t>
      </w:r>
    </w:p>
    <w:p w14:paraId="6302EC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ZFS011 510A 3390-9     0267</w:t>
      </w:r>
    </w:p>
    <w:p w14:paraId="024967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ZFS008 510B 3390-9     0268</w:t>
      </w:r>
    </w:p>
    <w:p w14:paraId="55209D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ZFS009 510C 3390-9     0269</w:t>
      </w:r>
    </w:p>
    <w:p w14:paraId="5F4A431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ZFS010 510D 3390-9     0270</w:t>
      </w:r>
    </w:p>
    <w:p w14:paraId="3EFD5B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HRSP98 510E 3390-9     0271</w:t>
      </w:r>
    </w:p>
    <w:p w14:paraId="18B848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HRS247 510F 3390-9     0272</w:t>
      </w:r>
    </w:p>
    <w:p w14:paraId="70B5CB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HRS252 5110 3390-9     0273</w:t>
      </w:r>
    </w:p>
    <w:p w14:paraId="09556F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HRS276 5111 3390-9     0274</w:t>
      </w:r>
    </w:p>
    <w:p w14:paraId="2D9795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HRS249 5112 3390-9     0275</w:t>
      </w:r>
    </w:p>
    <w:p w14:paraId="2B57BB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HRS250 5113 3390-9     0276</w:t>
      </w:r>
    </w:p>
    <w:p w14:paraId="5FCB14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HRS248 5114 3390-9     0277</w:t>
      </w:r>
    </w:p>
    <w:p w14:paraId="0CE661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HRS272 5115 3390-9     0278</w:t>
      </w:r>
    </w:p>
    <w:p w14:paraId="7D2564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HRS278 5116 3390-9     0279</w:t>
      </w:r>
    </w:p>
    <w:p w14:paraId="1E95C78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HRS279 5117 3390-9     0280</w:t>
      </w:r>
    </w:p>
    <w:p w14:paraId="73135F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HRS273 5118 3390-9     0281</w:t>
      </w:r>
    </w:p>
    <w:p w14:paraId="49486D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HRS218 5119 3390-9     0282</w:t>
      </w:r>
    </w:p>
    <w:p w14:paraId="7A8D0D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HRS280 511A 3390-9     0283</w:t>
      </w:r>
    </w:p>
    <w:p w14:paraId="1047F5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HRS281 511B 3390-9     0284</w:t>
      </w:r>
    </w:p>
    <w:p w14:paraId="339A26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HRS274 511C 3390-9     0285</w:t>
      </w:r>
    </w:p>
    <w:p w14:paraId="3BB73D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HRS251 511D 3390-9     0286</w:t>
      </w:r>
    </w:p>
    <w:p w14:paraId="7FB977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HRS277 511E 3390-9     0287</w:t>
      </w:r>
    </w:p>
    <w:p w14:paraId="092DCA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HRS275 511F 3390-9     0288</w:t>
      </w:r>
    </w:p>
    <w:p w14:paraId="3CB0FC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HRS219 5120 3390-9     0289</w:t>
      </w:r>
    </w:p>
    <w:p w14:paraId="6CC18B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HRS268 5121 3390-9     0290</w:t>
      </w:r>
    </w:p>
    <w:p w14:paraId="581C5F6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HRSP79 5122 3390-9     0291</w:t>
      </w:r>
    </w:p>
    <w:p w14:paraId="5385EE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HRSP80 5123 3390-9     0292</w:t>
      </w:r>
    </w:p>
    <w:p w14:paraId="54281C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HRS050 5124 3390-9     0293</w:t>
      </w:r>
    </w:p>
    <w:p w14:paraId="21CBBA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HRS074 5125 3390-9     0294</w:t>
      </w:r>
    </w:p>
    <w:p w14:paraId="1FC5BB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HRS012 5126 3390-9     0295</w:t>
      </w:r>
    </w:p>
    <w:p w14:paraId="7FAC1F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HRSP82 5127 3390-9     0296</w:t>
      </w:r>
    </w:p>
    <w:p w14:paraId="09430D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HRSP93 5128 3390-9     0297</w:t>
      </w:r>
    </w:p>
    <w:p w14:paraId="6C6171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HRS073 5129 3390-9     0298</w:t>
      </w:r>
    </w:p>
    <w:p w14:paraId="7152D0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HRSP85 512A 3390-9     0299</w:t>
      </w:r>
    </w:p>
    <w:p w14:paraId="1119FE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HRSP14 512B 3390-9     0300</w:t>
      </w:r>
    </w:p>
    <w:p w14:paraId="2D347C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HRSP20 512C 3390-9     0301</w:t>
      </w:r>
    </w:p>
    <w:p w14:paraId="5193B9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HRS088 512D 3390-9     0302</w:t>
      </w:r>
    </w:p>
    <w:p w14:paraId="2B3B7D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HRSP87 512E 3390-9     0303</w:t>
      </w:r>
    </w:p>
    <w:p w14:paraId="244C76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HRSP91 512F 3390-9     0304</w:t>
      </w:r>
    </w:p>
    <w:p w14:paraId="24734B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HRSP92 5130 3390-9     0305</w:t>
      </w:r>
    </w:p>
    <w:p w14:paraId="761BEC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HRSP77 5131 3390-9     0306</w:t>
      </w:r>
    </w:p>
    <w:p w14:paraId="2841B2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HRSP73 5132 3390-9     0307</w:t>
      </w:r>
    </w:p>
    <w:p w14:paraId="7B65EA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HRS267 5133 3390-9     0308</w:t>
      </w:r>
    </w:p>
    <w:p w14:paraId="0FEA4B6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HRSP99 5134 3390-9     0309</w:t>
      </w:r>
    </w:p>
    <w:p w14:paraId="2A5B1E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HRS000 5135 3390-9     0310</w:t>
      </w:r>
    </w:p>
    <w:p w14:paraId="04A0D4C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HRS001 5136 3390-9     0311</w:t>
      </w:r>
    </w:p>
    <w:p w14:paraId="290F8D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HRS002 5137 3390-9     0312</w:t>
      </w:r>
    </w:p>
    <w:p w14:paraId="54B4D5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HRS003 5138 3390-9     0313</w:t>
      </w:r>
    </w:p>
    <w:p w14:paraId="3879D8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HRS004 5139 3390-9     0314</w:t>
      </w:r>
    </w:p>
    <w:p w14:paraId="35637E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HRS005 513A 3390-9     0315</w:t>
      </w:r>
    </w:p>
    <w:p w14:paraId="44FC1B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HRS006 513B 3390-9     0316</w:t>
      </w:r>
    </w:p>
    <w:p w14:paraId="16CA3D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HRS007 513C 3390-9     0317</w:t>
      </w:r>
    </w:p>
    <w:p w14:paraId="67AE14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HRS008 513D 3390-9     0318</w:t>
      </w:r>
    </w:p>
    <w:p w14:paraId="1C4A0B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HRS087 513E 3390-9     0319</w:t>
      </w:r>
    </w:p>
    <w:p w14:paraId="5FB083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HRSP95 513F 3390-9     0320</w:t>
      </w:r>
    </w:p>
    <w:p w14:paraId="11A681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HRS270 5140 3390-9     0321</w:t>
      </w:r>
    </w:p>
    <w:p w14:paraId="3BC82D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HRSP97 5141 3390-9     0322</w:t>
      </w:r>
    </w:p>
    <w:p w14:paraId="09976D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HRS011 5142 3390-9     0323</w:t>
      </w:r>
    </w:p>
    <w:p w14:paraId="1157CB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HRSP44 5143 3390-9     0324</w:t>
      </w:r>
    </w:p>
    <w:p w14:paraId="70243A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HRS009 5144 3390-9     0325</w:t>
      </w:r>
    </w:p>
    <w:p w14:paraId="38EA6C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HRSP78 5145 3390-9     0326</w:t>
      </w:r>
    </w:p>
    <w:p w14:paraId="145E1D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HRSP49 5146 3390-9     0327</w:t>
      </w:r>
    </w:p>
    <w:p w14:paraId="79A5E1D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HRSP16 5147 3390-9     0328</w:t>
      </w:r>
    </w:p>
    <w:p w14:paraId="6BD708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HRSP19 5148 3390-9     0329</w:t>
      </w:r>
    </w:p>
    <w:p w14:paraId="33660E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HRSP26 5149 3390-9     0330</w:t>
      </w:r>
    </w:p>
    <w:p w14:paraId="6D5365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HRSP18 514A 3390-9     0331</w:t>
      </w:r>
    </w:p>
    <w:p w14:paraId="336CD0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HRS085 514B 3390-9     0332</w:t>
      </w:r>
    </w:p>
    <w:p w14:paraId="70769B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HRSP32 514C 3390-9     0333</w:t>
      </w:r>
    </w:p>
    <w:p w14:paraId="113865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HRSP41 514D 3390-9     0334</w:t>
      </w:r>
    </w:p>
    <w:p w14:paraId="3B94FE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HRSP07 514E 3390-9     0335</w:t>
      </w:r>
    </w:p>
    <w:p w14:paraId="5DEA74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HRS258 514F 3390-9     0336</w:t>
      </w:r>
    </w:p>
    <w:p w14:paraId="068352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HRS260 5150 3390-9     0337</w:t>
      </w:r>
    </w:p>
    <w:p w14:paraId="76ED90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HRS261 5151 3390-9     0338</w:t>
      </w:r>
    </w:p>
    <w:p w14:paraId="12BF42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HRS259 5152 3390-9     0339</w:t>
      </w:r>
    </w:p>
    <w:p w14:paraId="4E7222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HRS263 5153 3390-9     0340</w:t>
      </w:r>
    </w:p>
    <w:p w14:paraId="0BA2E1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HRS082 5154 3390-9     0341</w:t>
      </w:r>
    </w:p>
    <w:p w14:paraId="02ABBA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HRSP15 5155 3390-9     0342</w:t>
      </w:r>
    </w:p>
    <w:p w14:paraId="110E1A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HRS264 5156 3390-9     0343</w:t>
      </w:r>
    </w:p>
    <w:p w14:paraId="652926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HRS253 5157 3390-9     0344</w:t>
      </w:r>
    </w:p>
    <w:p w14:paraId="76C9AA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HRS256 5158 3390-9     0345</w:t>
      </w:r>
    </w:p>
    <w:p w14:paraId="31925A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HRS145 5159 3390-9     0346</w:t>
      </w:r>
    </w:p>
    <w:p w14:paraId="569D94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HRS161 515A 3390-9     0347</w:t>
      </w:r>
    </w:p>
    <w:p w14:paraId="766936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HRS257 515B 3390-9     0348</w:t>
      </w:r>
    </w:p>
    <w:p w14:paraId="3D5ACE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HRS255 515C 3390-9     0349</w:t>
      </w:r>
    </w:p>
    <w:p w14:paraId="5FBA17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HRSP17 515D 3390-9     0350</w:t>
      </w:r>
    </w:p>
    <w:p w14:paraId="011DD6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HRS265 515E 3390-9     0351</w:t>
      </w:r>
    </w:p>
    <w:p w14:paraId="70B000F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HRS162 515F 3390-9     0352</w:t>
      </w:r>
    </w:p>
    <w:p w14:paraId="2B2260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HRS160 5160 3390-9     0353</w:t>
      </w:r>
    </w:p>
    <w:p w14:paraId="60DBC5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HRS266 5161 3390-9     0354</w:t>
      </w:r>
    </w:p>
    <w:p w14:paraId="6A2D99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HRS262 5162 3390-9     0355</w:t>
      </w:r>
    </w:p>
    <w:p w14:paraId="7269A4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HRS254 5163 3390-9     0356</w:t>
      </w:r>
    </w:p>
    <w:p w14:paraId="59E5E9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PS0054 5164 3390-9     0357</w:t>
      </w:r>
    </w:p>
    <w:p w14:paraId="644571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MOBP76 5165 3390-9     0358</w:t>
      </w:r>
    </w:p>
    <w:p w14:paraId="5721D8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MOBP74 5166 3390-9     0359</w:t>
      </w:r>
    </w:p>
    <w:p w14:paraId="488C10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MOBP75 5167 3390-9     0360</w:t>
      </w:r>
    </w:p>
    <w:p w14:paraId="406E84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MOBP72 5168 3390-9     0361</w:t>
      </w:r>
    </w:p>
    <w:p w14:paraId="6AD2D45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MOBP73 5169 3390-9     0362</w:t>
      </w:r>
    </w:p>
    <w:p w14:paraId="352A28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MOBP44 516A 3390-9     0363</w:t>
      </w:r>
    </w:p>
    <w:p w14:paraId="2D66C7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MOBP71 516B 3390-9     0364</w:t>
      </w:r>
    </w:p>
    <w:p w14:paraId="5B0C706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MOBP39 516C 3390-9     0365</w:t>
      </w:r>
    </w:p>
    <w:p w14:paraId="0740B9D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MOBP43 516D 3390-9     0366</w:t>
      </w:r>
    </w:p>
    <w:p w14:paraId="592758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MOBP41 516E 3390-9     0367</w:t>
      </w:r>
    </w:p>
    <w:p w14:paraId="556A0C3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MOBP42 516F 3390-9     0368</w:t>
      </w:r>
    </w:p>
    <w:p w14:paraId="60629E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MOBP19 5170 3390-9     0369</w:t>
      </w:r>
    </w:p>
    <w:p w14:paraId="4261A16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MOBP37 5171 3390-9     0370</w:t>
      </w:r>
    </w:p>
    <w:p w14:paraId="367A14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MOBP40 5172 3390-9     0371</w:t>
      </w:r>
    </w:p>
    <w:p w14:paraId="0467FD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MOBP38 5173 3390-9     0372</w:t>
      </w:r>
    </w:p>
    <w:p w14:paraId="246288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PS0064 5174 3390-9     0373</w:t>
      </w:r>
    </w:p>
    <w:p w14:paraId="7329CD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PS0068 5175 3390-9     0374</w:t>
      </w:r>
    </w:p>
    <w:p w14:paraId="25CF7F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PS0069 5176 3390-9     0375</w:t>
      </w:r>
    </w:p>
    <w:p w14:paraId="246309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PS0070 5177 3390-9     0376</w:t>
      </w:r>
    </w:p>
    <w:p w14:paraId="067865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PS0071 5178 3390-9     0377</w:t>
      </w:r>
    </w:p>
    <w:p w14:paraId="53D9FB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PS0072 5179 3390-9     0378</w:t>
      </w:r>
    </w:p>
    <w:p w14:paraId="6C9C97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PS0073 517A 3390-9     0379</w:t>
      </w:r>
    </w:p>
    <w:p w14:paraId="4E6BCD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PS0074 517B 3390-9     0380</w:t>
      </w:r>
    </w:p>
    <w:p w14:paraId="18C331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PS0075 517C 3390-9     0381</w:t>
      </w:r>
    </w:p>
    <w:p w14:paraId="134A0C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PS0076 517D 3390-9     0382</w:t>
      </w:r>
    </w:p>
    <w:p w14:paraId="1ABC9F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PS0077 517E 3390-9     0383</w:t>
      </w:r>
    </w:p>
    <w:p w14:paraId="51321B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PS0066 517F 3390-9     0384</w:t>
      </w:r>
    </w:p>
    <w:p w14:paraId="0A491A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PS0067 5180 3390-9     0385</w:t>
      </w:r>
    </w:p>
    <w:p w14:paraId="3188F2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PS0065 5181 3390-9     0386</w:t>
      </w:r>
    </w:p>
    <w:p w14:paraId="6DCD718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PS0058 5182 3390-9     0387</w:t>
      </w:r>
    </w:p>
    <w:p w14:paraId="7D88EF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PS0031 5183 3390-9     0388</w:t>
      </w:r>
    </w:p>
    <w:p w14:paraId="096863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PS0030 5184 3390-9     0389</w:t>
      </w:r>
    </w:p>
    <w:p w14:paraId="04AC1C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PS0063 5185 3390-9     0390</w:t>
      </w:r>
    </w:p>
    <w:p w14:paraId="59C75D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HRS149 5186 3390-9     0391</w:t>
      </w:r>
    </w:p>
    <w:p w14:paraId="50602CF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HRS158 5187 3390-9     0392</w:t>
      </w:r>
    </w:p>
    <w:p w14:paraId="14AA48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PROD03 5188 3390-9     0393</w:t>
      </w:r>
    </w:p>
    <w:p w14:paraId="63B927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PROD04 5189 3390-9     0394</w:t>
      </w:r>
    </w:p>
    <w:p w14:paraId="51336A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PROD08 518A 3390-9     0395</w:t>
      </w:r>
    </w:p>
    <w:p w14:paraId="3C7BC88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PROD09 518B 3390-9     0396</w:t>
      </w:r>
    </w:p>
    <w:p w14:paraId="73C9FB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XIR001 518C 3390-9     0397</w:t>
      </w:r>
    </w:p>
    <w:p w14:paraId="26CFB5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XIR002 518D 3390-9     0398</w:t>
      </w:r>
    </w:p>
    <w:p w14:paraId="09688C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XIR011 518E 3390-9     0399</w:t>
      </w:r>
    </w:p>
    <w:p w14:paraId="0AF40B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XIR016 518F 3390-9     0400</w:t>
      </w:r>
    </w:p>
    <w:p w14:paraId="4F5934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XIR012 5190 3390-9     0401</w:t>
      </w:r>
    </w:p>
    <w:p w14:paraId="2C4FAF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XIR013 5191 3390-9     0402</w:t>
      </w:r>
    </w:p>
    <w:p w14:paraId="07FF43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HRS154 5192 3390-9     0403</w:t>
      </w:r>
    </w:p>
    <w:p w14:paraId="66C232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HRS065 5193 3390-9     0404</w:t>
      </w:r>
    </w:p>
    <w:p w14:paraId="431848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HRS066 5194 3390-9     0405</w:t>
      </w:r>
    </w:p>
    <w:p w14:paraId="15919FC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HRSP00 5195 3390-9     0406</w:t>
      </w:r>
    </w:p>
    <w:p w14:paraId="0EAB42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HRSP13 5196 3390-9     0407</w:t>
      </w:r>
    </w:p>
    <w:p w14:paraId="5B220A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HRS077 5197 3390-9     0408</w:t>
      </w:r>
    </w:p>
    <w:p w14:paraId="43EA61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HRS043 5198 3390-9     0409</w:t>
      </w:r>
    </w:p>
    <w:p w14:paraId="11B43E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HRSP96 5199 3390-9     0410</w:t>
      </w:r>
    </w:p>
    <w:p w14:paraId="4ACB4F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HRS148 519A 3390-9     0411</w:t>
      </w:r>
    </w:p>
    <w:p w14:paraId="74B70B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HRS146 519B 3390-9     0412</w:t>
      </w:r>
    </w:p>
    <w:p w14:paraId="2D3726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HRS147 519C 3390-9     0413</w:t>
      </w:r>
    </w:p>
    <w:p w14:paraId="37CD33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HRS084 519D 3390-9     0414</w:t>
      </w:r>
    </w:p>
    <w:p w14:paraId="562E39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HRS076 519E 3390-9     0415</w:t>
      </w:r>
    </w:p>
    <w:p w14:paraId="465426D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HRS075 519F 3390-9     0416</w:t>
      </w:r>
    </w:p>
    <w:p w14:paraId="25623E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HRS155 51A0 3390-9     0417</w:t>
      </w:r>
    </w:p>
    <w:p w14:paraId="44FDCF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HRS078 51A1 3390-9     0418</w:t>
      </w:r>
    </w:p>
    <w:p w14:paraId="580FD5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HRS159 51A2 3390-9     0419</w:t>
      </w:r>
    </w:p>
    <w:p w14:paraId="7286E5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HRS157 51A3 3390-9     0420</w:t>
      </w:r>
    </w:p>
    <w:p w14:paraId="3C30DA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HRS081 51A4 3390-9     0421</w:t>
      </w:r>
    </w:p>
    <w:p w14:paraId="393543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HRS151 51A5 3390-9     0422</w:t>
      </w:r>
    </w:p>
    <w:p w14:paraId="4B58397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HRS080 51A6 3390-9     0423</w:t>
      </w:r>
    </w:p>
    <w:p w14:paraId="12A10A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HRS156 51A7 3390-9     0424</w:t>
      </w:r>
    </w:p>
    <w:p w14:paraId="472C32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HRS152 51A8 3390-9     0425</w:t>
      </w:r>
    </w:p>
    <w:p w14:paraId="058B2F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HRS150 51A9 3390-9     0426</w:t>
      </w:r>
    </w:p>
    <w:p w14:paraId="479B6E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HRS209 51AA 3390-9     0427</w:t>
      </w:r>
    </w:p>
    <w:p w14:paraId="30F11E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HPRD54 51AB 3390-9     0428</w:t>
      </w:r>
    </w:p>
    <w:p w14:paraId="2D23CF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HPRD30 51AC 3390-9     0429</w:t>
      </w:r>
    </w:p>
    <w:p w14:paraId="51C9363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HPRD31 51AD 3390-9     0430</w:t>
      </w:r>
    </w:p>
    <w:p w14:paraId="2F311E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HPRD32 51AE 3390-9     0431</w:t>
      </w:r>
    </w:p>
    <w:p w14:paraId="0A67B0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HPRD33 51AF 3390-9     0432</w:t>
      </w:r>
    </w:p>
    <w:p w14:paraId="46E463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HPRD34 51B0 3390-9     0433</w:t>
      </w:r>
    </w:p>
    <w:p w14:paraId="42D2AE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HPRDD6 51B1 3390-9     0434</w:t>
      </w:r>
    </w:p>
    <w:p w14:paraId="278D00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HPRD75 51B2 3390-9     0435</w:t>
      </w:r>
    </w:p>
    <w:p w14:paraId="67554E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HPRDD7 51B3 3390-9     0436</w:t>
      </w:r>
    </w:p>
    <w:p w14:paraId="4EB171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HPRDG5 51B4 3390-9     0437</w:t>
      </w:r>
    </w:p>
    <w:p w14:paraId="085FC0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HPRDD8 51B5 3390-9     0438</w:t>
      </w:r>
    </w:p>
    <w:p w14:paraId="5C5728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HPRDD9 51B6 3390-9     0439</w:t>
      </w:r>
    </w:p>
    <w:p w14:paraId="16A98F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HRS024 51B7 3390-9     0440</w:t>
      </w:r>
    </w:p>
    <w:p w14:paraId="01EF8A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HPRD27 51B8 3390-9     0441</w:t>
      </w:r>
    </w:p>
    <w:p w14:paraId="5DA35A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HPRD25 51B9 3390-9     0442</w:t>
      </w:r>
    </w:p>
    <w:p w14:paraId="5ED3D6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HPRD26 51BA 3390-9     0443</w:t>
      </w:r>
    </w:p>
    <w:p w14:paraId="7FD673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HRS211 51BB 3390-9     0444</w:t>
      </w:r>
    </w:p>
    <w:p w14:paraId="6124AB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MOBP51 51BC 3390-9     0445</w:t>
      </w:r>
    </w:p>
    <w:p w14:paraId="56D34F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MOBP49 51BD 3390-9     0446</w:t>
      </w:r>
    </w:p>
    <w:p w14:paraId="03AAFA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MOBP45 51BE 3390-9     0447</w:t>
      </w:r>
    </w:p>
    <w:p w14:paraId="514E0D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MOBP46 51BF 3390-9     0448</w:t>
      </w:r>
    </w:p>
    <w:p w14:paraId="3A6DF1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MOBP47 51C0 3390-9     0449</w:t>
      </w:r>
    </w:p>
    <w:p w14:paraId="26C8E4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MOBP48 51C1 3390-9     0450</w:t>
      </w:r>
    </w:p>
    <w:p w14:paraId="03F29D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MOBP54 51C2 3390-9     0451</w:t>
      </w:r>
    </w:p>
    <w:p w14:paraId="0D95D3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MOBP60 51C3 3390-9     0452</w:t>
      </w:r>
    </w:p>
    <w:p w14:paraId="47E091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MOBP61 51C4 3390-9     0453</w:t>
      </w:r>
    </w:p>
    <w:p w14:paraId="0D4247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MOBP62 51C5 3390-9     0454</w:t>
      </w:r>
    </w:p>
    <w:p w14:paraId="42C10A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MOBP63 51C6 3390-9     0455</w:t>
      </w:r>
    </w:p>
    <w:p w14:paraId="02CB14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MOBP64 51C7 3390-9     0456</w:t>
      </w:r>
    </w:p>
    <w:p w14:paraId="43EBFB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MOBP65 51C8 3390-9     0457</w:t>
      </w:r>
    </w:p>
    <w:p w14:paraId="4F1AB8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MOBP66 51C9 3390-9     0458</w:t>
      </w:r>
    </w:p>
    <w:p w14:paraId="4F3481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MOBP58 51CA 3390-9     0459</w:t>
      </w:r>
    </w:p>
    <w:p w14:paraId="2C5381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MOBP59 51CB 3390-9     0460</w:t>
      </w:r>
    </w:p>
    <w:p w14:paraId="1A9D39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MOBP69 51CC 3390-9     0461</w:t>
      </w:r>
    </w:p>
    <w:p w14:paraId="1CBFC0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MOBP70 51CD 3390-9     0462</w:t>
      </w:r>
    </w:p>
    <w:p w14:paraId="034D68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MOBP67 51CE 3390-9     0463</w:t>
      </w:r>
    </w:p>
    <w:p w14:paraId="4BA947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MOBP68 51CF 3390-9     0464</w:t>
      </w:r>
    </w:p>
    <w:p w14:paraId="382F58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MOBP04 51D0 3390-9     0465</w:t>
      </w:r>
    </w:p>
    <w:p w14:paraId="0B60D8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MOBP57 51D1 3390-9     0466</w:t>
      </w:r>
    </w:p>
    <w:p w14:paraId="1D5B53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MOBP52 51D2 3390-9     0467</w:t>
      </w:r>
    </w:p>
    <w:p w14:paraId="53AE358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HRS201 51D3 3390-9     0468</w:t>
      </w:r>
    </w:p>
    <w:p w14:paraId="5D497F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PS0055 51D4 3390-9     0469</w:t>
      </w:r>
    </w:p>
    <w:p w14:paraId="67B5AE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PS0060 51D5 3390-9     0470</w:t>
      </w:r>
    </w:p>
    <w:p w14:paraId="3FFC08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PS0061 51D6 3390-9     0471</w:t>
      </w:r>
    </w:p>
    <w:p w14:paraId="42E6CF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PS0062 51D7 3390-9     0472</w:t>
      </w:r>
    </w:p>
    <w:p w14:paraId="2BA075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PS0059 51D8 3390-9     0473</w:t>
      </w:r>
    </w:p>
    <w:p w14:paraId="45DA50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PS0021 51D9 3390-9     0474</w:t>
      </w:r>
    </w:p>
    <w:p w14:paraId="6348B14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PS0026 51DA 3390-9     0475</w:t>
      </w:r>
    </w:p>
    <w:p w14:paraId="76C600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PS0032 51DB 3390-9     0476</w:t>
      </w:r>
    </w:p>
    <w:p w14:paraId="25059D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PS0056 51DC 3390-9     0477</w:t>
      </w:r>
    </w:p>
    <w:p w14:paraId="638869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PS0057 51DD 3390-9     0478</w:t>
      </w:r>
    </w:p>
    <w:p w14:paraId="0354D1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MOBP35 51DE 3390-9     0479</w:t>
      </w:r>
    </w:p>
    <w:p w14:paraId="67FD1A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MOBP36 51DF 3390-9     0480</w:t>
      </w:r>
    </w:p>
    <w:p w14:paraId="73FF46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MOBP20 51E0 3390-9     0481</w:t>
      </w:r>
    </w:p>
    <w:p w14:paraId="233CA6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MOBP56 51E1 3390-9     0482</w:t>
      </w:r>
    </w:p>
    <w:p w14:paraId="68C86D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MOBP21 51E2 3390-9     0483</w:t>
      </w:r>
    </w:p>
    <w:p w14:paraId="6C2CD8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MOBP03 51E3 3390-9     0484</w:t>
      </w:r>
    </w:p>
    <w:p w14:paraId="0F68B60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MOBP22 51E4 3390-9     0485</w:t>
      </w:r>
    </w:p>
    <w:p w14:paraId="3F1CD0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MOBP23 51E5 3390-9     0486</w:t>
      </w:r>
    </w:p>
    <w:p w14:paraId="4F65D5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MOBP55 51E6 3390-9     0487</w:t>
      </w:r>
    </w:p>
    <w:p w14:paraId="10C69A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MOBP05 51E7 3390-9     0488</w:t>
      </w:r>
    </w:p>
    <w:p w14:paraId="2E2768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MOBP06 51E8 3390-9     0489</w:t>
      </w:r>
    </w:p>
    <w:p w14:paraId="38E5ED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MOBP07 51E9 3390-9     0490</w:t>
      </w:r>
    </w:p>
    <w:p w14:paraId="67DA57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MOBP08 51EA 3390-9     0491</w:t>
      </w:r>
    </w:p>
    <w:p w14:paraId="3E5939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MOBP09 51EB 3390-9     0492</w:t>
      </w:r>
    </w:p>
    <w:p w14:paraId="0004BC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MOBP10 51EC 3390-9     0493</w:t>
      </w:r>
    </w:p>
    <w:p w14:paraId="50BE04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MOBP11 51ED 3390-9     0494</w:t>
      </w:r>
    </w:p>
    <w:p w14:paraId="24C19C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MOBP12 51EE 3390-9     0495</w:t>
      </w:r>
    </w:p>
    <w:p w14:paraId="32A529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MOBP13 51EF 3390-9     0496</w:t>
      </w:r>
    </w:p>
    <w:p w14:paraId="05393F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MOBP14 51F0 3390-9     0497</w:t>
      </w:r>
    </w:p>
    <w:p w14:paraId="005638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MOBP15 51F1 3390-9     0498</w:t>
      </w:r>
    </w:p>
    <w:p w14:paraId="06B5B7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MOBP16 51F2 3390-9     0499</w:t>
      </w:r>
    </w:p>
    <w:p w14:paraId="046054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MOBP17 51F3 3390-9     0500</w:t>
      </w:r>
    </w:p>
    <w:p w14:paraId="7E8766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MOBP18 51F4 3390-9     0501</w:t>
      </w:r>
    </w:p>
    <w:p w14:paraId="2B84FF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MOBP50 51F5 3390-9     0502</w:t>
      </w:r>
    </w:p>
    <w:p w14:paraId="28505C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MOBP24 51F6 3390-9     0503</w:t>
      </w:r>
    </w:p>
    <w:p w14:paraId="2E0C66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MOBP25 51F7 3390-9     0504</w:t>
      </w:r>
    </w:p>
    <w:p w14:paraId="2CC02C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MOBP53 51F8 3390-9     0505</w:t>
      </w:r>
    </w:p>
    <w:p w14:paraId="636A54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HRS202 51F9 3390-9     0506</w:t>
      </w:r>
    </w:p>
    <w:p w14:paraId="01488E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HRS271 51FA 3390-9     0507</w:t>
      </w:r>
    </w:p>
    <w:p w14:paraId="5782D6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HRS205 51FB 3390-9     0508</w:t>
      </w:r>
    </w:p>
    <w:p w14:paraId="5169B0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HRS206 51FC 3390-9     0509</w:t>
      </w:r>
    </w:p>
    <w:p w14:paraId="5EA6EE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HRS198 51FD 3390-9     0510</w:t>
      </w:r>
    </w:p>
    <w:p w14:paraId="450791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HRSP72 51FE 3390-9     0511</w:t>
      </w:r>
    </w:p>
    <w:p w14:paraId="4E5E78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HRS207 51FF 3390-9     0512</w:t>
      </w:r>
    </w:p>
    <w:p w14:paraId="1930DB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HRS208 5200 3390-9     0513</w:t>
      </w:r>
    </w:p>
    <w:p w14:paraId="024F4D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HRS199 5201 3390-9     0514</w:t>
      </w:r>
    </w:p>
    <w:p w14:paraId="375DC7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HRS203 5202 3390-9     0515</w:t>
      </w:r>
    </w:p>
    <w:p w14:paraId="23AB02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HRS204 5203 3390-9     0516</w:t>
      </w:r>
    </w:p>
    <w:p w14:paraId="729E81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HRS200 5204 3390-9     0517</w:t>
      </w:r>
    </w:p>
    <w:p w14:paraId="45E079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HRSP76 5205 3390-9     0518</w:t>
      </w:r>
    </w:p>
    <w:p w14:paraId="4FA98B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HRS220 5206 3390-9     0519</w:t>
      </w:r>
    </w:p>
    <w:p w14:paraId="3649BA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HRS221 5207 3390-9     0520</w:t>
      </w:r>
    </w:p>
    <w:p w14:paraId="4589CB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HRS222 5208 3390-9     0521</w:t>
      </w:r>
    </w:p>
    <w:p w14:paraId="524D97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HRS224 5209 3390-9     0522</w:t>
      </w:r>
    </w:p>
    <w:p w14:paraId="05B206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HRS225 520A 3390-9     0523</w:t>
      </w:r>
    </w:p>
    <w:p w14:paraId="19BA63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HRS226 520B 3390-9     0524</w:t>
      </w:r>
    </w:p>
    <w:p w14:paraId="1E9A07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HRS227 520C 3390-9     0525</w:t>
      </w:r>
    </w:p>
    <w:p w14:paraId="16309D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HRS228 520D 3390-9     0526</w:t>
      </w:r>
    </w:p>
    <w:p w14:paraId="6229FE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HRS229 520E 3390-9     0527</w:t>
      </w:r>
    </w:p>
    <w:p w14:paraId="00155D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HRS214 520F 3390-9     0528</w:t>
      </w:r>
    </w:p>
    <w:p w14:paraId="4EB2B7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HRS215 5210 3390-9     0529</w:t>
      </w:r>
    </w:p>
    <w:p w14:paraId="392441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HRS217 5211 3390-9     0530</w:t>
      </w:r>
    </w:p>
    <w:p w14:paraId="3F0462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HRS213 5212 3390-9     0531</w:t>
      </w:r>
    </w:p>
    <w:p w14:paraId="263435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HRS241 5213 3390-9     0532</w:t>
      </w:r>
    </w:p>
    <w:p w14:paraId="3BE5B5A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HRS242 5214 3390-9     0533</w:t>
      </w:r>
    </w:p>
    <w:p w14:paraId="7676C2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HRS244 5215 3390-9     0534</w:t>
      </w:r>
    </w:p>
    <w:p w14:paraId="4523B0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HRS245 5216 3390-9     0535</w:t>
      </w:r>
    </w:p>
    <w:p w14:paraId="05273B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HRS246 5217 3390-9     0536</w:t>
      </w:r>
    </w:p>
    <w:p w14:paraId="4D14DD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HRS269 5218 3390-9     0537</w:t>
      </w:r>
    </w:p>
    <w:p w14:paraId="3487EF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HRSP83 5219 3390-9     0538</w:t>
      </w:r>
    </w:p>
    <w:p w14:paraId="5E0215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HRSP84 521A 3390-9     0539</w:t>
      </w:r>
    </w:p>
    <w:p w14:paraId="1108CA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HRSP86 521B 3390-9     0540</w:t>
      </w:r>
    </w:p>
    <w:p w14:paraId="1947BE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HRSP88 521C 3390-9     0541</w:t>
      </w:r>
    </w:p>
    <w:p w14:paraId="706806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HRSP89 521D 3390-9     0542</w:t>
      </w:r>
    </w:p>
    <w:p w14:paraId="61E016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HRSP60 521E 3390-9     0543</w:t>
      </w:r>
    </w:p>
    <w:p w14:paraId="6CCF3E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HRSP64 521F 3390-9     0544</w:t>
      </w:r>
    </w:p>
    <w:p w14:paraId="65AAFA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HRSP71 5220 3390-9     0545</w:t>
      </w:r>
    </w:p>
    <w:p w14:paraId="6B4C67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HRS210 5221 3390-9     0546</w:t>
      </w:r>
    </w:p>
    <w:p w14:paraId="6D1F8A4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HRS115 5222 3390-9     0547</w:t>
      </w:r>
    </w:p>
    <w:p w14:paraId="6E08D1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HRS113 5223 3390-9     0548</w:t>
      </w:r>
    </w:p>
    <w:p w14:paraId="634A06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HRS212 5224 3390-9     0549</w:t>
      </w:r>
    </w:p>
    <w:p w14:paraId="29DE5C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HPRD36 5225 3390-9     0550</w:t>
      </w:r>
    </w:p>
    <w:p w14:paraId="529CF9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HPRD39 5226 3390-9     0551</w:t>
      </w:r>
    </w:p>
    <w:p w14:paraId="6B16C9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HPRD40 5227 3390-9     0552</w:t>
      </w:r>
    </w:p>
    <w:p w14:paraId="64405B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HPRD38 5228 3390-9     0553</w:t>
      </w:r>
    </w:p>
    <w:p w14:paraId="140EBF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HPRD07 5229 3390-9     0554</w:t>
      </w:r>
    </w:p>
    <w:p w14:paraId="14CD18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HPRD78 522A 3390-9     0555</w:t>
      </w:r>
    </w:p>
    <w:p w14:paraId="1B1EB8F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HPRD21 522B 3390-9     0556</w:t>
      </w:r>
    </w:p>
    <w:p w14:paraId="04AA334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HPRD08 522C 3390-9     0557</w:t>
      </w:r>
    </w:p>
    <w:p w14:paraId="107DB4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HPRD04 522D 3390-9     0558</w:t>
      </w:r>
    </w:p>
    <w:p w14:paraId="418696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HPR015 522E 3390-9     0559</w:t>
      </w:r>
    </w:p>
    <w:p w14:paraId="634E06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HPRD24 522F 3390-9     0560</w:t>
      </w:r>
    </w:p>
    <w:p w14:paraId="43694A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HPRD09 5230 3390-9     0561</w:t>
      </w:r>
    </w:p>
    <w:p w14:paraId="3950C6D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HPRDD4 5231 3390-9     0562</w:t>
      </w:r>
    </w:p>
    <w:p w14:paraId="6AEA16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HPRD77 5232 3390-9     0563</w:t>
      </w:r>
    </w:p>
    <w:p w14:paraId="317D771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HPRD35 5233 3390-9     0564</w:t>
      </w:r>
    </w:p>
    <w:p w14:paraId="354F22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HPRD06 5234 3390-9     0565</w:t>
      </w:r>
    </w:p>
    <w:p w14:paraId="37FA8E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TSO091 5235 3390-9     0566</w:t>
      </w:r>
    </w:p>
    <w:p w14:paraId="222A25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TSO045 5236 3390-9     0567</w:t>
      </w:r>
    </w:p>
    <w:p w14:paraId="45FDF4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TSO090 5237 3390-9     0568</w:t>
      </w:r>
    </w:p>
    <w:p w14:paraId="3AA9FD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TSO047 5238 3390-9     0569</w:t>
      </w:r>
    </w:p>
    <w:p w14:paraId="2666ED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TSO044 5239 3390-9     0570</w:t>
      </w:r>
    </w:p>
    <w:p w14:paraId="55C09D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HPRDI5 523A 3390-9     0571</w:t>
      </w:r>
    </w:p>
    <w:p w14:paraId="595758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HPRDH5 523B 3390-9     0572</w:t>
      </w:r>
    </w:p>
    <w:p w14:paraId="06F34A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HPR033 523C 3390-9     0573</w:t>
      </w:r>
    </w:p>
    <w:p w14:paraId="3E87CB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HPR034 523D 3390-9     0574</w:t>
      </w:r>
    </w:p>
    <w:p w14:paraId="7AA9AF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HPR026 523E 3390-9     0575</w:t>
      </w:r>
    </w:p>
    <w:p w14:paraId="5AAF84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HPR027 523F 3390-9     0576</w:t>
      </w:r>
    </w:p>
    <w:p w14:paraId="1A88D50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HPR035 5240 3390-9     0577</w:t>
      </w:r>
    </w:p>
    <w:p w14:paraId="0E6201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HPR038 5241 3390-9     0578</w:t>
      </w:r>
    </w:p>
    <w:p w14:paraId="60D22B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HPR040 5242 3390-9     0579</w:t>
      </w:r>
    </w:p>
    <w:p w14:paraId="79E259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HPR041 5243 3390-9     0580</w:t>
      </w:r>
    </w:p>
    <w:p w14:paraId="7B9AD7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HPR042 5244 3390-9     0581</w:t>
      </w:r>
    </w:p>
    <w:p w14:paraId="7E3D8F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HPR043 5245 3390-9     0582</w:t>
      </w:r>
    </w:p>
    <w:p w14:paraId="1AB7C7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HPR007 5246 3390-9     0583</w:t>
      </w:r>
    </w:p>
    <w:p w14:paraId="1776A9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HPRDI6 5247 3390-9     0584</w:t>
      </w:r>
    </w:p>
    <w:p w14:paraId="3E5364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HPRDI3 5248 3390-9     0585</w:t>
      </w:r>
    </w:p>
    <w:p w14:paraId="204E2F5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HPRDI4 5249 3390-9     0586</w:t>
      </w:r>
    </w:p>
    <w:p w14:paraId="727AD8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HPRDI1 524A 3390-9     0587</w:t>
      </w:r>
    </w:p>
    <w:p w14:paraId="6DD258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TSO017 524B 3390-9     0588</w:t>
      </w:r>
    </w:p>
    <w:p w14:paraId="39A12C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XIR010 524C 3390-9     0589</w:t>
      </w:r>
    </w:p>
    <w:p w14:paraId="7724FAD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XIR015 524D 3390-9     0590</w:t>
      </w:r>
    </w:p>
    <w:p w14:paraId="60B8FD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XIR004 524E 3390-9     0591</w:t>
      </w:r>
    </w:p>
    <w:p w14:paraId="33DA471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XIR014 524F 3390-9     0592</w:t>
      </w:r>
    </w:p>
    <w:p w14:paraId="57E723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TSO067 5250 3390-9     0593</w:t>
      </w:r>
    </w:p>
    <w:p w14:paraId="5938FC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TSO068 5251 3390-9     0594</w:t>
      </w:r>
    </w:p>
    <w:p w14:paraId="7A3B6C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TSO071 5252 3390-9     0595</w:t>
      </w:r>
    </w:p>
    <w:p w14:paraId="54B4C4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TSO070 5253 3390-9     0596</w:t>
      </w:r>
    </w:p>
    <w:p w14:paraId="35E1F4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TSO075 5254 3390-9     0597</w:t>
      </w:r>
    </w:p>
    <w:p w14:paraId="38775C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TSO077 5255 3390-9     0598</w:t>
      </w:r>
    </w:p>
    <w:p w14:paraId="562BBE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TSO024 5256 3390-9     0599</w:t>
      </w:r>
    </w:p>
    <w:p w14:paraId="672CAA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TSO078 5257 3390-9     0600</w:t>
      </w:r>
    </w:p>
    <w:p w14:paraId="37A179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TSO079 5258 3390-9     0601</w:t>
      </w:r>
    </w:p>
    <w:p w14:paraId="48BE12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TSO030 5259 3390-9     0602</w:t>
      </w:r>
    </w:p>
    <w:p w14:paraId="3EDBF97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TSO038 525A 3390-9     0603</w:t>
      </w:r>
    </w:p>
    <w:p w14:paraId="17FDC5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XIR003 525B 3390-9     0604</w:t>
      </w:r>
    </w:p>
    <w:p w14:paraId="7D979B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TSO046 525C 3390-9     0605</w:t>
      </w:r>
    </w:p>
    <w:p w14:paraId="3C2364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HPRDI0 525D 3390-9     0606</w:t>
      </w:r>
    </w:p>
    <w:p w14:paraId="34D990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HPRD92 525E 3390-9     0607</w:t>
      </w:r>
    </w:p>
    <w:p w14:paraId="199591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HPRD96 525F 3390-9     0608</w:t>
      </w:r>
    </w:p>
    <w:p w14:paraId="19FE5A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HPRD81 5260 3390-9     0609</w:t>
      </w:r>
    </w:p>
    <w:p w14:paraId="4DD8CB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HPRD23 5261 3390-9     0610</w:t>
      </w:r>
    </w:p>
    <w:p w14:paraId="1114F1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HPRD88 5262 3390-9     0611</w:t>
      </w:r>
    </w:p>
    <w:p w14:paraId="6B7F06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HPRD94 5263 3390-9     0612</w:t>
      </w:r>
    </w:p>
    <w:p w14:paraId="031987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HPRD95 5264 3390-9     0613</w:t>
      </w:r>
    </w:p>
    <w:p w14:paraId="0565CB6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HPRD89 5265 3390-9     0614</w:t>
      </w:r>
    </w:p>
    <w:p w14:paraId="2D3940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HPRD86 5266 3390-9     0615</w:t>
      </w:r>
    </w:p>
    <w:p w14:paraId="087EB2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HPRDH7 5267 3390-9     0616</w:t>
      </w:r>
    </w:p>
    <w:p w14:paraId="7F9BFE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HPRDH9 5268 3390-9     0617</w:t>
      </w:r>
    </w:p>
    <w:p w14:paraId="1E75A99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HPRD90 5269 3390-9     0618</w:t>
      </w:r>
    </w:p>
    <w:p w14:paraId="22F6E6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HPRD82 526A 3390-9     0619</w:t>
      </w:r>
    </w:p>
    <w:p w14:paraId="74F4EF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HPRD93 526B 3390-9     0620</w:t>
      </w:r>
    </w:p>
    <w:p w14:paraId="7393D94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HPRD91 526C 3390-9     0621</w:t>
      </w:r>
    </w:p>
    <w:p w14:paraId="0A03A7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HPRD87 526D 3390-9     0622</w:t>
      </w:r>
    </w:p>
    <w:p w14:paraId="49474F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TSO036 526E 3390-9     0623</w:t>
      </w:r>
    </w:p>
    <w:p w14:paraId="4FC8CB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TSO037 526F 3390-9     0624</w:t>
      </w:r>
    </w:p>
    <w:p w14:paraId="653CB8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TSO025 5270 3390-9     0625</w:t>
      </w:r>
    </w:p>
    <w:p w14:paraId="6591F6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TSO028 5271 3390-9     0626</w:t>
      </w:r>
    </w:p>
    <w:p w14:paraId="2BA42A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TSO060 5272 3390-9     0627</w:t>
      </w:r>
    </w:p>
    <w:p w14:paraId="53EEAC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TSO034 5273 3390-9     0628</w:t>
      </w:r>
    </w:p>
    <w:p w14:paraId="065A0B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TSO029 5274 3390-9     0629</w:t>
      </w:r>
    </w:p>
    <w:p w14:paraId="4777D3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TSO027 5275 3390-9     0630</w:t>
      </w:r>
    </w:p>
    <w:p w14:paraId="5AFC1F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TSO035 5276 3390-9     0631</w:t>
      </w:r>
    </w:p>
    <w:p w14:paraId="1556B8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TSO026 5277 3390-9     0632</w:t>
      </w:r>
    </w:p>
    <w:p w14:paraId="3AF9DC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HPRDH1 5278 3390-9     0633</w:t>
      </w:r>
    </w:p>
    <w:p w14:paraId="1E80F9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HPRD00 5279 3390-9     0634</w:t>
      </w:r>
    </w:p>
    <w:p w14:paraId="54FA0C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HPRD58 527A 3390-9     0635</w:t>
      </w:r>
    </w:p>
    <w:p w14:paraId="17B2C5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HPR008 527B 3390-9     0636</w:t>
      </w:r>
    </w:p>
    <w:p w14:paraId="403CDE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HPRD57 527C 3390-9     0637</w:t>
      </w:r>
    </w:p>
    <w:p w14:paraId="7A3783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HPRD60 527D 3390-9     0638</w:t>
      </w:r>
    </w:p>
    <w:p w14:paraId="3EC9A5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HPRD56 527E 3390-9     0639</w:t>
      </w:r>
    </w:p>
    <w:p w14:paraId="58E4A3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HPRD01 527F 3390-9     0640</w:t>
      </w:r>
    </w:p>
    <w:p w14:paraId="565B89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HPRD74 5280 3390-9     0641</w:t>
      </w:r>
    </w:p>
    <w:p w14:paraId="10B939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HPR022 5281 3390-9     0642</w:t>
      </w:r>
    </w:p>
    <w:p w14:paraId="2CD7E6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HPR020 5282 3390-9     0643</w:t>
      </w:r>
    </w:p>
    <w:p w14:paraId="71A86C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HPR021 5283 3390-9     0644</w:t>
      </w:r>
    </w:p>
    <w:p w14:paraId="655863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HPR017 5284 3390-9     0645</w:t>
      </w:r>
    </w:p>
    <w:p w14:paraId="0B00BE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HPR019 5285 3390-9     0646</w:t>
      </w:r>
    </w:p>
    <w:p w14:paraId="36AA22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HPRD53 5286 3390-9     0647</w:t>
      </w:r>
    </w:p>
    <w:p w14:paraId="37EE17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HPRDH2 5287 3390-9     0648</w:t>
      </w:r>
    </w:p>
    <w:p w14:paraId="44086C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HPRD02 5288 3390-9     0649</w:t>
      </w:r>
    </w:p>
    <w:p w14:paraId="123F22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HPRDB0 5289 3390-9     0650</w:t>
      </w:r>
    </w:p>
    <w:p w14:paraId="1B0C7B8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HPRDB1 528A 3390-9     0651</w:t>
      </w:r>
    </w:p>
    <w:p w14:paraId="48EB4D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HPRDB2 528B 3390-9     0652</w:t>
      </w:r>
    </w:p>
    <w:p w14:paraId="060E92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HPRDB3 528C 3390-9     0653</w:t>
      </w:r>
    </w:p>
    <w:p w14:paraId="78247B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HPRDB4 528D 3390-9     0654</w:t>
      </w:r>
    </w:p>
    <w:p w14:paraId="2AB03F0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HPRDB5 528E 3390-9     0655</w:t>
      </w:r>
    </w:p>
    <w:p w14:paraId="466F9C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HPRDB6 528F 3390-9     0656</w:t>
      </w:r>
    </w:p>
    <w:p w14:paraId="42C39A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HPRD22 5290 3390-9     0657</w:t>
      </w:r>
    </w:p>
    <w:p w14:paraId="650F29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HPRDA2 5291 3390-9     0658</w:t>
      </w:r>
    </w:p>
    <w:p w14:paraId="11B2B4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HPRDA3 5292 3390-9     0659</w:t>
      </w:r>
    </w:p>
    <w:p w14:paraId="0FCAD7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HPRDA4 5293 3390-9     0660</w:t>
      </w:r>
    </w:p>
    <w:p w14:paraId="73B349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HPRDA7 5294 3390-9     0661</w:t>
      </w:r>
    </w:p>
    <w:p w14:paraId="401D05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HPRD83 5295 3390-9     0662</w:t>
      </w:r>
    </w:p>
    <w:p w14:paraId="345B64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HPRD84 5296 3390-9     0663</w:t>
      </w:r>
    </w:p>
    <w:p w14:paraId="31232A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HPRD85 5297 3390-9     0664</w:t>
      </w:r>
    </w:p>
    <w:p w14:paraId="2D1F4C4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HPRDC1 5298 3390-9     0665</w:t>
      </w:r>
    </w:p>
    <w:p w14:paraId="24BDE7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HPRDC9 5299 3390-9     0666</w:t>
      </w:r>
    </w:p>
    <w:p w14:paraId="246724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HPRDD1 529A 3390-9     0667</w:t>
      </w:r>
    </w:p>
    <w:p w14:paraId="23DE8E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HPRDD2 529B 3390-9     0668</w:t>
      </w:r>
    </w:p>
    <w:p w14:paraId="2C02B4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HPRD97 529C 3390-9     0669</w:t>
      </w:r>
    </w:p>
    <w:p w14:paraId="7EC498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HPRD98 529D 3390-9     0670</w:t>
      </w:r>
    </w:p>
    <w:p w14:paraId="570BCF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HPRD99 529E 3390-9     0671</w:t>
      </w:r>
    </w:p>
    <w:p w14:paraId="7B2701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HPRDA0 529F 3390-9     0672</w:t>
      </w:r>
    </w:p>
    <w:p w14:paraId="227D40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HPRDA1 52A0 3390-9     0673</w:t>
      </w:r>
    </w:p>
    <w:p w14:paraId="3A0D76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HPRDC2 52A1 3390-9     0674</w:t>
      </w:r>
    </w:p>
    <w:p w14:paraId="3185FE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HPRDC3 52A2 3390-9     0675</w:t>
      </w:r>
    </w:p>
    <w:p w14:paraId="7C91D2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HPRDC4 52A3 3390-9     0676</w:t>
      </w:r>
    </w:p>
    <w:p w14:paraId="0146EF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HPRDC5 52A4 3390-9     0677</w:t>
      </w:r>
    </w:p>
    <w:p w14:paraId="195BBC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HPRDC6 52A5 3390-9     0678</w:t>
      </w:r>
    </w:p>
    <w:p w14:paraId="6F53CD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HPRDA8 52A6 3390-9     0679</w:t>
      </w:r>
    </w:p>
    <w:p w14:paraId="7CFC08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HPRDA9 52A7 3390-9     0680</w:t>
      </w:r>
    </w:p>
    <w:p w14:paraId="6BE4C6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HPRD47 52A8 3390-9     0681</w:t>
      </w:r>
    </w:p>
    <w:p w14:paraId="4296B8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HPRD50 52A9 3390-9     0682</w:t>
      </w:r>
    </w:p>
    <w:p w14:paraId="2B3E6C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HPRD51 52AA 3390-9     0683</w:t>
      </w:r>
    </w:p>
    <w:p w14:paraId="14C899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HPRD52 52AB 3390-9     0684</w:t>
      </w:r>
    </w:p>
    <w:p w14:paraId="6EC1CB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HPRD49 52AC 3390-9     0685</w:t>
      </w:r>
    </w:p>
    <w:p w14:paraId="1BB65D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HPRDH0 52AD 3390-9     0686</w:t>
      </w:r>
    </w:p>
    <w:p w14:paraId="3E36D2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HPRDG8 52AE 3390-9     0687</w:t>
      </w:r>
    </w:p>
    <w:p w14:paraId="583F3D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HPRD73 52AF 3390-9     0688</w:t>
      </w:r>
    </w:p>
    <w:p w14:paraId="0D1AE1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HPRDG9 52B0 3390-9     0689</w:t>
      </w:r>
    </w:p>
    <w:p w14:paraId="5B3AA9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HPR029 52B1 3390-9     0690</w:t>
      </w:r>
    </w:p>
    <w:p w14:paraId="7472E0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HPR030 52B2 3390-9     0691</w:t>
      </w:r>
    </w:p>
    <w:p w14:paraId="762DF7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HPRDH6 52B3 3390-9     0692</w:t>
      </w:r>
    </w:p>
    <w:p w14:paraId="5C8CBA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HPRDB7 52B4 3390-9     0693</w:t>
      </w:r>
    </w:p>
    <w:p w14:paraId="1DD124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HPRDB8 52B5 3390-9     0694</w:t>
      </w:r>
    </w:p>
    <w:p w14:paraId="7B6E5B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HPRD16 52B6 3390-9     0695</w:t>
      </w:r>
    </w:p>
    <w:p w14:paraId="53B4A1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HPRD17 52B7 3390-9     0696</w:t>
      </w:r>
    </w:p>
    <w:p w14:paraId="53B328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HPRD12 52B8 3390-9     0697</w:t>
      </w:r>
    </w:p>
    <w:p w14:paraId="1B25A8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HPRD15 52B9 3390-9     0698</w:t>
      </w:r>
    </w:p>
    <w:p w14:paraId="0EC561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HPRD18 52BA 3390-9     0699</w:t>
      </w:r>
    </w:p>
    <w:p w14:paraId="45308A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HPRD41 52BB 3390-9     0700</w:t>
      </w:r>
    </w:p>
    <w:p w14:paraId="7243D7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HPRD43 52BC 3390-9     0701</w:t>
      </w:r>
    </w:p>
    <w:p w14:paraId="2FA391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HPRD44 52BD 3390-9     0702</w:t>
      </w:r>
    </w:p>
    <w:p w14:paraId="31176A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HPRD19 52BE 3390-9     0703</w:t>
      </w:r>
    </w:p>
    <w:p w14:paraId="6A4FC2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HPRD45 52BF 3390-9     0704</w:t>
      </w:r>
    </w:p>
    <w:p w14:paraId="10F665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HPRD42 52C0 3390-9     0705</w:t>
      </w:r>
    </w:p>
    <w:p w14:paraId="57A2AF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HPRD28 52C1 3390-9     0706</w:t>
      </w:r>
    </w:p>
    <w:p w14:paraId="17310D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CICS01 52C2 3390-9     0707</w:t>
      </w:r>
    </w:p>
    <w:p w14:paraId="4FE612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CICS02 52C3 3390-9     0708</w:t>
      </w:r>
    </w:p>
    <w:p w14:paraId="486131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DB2001 52C4 3390-9     0709</w:t>
      </w:r>
    </w:p>
    <w:p w14:paraId="53A313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DB2004 52C5 3390-9     0710</w:t>
      </w:r>
    </w:p>
    <w:p w14:paraId="322AC2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HPR046 52C6 3390-9     0711</w:t>
      </w:r>
    </w:p>
    <w:p w14:paraId="2D789C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HPR024 52C7 3390-9     0712</w:t>
      </w:r>
    </w:p>
    <w:p w14:paraId="0722A0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HPRDE2 52C8 3390-9     0713</w:t>
      </w:r>
    </w:p>
    <w:p w14:paraId="566ADF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HPRDE4 52C9 3390-9     0714</w:t>
      </w:r>
    </w:p>
    <w:p w14:paraId="5D08C9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HPRDE0 52CA 3390-9     0715</w:t>
      </w:r>
    </w:p>
    <w:p w14:paraId="3535B2A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HPRDE5 52CB 3390-9     0716</w:t>
      </w:r>
    </w:p>
    <w:p w14:paraId="68146C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HPR023 52CC 3390-9     0717</w:t>
      </w:r>
    </w:p>
    <w:p w14:paraId="72A428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HPRDE1 52CD 3390-9     0718</w:t>
      </w:r>
    </w:p>
    <w:p w14:paraId="1EA248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HPRDG6 52CE 3390-9     0719</w:t>
      </w:r>
    </w:p>
    <w:p w14:paraId="52C544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HPRDD3 52CF 3390-9     0720</w:t>
      </w:r>
    </w:p>
    <w:p w14:paraId="74F3ED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HPRDG7 52D0 3390-9     0721</w:t>
      </w:r>
    </w:p>
    <w:p w14:paraId="4CF6E0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HPRD10 52D1 3390-9     0722</w:t>
      </w:r>
    </w:p>
    <w:p w14:paraId="360FD1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HPRD11 52D2 3390-9     0723</w:t>
      </w:r>
    </w:p>
    <w:p w14:paraId="17F7AC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Z22MVS 52D3 3390-9     0724</w:t>
      </w:r>
    </w:p>
    <w:p w14:paraId="13B1EE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Z22RS1 52D4 3390-9     0725</w:t>
      </w:r>
    </w:p>
    <w:p w14:paraId="2C04FB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Z22RS2 52D5 3390-9     0726</w:t>
      </w:r>
    </w:p>
    <w:p w14:paraId="5625B5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ZFS222 52D6 3390-9     0727</w:t>
      </w:r>
    </w:p>
    <w:p w14:paraId="7F9DF3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ZFS223 52D7 3390-9     0728</w:t>
      </w:r>
    </w:p>
    <w:p w14:paraId="699842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ZFS224 52D8 3390-9     0729</w:t>
      </w:r>
    </w:p>
    <w:p w14:paraId="113D03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ZFS225 52D9 3390-9     0730</w:t>
      </w:r>
    </w:p>
    <w:p w14:paraId="6CB059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ZFS226 52DA 3390-9     0731</w:t>
      </w:r>
    </w:p>
    <w:p w14:paraId="44778F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ZFS227 52DB 3390-9     0732</w:t>
      </w:r>
    </w:p>
    <w:p w14:paraId="39C4367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ZFS228 52DC 3390-9     0733</w:t>
      </w:r>
    </w:p>
    <w:p w14:paraId="376A05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ZFS231 52DD 3390-9     0734</w:t>
      </w:r>
    </w:p>
    <w:p w14:paraId="796258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ZFS215 52DE 3390-9     0735</w:t>
      </w:r>
    </w:p>
    <w:p w14:paraId="4CF254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ZFS216 52DF 3390-9     0736</w:t>
      </w:r>
    </w:p>
    <w:p w14:paraId="079D9B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ZFS217 52E0 3390-9     0737</w:t>
      </w:r>
    </w:p>
    <w:p w14:paraId="4461CA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ZFS218 52E1 3390-9     0738</w:t>
      </w:r>
    </w:p>
    <w:p w14:paraId="76ABC2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ZFS219 52E2 3390-9     0739</w:t>
      </w:r>
    </w:p>
    <w:p w14:paraId="365CFB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ZFS220 52E3 3390-9     0740</w:t>
      </w:r>
    </w:p>
    <w:p w14:paraId="2838A7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MV1CAT 52E4 3390-9     0741</w:t>
      </w:r>
    </w:p>
    <w:p w14:paraId="206DB1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ZFS205 52E5 3390-9     0742</w:t>
      </w:r>
    </w:p>
    <w:p w14:paraId="2B445CC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ZFS206 52E6 3390-9     0743</w:t>
      </w:r>
    </w:p>
    <w:p w14:paraId="78A74E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ZFS207 52E7 3390-9     0744</w:t>
      </w:r>
    </w:p>
    <w:p w14:paraId="456FDE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ZFS208 52E8 3390-9     0745</w:t>
      </w:r>
    </w:p>
    <w:p w14:paraId="6FB9DA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ZFS209 52E9 3390-9     0746</w:t>
      </w:r>
    </w:p>
    <w:p w14:paraId="47F8D1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ZFS210 52EA 3390-9     0747</w:t>
      </w:r>
    </w:p>
    <w:p w14:paraId="2F90D70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ZFS211 52EB 3390-9     0748</w:t>
      </w:r>
    </w:p>
    <w:p w14:paraId="6296FB9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ZFS212 52EC 3390-9     0749</w:t>
      </w:r>
    </w:p>
    <w:p w14:paraId="553DCE7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ZFS213 52ED 3390-9     0750</w:t>
      </w:r>
    </w:p>
    <w:p w14:paraId="3F261D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ZFS214 52EE 3390-9     0751</w:t>
      </w:r>
    </w:p>
    <w:p w14:paraId="344FE7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ZFS201 52EF 3390-9     0752</w:t>
      </w:r>
    </w:p>
    <w:p w14:paraId="7872EAC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ZFS202 52F0 3390-9     0753</w:t>
      </w:r>
    </w:p>
    <w:p w14:paraId="6BA5DD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ZFS203 52F1 3390-9     0754</w:t>
      </w:r>
    </w:p>
    <w:p w14:paraId="55290E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ZFS204 52F2 3390-9     0755</w:t>
      </w:r>
    </w:p>
    <w:p w14:paraId="2322D6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ZFS221 52F3 3390-9     0756</w:t>
      </w:r>
    </w:p>
    <w:p w14:paraId="0A90DBC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HR02B3 52F4 3390-9     0757</w:t>
      </w:r>
    </w:p>
    <w:p w14:paraId="724BE3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HR02B4 52F5 3390-9     0758</w:t>
      </w:r>
    </w:p>
    <w:p w14:paraId="6450F1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HR0201 52F6 3390-9     0759</w:t>
      </w:r>
    </w:p>
    <w:p w14:paraId="103EA5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HR02B5 52F7 3390-9     0760</w:t>
      </w:r>
    </w:p>
    <w:p w14:paraId="4E5844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HR02B6 52F8 3390-9     0761</w:t>
      </w:r>
    </w:p>
    <w:p w14:paraId="2B4ABD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HR02L4 52F9 3390-9     0762</w:t>
      </w:r>
    </w:p>
    <w:p w14:paraId="6D4CF1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HR02L5 52FA 3390-9     0763</w:t>
      </w:r>
    </w:p>
    <w:p w14:paraId="3BE967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HR02A8 52FB 3390-9     0764</w:t>
      </w:r>
    </w:p>
    <w:p w14:paraId="043AAD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HR02A9 52FC 3390-9     0765</w:t>
      </w:r>
    </w:p>
    <w:p w14:paraId="5A1F62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HR0203 52FD 3390-9     0766</w:t>
      </w:r>
    </w:p>
    <w:p w14:paraId="011BD8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HR0204 52FE 3390-9     0767</w:t>
      </w:r>
    </w:p>
    <w:p w14:paraId="245E0E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TRX004 52FF 3390-9     0768</w:t>
      </w:r>
    </w:p>
    <w:p w14:paraId="4759A8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MAA167 5300 3390-9     0769</w:t>
      </w:r>
    </w:p>
    <w:p w14:paraId="55A139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MAA168 5301 3390-9     0770</w:t>
      </w:r>
    </w:p>
    <w:p w14:paraId="25270E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MV3CAT 5412 3390-9     0771</w:t>
      </w:r>
    </w:p>
    <w:p w14:paraId="665412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MV9CAT 5413 3390-9     0772</w:t>
      </w:r>
    </w:p>
    <w:p w14:paraId="4260F2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Z22CAT 5414 3390-9     0773</w:t>
      </w:r>
    </w:p>
    <w:p w14:paraId="1C541C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Z11DLB 5415 3390-9     0774</w:t>
      </w:r>
    </w:p>
    <w:p w14:paraId="61C41F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Z11RS2 5416 3390-9     0775</w:t>
      </w:r>
    </w:p>
    <w:p w14:paraId="3BFED46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Z11RS1 5417 3390-9     0776</w:t>
      </w:r>
    </w:p>
    <w:p w14:paraId="3A268C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Z13DLB 5418 3390-9     0777</w:t>
      </w:r>
    </w:p>
    <w:p w14:paraId="73E79B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Z13DL2 5419 3390-9     0778</w:t>
      </w:r>
    </w:p>
    <w:p w14:paraId="1741A7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Z22DL1 541A 3390-9     0779</w:t>
      </w:r>
    </w:p>
    <w:p w14:paraId="4CB134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Z22DL2 541B 3390-9     0780</w:t>
      </w:r>
    </w:p>
    <w:p w14:paraId="452B4F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Z22DS1 541C 3390-9     0781</w:t>
      </w:r>
    </w:p>
    <w:p w14:paraId="29887C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Z22DS2 541D 3390-9     0782</w:t>
      </w:r>
    </w:p>
    <w:p w14:paraId="7429E64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MAA186 541E 3390-9     0783</w:t>
      </w:r>
    </w:p>
    <w:p w14:paraId="0673DE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MAA187 541F 3390-9     0784</w:t>
      </w:r>
    </w:p>
    <w:p w14:paraId="263265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MAA188 5420 3390-9     0785</w:t>
      </w:r>
    </w:p>
    <w:p w14:paraId="7660FA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MAA189 5421 3390-9     0786</w:t>
      </w:r>
    </w:p>
    <w:p w14:paraId="017876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MAA190 5422 3390-9     0787</w:t>
      </w:r>
    </w:p>
    <w:p w14:paraId="055386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MAA191 5423 3390-9     0788</w:t>
      </w:r>
    </w:p>
    <w:p w14:paraId="706899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MAA192 5424 3390-9     0789</w:t>
      </w:r>
    </w:p>
    <w:p w14:paraId="77D026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MAA193 5425 3390-9     0790</w:t>
      </w:r>
    </w:p>
    <w:p w14:paraId="0768F4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MAA194 5426 3390-9     0791</w:t>
      </w:r>
    </w:p>
    <w:p w14:paraId="607690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MAA195 5427 3390-9     0792</w:t>
      </w:r>
    </w:p>
    <w:p w14:paraId="3F8EBB3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MAA196 5428 3390-9     0793</w:t>
      </w:r>
    </w:p>
    <w:p w14:paraId="61B070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MAA197 5429 3390-9     0794</w:t>
      </w:r>
    </w:p>
    <w:p w14:paraId="48C7FC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MAA198 542A 3390-9     0795</w:t>
      </w:r>
    </w:p>
    <w:p w14:paraId="3B21B5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MAA199 542B 3390-9     0796</w:t>
      </w:r>
    </w:p>
    <w:p w14:paraId="174615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MAA200 542C 3390-9     0797</w:t>
      </w:r>
    </w:p>
    <w:p w14:paraId="76BCB3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MAA201 542D 3390-9     0798</w:t>
      </w:r>
    </w:p>
    <w:p w14:paraId="4047A5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MAA202 542E 3390-9     0799</w:t>
      </w:r>
    </w:p>
    <w:p w14:paraId="17AB1C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MAA203 542F 3390-9     0800</w:t>
      </w:r>
    </w:p>
    <w:p w14:paraId="1A6339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MAA204 5430 3390-9     0801</w:t>
      </w:r>
    </w:p>
    <w:p w14:paraId="6B9201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MAA205 5431 3390-9     0802</w:t>
      </w:r>
    </w:p>
    <w:p w14:paraId="5B3EED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MAA206 5432 3390-9     0803</w:t>
      </w:r>
    </w:p>
    <w:p w14:paraId="181A93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MAA207 5433 3390-9     0804</w:t>
      </w:r>
    </w:p>
    <w:p w14:paraId="4E93B1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MAA208 5434 3390-9     0805</w:t>
      </w:r>
    </w:p>
    <w:p w14:paraId="1300B7C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MAA209 5435 3390-9     0806</w:t>
      </w:r>
    </w:p>
    <w:p w14:paraId="1D9742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MAA210 5436 3390-9     0807</w:t>
      </w:r>
    </w:p>
    <w:p w14:paraId="4EDE45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MAA211 5437 3390-9     0808</w:t>
      </w:r>
    </w:p>
    <w:p w14:paraId="40295A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MAA212 5438 3390-9     0809</w:t>
      </w:r>
    </w:p>
    <w:p w14:paraId="0D87E9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MAAC05 5439 3390-9     0810</w:t>
      </w:r>
    </w:p>
    <w:p w14:paraId="320D01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MIR0C6 543A 3390-9     0811</w:t>
      </w:r>
    </w:p>
    <w:p w14:paraId="37F18C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MAAL08 543B 3390-9     0812</w:t>
      </w:r>
    </w:p>
    <w:p w14:paraId="48A172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MIR0C7 5458 3390-9     0813</w:t>
      </w:r>
    </w:p>
    <w:p w14:paraId="74C36E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MIR0C8 545A 3390-9     0814</w:t>
      </w:r>
    </w:p>
    <w:p w14:paraId="0864B5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MIR0C9 545B 3390-9     0815</w:t>
      </w:r>
    </w:p>
    <w:p w14:paraId="1A8129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MIR0D0 545C 3390-9     0816</w:t>
      </w:r>
    </w:p>
    <w:p w14:paraId="682D85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MIR0D1 545D 3390-9     0817</w:t>
      </w:r>
    </w:p>
    <w:p w14:paraId="355512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MIR0D2 545E 3390-9     0818</w:t>
      </w:r>
    </w:p>
    <w:p w14:paraId="1BA2FC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MIR0D3 545F 3390-9     0819</w:t>
      </w:r>
    </w:p>
    <w:p w14:paraId="56C4654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MIR0D4 5460 3390-9     0820</w:t>
      </w:r>
    </w:p>
    <w:p w14:paraId="476DDB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MIR0D5 5461 3390-9     0821</w:t>
      </w:r>
    </w:p>
    <w:p w14:paraId="5C8BFD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MIR0D6 5462 3390-9     0822</w:t>
      </w:r>
    </w:p>
    <w:p w14:paraId="019A0B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MIR0D7 5463 3390-9     0823</w:t>
      </w:r>
    </w:p>
    <w:p w14:paraId="0DB143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MIR0D8 5464 3390-9     0824</w:t>
      </w:r>
    </w:p>
    <w:p w14:paraId="648692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MIR0D9 5465 3390-9     0825</w:t>
      </w:r>
    </w:p>
    <w:p w14:paraId="19B84D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MIR0E0 5466 3390-9     0826</w:t>
      </w:r>
    </w:p>
    <w:p w14:paraId="4E7806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MIR0E1 5467 3390-9     0827</w:t>
      </w:r>
    </w:p>
    <w:p w14:paraId="6DAFD1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MIR0E2 5468 3390-9     0828</w:t>
      </w:r>
    </w:p>
    <w:p w14:paraId="0CF696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MIR0E3 5469 3390-9     0829</w:t>
      </w:r>
    </w:p>
    <w:p w14:paraId="6AFBC9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MIR0E4 546A 3390-9     0830</w:t>
      </w:r>
    </w:p>
    <w:p w14:paraId="587EE7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MIR0E5 546B 3390-9     0831</w:t>
      </w:r>
    </w:p>
    <w:p w14:paraId="17721F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DS146C 546C 3390-9     0832</w:t>
      </w:r>
    </w:p>
    <w:p w14:paraId="101C68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DS146D 546D 3390-9     0833</w:t>
      </w:r>
    </w:p>
    <w:p w14:paraId="2CD9D3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DS146E 546E 3390-9     0834</w:t>
      </w:r>
    </w:p>
    <w:p w14:paraId="3B9574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DS146F 546F 3390-9     0835</w:t>
      </w:r>
    </w:p>
    <w:p w14:paraId="6FA63F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DS1470 5470 3390-9     0836</w:t>
      </w:r>
    </w:p>
    <w:p w14:paraId="57F187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DS1471 5471 3390-9     0837</w:t>
      </w:r>
    </w:p>
    <w:p w14:paraId="67F3BA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DS1472 5472 3390-9     0838</w:t>
      </w:r>
    </w:p>
    <w:p w14:paraId="0C5924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DS1473 5473 3390-9     0839</w:t>
      </w:r>
    </w:p>
    <w:p w14:paraId="52DAED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DS1474 5474 3390-9     0840</w:t>
      </w:r>
    </w:p>
    <w:p w14:paraId="33D1DE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DS1475 5475 3390-9     0841</w:t>
      </w:r>
    </w:p>
    <w:p w14:paraId="155013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DS1476 5476 3390-9     0842</w:t>
      </w:r>
    </w:p>
    <w:p w14:paraId="3BFAD7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DS1477 5477 3390-9     0843</w:t>
      </w:r>
    </w:p>
    <w:p w14:paraId="2117A2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DS1478 5478 3390-9     0844</w:t>
      </w:r>
    </w:p>
    <w:p w14:paraId="22B7428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DS1479 5479 3390-9     0845</w:t>
      </w:r>
    </w:p>
    <w:p w14:paraId="6B7FABA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DS147A 547A 3390-9     0846</w:t>
      </w:r>
    </w:p>
    <w:p w14:paraId="1BE9F1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DS147B 547B 3390-9     0847</w:t>
      </w:r>
    </w:p>
    <w:p w14:paraId="78CF6F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DS147C 547C 3390-9     0848</w:t>
      </w:r>
    </w:p>
    <w:p w14:paraId="48EB09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DS147D 547D 3390-9     0849</w:t>
      </w:r>
    </w:p>
    <w:p w14:paraId="7BD05A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DS147E 547E 3390-9     0850</w:t>
      </w:r>
    </w:p>
    <w:p w14:paraId="03300C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DS147F 547F 3390-9     0851</w:t>
      </w:r>
    </w:p>
    <w:p w14:paraId="6552D2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DS1480 5480 3390-9     0852</w:t>
      </w:r>
    </w:p>
    <w:p w14:paraId="3561B3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DS1481 5481 3390-9     0853</w:t>
      </w:r>
    </w:p>
    <w:p w14:paraId="00386E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DS1482 5482 3390-9     0854</w:t>
      </w:r>
    </w:p>
    <w:p w14:paraId="0FE33B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DS1483 5483 3390-9     0855</w:t>
      </w:r>
    </w:p>
    <w:p w14:paraId="1B7F8E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DS1484 5484 3390-9     0856</w:t>
      </w:r>
    </w:p>
    <w:p w14:paraId="0789C5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DS1485 5485 3390-9     0857</w:t>
      </w:r>
    </w:p>
    <w:p w14:paraId="4B5E40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DS1486 5486 3390-9     0858</w:t>
      </w:r>
    </w:p>
    <w:p w14:paraId="79CE80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DS1487 5487 3390-9     0859</w:t>
      </w:r>
    </w:p>
    <w:p w14:paraId="0225E6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DS1488 5488 3390-9     0860</w:t>
      </w:r>
    </w:p>
    <w:p w14:paraId="02F967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DS1489 5489 3390-9     0861</w:t>
      </w:r>
    </w:p>
    <w:p w14:paraId="350A8D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DS148A 548A 3390-9     0862</w:t>
      </w:r>
    </w:p>
    <w:p w14:paraId="70E9D0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DS148B 548B 3390-9     0863</w:t>
      </w:r>
    </w:p>
    <w:p w14:paraId="54F857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DS148C 548C 3390-9     0864</w:t>
      </w:r>
    </w:p>
    <w:p w14:paraId="5648F4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DS148D 548D 3390-9     0865</w:t>
      </w:r>
    </w:p>
    <w:p w14:paraId="47C931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DS148E 548E 3390-9     0866</w:t>
      </w:r>
    </w:p>
    <w:p w14:paraId="0C8C6E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DS148F 548F 3390-9     0867</w:t>
      </w:r>
    </w:p>
    <w:p w14:paraId="0274D0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DS1490 5490 3390-9     0868</w:t>
      </w:r>
    </w:p>
    <w:p w14:paraId="5665BE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DS1491 5491 3390-9     0869</w:t>
      </w:r>
    </w:p>
    <w:p w14:paraId="184654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DS1492 5492 3390-9     0870</w:t>
      </w:r>
    </w:p>
    <w:p w14:paraId="5D1657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DS1493 5493 3390-9     0871</w:t>
      </w:r>
    </w:p>
    <w:p w14:paraId="3D1DDC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DS1494 5494 3390-9     0872</w:t>
      </w:r>
    </w:p>
    <w:p w14:paraId="3DAFB18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DS1495 5495 3390-9     0873</w:t>
      </w:r>
    </w:p>
    <w:p w14:paraId="18396E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DS1496 5496 3390-9     0874</w:t>
      </w:r>
    </w:p>
    <w:p w14:paraId="6E5D10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DS1497 5497 3390-9     0875</w:t>
      </w:r>
    </w:p>
    <w:p w14:paraId="03476C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DS1498 5498 3390-9     0876</w:t>
      </w:r>
    </w:p>
    <w:p w14:paraId="660763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DS1499 5499 3390-9     0877</w:t>
      </w:r>
    </w:p>
    <w:p w14:paraId="4479E5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DS149A 549A 3390-9     0878</w:t>
      </w:r>
    </w:p>
    <w:p w14:paraId="135537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DS149B 549B 3390-9     0879</w:t>
      </w:r>
    </w:p>
    <w:p w14:paraId="47440AC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DS149C 549C 3390-9     0880</w:t>
      </w:r>
    </w:p>
    <w:p w14:paraId="185D84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DS149D 549D 3390-9     0881</w:t>
      </w:r>
    </w:p>
    <w:p w14:paraId="56A57C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DS149E 549E 3390-9     0882</w:t>
      </w:r>
    </w:p>
    <w:p w14:paraId="25A840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DS149F 549F 3390-9     0883</w:t>
      </w:r>
    </w:p>
    <w:p w14:paraId="42B4FFC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MAA175 54A0 3390-9     0884</w:t>
      </w:r>
    </w:p>
    <w:p w14:paraId="34C683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MAA176 54A1 3390-9     0885</w:t>
      </w:r>
    </w:p>
    <w:p w14:paraId="3E9CE9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MAA177 54A2 3390-9     0886</w:t>
      </w:r>
    </w:p>
    <w:p w14:paraId="24BB69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MAA178 54A3 3390-9     0887</w:t>
      </w:r>
    </w:p>
    <w:p w14:paraId="44C3A86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MAA179 54A4 3390-9     0888</w:t>
      </w:r>
    </w:p>
    <w:p w14:paraId="21216E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MAA180 54A5 3390-9     0889</w:t>
      </w:r>
    </w:p>
    <w:p w14:paraId="1A9F16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MAA181 54A6 3390-9     0890</w:t>
      </w:r>
    </w:p>
    <w:p w14:paraId="641D9D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MAA182 54A7 3390-9     0891</w:t>
      </w:r>
    </w:p>
    <w:p w14:paraId="5F25B6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MAA183 54A8 3390-9     0892</w:t>
      </w:r>
    </w:p>
    <w:p w14:paraId="44CCA8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MAA184 54A9 3390-9     0893</w:t>
      </w:r>
    </w:p>
    <w:p w14:paraId="7A5925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MAA169 54AA 3390-9     0894</w:t>
      </w:r>
    </w:p>
    <w:p w14:paraId="4909A4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MAA170 54AB 3390-9     0895</w:t>
      </w:r>
    </w:p>
    <w:p w14:paraId="11E61E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MAA171 54AC 3390-9     0896</w:t>
      </w:r>
    </w:p>
    <w:p w14:paraId="441C72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MAA172 54AD 3390-9     0897</w:t>
      </w:r>
    </w:p>
    <w:p w14:paraId="126564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MAA173 54AE 3390-9     0898</w:t>
      </w:r>
    </w:p>
    <w:p w14:paraId="56CE35B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MAA174 54AF 3390-9     0899</w:t>
      </w:r>
    </w:p>
    <w:p w14:paraId="3FEF30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MIR0B8 54B0 3390-9     0900</w:t>
      </w:r>
    </w:p>
    <w:p w14:paraId="56153C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MIR0B9 54B1 3390-9     0901</w:t>
      </w:r>
    </w:p>
    <w:p w14:paraId="07D1DD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HR0322 54B2 3390-9     0902</w:t>
      </w:r>
    </w:p>
    <w:p w14:paraId="192C44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HR0323 54B3 3390-9     0903</w:t>
      </w:r>
    </w:p>
    <w:p w14:paraId="524085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HR0324 54B4 3390-9     0904</w:t>
      </w:r>
    </w:p>
    <w:p w14:paraId="10403CD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HR0325 54B5 3390-9     0905</w:t>
      </w:r>
    </w:p>
    <w:p w14:paraId="0B6A2B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DS14B6 54B6 3390-9     0906</w:t>
      </w:r>
    </w:p>
    <w:p w14:paraId="031252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DS14B7 54B7 3390-9     0907</w:t>
      </w:r>
    </w:p>
    <w:p w14:paraId="70F932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DS14B8 54B8 3390-9     0908</w:t>
      </w:r>
    </w:p>
    <w:p w14:paraId="230C5E5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DS14B9 54B9 3390-9     0909</w:t>
      </w:r>
    </w:p>
    <w:p w14:paraId="2C8C05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MAA185 54BA 3390-9     0910</w:t>
      </w:r>
    </w:p>
    <w:p w14:paraId="12B7F3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MIR0B3 54BB 3390-9     0911</w:t>
      </w:r>
    </w:p>
    <w:p w14:paraId="35F4CB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MIR0B4 54BC 3390-9     0912</w:t>
      </w:r>
    </w:p>
    <w:p w14:paraId="0B278F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MIR0B5 54BD 3390-9     0913</w:t>
      </w:r>
    </w:p>
    <w:p w14:paraId="07C774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MIR0B6 54BE 3390-9     0914</w:t>
      </w:r>
    </w:p>
    <w:p w14:paraId="09DA4E9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MIR0B7 54BF 3390-9     0915</w:t>
      </w:r>
    </w:p>
    <w:p w14:paraId="17060C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DS14C0 54C0 3390-9     0916</w:t>
      </w:r>
    </w:p>
    <w:p w14:paraId="5E08A7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DS14C1 54C1 3390-9     0917</w:t>
      </w:r>
    </w:p>
    <w:p w14:paraId="0D1E6C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DS14C2 54C2 3390-9     0918</w:t>
      </w:r>
    </w:p>
    <w:p w14:paraId="63237F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DS14C3 54C3 3390-9     0919</w:t>
      </w:r>
    </w:p>
    <w:p w14:paraId="63E59A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DS14C4 54C4 3390-9     0920</w:t>
      </w:r>
    </w:p>
    <w:p w14:paraId="7A5BDF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DS14C5 54C5 3390-9     0921</w:t>
      </w:r>
    </w:p>
    <w:p w14:paraId="31A183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DS14C6 54C6 3390-9     0922</w:t>
      </w:r>
    </w:p>
    <w:p w14:paraId="1C5035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DS14C7 54C7 3390-9     0923</w:t>
      </w:r>
    </w:p>
    <w:p w14:paraId="4C1504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DS14C8 54C8 3390-9     0924</w:t>
      </w:r>
    </w:p>
    <w:p w14:paraId="5D4BEE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DS14C9 54C9 3390-9     0925</w:t>
      </w:r>
    </w:p>
    <w:p w14:paraId="44F686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DS14CA 54CA 3390-9     0926</w:t>
      </w:r>
    </w:p>
    <w:p w14:paraId="40A27D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DS14CB 54CB 3390-9     0927</w:t>
      </w:r>
    </w:p>
    <w:p w14:paraId="34BDFD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DS14CC 54CC 3390-9     0928</w:t>
      </w:r>
    </w:p>
    <w:p w14:paraId="77AC07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DS14CD 54CD 3390-9     0929</w:t>
      </w:r>
    </w:p>
    <w:p w14:paraId="1DB556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DS14CE 54CE 3390-9     0930</w:t>
      </w:r>
    </w:p>
    <w:p w14:paraId="50C1DB6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DS14CF 54CF 3390-9     0931</w:t>
      </w:r>
    </w:p>
    <w:p w14:paraId="380BF5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DS14D0 54D0 3390-9     0932</w:t>
      </w:r>
    </w:p>
    <w:p w14:paraId="3DD661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DS14D1 54D1 3390-9     0933</w:t>
      </w:r>
    </w:p>
    <w:p w14:paraId="645FC8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DS14D2 54D2 3390-9     0934</w:t>
      </w:r>
    </w:p>
    <w:p w14:paraId="4999B8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DS14D3 54D3 3390-9     0935</w:t>
      </w:r>
    </w:p>
    <w:p w14:paraId="295430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DS14D4 54D4 3390-9     0936</w:t>
      </w:r>
    </w:p>
    <w:p w14:paraId="1DCF9A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DS14D5 54D5 3390-9     0937</w:t>
      </w:r>
    </w:p>
    <w:p w14:paraId="407752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DS14D6 54D6 3390-9     0938</w:t>
      </w:r>
    </w:p>
    <w:p w14:paraId="3CACD7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DS14D7 54D7 3390-9     0939</w:t>
      </w:r>
    </w:p>
    <w:p w14:paraId="4DC3CE4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DS14D8 54D8 3390-9     0940</w:t>
      </w:r>
    </w:p>
    <w:p w14:paraId="6BCCE2C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DS14D9 54D9 3390-9     0941</w:t>
      </w:r>
    </w:p>
    <w:p w14:paraId="2E2542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DS14DA 54DA 3390-9     0942</w:t>
      </w:r>
    </w:p>
    <w:p w14:paraId="666CE1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DS14DB 54DB 3390-9     0943</w:t>
      </w:r>
    </w:p>
    <w:p w14:paraId="7A1C9C6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DS14DC 54DC 3390-9     0944</w:t>
      </w:r>
    </w:p>
    <w:p w14:paraId="36A8CA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DS14DD 54DD 3390-9     0945</w:t>
      </w:r>
    </w:p>
    <w:p w14:paraId="0463C0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DS14DE 54DE 3390-9     0946</w:t>
      </w:r>
    </w:p>
    <w:p w14:paraId="01EE4A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DS14DF 54DF 3390-9     0947</w:t>
      </w:r>
    </w:p>
    <w:p w14:paraId="2DA62B6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DS14E0 54E0 3390-9     0948</w:t>
      </w:r>
    </w:p>
    <w:p w14:paraId="5ADB81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DS14E1 54E1 3390-9     0949</w:t>
      </w:r>
    </w:p>
    <w:p w14:paraId="321665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DS14E2 54E2 3390-9     0950</w:t>
      </w:r>
    </w:p>
    <w:p w14:paraId="20347E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DS14E3 54E3 3390-9     0951</w:t>
      </w:r>
    </w:p>
    <w:p w14:paraId="18DBAC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DS14E4 54E4 3390-9     0952</w:t>
      </w:r>
    </w:p>
    <w:p w14:paraId="3E774E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DS14E5 54E5 3390-9     0953</w:t>
      </w:r>
    </w:p>
    <w:p w14:paraId="01FDF9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DS14E6 54E6 3390-9     0954</w:t>
      </w:r>
    </w:p>
    <w:p w14:paraId="074A00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DS14E7 54E7 3390-9     0955</w:t>
      </w:r>
    </w:p>
    <w:p w14:paraId="3CF400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DS14E8 54E8 3390-9     0956</w:t>
      </w:r>
    </w:p>
    <w:p w14:paraId="77B8B2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DS14E9 54E9 3390-9     0957</w:t>
      </w:r>
    </w:p>
    <w:p w14:paraId="039C583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DS14EA 54EA 3390-9     0958</w:t>
      </w:r>
    </w:p>
    <w:p w14:paraId="1FEFEF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DS14EB 54EB 3390-9     0959</w:t>
      </w:r>
    </w:p>
    <w:p w14:paraId="52CF2E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DS14EC 54EC 3390-9     0960</w:t>
      </w:r>
    </w:p>
    <w:p w14:paraId="7127FF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DS14ED 54ED 3390-9     0961</w:t>
      </w:r>
    </w:p>
    <w:p w14:paraId="26704F4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DS14EE 54EE 3390-9     0962</w:t>
      </w:r>
    </w:p>
    <w:p w14:paraId="3D9DD0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DS14EF 54EF 3390-9     0963</w:t>
      </w:r>
    </w:p>
    <w:p w14:paraId="6A5D2E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DS14F0 54F0 3390-9     0964</w:t>
      </w:r>
    </w:p>
    <w:p w14:paraId="13BCE2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DS14F1 54F1 3390-9     0965</w:t>
      </w:r>
    </w:p>
    <w:p w14:paraId="5037BB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DS14F2 54F2 3390-9     0966</w:t>
      </w:r>
    </w:p>
    <w:p w14:paraId="051658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DS14F3 54F3 3390-9     0967</w:t>
      </w:r>
    </w:p>
    <w:p w14:paraId="45536A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DS14F4 54F4 3390-9     0968</w:t>
      </w:r>
    </w:p>
    <w:p w14:paraId="2C32A2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DS14F5 54F5 3390-9     0969</w:t>
      </w:r>
    </w:p>
    <w:p w14:paraId="2D8B8B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DS14F6 54F6 3390-9     0970</w:t>
      </w:r>
    </w:p>
    <w:p w14:paraId="5D650D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DS14F7 54F7 3390-9     0971</w:t>
      </w:r>
    </w:p>
    <w:p w14:paraId="08B3E3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DS14F8 54F8 3390-9     0972</w:t>
      </w:r>
    </w:p>
    <w:p w14:paraId="7821FB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DS14F9 54F9 3390-9     0973</w:t>
      </w:r>
    </w:p>
    <w:p w14:paraId="4AB72A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DS14FA 54FA 3390-9     0974</w:t>
      </w:r>
    </w:p>
    <w:p w14:paraId="6FEC79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DS14FB 54FB 3390-9     0975</w:t>
      </w:r>
    </w:p>
    <w:p w14:paraId="5E0690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DS14FC 54FC 3390-9     0976</w:t>
      </w:r>
    </w:p>
    <w:p w14:paraId="3CDD17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DS14FD 54FD 3390-9     0977</w:t>
      </w:r>
    </w:p>
    <w:p w14:paraId="08E7E3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DS14FE 54FE 3390-9     0978</w:t>
      </w:r>
    </w:p>
    <w:p w14:paraId="431EDE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DS14FF 54FF 3390-9     0979</w:t>
      </w:r>
    </w:p>
    <w:p w14:paraId="123C36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DS1500 5500 3390-9     0980</w:t>
      </w:r>
    </w:p>
    <w:p w14:paraId="2B1169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DS1501 5501 3390-9     0981</w:t>
      </w:r>
    </w:p>
    <w:p w14:paraId="5607E8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DS1502 5502 3390-9     0982</w:t>
      </w:r>
    </w:p>
    <w:p w14:paraId="086A85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DS1503 5503 3390-9     0983</w:t>
      </w:r>
    </w:p>
    <w:p w14:paraId="798371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DS1504 5504 3390-9     0984</w:t>
      </w:r>
    </w:p>
    <w:p w14:paraId="42A156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DS1505 5505 3390-9     0985</w:t>
      </w:r>
    </w:p>
    <w:p w14:paraId="428FAC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DS1506 5506 3390-9     0986</w:t>
      </w:r>
    </w:p>
    <w:p w14:paraId="1CD835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DS1507 5507 3390-9     0987</w:t>
      </w:r>
    </w:p>
    <w:p w14:paraId="2D7D31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DS1508 5508 3390-9     0988</w:t>
      </w:r>
    </w:p>
    <w:p w14:paraId="36EA7F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DS1509 5509 3390-9     0989</w:t>
      </w:r>
    </w:p>
    <w:p w14:paraId="5D206E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DS150A 550A 3390-9     0990</w:t>
      </w:r>
    </w:p>
    <w:p w14:paraId="403549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DS150B 550B 3390-9     0991</w:t>
      </w:r>
    </w:p>
    <w:p w14:paraId="574655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DS150C 550C 3390-9     0992</w:t>
      </w:r>
    </w:p>
    <w:p w14:paraId="403931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DS150D 550D 3390-9     0993</w:t>
      </w:r>
    </w:p>
    <w:p w14:paraId="6D3A74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DS150E 550E 3390-9     0994</w:t>
      </w:r>
    </w:p>
    <w:p w14:paraId="769439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DS150F 550F 3390-9     0995</w:t>
      </w:r>
    </w:p>
    <w:p w14:paraId="2F6CE0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DS1510 5510 3390-9     0996</w:t>
      </w:r>
    </w:p>
    <w:p w14:paraId="7EF8BA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DS1511 5511 3390-9     0997</w:t>
      </w:r>
    </w:p>
    <w:p w14:paraId="272598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DS1512 5512 3390-9     0998</w:t>
      </w:r>
    </w:p>
    <w:p w14:paraId="6855C6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DS1513 5513 3390-9     0999</w:t>
      </w:r>
    </w:p>
    <w:p w14:paraId="3DB660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DS1514 5514 3390-9     1000</w:t>
      </w:r>
    </w:p>
    <w:p w14:paraId="18AE98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DS1515 5515 3390-9     1001</w:t>
      </w:r>
    </w:p>
    <w:p w14:paraId="7D2642B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DS1516 5516 3390-9     1002</w:t>
      </w:r>
    </w:p>
    <w:p w14:paraId="3FD9EE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DS1517 5517 3390-9     1003</w:t>
      </w:r>
    </w:p>
    <w:p w14:paraId="269F68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DS1518 5518 3390-9     1004</w:t>
      </w:r>
    </w:p>
    <w:p w14:paraId="4C82C6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DS1519 5519 3390-9     1005</w:t>
      </w:r>
    </w:p>
    <w:p w14:paraId="5006D9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DS151A 551A 3390-9     1006</w:t>
      </w:r>
    </w:p>
    <w:p w14:paraId="31D970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DS151B 551B 3390-9     1007</w:t>
      </w:r>
    </w:p>
    <w:p w14:paraId="7DCD2A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DS151C 551C 3390-9     1008</w:t>
      </w:r>
    </w:p>
    <w:p w14:paraId="42E28A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DS151D 551D 3390-9     1009</w:t>
      </w:r>
    </w:p>
    <w:p w14:paraId="07E7E26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DS151E 551E 3390-9     1010</w:t>
      </w:r>
    </w:p>
    <w:p w14:paraId="65E5996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DS151F 551F 3390-9     1011</w:t>
      </w:r>
    </w:p>
    <w:p w14:paraId="343BEF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DS1520 5520 3390-9     1012</w:t>
      </w:r>
    </w:p>
    <w:p w14:paraId="7A5244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DS1521 5521 3390-9     1013</w:t>
      </w:r>
    </w:p>
    <w:p w14:paraId="41203E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DS1522 5522 3390-9     1014</w:t>
      </w:r>
    </w:p>
    <w:p w14:paraId="0D0A25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DS1523 5523 3390-9     1015</w:t>
      </w:r>
    </w:p>
    <w:p w14:paraId="594B26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DS1524 5524 3390-9     1016</w:t>
      </w:r>
    </w:p>
    <w:p w14:paraId="330A73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DS1525 5525 3390-9     1017</w:t>
      </w:r>
    </w:p>
    <w:p w14:paraId="32F45F6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DS1526 5526 3390-9     1018</w:t>
      </w:r>
    </w:p>
    <w:p w14:paraId="63FDB8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DS1527 5527 3390-9     1019</w:t>
      </w:r>
    </w:p>
    <w:p w14:paraId="178DBA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DS1528 5528 3390-9     1020</w:t>
      </w:r>
    </w:p>
    <w:p w14:paraId="3339C68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DS1529 5529 3390-9     1021</w:t>
      </w:r>
    </w:p>
    <w:p w14:paraId="4A81073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DS152A 552A 3390-9     1022</w:t>
      </w:r>
    </w:p>
    <w:p w14:paraId="52FDFC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DS152B 552B 3390-9     1023</w:t>
      </w:r>
    </w:p>
    <w:p w14:paraId="74C043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DS152C 552C 3390-9     1024</w:t>
      </w:r>
    </w:p>
    <w:p w14:paraId="0EED80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DS152D 552D 3390-9     1025</w:t>
      </w:r>
    </w:p>
    <w:p w14:paraId="4877B6D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DS152E 552E 3390-9     1026</w:t>
      </w:r>
    </w:p>
    <w:p w14:paraId="33AD95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DS152F 552F 3390-9     1027</w:t>
      </w:r>
    </w:p>
    <w:p w14:paraId="254813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DS1530 5530 3390-9     1028</w:t>
      </w:r>
    </w:p>
    <w:p w14:paraId="591C87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DS1531 5531 3390-9     1029</w:t>
      </w:r>
    </w:p>
    <w:p w14:paraId="3684E9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DS1532 5532 3390-9     1030</w:t>
      </w:r>
    </w:p>
    <w:p w14:paraId="23EC3F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DS1533 5533 3390-9     1031</w:t>
      </w:r>
    </w:p>
    <w:p w14:paraId="393AE4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DS1534 5534 3390-9     1032</w:t>
      </w:r>
    </w:p>
    <w:p w14:paraId="234BD8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DS1535 5535 3390-9     1033</w:t>
      </w:r>
    </w:p>
    <w:p w14:paraId="2FB345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DS1536 5536 3390-9     1034</w:t>
      </w:r>
    </w:p>
    <w:p w14:paraId="0B8D42B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DS1537 5537 3390-9     1035</w:t>
      </w:r>
    </w:p>
    <w:p w14:paraId="4544A5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DS1538 5538 3390-9     1036</w:t>
      </w:r>
    </w:p>
    <w:p w14:paraId="757D67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DS1539 5539 3390-9     1037</w:t>
      </w:r>
    </w:p>
    <w:p w14:paraId="66F589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DS153A 553A 3390-9     1038</w:t>
      </w:r>
    </w:p>
    <w:p w14:paraId="74B469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DS153B 553B 3390-9     1039</w:t>
      </w:r>
    </w:p>
    <w:p w14:paraId="48328AF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DS153C 553C 3390-9     1040</w:t>
      </w:r>
    </w:p>
    <w:p w14:paraId="56099C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DS153D 553D 3390-9     1041</w:t>
      </w:r>
    </w:p>
    <w:p w14:paraId="49CC00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DS153E 553E 3390-9     1042</w:t>
      </w:r>
    </w:p>
    <w:p w14:paraId="323900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DS153F 553F 3390-9     1043</w:t>
      </w:r>
    </w:p>
    <w:p w14:paraId="4FE1BD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DS1540 5540 3390-9     1044</w:t>
      </w:r>
    </w:p>
    <w:p w14:paraId="223B33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DS1541 5541 3390-9     1045</w:t>
      </w:r>
    </w:p>
    <w:p w14:paraId="543FCA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DS1542 5542 3390-9     1046</w:t>
      </w:r>
    </w:p>
    <w:p w14:paraId="2E4ED1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DS1543 5543 3390-9     1047</w:t>
      </w:r>
    </w:p>
    <w:p w14:paraId="20CC8FE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DS1544 5544 3390-9     1048</w:t>
      </w:r>
    </w:p>
    <w:p w14:paraId="62B8CA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DS1545 5545 3390-9     1049</w:t>
      </w:r>
    </w:p>
    <w:p w14:paraId="662E7B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DS1546 5546 3390-9     1050</w:t>
      </w:r>
    </w:p>
    <w:p w14:paraId="2041C3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DS1547 5547 3390-9     1051</w:t>
      </w:r>
    </w:p>
    <w:p w14:paraId="15FA2E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DS1548 5548 3390-9     1052</w:t>
      </w:r>
    </w:p>
    <w:p w14:paraId="39DCCDF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DS1549 5549 3390-9     1053</w:t>
      </w:r>
    </w:p>
    <w:p w14:paraId="66D5EB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DS154A 554A 3390-9     1054</w:t>
      </w:r>
    </w:p>
    <w:p w14:paraId="37ACCA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DS154B 554B 3390-9     1055</w:t>
      </w:r>
    </w:p>
    <w:p w14:paraId="7ACF92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DS154C 554C 3390-9     1056</w:t>
      </w:r>
    </w:p>
    <w:p w14:paraId="082809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DS154D 554D 3390-9     1057</w:t>
      </w:r>
    </w:p>
    <w:p w14:paraId="03102A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DS154E 554E 3390-9     1058</w:t>
      </w:r>
    </w:p>
    <w:p w14:paraId="1E2FAD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DS154F 554F 3390-9     1059</w:t>
      </w:r>
    </w:p>
    <w:p w14:paraId="2610E9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DS1550 5550 3390-9     1060</w:t>
      </w:r>
    </w:p>
    <w:p w14:paraId="71C9C5C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DS1551 5551 3390-9     1061</w:t>
      </w:r>
    </w:p>
    <w:p w14:paraId="64B561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DS1552 5552 3390-9     1062</w:t>
      </w:r>
    </w:p>
    <w:p w14:paraId="1D6EF4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DS1553 5553 3390-9     1063</w:t>
      </w:r>
    </w:p>
    <w:p w14:paraId="449AD7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DS1554 5554 3390-9     1064</w:t>
      </w:r>
    </w:p>
    <w:p w14:paraId="033963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DS1555 5555 3390-9     1065</w:t>
      </w:r>
    </w:p>
    <w:p w14:paraId="4BB63A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DS1556 5556 3390-9     1066</w:t>
      </w:r>
    </w:p>
    <w:p w14:paraId="28F17B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DS1557 5557 3390-9     1067</w:t>
      </w:r>
    </w:p>
    <w:p w14:paraId="5321C8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DS1558 5558 3390-9     1068</w:t>
      </w:r>
    </w:p>
    <w:p w14:paraId="52199D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DS1559 5559 3390-9     1069</w:t>
      </w:r>
    </w:p>
    <w:p w14:paraId="3BB664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DS155A 555A 3390-9     1070</w:t>
      </w:r>
    </w:p>
    <w:p w14:paraId="5F3F53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DS155B 555B 3390-9     1071</w:t>
      </w:r>
    </w:p>
    <w:p w14:paraId="1B78D5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DS155C 555C 3390-9     1072</w:t>
      </w:r>
    </w:p>
    <w:p w14:paraId="05906F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DS155D 555D 3390-9     1073</w:t>
      </w:r>
    </w:p>
    <w:p w14:paraId="1101A1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DS155E 555E 3390-9     1074</w:t>
      </w:r>
    </w:p>
    <w:p w14:paraId="06A2C8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DS155F 555F 3390-9     1075</w:t>
      </w:r>
    </w:p>
    <w:p w14:paraId="2DF1B7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DS1560 5560 3390-9     1076</w:t>
      </w:r>
    </w:p>
    <w:p w14:paraId="2D0B39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DS1561 5561 3390-9     1077</w:t>
      </w:r>
    </w:p>
    <w:p w14:paraId="22A67B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DS1562 5562 3390-9     1078</w:t>
      </w:r>
    </w:p>
    <w:p w14:paraId="67E9A2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DS1563 5563 3390-9     1079</w:t>
      </w:r>
    </w:p>
    <w:p w14:paraId="091B29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DS1564 5564 3390-9     1080</w:t>
      </w:r>
    </w:p>
    <w:p w14:paraId="7211D6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DS1565 5565 3390-9     1081</w:t>
      </w:r>
    </w:p>
    <w:p w14:paraId="31676F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DS1566 5566 3390-9     1082</w:t>
      </w:r>
    </w:p>
    <w:p w14:paraId="681AD7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DS1567 5567 3390-9     1083</w:t>
      </w:r>
    </w:p>
    <w:p w14:paraId="68C55F6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DS1568 5568 3390-9     1084</w:t>
      </w:r>
    </w:p>
    <w:p w14:paraId="76EAEB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DS1569 5569 3390-9     1085</w:t>
      </w:r>
    </w:p>
    <w:p w14:paraId="2D6621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DS156A 556A 3390-9     1086</w:t>
      </w:r>
    </w:p>
    <w:p w14:paraId="42182F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DS156B 556B 3390-9     1087</w:t>
      </w:r>
    </w:p>
    <w:p w14:paraId="34D233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DS156C 556C 3390-9     1088</w:t>
      </w:r>
    </w:p>
    <w:p w14:paraId="7EFF78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DS156D 556D 3390-9     1089</w:t>
      </w:r>
    </w:p>
    <w:p w14:paraId="29C999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DS156E 556E 3390-9     1090</w:t>
      </w:r>
    </w:p>
    <w:p w14:paraId="36006B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DS156F 556F 3390-9     1091</w:t>
      </w:r>
    </w:p>
    <w:p w14:paraId="4928CB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GE0338 5570 3390-9     1092</w:t>
      </w:r>
    </w:p>
    <w:p w14:paraId="3D1B16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GE0339 5571 3390-9     1093</w:t>
      </w:r>
    </w:p>
    <w:p w14:paraId="5327C9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GE0340 5572 3390-9     1094</w:t>
      </w:r>
    </w:p>
    <w:p w14:paraId="386B1D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GE0341 5573 3390-9     1095</w:t>
      </w:r>
    </w:p>
    <w:p w14:paraId="0056BE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GE0342 5574 3390-9     1096</w:t>
      </w:r>
    </w:p>
    <w:p w14:paraId="1AD994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GE0343 5575 3390-9     1097</w:t>
      </w:r>
    </w:p>
    <w:p w14:paraId="281256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GE0344 5576 3390-9     1098</w:t>
      </w:r>
    </w:p>
    <w:p w14:paraId="6296CE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GE0345 5577 3390-9     1099</w:t>
      </w:r>
    </w:p>
    <w:p w14:paraId="4E7555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GE0346 5578 3390-9     1100</w:t>
      </w:r>
    </w:p>
    <w:p w14:paraId="066DA1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GE0347 5579 3390-9     1101</w:t>
      </w:r>
    </w:p>
    <w:p w14:paraId="36E29E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MAA001 557A 3390-9     1102</w:t>
      </w:r>
    </w:p>
    <w:p w14:paraId="2EDB58B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MAA002 557B 3390-9     1103</w:t>
      </w:r>
    </w:p>
    <w:p w14:paraId="2FE6ACE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MAA005 557C 3390-9     1104</w:t>
      </w:r>
    </w:p>
    <w:p w14:paraId="3F833C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GE0335 557D 3390-9     1105</w:t>
      </w:r>
    </w:p>
    <w:p w14:paraId="28B427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GE0336 557E 3390-9     1106</w:t>
      </w:r>
    </w:p>
    <w:p w14:paraId="225B69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GE0337 557F 3390-9     1107</w:t>
      </w:r>
    </w:p>
    <w:p w14:paraId="27F03E6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GE0281 5580 3390-9     1108</w:t>
      </w:r>
    </w:p>
    <w:p w14:paraId="469795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GE0282 5581 3390-9     1109</w:t>
      </w:r>
    </w:p>
    <w:p w14:paraId="404FD27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GE0283 5582 3390-9     1110</w:t>
      </w:r>
    </w:p>
    <w:p w14:paraId="51497C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GE0284 5583 3390-9     1111</w:t>
      </w:r>
    </w:p>
    <w:p w14:paraId="0B35D0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GE0285 5584 3390-9     1112</w:t>
      </w:r>
    </w:p>
    <w:p w14:paraId="2A891B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GE0286 5585 3390-9     1113</w:t>
      </w:r>
    </w:p>
    <w:p w14:paraId="6901D7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GE0287 5586 3390-9     1114</w:t>
      </w:r>
    </w:p>
    <w:p w14:paraId="06B6FE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GE0288 5587 3390-9     1115</w:t>
      </w:r>
    </w:p>
    <w:p w14:paraId="3549DE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GE0289 5588 3390-9     1116</w:t>
      </w:r>
    </w:p>
    <w:p w14:paraId="6DE3F9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GE0290 5589 3390-9     1117</w:t>
      </w:r>
    </w:p>
    <w:p w14:paraId="5DFA29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GE0348 558A 3390-9     1118</w:t>
      </w:r>
    </w:p>
    <w:p w14:paraId="6123E9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GE0349 558B 3390-9     1119</w:t>
      </w:r>
    </w:p>
    <w:p w14:paraId="39B48B6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GE0350 558C 3390-9     1120</w:t>
      </w:r>
    </w:p>
    <w:p w14:paraId="5E53FF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GE0278 558D 3390-9     1121</w:t>
      </w:r>
    </w:p>
    <w:p w14:paraId="576A79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GE0279 558E 3390-9     1122</w:t>
      </w:r>
    </w:p>
    <w:p w14:paraId="2AB17C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GE0280 558F 3390-9     1123</w:t>
      </w:r>
    </w:p>
    <w:p w14:paraId="75FD34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GE0297 5590 3390-9     1124</w:t>
      </w:r>
    </w:p>
    <w:p w14:paraId="0DCAA9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GE0298 5591 3390-9     1125</w:t>
      </w:r>
    </w:p>
    <w:p w14:paraId="32D3D3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GE0299 5592 3390-9     1126</w:t>
      </w:r>
    </w:p>
    <w:p w14:paraId="0364F7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GE0300 5593 3390-9     1127</w:t>
      </w:r>
    </w:p>
    <w:p w14:paraId="537F0B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GE0301 5594 3390-9     1128</w:t>
      </w:r>
    </w:p>
    <w:p w14:paraId="4BDFA1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GE0302 5595 3390-9     1129</w:t>
      </w:r>
    </w:p>
    <w:p w14:paraId="5D36BF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GE0303 5596 3390-9     1130</w:t>
      </w:r>
    </w:p>
    <w:p w14:paraId="185678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GE0304 5597 3390-9     1131</w:t>
      </w:r>
    </w:p>
    <w:p w14:paraId="485298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GE0305 5598 3390-9     1132</w:t>
      </w:r>
    </w:p>
    <w:p w14:paraId="23BF1D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GE0306 5599 3390-9     1133</w:t>
      </w:r>
    </w:p>
    <w:p w14:paraId="75CECE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GE0291 559A 3390-9     1134</w:t>
      </w:r>
    </w:p>
    <w:p w14:paraId="19C24F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GE0292 559B 3390-9     1135</w:t>
      </w:r>
    </w:p>
    <w:p w14:paraId="4E76E8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GE0293 559C 3390-9     1136</w:t>
      </w:r>
    </w:p>
    <w:p w14:paraId="42D2A0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GE0294 559D 3390-9     1137</w:t>
      </w:r>
    </w:p>
    <w:p w14:paraId="2562E3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GE0295 559E 3390-9     1138</w:t>
      </w:r>
    </w:p>
    <w:p w14:paraId="5DB6D4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GE0296 559F 3390-9     1139</w:t>
      </w:r>
    </w:p>
    <w:p w14:paraId="49FB1A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DS15A1 55A1 3390-9     1140</w:t>
      </w:r>
    </w:p>
    <w:p w14:paraId="4133ED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DS15A2 55A2 3390-9     1141</w:t>
      </w:r>
    </w:p>
    <w:p w14:paraId="0032C0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DS15A3 55A3 3390-9     1142</w:t>
      </w:r>
    </w:p>
    <w:p w14:paraId="35FD716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DS15A4 55A4 3390-9     1143</w:t>
      </w:r>
    </w:p>
    <w:p w14:paraId="56F48A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DS15A5 55A5 3390-9     1144</w:t>
      </w:r>
    </w:p>
    <w:p w14:paraId="7E7A278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DS15A6 55A6 3390-9     1145</w:t>
      </w:r>
    </w:p>
    <w:p w14:paraId="2F4A73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DS15A7 55A7 3390-9     1146</w:t>
      </w:r>
    </w:p>
    <w:p w14:paraId="563733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DS15A8 55A8 3390-9     1147</w:t>
      </w:r>
    </w:p>
    <w:p w14:paraId="1ECF35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DS15A9 55A9 3390-9     1148</w:t>
      </w:r>
    </w:p>
    <w:p w14:paraId="0E4B2B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DS15B0 55B0 3390-9     1149</w:t>
      </w:r>
    </w:p>
    <w:p w14:paraId="74CAFF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DS15B1 55B1 3390-9     1150</w:t>
      </w:r>
    </w:p>
    <w:p w14:paraId="2AA76A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DS15B2 55B2 3390-9     1151</w:t>
      </w:r>
    </w:p>
    <w:p w14:paraId="739B02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DS15B3 55B3 3390-9     1152</w:t>
      </w:r>
    </w:p>
    <w:p w14:paraId="1CC0B8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DS15B4 55B4 3390-9     1153</w:t>
      </w:r>
    </w:p>
    <w:p w14:paraId="288224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DS15B5 55B5 3390-9     1154</w:t>
      </w:r>
    </w:p>
    <w:p w14:paraId="23B762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DS15B6 55B6 3390-9     1155</w:t>
      </w:r>
    </w:p>
    <w:p w14:paraId="4D3D7D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DS15B7 55B7 3390-9     1156</w:t>
      </w:r>
    </w:p>
    <w:p w14:paraId="4B08A4C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DS15B8 55B8 3390-9     1157</w:t>
      </w:r>
    </w:p>
    <w:p w14:paraId="25A688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DS15B9 55B9 3390-9     1158</w:t>
      </w:r>
    </w:p>
    <w:p w14:paraId="00BEAD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DS15BA 55BA 3390-9     1159</w:t>
      </w:r>
    </w:p>
    <w:p w14:paraId="2E2118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DS15BB 55BB 3390-9     1160</w:t>
      </w:r>
    </w:p>
    <w:p w14:paraId="46B9CE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DS15BC 55BC 3390-9     1161</w:t>
      </w:r>
    </w:p>
    <w:p w14:paraId="6144063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DS15BD 55BD 3390-9     1162</w:t>
      </w:r>
    </w:p>
    <w:p w14:paraId="09AE6E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DS15BE 55BE 3390-9     1163</w:t>
      </w:r>
    </w:p>
    <w:p w14:paraId="03DF6E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DS15BF 55BF 3390-9     1164</w:t>
      </w:r>
    </w:p>
    <w:p w14:paraId="2D8BB0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DS15C0 55C0 3390-9     1165</w:t>
      </w:r>
    </w:p>
    <w:p w14:paraId="62FCD2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DS15C1 55C1 3390-9     1166</w:t>
      </w:r>
    </w:p>
    <w:p w14:paraId="183627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DS15C2 55C2 3390-9     1167</w:t>
      </w:r>
    </w:p>
    <w:p w14:paraId="7095FD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DS15C3 55C3 3390-9     1168</w:t>
      </w:r>
    </w:p>
    <w:p w14:paraId="4537FE9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DS15C4 55C4 3390-9     1169</w:t>
      </w:r>
    </w:p>
    <w:p w14:paraId="102FC1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DS15C5 55C5 3390-9     1170</w:t>
      </w:r>
    </w:p>
    <w:p w14:paraId="131583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DS15C6 55C6 3390-9     1171</w:t>
      </w:r>
    </w:p>
    <w:p w14:paraId="3B638C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DS15C7 55C7 3390-9     1172</w:t>
      </w:r>
    </w:p>
    <w:p w14:paraId="7508C5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DS15C8 55C8 3390-9     1173</w:t>
      </w:r>
    </w:p>
    <w:p w14:paraId="6C87CD7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DS15C9 55C9 3390-9     1174</w:t>
      </w:r>
    </w:p>
    <w:p w14:paraId="30E1F1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DS15CA 55CA 3390-9     1175</w:t>
      </w:r>
    </w:p>
    <w:p w14:paraId="66FB6A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DS15CB 55CB 3390-9     1176</w:t>
      </w:r>
    </w:p>
    <w:p w14:paraId="562F0C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DS15CC 55CC 3390-9     1177</w:t>
      </w:r>
    </w:p>
    <w:p w14:paraId="65FE6A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DS15CD 55CD 3390-9     1178</w:t>
      </w:r>
    </w:p>
    <w:p w14:paraId="6C3E1E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DS15CE 55CE 3390-9     1179</w:t>
      </w:r>
    </w:p>
    <w:p w14:paraId="2636D9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DS15CF 55CF 3390-9     1180</w:t>
      </w:r>
    </w:p>
    <w:p w14:paraId="213564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DS15D0 55D0 3390-9     1181</w:t>
      </w:r>
    </w:p>
    <w:p w14:paraId="185EE4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DS15D1 55D1 3390-9     1182</w:t>
      </w:r>
    </w:p>
    <w:p w14:paraId="0B7FC1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DS15D2 55D2 3390-9     1183</w:t>
      </w:r>
    </w:p>
    <w:p w14:paraId="3F3851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DS15D3 55D3 3390-9     1184</w:t>
      </w:r>
    </w:p>
    <w:p w14:paraId="6E9657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DS15D4 55D4 3390-9     1185</w:t>
      </w:r>
    </w:p>
    <w:p w14:paraId="18AB30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DS15D5 55D5 3390-9     1186</w:t>
      </w:r>
    </w:p>
    <w:p w14:paraId="7A7F90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DS15D6 55D6 3390-9     1187</w:t>
      </w:r>
    </w:p>
    <w:p w14:paraId="0AD8E5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DS15D7 55D7 3390-9     1188</w:t>
      </w:r>
    </w:p>
    <w:p w14:paraId="3DF045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DS15D8 55D8 3390-9     1189</w:t>
      </w:r>
    </w:p>
    <w:p w14:paraId="45AB66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DS15D9 55D9 3390-9     1190</w:t>
      </w:r>
    </w:p>
    <w:p w14:paraId="5B7924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DS15DA 55DA 3390-9     1191</w:t>
      </w:r>
    </w:p>
    <w:p w14:paraId="517464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DS15DB 55DB 3390-9     1192</w:t>
      </w:r>
    </w:p>
    <w:p w14:paraId="795045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DS15DC 55DC 3390-9     1193</w:t>
      </w:r>
    </w:p>
    <w:p w14:paraId="177951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DS15DD 55DD 3390-9     1194</w:t>
      </w:r>
    </w:p>
    <w:p w14:paraId="243DD9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DS15DE 55DE 3390-9     1195</w:t>
      </w:r>
    </w:p>
    <w:p w14:paraId="73C30E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DS15DF 55DF 3390-9     1196</w:t>
      </w:r>
    </w:p>
    <w:p w14:paraId="1D146B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DS15E0 55E0 3390-9     1197</w:t>
      </w:r>
    </w:p>
    <w:p w14:paraId="337214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DS15E1 55E1 3390-9     1198</w:t>
      </w:r>
    </w:p>
    <w:p w14:paraId="3A8A17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DS15E2 55E2 3390-9     1199</w:t>
      </w:r>
    </w:p>
    <w:p w14:paraId="5EA1F9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DS15E3 55E3 3390-9     1200</w:t>
      </w:r>
    </w:p>
    <w:p w14:paraId="06EB9A6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DS15E4 55E4 3390-9     1201</w:t>
      </w:r>
    </w:p>
    <w:p w14:paraId="179025C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DS15E5 55E5 3390-9     1202</w:t>
      </w:r>
    </w:p>
    <w:p w14:paraId="10064F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DS15E6 55E6 3390-9     1203</w:t>
      </w:r>
    </w:p>
    <w:p w14:paraId="5D327B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DS15E7 55E7 3390-9     1204</w:t>
      </w:r>
    </w:p>
    <w:p w14:paraId="74B78E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DS15E8 55E8 3390-9     1205</w:t>
      </w:r>
    </w:p>
    <w:p w14:paraId="40E476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DS15E9 55E9 3390-9     1206</w:t>
      </w:r>
    </w:p>
    <w:p w14:paraId="17A452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DS15EA 55EA 3390-9     1207</w:t>
      </w:r>
    </w:p>
    <w:p w14:paraId="15F7B5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DS15EB 55EB 3390-9     1208</w:t>
      </w:r>
    </w:p>
    <w:p w14:paraId="5AE813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DS15EC 55EC 3390-9     1209</w:t>
      </w:r>
    </w:p>
    <w:p w14:paraId="142EAC5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DS15ED 55ED 3390-9     1210</w:t>
      </w:r>
    </w:p>
    <w:p w14:paraId="5D9653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DS15EE 55EE 3390-9     1211</w:t>
      </w:r>
    </w:p>
    <w:p w14:paraId="6B06BF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DS15EF 55EF 3390-9     1212</w:t>
      </w:r>
    </w:p>
    <w:p w14:paraId="7CDBA5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DS15F0 55F0 3390-9     1213</w:t>
      </w:r>
    </w:p>
    <w:p w14:paraId="115968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DS15F1 55F1 3390-9     1214</w:t>
      </w:r>
    </w:p>
    <w:p w14:paraId="2DF9AE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DS15F2 55F2 3390-9     1215</w:t>
      </w:r>
    </w:p>
    <w:p w14:paraId="5EB8FC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DS15F3 55F3 3390-9     1216</w:t>
      </w:r>
    </w:p>
    <w:p w14:paraId="79BA1B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DS15F4 55F4 3390-9     1217</w:t>
      </w:r>
    </w:p>
    <w:p w14:paraId="73BBE9C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DS15F5 55F5 3390-9     1218</w:t>
      </w:r>
    </w:p>
    <w:p w14:paraId="0B04AA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DS15F6 55F6 3390-9     1219</w:t>
      </w:r>
    </w:p>
    <w:p w14:paraId="4D003D7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DS15F7 55F7 3390-9     1220</w:t>
      </w:r>
    </w:p>
    <w:p w14:paraId="1D42A0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DS15F8 55F8 3390-9     1221</w:t>
      </w:r>
    </w:p>
    <w:p w14:paraId="2015FC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DS15F9 55F9 3390-9     1222</w:t>
      </w:r>
    </w:p>
    <w:p w14:paraId="0672FC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DS15FA 55FA 3390-9     1223</w:t>
      </w:r>
    </w:p>
    <w:p w14:paraId="043B5D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DS15FB 55FB 3390-9     1224</w:t>
      </w:r>
    </w:p>
    <w:p w14:paraId="74868E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DS15FC 55FC 3390-9     1225</w:t>
      </w:r>
    </w:p>
    <w:p w14:paraId="69278B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DS15FD 55FD 3390-9     1226</w:t>
      </w:r>
    </w:p>
    <w:p w14:paraId="2D328F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DS15FE 55FE 3390-9     1227</w:t>
      </w:r>
    </w:p>
    <w:p w14:paraId="07BCCC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DS15FF 55FF 3390-9     1228</w:t>
      </w:r>
    </w:p>
    <w:p w14:paraId="710719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BCZ001 5861 3390-9     1229</w:t>
      </w:r>
    </w:p>
    <w:p w14:paraId="3867F9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BCZ003 5862 3390-9     1230</w:t>
      </w:r>
    </w:p>
    <w:p w14:paraId="07D7363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BCZ006 5863 3390-9     1231</w:t>
      </w:r>
    </w:p>
    <w:p w14:paraId="6646A68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BCZ727 5864 3390-9     1232</w:t>
      </w:r>
    </w:p>
    <w:p w14:paraId="3F6E7F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BCZ005 5865 3390-9     1233</w:t>
      </w:r>
    </w:p>
    <w:p w14:paraId="0D1492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BCZ008 5866 3390-9     1234</w:t>
      </w:r>
    </w:p>
    <w:p w14:paraId="694B6A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BCZ007 5867 3390-9     1235</w:t>
      </w:r>
    </w:p>
    <w:p w14:paraId="0D40F2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BCZ009 5868 3390-9     1236</w:t>
      </w:r>
    </w:p>
    <w:p w14:paraId="0F91243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BCZ002 5869 3390-9     1237</w:t>
      </w:r>
    </w:p>
    <w:p w14:paraId="4E267A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BCZ721 586A 3390-9     1238</w:t>
      </w:r>
    </w:p>
    <w:p w14:paraId="3534FB1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BCZ722 586B 3390-9     1239</w:t>
      </w:r>
    </w:p>
    <w:p w14:paraId="4C90EB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BCZ723 586C 3390-9     1240</w:t>
      </w:r>
    </w:p>
    <w:p w14:paraId="6EA996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BCZ724 586D 3390-9     1241</w:t>
      </w:r>
    </w:p>
    <w:p w14:paraId="7B0940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BCZ725 586E 3390-9     1242</w:t>
      </w:r>
    </w:p>
    <w:p w14:paraId="2D051E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BCZ726 586F 3390-9     1243</w:t>
      </w:r>
    </w:p>
    <w:p w14:paraId="387E423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BCZ031 5870 3390-9     1244</w:t>
      </w:r>
    </w:p>
    <w:p w14:paraId="5EBF96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BCZ037 5871 3390-9     1245</w:t>
      </w:r>
    </w:p>
    <w:p w14:paraId="76FE31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BCZ045 5872 3390-9     1246</w:t>
      </w:r>
    </w:p>
    <w:p w14:paraId="10CE21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BCZ048 5873 3390-9     1247</w:t>
      </w:r>
    </w:p>
    <w:p w14:paraId="4ED97B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BCZ044 5874 3390-9     1248</w:t>
      </w:r>
    </w:p>
    <w:p w14:paraId="086F43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BCZ035 5875 3390-9     1249</w:t>
      </w:r>
    </w:p>
    <w:p w14:paraId="2F8287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BCZ046 5876 3390-9     1250</w:t>
      </w:r>
    </w:p>
    <w:p w14:paraId="3D9DB7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BCZ034 5877 3390-9     1251</w:t>
      </w:r>
    </w:p>
    <w:p w14:paraId="668DB8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BCZ033 5878 3390-9     1252</w:t>
      </w:r>
    </w:p>
    <w:p w14:paraId="65E9E5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BCZ051 5879 3390-9     1253</w:t>
      </w:r>
    </w:p>
    <w:p w14:paraId="591446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BCZ004 587A 3390-9     1254</w:t>
      </w:r>
    </w:p>
    <w:p w14:paraId="79D4AD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BCZ029 587B 3390-9     1255</w:t>
      </w:r>
    </w:p>
    <w:p w14:paraId="6F1E29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BCZ022 587C 3390-9     1256</w:t>
      </w:r>
    </w:p>
    <w:p w14:paraId="732E2B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BCZ024 587D 3390-9     1257</w:t>
      </w:r>
    </w:p>
    <w:p w14:paraId="4D495B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BCZ026 587E 3390-9     1258</w:t>
      </w:r>
    </w:p>
    <w:p w14:paraId="124515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BCZ021 587F 3390-9     1259</w:t>
      </w:r>
    </w:p>
    <w:p w14:paraId="7F5D66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BCZ015 5880 3390-9     1260</w:t>
      </w:r>
    </w:p>
    <w:p w14:paraId="3D3A3E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BCZ010 5881 3390-9     1261</w:t>
      </w:r>
    </w:p>
    <w:p w14:paraId="7E7485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BCZ018 5882 3390-9     1262</w:t>
      </w:r>
    </w:p>
    <w:p w14:paraId="57348F4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BCZ019 5883 3390-9     1263</w:t>
      </w:r>
    </w:p>
    <w:p w14:paraId="16693F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BCZ050 5884 3390-9     1264</w:t>
      </w:r>
    </w:p>
    <w:p w14:paraId="5EB51D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BCZ040 5885 3390-9     1265</w:t>
      </w:r>
    </w:p>
    <w:p w14:paraId="65343D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BCZ047 5886 3390-9     1266</w:t>
      </w:r>
    </w:p>
    <w:p w14:paraId="203379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BCZ038 5887 3390-9     1267</w:t>
      </w:r>
    </w:p>
    <w:p w14:paraId="71D28E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BCZ043 5888 3390-9     1268</w:t>
      </w:r>
    </w:p>
    <w:p w14:paraId="35C0C0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BCZ049 5889 3390-9     1269</w:t>
      </w:r>
    </w:p>
    <w:p w14:paraId="3EA042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BCZ012 588A 3390-9     1270</w:t>
      </w:r>
    </w:p>
    <w:p w14:paraId="25330A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BCZ014 588B 3390-9     1271</w:t>
      </w:r>
    </w:p>
    <w:p w14:paraId="323542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BCZ011 588C 3390-9     1272</w:t>
      </w:r>
    </w:p>
    <w:p w14:paraId="404D2C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BCZ016 588D 3390-9     1273</w:t>
      </w:r>
    </w:p>
    <w:p w14:paraId="6BA9DD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BCZ013 588E 3390-9     1274</w:t>
      </w:r>
    </w:p>
    <w:p w14:paraId="6EB626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BCZ017 588F 3390-9     1275</w:t>
      </w:r>
    </w:p>
    <w:p w14:paraId="5CEDE7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BCZ056 5890 3390-9     1276</w:t>
      </w:r>
    </w:p>
    <w:p w14:paraId="2DCBEF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BCZ054 5891 3390-9     1277</w:t>
      </w:r>
    </w:p>
    <w:p w14:paraId="03C0A4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BCZ052 5892 3390-9     1278</w:t>
      </w:r>
    </w:p>
    <w:p w14:paraId="107591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BCZ023 5893 3390-9     1279</w:t>
      </w:r>
    </w:p>
    <w:p w14:paraId="095466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BCZ025 5894 3390-9     1280</w:t>
      </w:r>
    </w:p>
    <w:p w14:paraId="05F119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BCZ028 5895 3390-9     1281</w:t>
      </w:r>
    </w:p>
    <w:p w14:paraId="0D5EED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BCZ032 5896 3390-9     1282</w:t>
      </w:r>
    </w:p>
    <w:p w14:paraId="0DB6C7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BCZ030 5897 3390-9     1283</w:t>
      </w:r>
    </w:p>
    <w:p w14:paraId="381CFE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BCZ027 5898 3390-9     1284</w:t>
      </w:r>
    </w:p>
    <w:p w14:paraId="4B4985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BCZ020 5899 3390-9     1285</w:t>
      </w:r>
    </w:p>
    <w:p w14:paraId="5E911D6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BCZ041 589A 3390-9     1286</w:t>
      </w:r>
    </w:p>
    <w:p w14:paraId="00222B6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BCZ042 589B 3390-9     1287</w:t>
      </w:r>
    </w:p>
    <w:p w14:paraId="39E8A5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BCZ036 589C 3390-9     1288</w:t>
      </w:r>
    </w:p>
    <w:p w14:paraId="2D2B96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BCZ039 589D 3390-9     1289</w:t>
      </w:r>
    </w:p>
    <w:p w14:paraId="7C3CC6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BCZ055 589E 3390-9     1290</w:t>
      </w:r>
    </w:p>
    <w:p w14:paraId="429A8C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BCZ053 589F 3390-9     1291</w:t>
      </w:r>
    </w:p>
    <w:p w14:paraId="3E1A81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ZPG001 58A0 3390-9     1292</w:t>
      </w:r>
    </w:p>
    <w:p w14:paraId="19F46F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ZPG002 58A1 3390-9     1293</w:t>
      </w:r>
    </w:p>
    <w:p w14:paraId="515E8E0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ZPG003 58A2 3390-9     1294</w:t>
      </w:r>
    </w:p>
    <w:p w14:paraId="337C61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ZPG004 58A3 3390-9     1295</w:t>
      </w:r>
    </w:p>
    <w:p w14:paraId="45B8A1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ZPG005 58A4 3390-9     1296</w:t>
      </w:r>
    </w:p>
    <w:p w14:paraId="571EDF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ZPG006 58A5 3390-9     1297</w:t>
      </w:r>
    </w:p>
    <w:p w14:paraId="566B95C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ZPG007 58A6 3390-9     1298</w:t>
      </w:r>
    </w:p>
    <w:p w14:paraId="785DC6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ZPG008 58A7 3390-9     1299</w:t>
      </w:r>
    </w:p>
    <w:p w14:paraId="40938E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ZPG009 58A8 3390-9     1300</w:t>
      </w:r>
    </w:p>
    <w:p w14:paraId="77CFE65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ZPG010 58A9 3390-9     1301</w:t>
      </w:r>
    </w:p>
    <w:p w14:paraId="7DC5CB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ZPG011 58AA 3390-9     1302</w:t>
      </w:r>
    </w:p>
    <w:p w14:paraId="280CFF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ZPG012 58AB 3390-9     1303</w:t>
      </w:r>
    </w:p>
    <w:p w14:paraId="15B2E3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ZPG013 58AC 3390-9     1304</w:t>
      </w:r>
    </w:p>
    <w:p w14:paraId="0ABE9A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ZPG014 58AD 3390-9     1305</w:t>
      </w:r>
    </w:p>
    <w:p w14:paraId="4D290D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GE0307 58AE 3390-9     1306</w:t>
      </w:r>
    </w:p>
    <w:p w14:paraId="3B04A3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GE0308 58AF 3390-9     1307</w:t>
      </w:r>
    </w:p>
    <w:p w14:paraId="3BF41C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GE0315 58B0 3390-9     1308</w:t>
      </w:r>
    </w:p>
    <w:p w14:paraId="1EECEA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GE0316 58B1 3390-9     1309</w:t>
      </w:r>
    </w:p>
    <w:p w14:paraId="01FDE6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GE0317 58B2 3390-9     1310</w:t>
      </w:r>
    </w:p>
    <w:p w14:paraId="0486A3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GE0318 58B3 3390-9     1311</w:t>
      </w:r>
    </w:p>
    <w:p w14:paraId="3C34C7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GE0319 58B4 3390-9     1312</w:t>
      </w:r>
    </w:p>
    <w:p w14:paraId="4FDEFE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GE0320 58B5 3390-9     1313</w:t>
      </w:r>
    </w:p>
    <w:p w14:paraId="38E3EF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GE0321 58B6 3390-9     1314</w:t>
      </w:r>
    </w:p>
    <w:p w14:paraId="1B630B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GE0322 58B7 3390-9     1315</w:t>
      </w:r>
    </w:p>
    <w:p w14:paraId="41B238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GE0323 58B8 3390-9     1316</w:t>
      </w:r>
    </w:p>
    <w:p w14:paraId="6D3E2D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GE0324 58B9 3390-9     1317</w:t>
      </w:r>
    </w:p>
    <w:p w14:paraId="0555B6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GE0309 58BA 3390-9     1318</w:t>
      </w:r>
    </w:p>
    <w:p w14:paraId="443449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GE0310 58BB 3390-9     1319</w:t>
      </w:r>
    </w:p>
    <w:p w14:paraId="250637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GE0311 58BC 3390-9     1320</w:t>
      </w:r>
    </w:p>
    <w:p w14:paraId="7A7A37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GE0312 58BD 3390-9     1321</w:t>
      </w:r>
    </w:p>
    <w:p w14:paraId="3DBD69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GE0313 58BE 3390-9     1322</w:t>
      </w:r>
    </w:p>
    <w:p w14:paraId="267332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GE0314 58BF 3390-9     1323</w:t>
      </w:r>
    </w:p>
    <w:p w14:paraId="2C6ABC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GE0325 58C0 3390-9     1324</w:t>
      </w:r>
    </w:p>
    <w:p w14:paraId="15CE95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GE0326 58C1 3390-9     1325</w:t>
      </w:r>
    </w:p>
    <w:p w14:paraId="314B2E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GE0327 58C2 3390-9     1326</w:t>
      </w:r>
    </w:p>
    <w:p w14:paraId="2C4DDD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GE0328 58C3 3390-9     1327</w:t>
      </w:r>
    </w:p>
    <w:p w14:paraId="422669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GE0329 58C4 3390-9     1328</w:t>
      </w:r>
    </w:p>
    <w:p w14:paraId="56B215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GE0330 58C5 3390-9     1329</w:t>
      </w:r>
    </w:p>
    <w:p w14:paraId="08F94E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GE0331 58C6 3390-9     1330</w:t>
      </w:r>
    </w:p>
    <w:p w14:paraId="5F37FB1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GE0332 58C7 3390-9     1331</w:t>
      </w:r>
    </w:p>
    <w:p w14:paraId="01A99C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GE0333 58C8 3390-9     1332</w:t>
      </w:r>
    </w:p>
    <w:p w14:paraId="62EB2B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GE0334 58C9 3390-9     1333</w:t>
      </w:r>
    </w:p>
    <w:p w14:paraId="72E710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GE0227 58CA 3390-9     1334</w:t>
      </w:r>
    </w:p>
    <w:p w14:paraId="257AFE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GE0228 58CB 3390-9     1335</w:t>
      </w:r>
    </w:p>
    <w:p w14:paraId="7A7BAF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GE0229 58CC 3390-9     1336</w:t>
      </w:r>
    </w:p>
    <w:p w14:paraId="75FB9F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GE0230 58CD 3390-9     1337</w:t>
      </w:r>
    </w:p>
    <w:p w14:paraId="511533F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GE0231 58CE 3390-9     1338</w:t>
      </w:r>
    </w:p>
    <w:p w14:paraId="35778F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GE0232 58CF 3390-9     1339</w:t>
      </w:r>
    </w:p>
    <w:p w14:paraId="46D1BC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GE0233 58D0 3390-9     1340</w:t>
      </w:r>
    </w:p>
    <w:p w14:paraId="772E8E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GE0234 58D1 3390-9     1341</w:t>
      </w:r>
    </w:p>
    <w:p w14:paraId="501EB7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GE0235 58D2 3390-9     1342</w:t>
      </w:r>
    </w:p>
    <w:p w14:paraId="4568BC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GE0236 58D3 3390-9     1343</w:t>
      </w:r>
    </w:p>
    <w:p w14:paraId="5E11D2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GE0237 58D4 3390-9     1344</w:t>
      </w:r>
    </w:p>
    <w:p w14:paraId="6CBCD3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GE0238 58D5 3390-9     1345</w:t>
      </w:r>
    </w:p>
    <w:p w14:paraId="23098F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GE0239 58D6 3390-9     1346</w:t>
      </w:r>
    </w:p>
    <w:p w14:paraId="40C33F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GE0240 58D7 3390-9     1347</w:t>
      </w:r>
    </w:p>
    <w:p w14:paraId="1D7331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GE0241 58D8 3390-9     1348</w:t>
      </w:r>
    </w:p>
    <w:p w14:paraId="674A64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GE0242 58D9 3390-9     1349</w:t>
      </w:r>
    </w:p>
    <w:p w14:paraId="2BF5093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GE0243 58DA 3390-9     1350</w:t>
      </w:r>
    </w:p>
    <w:p w14:paraId="726EBF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GE0244 58DB 3390-9     1351</w:t>
      </w:r>
    </w:p>
    <w:p w14:paraId="1DB445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GE0245 58DC 3390-9     1352</w:t>
      </w:r>
    </w:p>
    <w:p w14:paraId="27DCD5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GE0246 58DD 3390-9     1353</w:t>
      </w:r>
    </w:p>
    <w:p w14:paraId="5DF7F1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GE0247 58DE 3390-9     1354</w:t>
      </w:r>
    </w:p>
    <w:p w14:paraId="0BFDB5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GE0248 58DF 3390-9     1355</w:t>
      </w:r>
    </w:p>
    <w:p w14:paraId="1F16E4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GE0249 58E0 3390-9     1356</w:t>
      </w:r>
    </w:p>
    <w:p w14:paraId="4C4123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GE0250 58E1 3390-9     1357</w:t>
      </w:r>
    </w:p>
    <w:p w14:paraId="79ED9B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GE0251 58E2 3390-9     1358</w:t>
      </w:r>
    </w:p>
    <w:p w14:paraId="2B83C5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GE0252 58E3 3390-9     1359</w:t>
      </w:r>
    </w:p>
    <w:p w14:paraId="79375A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GE0253 58E4 3390-9     1360</w:t>
      </w:r>
    </w:p>
    <w:p w14:paraId="5BA23D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GE0254 58E5 3390-9     1361</w:t>
      </w:r>
    </w:p>
    <w:p w14:paraId="7A1FA8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GE0255 58E6 3390-9     1362</w:t>
      </w:r>
    </w:p>
    <w:p w14:paraId="2B87A1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GE0256 58E7 3390-9     1363</w:t>
      </w:r>
    </w:p>
    <w:p w14:paraId="0D3D5A3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HR0215 58E8 3390-9     1364</w:t>
      </w:r>
    </w:p>
    <w:p w14:paraId="05BAA0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HR0216 58E9 3390-9     1365</w:t>
      </w:r>
    </w:p>
    <w:p w14:paraId="63B335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GE0257 58EA 3390-9     1366</w:t>
      </w:r>
    </w:p>
    <w:p w14:paraId="6D29F6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GE0258 58EB 3390-9     1367</w:t>
      </w:r>
    </w:p>
    <w:p w14:paraId="7DED3D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GE0259 58EC 3390-9     1368</w:t>
      </w:r>
    </w:p>
    <w:p w14:paraId="1158B3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GE0260 58ED 3390-9     1369</w:t>
      </w:r>
    </w:p>
    <w:p w14:paraId="12F068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GE0261 58EE 3390-9     1370</w:t>
      </w:r>
    </w:p>
    <w:p w14:paraId="2BEE92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GE0262 58EF 3390-9     1371</w:t>
      </w:r>
    </w:p>
    <w:p w14:paraId="7A7F6C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HR0223 58F0 3390-9     1372</w:t>
      </w:r>
    </w:p>
    <w:p w14:paraId="05833A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HR0224 58F1 3390-9     1373</w:t>
      </w:r>
    </w:p>
    <w:p w14:paraId="165729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HR0210 58F2 3390-9     1374</w:t>
      </w:r>
    </w:p>
    <w:p w14:paraId="28DF8A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HR0211 58F3 3390-9     1375</w:t>
      </w:r>
    </w:p>
    <w:p w14:paraId="22D73E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HR0212 58F4 3390-9     1376</w:t>
      </w:r>
    </w:p>
    <w:p w14:paraId="36895F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HR0213 58F5 3390-9     1377</w:t>
      </w:r>
    </w:p>
    <w:p w14:paraId="4F153B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HR0214 58F6 3390-9     1378</w:t>
      </w:r>
    </w:p>
    <w:p w14:paraId="7C8F1A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BCZ718 58F7 3390-9     1379</w:t>
      </w:r>
    </w:p>
    <w:p w14:paraId="19025E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BCZ719 58F8 3390-9     1380</w:t>
      </w:r>
    </w:p>
    <w:p w14:paraId="0AFA5A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BCZ720 58F9 3390-9     1381</w:t>
      </w:r>
    </w:p>
    <w:p w14:paraId="416AC2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HR0217 58FA 3390-9     1382</w:t>
      </w:r>
    </w:p>
    <w:p w14:paraId="37BBA6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HR0218 58FB 3390-9     1383</w:t>
      </w:r>
    </w:p>
    <w:p w14:paraId="34E742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HR0219 58FC 3390-9     1384</w:t>
      </w:r>
    </w:p>
    <w:p w14:paraId="26E52A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HR0220 58FD 3390-9     1385</w:t>
      </w:r>
    </w:p>
    <w:p w14:paraId="40A7D1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HR0221 58FE 3390-9     1386</w:t>
      </w:r>
    </w:p>
    <w:p w14:paraId="012FB6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HR0222 58FF 3390-9     1387</w:t>
      </w:r>
    </w:p>
    <w:p w14:paraId="1E827D1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BCZ734 5900 3390-9     1388</w:t>
      </w:r>
    </w:p>
    <w:p w14:paraId="0F052A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BCZ735 5901 3390-9     1389</w:t>
      </w:r>
    </w:p>
    <w:p w14:paraId="544ACB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BCZ736 5902 3390-9     1390</w:t>
      </w:r>
    </w:p>
    <w:p w14:paraId="545D65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BCZ737 5903 3390-9     1391</w:t>
      </w:r>
    </w:p>
    <w:p w14:paraId="1DFCFD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BCZ738 5904 3390-9     1392</w:t>
      </w:r>
    </w:p>
    <w:p w14:paraId="0D96DE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BCZ739 5905 3390-9     1393</w:t>
      </w:r>
    </w:p>
    <w:p w14:paraId="6FDF4F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BCZ740 5906 3390-9     1394</w:t>
      </w:r>
    </w:p>
    <w:p w14:paraId="64EA03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BCZ741 5907 3390-9     1395</w:t>
      </w:r>
    </w:p>
    <w:p w14:paraId="008B2B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BCZ742 5908 3390-9     1396</w:t>
      </w:r>
    </w:p>
    <w:p w14:paraId="76210B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BCZ743 5909 3390-9     1397</w:t>
      </w:r>
    </w:p>
    <w:p w14:paraId="6CB39C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BCZ728 590A 3390-9     1398</w:t>
      </w:r>
    </w:p>
    <w:p w14:paraId="41848E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BCZ729 590B 3390-9     1399</w:t>
      </w:r>
    </w:p>
    <w:p w14:paraId="15526E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BCZ730 590C 3390-9     1400</w:t>
      </w:r>
    </w:p>
    <w:p w14:paraId="166B5C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BCZ731 590D 3390-9     1401</w:t>
      </w:r>
    </w:p>
    <w:p w14:paraId="2FC0BD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BCZ732 590E 3390-9     1402</w:t>
      </w:r>
    </w:p>
    <w:p w14:paraId="103F4F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BCZ733 590F 3390-9     1403</w:t>
      </w:r>
    </w:p>
    <w:p w14:paraId="67D1016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BCZ744 5910 3390-9     1404</w:t>
      </w:r>
    </w:p>
    <w:p w14:paraId="583099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BCZ745 5911 3390-9     1405</w:t>
      </w:r>
    </w:p>
    <w:p w14:paraId="5B90BE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BCZ746 5912 3390-9     1406</w:t>
      </w:r>
    </w:p>
    <w:p w14:paraId="5AFA5F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BCZ747 5913 3390-9     1407</w:t>
      </w:r>
    </w:p>
    <w:p w14:paraId="521C2E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HR0205 5914 3390-9     1408</w:t>
      </w:r>
    </w:p>
    <w:p w14:paraId="1E304B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HR0206 5915 3390-9     1409</w:t>
      </w:r>
    </w:p>
    <w:p w14:paraId="3DDD86C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HR0207 5916 3390-9     1410</w:t>
      </w:r>
    </w:p>
    <w:p w14:paraId="76879B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HR0208 5917 3390-9     1411</w:t>
      </w:r>
    </w:p>
    <w:p w14:paraId="4B5785A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HR0209 5918 3390-9     1412</w:t>
      </w:r>
    </w:p>
    <w:p w14:paraId="77B0105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BCZ960 5919 3390-9     1413</w:t>
      </w:r>
    </w:p>
    <w:p w14:paraId="386FD9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BCZ961 591A 3390-9     1414</w:t>
      </w:r>
    </w:p>
    <w:p w14:paraId="35EF8CC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BCZ962 591B 3390-9     1415</w:t>
      </w:r>
    </w:p>
    <w:p w14:paraId="41F87E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BCZ963 591C 3390-9     1416</w:t>
      </w:r>
    </w:p>
    <w:p w14:paraId="750D03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BCZ964 591D 3390-9     1417</w:t>
      </w:r>
    </w:p>
    <w:p w14:paraId="0F4186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BCZ965 591E 3390-9     1418</w:t>
      </w:r>
    </w:p>
    <w:p w14:paraId="5FC2C9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BCZ966 591F 3390-9     1419</w:t>
      </w:r>
    </w:p>
    <w:p w14:paraId="4EB13C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BCZ967 5920 3390-9     1420</w:t>
      </w:r>
    </w:p>
    <w:p w14:paraId="006631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BCZ968 5921 3390-9     1421</w:t>
      </w:r>
    </w:p>
    <w:p w14:paraId="6B961F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BCZ969 5922 3390-9     1422</w:t>
      </w:r>
    </w:p>
    <w:p w14:paraId="7930FF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BCZ970 5923 3390-9     1423</w:t>
      </w:r>
    </w:p>
    <w:p w14:paraId="67C3BD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BCZ971 5924 3390-9     1424</w:t>
      </w:r>
    </w:p>
    <w:p w14:paraId="5B3C89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BCZ972 5925 3390-9     1425</w:t>
      </w:r>
    </w:p>
    <w:p w14:paraId="3C66DD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BCZ973 5926 3390-9     1426</w:t>
      </w:r>
    </w:p>
    <w:p w14:paraId="515548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BCZ974 5927 3390-9     1427</w:t>
      </w:r>
    </w:p>
    <w:p w14:paraId="4FBB8F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BCZ975 5928 3390-9     1428</w:t>
      </w:r>
    </w:p>
    <w:p w14:paraId="697EA4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BCZ976 5929 3390-9     1429</w:t>
      </w:r>
    </w:p>
    <w:p w14:paraId="3A7EAC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BCZ977 592A 3390-9     1430</w:t>
      </w:r>
    </w:p>
    <w:p w14:paraId="28A1EA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BCZ978 592B 3390-9     1431</w:t>
      </w:r>
    </w:p>
    <w:p w14:paraId="66B15B3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BCZ979 592C 3390-9     1432</w:t>
      </w:r>
    </w:p>
    <w:p w14:paraId="3D04A4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BCZ980 592D 3390-9     1433</w:t>
      </w:r>
    </w:p>
    <w:p w14:paraId="7619F98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BCZ981 592E 3390-9     1434</w:t>
      </w:r>
    </w:p>
    <w:p w14:paraId="5D85B0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BCZ982 592F 3390-9     1435</w:t>
      </w:r>
    </w:p>
    <w:p w14:paraId="6CCEAC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GE0263 5930 3390-9     1436</w:t>
      </w:r>
    </w:p>
    <w:p w14:paraId="4FAF2A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GE0264 5931 3390-9     1437</w:t>
      </w:r>
    </w:p>
    <w:p w14:paraId="0DFDBA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GE0265 5932 3390-9     1438</w:t>
      </w:r>
    </w:p>
    <w:p w14:paraId="59E7B5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GE0266 5933 3390-9     1439</w:t>
      </w:r>
    </w:p>
    <w:p w14:paraId="292DF8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GE0267 5934 3390-9     1440</w:t>
      </w:r>
    </w:p>
    <w:p w14:paraId="639421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GE0268 5935 3390-9     1441</w:t>
      </w:r>
    </w:p>
    <w:p w14:paraId="44E8BC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GE0269 5936 3390-9     1442</w:t>
      </w:r>
    </w:p>
    <w:p w14:paraId="2F8ADF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GE0270 5937 3390-9     1443</w:t>
      </w:r>
    </w:p>
    <w:p w14:paraId="7DA0D2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GE0271 5938 3390-9     1444</w:t>
      </w:r>
    </w:p>
    <w:p w14:paraId="1DAC33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GE0272 5939 3390-9     1445</w:t>
      </w:r>
    </w:p>
    <w:p w14:paraId="723471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BCZ983 593A 3390-9     1446</w:t>
      </w:r>
    </w:p>
    <w:p w14:paraId="60EBB8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BCZ984 593B 3390-9     1447</w:t>
      </w:r>
    </w:p>
    <w:p w14:paraId="4E0CD1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BCZ985 593C 3390-9     1448</w:t>
      </w:r>
    </w:p>
    <w:p w14:paraId="5CDC75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GE0273 593D 3390-9     1449</w:t>
      </w:r>
    </w:p>
    <w:p w14:paraId="1094F5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GE0274 593E 3390-9     1450</w:t>
      </w:r>
    </w:p>
    <w:p w14:paraId="3D8B26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GE0275 593F 3390-9     1451</w:t>
      </w:r>
    </w:p>
    <w:p w14:paraId="1E496B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MOBTR3 5940 3390-9     1452</w:t>
      </w:r>
    </w:p>
    <w:p w14:paraId="01BF65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MOBTR4 5941 3390-9     1453</w:t>
      </w:r>
    </w:p>
    <w:p w14:paraId="26B434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MOBTR5 5942 3390-9     1454</w:t>
      </w:r>
    </w:p>
    <w:p w14:paraId="6A48D2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MOBTR6 5943 3390-9     1455</w:t>
      </w:r>
    </w:p>
    <w:p w14:paraId="06AD96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MOBTR7 5944 3390-9     1456</w:t>
      </w:r>
    </w:p>
    <w:p w14:paraId="4C811A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MOBTR8 5945 3390-9     1457</w:t>
      </w:r>
    </w:p>
    <w:p w14:paraId="0FD959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MOBTR9 5946 3390-9     1458</w:t>
      </w:r>
    </w:p>
    <w:p w14:paraId="2058CE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MOBTS0 5947 3390-9     1459</w:t>
      </w:r>
    </w:p>
    <w:p w14:paraId="09E571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MOBTS1 5948 3390-9     1460</w:t>
      </w:r>
    </w:p>
    <w:p w14:paraId="424534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MOBTS2 5949 3390-9     1461</w:t>
      </w:r>
    </w:p>
    <w:p w14:paraId="73F965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GE0276 594A 3390-9     1462</w:t>
      </w:r>
    </w:p>
    <w:p w14:paraId="41B154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GE0277 594B 3390-9     1463</w:t>
      </w:r>
    </w:p>
    <w:p w14:paraId="4AF09A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SYS004 594C 3390-9     1464</w:t>
      </w:r>
    </w:p>
    <w:p w14:paraId="0B5F6A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MOBTR0 594D 3390-9     1465</w:t>
      </w:r>
    </w:p>
    <w:p w14:paraId="667D2D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MOBTR1 594E 3390-9     1466</w:t>
      </w:r>
    </w:p>
    <w:p w14:paraId="6B412C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MOBTR2 594F 3390-9     1467</w:t>
      </w:r>
    </w:p>
    <w:p w14:paraId="3E5A2E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MOBTS9 5950 3390-9     1468</w:t>
      </w:r>
    </w:p>
    <w:p w14:paraId="24B1E5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MOBTT0 5951 3390-9     1469</w:t>
      </w:r>
    </w:p>
    <w:p w14:paraId="57BF3E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MOBTT1 5952 3390-9     1470</w:t>
      </w:r>
    </w:p>
    <w:p w14:paraId="5EDD6C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MOBTT2 5953 3390-9     1471</w:t>
      </w:r>
    </w:p>
    <w:p w14:paraId="6FA3CD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MOBTT3 5954 3390-9     1472</w:t>
      </w:r>
    </w:p>
    <w:p w14:paraId="7A0F06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MOBTT4 5955 3390-9     1473</w:t>
      </w:r>
    </w:p>
    <w:p w14:paraId="2D6C0C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MOBTT5 5956 3390-9     1474</w:t>
      </w:r>
    </w:p>
    <w:p w14:paraId="253A30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MOBTT6 5957 3390-9     1475</w:t>
      </w:r>
    </w:p>
    <w:p w14:paraId="4471F6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MOBTT7 5958 3390-9     1476</w:t>
      </w:r>
    </w:p>
    <w:p w14:paraId="63128F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MOBTT8 5959 3390-9     1477</w:t>
      </w:r>
    </w:p>
    <w:p w14:paraId="5A0C13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MOBTS3 595A 3390-9     1478</w:t>
      </w:r>
    </w:p>
    <w:p w14:paraId="1C6576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MOBTS4 595B 3390-9     1479</w:t>
      </w:r>
    </w:p>
    <w:p w14:paraId="7B7028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MOBTS5 595C 3390-9     1480</w:t>
      </w:r>
    </w:p>
    <w:p w14:paraId="18BC35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MOBTS6 595D 3390-9     1481</w:t>
      </w:r>
    </w:p>
    <w:p w14:paraId="0760996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MOBTS7 595E 3390-9     1482</w:t>
      </w:r>
    </w:p>
    <w:p w14:paraId="1FE8E8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MOBTS8 595F 3390-9     1483</w:t>
      </w:r>
    </w:p>
    <w:p w14:paraId="452EE3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TECH01 5960 3390-9     1484</w:t>
      </w:r>
    </w:p>
    <w:p w14:paraId="32E279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TECH02 5961 3390-9     1485</w:t>
      </w:r>
    </w:p>
    <w:p w14:paraId="3550DA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TECH03 5962 3390-9     1486</w:t>
      </w:r>
    </w:p>
    <w:p w14:paraId="79C8BD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TECH04 5963 3390-9     1487</w:t>
      </w:r>
    </w:p>
    <w:p w14:paraId="252035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TECH05 5964 3390-9     1488</w:t>
      </w:r>
    </w:p>
    <w:p w14:paraId="5FC022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TECH06 5965 3390-9     1489</w:t>
      </w:r>
    </w:p>
    <w:p w14:paraId="68F0BF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TECH07 5966 3390-9     1490</w:t>
      </w:r>
    </w:p>
    <w:p w14:paraId="76FC42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TECH08 5967 3390-9     1491</w:t>
      </w:r>
    </w:p>
    <w:p w14:paraId="469950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TECH09 5968 3390-9     1492</w:t>
      </w:r>
    </w:p>
    <w:p w14:paraId="02A7E6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TECH10 5969 3390-9     1493</w:t>
      </w:r>
    </w:p>
    <w:p w14:paraId="7E34AC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TECH11 596A 3390-9     1494</w:t>
      </w:r>
    </w:p>
    <w:p w14:paraId="45C97D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TECH12 596B 3390-9     1495</w:t>
      </w:r>
    </w:p>
    <w:p w14:paraId="5DCEEC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TECH13 596C 3390-9     1496</w:t>
      </w:r>
    </w:p>
    <w:p w14:paraId="665CA4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TECH14 596D 3390-9     1497</w:t>
      </w:r>
    </w:p>
    <w:p w14:paraId="0B26DD3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TECH15 596E 3390-9     1498</w:t>
      </w:r>
    </w:p>
    <w:p w14:paraId="6D0142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TECH16 596F 3390-9     1499</w:t>
      </w:r>
    </w:p>
    <w:p w14:paraId="645A3E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TECH17 597A 3390-9     1500</w:t>
      </w:r>
    </w:p>
    <w:p w14:paraId="752042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TECH18 597B 3390-9     1501</w:t>
      </w:r>
    </w:p>
    <w:p w14:paraId="719D8D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TECH19 597C 3390-9     1502</w:t>
      </w:r>
    </w:p>
    <w:p w14:paraId="4438DB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TECH20 597D 3390-9     1503</w:t>
      </w:r>
    </w:p>
    <w:p w14:paraId="543680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TECH21 597E 3390-9     1504</w:t>
      </w:r>
    </w:p>
    <w:p w14:paraId="49ED28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TECH22 597F 3390-9     1505</w:t>
      </w:r>
    </w:p>
    <w:p w14:paraId="2A474E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MOBTT9 5980 3390-9     1506</w:t>
      </w:r>
    </w:p>
    <w:p w14:paraId="0C8D3F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MIR0C0 5981 3390-9     1507</w:t>
      </w:r>
    </w:p>
    <w:p w14:paraId="21D83F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MIR0C1 5982 3390-9     1508</w:t>
      </w:r>
    </w:p>
    <w:p w14:paraId="00157E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MIR0C2 5983 3390-9     1509</w:t>
      </w:r>
    </w:p>
    <w:p w14:paraId="53A2260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MIR0C3 5984 3390-9     1510</w:t>
      </w:r>
    </w:p>
    <w:p w14:paraId="0E9A93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MIR0C4 5985 3390-9     1511</w:t>
      </w:r>
    </w:p>
    <w:p w14:paraId="5B22D1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MIR0C5 5986 3390-9     1512</w:t>
      </w:r>
    </w:p>
    <w:p w14:paraId="61C7BC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DRRES1 5990 3390-9     1513</w:t>
      </w:r>
    </w:p>
    <w:p w14:paraId="469186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DRCAT1 5991 3390-9     1514</w:t>
      </w:r>
    </w:p>
    <w:p w14:paraId="57D0E4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DRZFS1 5992 3390-9     1515</w:t>
      </w:r>
    </w:p>
    <w:p w14:paraId="03DE20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Z13RS1 5998 3390-9     1516</w:t>
      </w:r>
    </w:p>
    <w:p w14:paraId="7BA463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Z13RS2 5999 3390-9     1517</w:t>
      </w:r>
    </w:p>
    <w:p w14:paraId="6C7F6F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OS1RTA 599A 3390-9     1518</w:t>
      </w:r>
    </w:p>
    <w:p w14:paraId="6FDEB9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OS9RTD 599B 3390-9     1519</w:t>
      </w:r>
    </w:p>
    <w:p w14:paraId="4E7DDC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OS9R1C 599C 3390-9     1520</w:t>
      </w:r>
    </w:p>
    <w:p w14:paraId="4D8F64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OS9SY4 599D 3390-9     1521</w:t>
      </w:r>
    </w:p>
    <w:p w14:paraId="111713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OS9SY5 599E 3390-9     1522</w:t>
      </w:r>
    </w:p>
    <w:p w14:paraId="3D4F16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PRF001 599F 3390-9     1523</w:t>
      </w:r>
    </w:p>
    <w:p w14:paraId="1E1A4C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BCZ986 59A0 3390-9     1524</w:t>
      </w:r>
    </w:p>
    <w:p w14:paraId="71E912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BCZ987 59A1 3390-9     1525</w:t>
      </w:r>
    </w:p>
    <w:p w14:paraId="156522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BCZ988 59A2 3390-9     1526</w:t>
      </w:r>
    </w:p>
    <w:p w14:paraId="63D9589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BCZ989 59A3 3390-9     1527</w:t>
      </w:r>
    </w:p>
    <w:p w14:paraId="2427A3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BCZ990 59A4 3390-9     1528</w:t>
      </w:r>
    </w:p>
    <w:p w14:paraId="1FC46D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BCZ991 59A5 3390-9     1529</w:t>
      </w:r>
    </w:p>
    <w:p w14:paraId="4DA5F8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BCZ992 59A6 3390-9     1530</w:t>
      </w:r>
    </w:p>
    <w:p w14:paraId="733B89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BCZ993 59A7 3390-9     1531</w:t>
      </w:r>
    </w:p>
    <w:p w14:paraId="4E0CC6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BCZ994 59A8 3390-9     1532</w:t>
      </w:r>
    </w:p>
    <w:p w14:paraId="5B1D43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BCZ995 59A9 3390-9     1533</w:t>
      </w:r>
    </w:p>
    <w:p w14:paraId="0CAA30E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BCZ996 59AA 3390-9     1534</w:t>
      </w:r>
    </w:p>
    <w:p w14:paraId="782357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BCZ997 59AB 3390-9     1535</w:t>
      </w:r>
    </w:p>
    <w:p w14:paraId="7ED14E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BCZ998 59AC 3390-9     1536</w:t>
      </w:r>
    </w:p>
    <w:p w14:paraId="3ECF67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BCZ999 59AD 3390-9     1537</w:t>
      </w:r>
    </w:p>
    <w:p w14:paraId="35CADFC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HPR112 59AE 3390-9     1538</w:t>
      </w:r>
    </w:p>
    <w:p w14:paraId="42F798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HPR113 59AF 3390-9     1539</w:t>
      </w:r>
    </w:p>
    <w:p w14:paraId="2F99C4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HPR114 59B0 3390-9     1540</w:t>
      </w:r>
    </w:p>
    <w:p w14:paraId="3912FFE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HPR115 59B1 3390-9     1541</w:t>
      </w:r>
    </w:p>
    <w:p w14:paraId="28F0A9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HPR116 59B2 3390-9     1542</w:t>
      </w:r>
    </w:p>
    <w:p w14:paraId="33A05F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HPR117 59B3 3390-9     1543</w:t>
      </w:r>
    </w:p>
    <w:p w14:paraId="2A8C59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HPR118 59B4 3390-9     1544</w:t>
      </w:r>
    </w:p>
    <w:p w14:paraId="653FD37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HPR119 59B5 3390-9     1545</w:t>
      </w:r>
    </w:p>
    <w:p w14:paraId="5CA003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HPR120 59B6 3390-9     1546</w:t>
      </w:r>
    </w:p>
    <w:p w14:paraId="01B8D0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HPR121 59B7 3390-9     1547</w:t>
      </w:r>
    </w:p>
    <w:p w14:paraId="2A226B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HPR122 59B8 3390-9     1548</w:t>
      </w:r>
    </w:p>
    <w:p w14:paraId="057A5A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HPR123 59B9 3390-9     1549</w:t>
      </w:r>
    </w:p>
    <w:p w14:paraId="41FE7E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HPR124 59BA 3390-9     1550</w:t>
      </w:r>
    </w:p>
    <w:p w14:paraId="5B47D6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HPR125 59BB 3390-9     1551</w:t>
      </w:r>
    </w:p>
    <w:p w14:paraId="6E0B62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HPR126 59BC 3390-9     1552</w:t>
      </w:r>
    </w:p>
    <w:p w14:paraId="45CFF1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HPR127 59BD 3390-9     1553</w:t>
      </w:r>
    </w:p>
    <w:p w14:paraId="5578F2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HPR128 59BE 3390-9     1554</w:t>
      </w:r>
    </w:p>
    <w:p w14:paraId="1BFB8C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HPR129 59BF 3390-9     1555</w:t>
      </w:r>
    </w:p>
    <w:p w14:paraId="1C5014C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HPR130 59C0 3390-9     1556</w:t>
      </w:r>
    </w:p>
    <w:p w14:paraId="4739C0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HPR131 59C1 3390-9     1557</w:t>
      </w:r>
    </w:p>
    <w:p w14:paraId="0D9CCC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HPR066 59C2 3390-9     1558</w:t>
      </w:r>
    </w:p>
    <w:p w14:paraId="535088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HPR067 59C3 3390-9     1559</w:t>
      </w:r>
    </w:p>
    <w:p w14:paraId="53A48B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HPR068 59C4 3390-9     1560</w:t>
      </w:r>
    </w:p>
    <w:p w14:paraId="6A88D1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HPR069 59C5 3390-9     1561</w:t>
      </w:r>
    </w:p>
    <w:p w14:paraId="1DCC46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HPR070 59C6 3390-9     1562</w:t>
      </w:r>
    </w:p>
    <w:p w14:paraId="40C879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HPR071 59C7 3390-9     1563</w:t>
      </w:r>
    </w:p>
    <w:p w14:paraId="65E970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HPR072 59C8 3390-9     1564</w:t>
      </w:r>
    </w:p>
    <w:p w14:paraId="477B78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HPR073 59C9 3390-9     1565</w:t>
      </w:r>
    </w:p>
    <w:p w14:paraId="66BE93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HPR074 59CA 3390-9     1566</w:t>
      </w:r>
    </w:p>
    <w:p w14:paraId="382947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HPR075 59CB 3390-9     1567</w:t>
      </w:r>
    </w:p>
    <w:p w14:paraId="22B779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HPR076 59CC 3390-9     1568</w:t>
      </w:r>
    </w:p>
    <w:p w14:paraId="73C878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HPR077 59CD 3390-9     1569</w:t>
      </w:r>
    </w:p>
    <w:p w14:paraId="6CD6D2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HPR078 59CE 3390-9     1570</w:t>
      </w:r>
    </w:p>
    <w:p w14:paraId="0853D9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HPR079 59CF 3390-9     1571</w:t>
      </w:r>
    </w:p>
    <w:p w14:paraId="13D1696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HPR080 59D0 3390-9     1572</w:t>
      </w:r>
    </w:p>
    <w:p w14:paraId="63C491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HPR081 59D1 3390-9     1573</w:t>
      </w:r>
    </w:p>
    <w:p w14:paraId="0706C9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HPR082 59D2 3390-9     1574</w:t>
      </w:r>
    </w:p>
    <w:p w14:paraId="2A5B09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HPR083 59D3 3390-9     1575</w:t>
      </w:r>
    </w:p>
    <w:p w14:paraId="017A0C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HPR084 59D4 3390-9     1576</w:t>
      </w:r>
    </w:p>
    <w:p w14:paraId="424EED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HPR085 59D5 3390-9     1577</w:t>
      </w:r>
    </w:p>
    <w:p w14:paraId="68F6C5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HPR086 59D6 3390-9     1578</w:t>
      </w:r>
    </w:p>
    <w:p w14:paraId="5DF0F0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HPR087 59D7 3390-9     1579</w:t>
      </w:r>
    </w:p>
    <w:p w14:paraId="7F4D64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HPR088 59D8 3390-9     1580</w:t>
      </w:r>
    </w:p>
    <w:p w14:paraId="5720EB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HPR089 59D9 3390-9     1581</w:t>
      </w:r>
    </w:p>
    <w:p w14:paraId="24F3D4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HPR090 59DA 3390-9     1582</w:t>
      </w:r>
    </w:p>
    <w:p w14:paraId="391972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HPR091 59DB 3390-9     1583</w:t>
      </w:r>
    </w:p>
    <w:p w14:paraId="203BF2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HPR092 59DC 3390-9     1584</w:t>
      </w:r>
    </w:p>
    <w:p w14:paraId="36E00B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HPR093 59DD 3390-9     1585</w:t>
      </w:r>
    </w:p>
    <w:p w14:paraId="4C1E8A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HPR094 59DE 3390-9     1586</w:t>
      </w:r>
    </w:p>
    <w:p w14:paraId="4AA3D3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HPR095 59DF 3390-9     1587</w:t>
      </w:r>
    </w:p>
    <w:p w14:paraId="09F470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HPR096 59E0 3390-9     1588</w:t>
      </w:r>
    </w:p>
    <w:p w14:paraId="019BD3E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HPR097 59E1 3390-9     1589</w:t>
      </w:r>
    </w:p>
    <w:p w14:paraId="521D7F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HPR098 59E2 3390-9     1590</w:t>
      </w:r>
    </w:p>
    <w:p w14:paraId="50BF22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HPR099 59E3 3390-9     1591</w:t>
      </w:r>
    </w:p>
    <w:p w14:paraId="4F9D0A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ZPG015 59FB 3390-9     1592</w:t>
      </w:r>
    </w:p>
    <w:p w14:paraId="56BA38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XIR005 59FC 3390-9     1593</w:t>
      </w:r>
    </w:p>
    <w:p w14:paraId="411210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XIR006 59FD 3390-9     1594</w:t>
      </w:r>
    </w:p>
    <w:p w14:paraId="6D128C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XIR007 59FE 3390-9     1595</w:t>
      </w:r>
    </w:p>
    <w:p w14:paraId="7BA028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XIR008 59FF 3390-9     1596</w:t>
      </w:r>
    </w:p>
    <w:p w14:paraId="4A4AFA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BCZ401 5A00 3390-9     1597</w:t>
      </w:r>
    </w:p>
    <w:p w14:paraId="3978BDD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BCZ402 5A01 3390-9     1598</w:t>
      </w:r>
    </w:p>
    <w:p w14:paraId="6818BE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BCZ403 5A02 3390-9     1599</w:t>
      </w:r>
    </w:p>
    <w:p w14:paraId="184E07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BCZ404 5A03 3390-9     1600</w:t>
      </w:r>
    </w:p>
    <w:p w14:paraId="048B6A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BCZ405 5A04 3390-9     1601</w:t>
      </w:r>
    </w:p>
    <w:p w14:paraId="7377E08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BCZ406 5A05 3390-9     1602</w:t>
      </w:r>
    </w:p>
    <w:p w14:paraId="58ECAB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BCZ407 5A06 3390-9     1603</w:t>
      </w:r>
    </w:p>
    <w:p w14:paraId="0A6CD0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BCZ408 5A07 3390-9     1604</w:t>
      </w:r>
    </w:p>
    <w:p w14:paraId="0B7C00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BCZ409 5A08 3390-9     1605</w:t>
      </w:r>
    </w:p>
    <w:p w14:paraId="2F2C35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BCZ410 5A09 3390-9     1606</w:t>
      </w:r>
    </w:p>
    <w:p w14:paraId="4E16B4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BCZ411 5A0A 3390-9     1607</w:t>
      </w:r>
    </w:p>
    <w:p w14:paraId="5826FD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BCZ412 5A0B 3390-9     1608</w:t>
      </w:r>
    </w:p>
    <w:p w14:paraId="6AE838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BCZ413 5A0C 3390-9     1609</w:t>
      </w:r>
    </w:p>
    <w:p w14:paraId="69BFF0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BCZ414 5A0D 3390-9     1610</w:t>
      </w:r>
    </w:p>
    <w:p w14:paraId="0373F2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BCZ415 5A0E 3390-9     1611</w:t>
      </w:r>
    </w:p>
    <w:p w14:paraId="123B463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BCZ416 5A0F 3390-9     1612</w:t>
      </w:r>
    </w:p>
    <w:p w14:paraId="070176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BCZ417 5A10 3390-9     1613</w:t>
      </w:r>
    </w:p>
    <w:p w14:paraId="5E38B4D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BCZ418 5A11 3390-9     1614</w:t>
      </w:r>
    </w:p>
    <w:p w14:paraId="407DEE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BCZ419 5A12 3390-9     1615</w:t>
      </w:r>
    </w:p>
    <w:p w14:paraId="3A3840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BCZ420 5A13 3390-9     1616</w:t>
      </w:r>
    </w:p>
    <w:p w14:paraId="1B01CB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BCZ421 5A14 3390-9     1617</w:t>
      </w:r>
    </w:p>
    <w:p w14:paraId="2EE2CB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BCZ422 5A15 3390-9     1618</w:t>
      </w:r>
    </w:p>
    <w:p w14:paraId="4D979A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BCZ423 5A16 3390-9     1619</w:t>
      </w:r>
    </w:p>
    <w:p w14:paraId="4C1CDD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BCZ424 5A17 3390-9     1620</w:t>
      </w:r>
    </w:p>
    <w:p w14:paraId="0A5795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BCZ425 5A18 3390-9     1621</w:t>
      </w:r>
    </w:p>
    <w:p w14:paraId="5D1F9D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BCZ426 5A19 3390-9     1622</w:t>
      </w:r>
    </w:p>
    <w:p w14:paraId="20DBFA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BCZ427 5A1A 3390-9     1623</w:t>
      </w:r>
    </w:p>
    <w:p w14:paraId="322F19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BCZ428 5A1B 3390-9     1624</w:t>
      </w:r>
    </w:p>
    <w:p w14:paraId="53E878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BCZ429 5A1C 3390-9     1625</w:t>
      </w:r>
    </w:p>
    <w:p w14:paraId="18508A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BCZ430 5A1D 3390-9     1626</w:t>
      </w:r>
    </w:p>
    <w:p w14:paraId="64D80C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BCZ431 5A1E 3390-9     1627</w:t>
      </w:r>
    </w:p>
    <w:p w14:paraId="4F63EB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BCZ432 5A1F 3390-9     1628</w:t>
      </w:r>
    </w:p>
    <w:p w14:paraId="475EDF1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BCZ433 5A20 3390-9     1629</w:t>
      </w:r>
    </w:p>
    <w:p w14:paraId="1DA1D9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BCZ434 5A21 3390-9     1630</w:t>
      </w:r>
    </w:p>
    <w:p w14:paraId="6530B37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BCZ435 5A22 3390-9     1631</w:t>
      </w:r>
    </w:p>
    <w:p w14:paraId="186148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BCZ436 5A23 3390-9     1632</w:t>
      </w:r>
    </w:p>
    <w:p w14:paraId="6730BE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BCZ437 5A24 3390-9     1633</w:t>
      </w:r>
    </w:p>
    <w:p w14:paraId="54184C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BCZ438 5A25 3390-9     1634</w:t>
      </w:r>
    </w:p>
    <w:p w14:paraId="433CC21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BCZ439 5A26 3390-9     1635</w:t>
      </w:r>
    </w:p>
    <w:p w14:paraId="0CEFC2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BCZ440 5A27 3390-9     1636</w:t>
      </w:r>
    </w:p>
    <w:p w14:paraId="64F36B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BCZ441 5A28 3390-9     1637</w:t>
      </w:r>
    </w:p>
    <w:p w14:paraId="69634E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BCZ442 5A29 3390-9     1638</w:t>
      </w:r>
    </w:p>
    <w:p w14:paraId="21CD241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BCZ443 5A2A 3390-9     1639</w:t>
      </w:r>
    </w:p>
    <w:p w14:paraId="55EDCA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BCZ444 5A2B 3390-9     1640</w:t>
      </w:r>
    </w:p>
    <w:p w14:paraId="1E8691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BCZ445 5A2C 3390-9     1641</w:t>
      </w:r>
    </w:p>
    <w:p w14:paraId="2B95CA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BCZ446 5A2D 3390-9     1642</w:t>
      </w:r>
    </w:p>
    <w:p w14:paraId="2C7D28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BCZ447 5A2E 3390-9     1643</w:t>
      </w:r>
    </w:p>
    <w:p w14:paraId="5876985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BCZ448 5A2F 3390-9     1644</w:t>
      </w:r>
    </w:p>
    <w:p w14:paraId="58C054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BCZ449 5A30 3390-9     1645</w:t>
      </w:r>
    </w:p>
    <w:p w14:paraId="658798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BCZ450 5A31 3390-9     1646</w:t>
      </w:r>
    </w:p>
    <w:p w14:paraId="1E04E9E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BCZ451 5A32 3390-9     1647</w:t>
      </w:r>
    </w:p>
    <w:p w14:paraId="3D8EA5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BCZ452 5A33 3390-9     1648</w:t>
      </w:r>
    </w:p>
    <w:p w14:paraId="246484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BCZ453 5A34 3390-9     1649</w:t>
      </w:r>
    </w:p>
    <w:p w14:paraId="3F4196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BCZ454 5A35 3390-9     1650</w:t>
      </w:r>
    </w:p>
    <w:p w14:paraId="5227DC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BCZ455 5A36 3390-9     1651</w:t>
      </w:r>
    </w:p>
    <w:p w14:paraId="5E47D2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BCZ456 5A37 3390-9     1652</w:t>
      </w:r>
    </w:p>
    <w:p w14:paraId="0450F9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BCZ457 5A38 3390-9     1653</w:t>
      </w:r>
    </w:p>
    <w:p w14:paraId="3176507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BCZ458 5A39 3390-9     1654</w:t>
      </w:r>
    </w:p>
    <w:p w14:paraId="22F974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BCZ459 5A3A 3390-9     1655</w:t>
      </w:r>
    </w:p>
    <w:p w14:paraId="56EF28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BCZ460 5A3B 3390-9     1656</w:t>
      </w:r>
    </w:p>
    <w:p w14:paraId="2FE90D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BCZ461 5A3C 3390-9     1657</w:t>
      </w:r>
    </w:p>
    <w:p w14:paraId="1AA95C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BCZ462 5A3D 3390-9     1658</w:t>
      </w:r>
    </w:p>
    <w:p w14:paraId="6E51F0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BCZ463 5A3E 3390-9     1659</w:t>
      </w:r>
    </w:p>
    <w:p w14:paraId="58763C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BCZ464 5A3F 3390-9     1660</w:t>
      </w:r>
    </w:p>
    <w:p w14:paraId="4AEA36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BCZ465 5A40 3390-9     1661</w:t>
      </w:r>
    </w:p>
    <w:p w14:paraId="164746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BCZ466 5A41 3390-9     1662</w:t>
      </w:r>
    </w:p>
    <w:p w14:paraId="476D44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BCZ467 5A42 3390-9     1663</w:t>
      </w:r>
    </w:p>
    <w:p w14:paraId="45EA2E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BCZ468 5A43 3390-9     1664</w:t>
      </w:r>
    </w:p>
    <w:p w14:paraId="43F3C3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BCZ469 5A44 3390-9     1665</w:t>
      </w:r>
    </w:p>
    <w:p w14:paraId="799024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BCZ470 5A45 3390-9     1666</w:t>
      </w:r>
    </w:p>
    <w:p w14:paraId="29CE24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BCZ471 5A46 3390-9     1667</w:t>
      </w:r>
    </w:p>
    <w:p w14:paraId="646A4D9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BCZ472 5A47 3390-9     1668</w:t>
      </w:r>
    </w:p>
    <w:p w14:paraId="5D2E8E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BCZ473 5A48 3390-9     1669</w:t>
      </w:r>
    </w:p>
    <w:p w14:paraId="5E1D30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BCZ474 5A49 3390-9     1670</w:t>
      </w:r>
    </w:p>
    <w:p w14:paraId="20EB7E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BCZ475 5A4A 3390-9     1671</w:t>
      </w:r>
    </w:p>
    <w:p w14:paraId="055131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BCZ476 5A4B 3390-9     1672</w:t>
      </w:r>
    </w:p>
    <w:p w14:paraId="16F0E3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BCZ477 5A4C 3390-9     1673</w:t>
      </w:r>
    </w:p>
    <w:p w14:paraId="324B4D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BCZ478 5A4D 3390-9     1674</w:t>
      </w:r>
    </w:p>
    <w:p w14:paraId="0DFBDC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BCZ479 5A4E 3390-9     1675</w:t>
      </w:r>
    </w:p>
    <w:p w14:paraId="12394D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BCZ480 5A4F 3390-9     1676</w:t>
      </w:r>
    </w:p>
    <w:p w14:paraId="3B54CFD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BCZ481 5A50 3390-9     1677</w:t>
      </w:r>
    </w:p>
    <w:p w14:paraId="3FB530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BCZ482 5A51 3390-9     1678</w:t>
      </w:r>
    </w:p>
    <w:p w14:paraId="250B27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BCZ483 5A52 3390-9     1679</w:t>
      </w:r>
    </w:p>
    <w:p w14:paraId="37E634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BCZ484 5A53 3390-9     1680</w:t>
      </w:r>
    </w:p>
    <w:p w14:paraId="157AF7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BCZ485 5A54 3390-9     1681</w:t>
      </w:r>
    </w:p>
    <w:p w14:paraId="297DEF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BCZ486 5A55 3390-9     1682</w:t>
      </w:r>
    </w:p>
    <w:p w14:paraId="5F6A96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BCZ487 5A56 3390-9     1683</w:t>
      </w:r>
    </w:p>
    <w:p w14:paraId="171B29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BCZ488 5A57 3390-9     1684</w:t>
      </w:r>
    </w:p>
    <w:p w14:paraId="0818A3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BCZ489 5A58 3390-9     1685</w:t>
      </w:r>
    </w:p>
    <w:p w14:paraId="343833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BCZ490 5A59 3390-9     1686</w:t>
      </w:r>
    </w:p>
    <w:p w14:paraId="6B0AC3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BCZ491 5A5A 3390-9     1687</w:t>
      </w:r>
    </w:p>
    <w:p w14:paraId="16FFA5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BCZ492 5A5B 3390-9     1688</w:t>
      </w:r>
    </w:p>
    <w:p w14:paraId="6879E1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BCZ493 5A5C 3390-9     1689</w:t>
      </w:r>
    </w:p>
    <w:p w14:paraId="26BB67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BCZ494 5A5D 3390-9     1690</w:t>
      </w:r>
    </w:p>
    <w:p w14:paraId="7E88C5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BCZ495 5A5E 3390-9     1691</w:t>
      </w:r>
    </w:p>
    <w:p w14:paraId="600652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BCZ496 5A5F 3390-9     1692</w:t>
      </w:r>
    </w:p>
    <w:p w14:paraId="6D8E20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BCZ497 5A60 3390-9     1693</w:t>
      </w:r>
    </w:p>
    <w:p w14:paraId="0072E1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BCZ498 5A61 3390-9     1694</w:t>
      </w:r>
    </w:p>
    <w:p w14:paraId="524504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BCZ499 5A62 3390-9     1695</w:t>
      </w:r>
    </w:p>
    <w:p w14:paraId="3CC851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BCZ500 5A63 3390-9     1696</w:t>
      </w:r>
    </w:p>
    <w:p w14:paraId="6BF6CF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BCZ501 5A64 3390-9     1697</w:t>
      </w:r>
    </w:p>
    <w:p w14:paraId="7691E3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BCZ502 5A65 3390-9     1698</w:t>
      </w:r>
    </w:p>
    <w:p w14:paraId="55D53DF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BCZ503 5A66 3390-9     1699</w:t>
      </w:r>
    </w:p>
    <w:p w14:paraId="70B747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BCZ504 5A67 3390-9     1700</w:t>
      </w:r>
    </w:p>
    <w:p w14:paraId="4248B03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BCZ505 5A68 3390-9     1701</w:t>
      </w:r>
    </w:p>
    <w:p w14:paraId="799C5C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BCZ506 5A69 3390-9     1702</w:t>
      </w:r>
    </w:p>
    <w:p w14:paraId="7E90FC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BCZ507 5A6A 3390-9     1703</w:t>
      </w:r>
    </w:p>
    <w:p w14:paraId="1B4155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BCZ508 5A6B 3390-9     1704</w:t>
      </w:r>
    </w:p>
    <w:p w14:paraId="346962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BCZ509 5A6C 3390-9     1705</w:t>
      </w:r>
    </w:p>
    <w:p w14:paraId="49F806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BCZ510 5A6D 3390-9     1706</w:t>
      </w:r>
    </w:p>
    <w:p w14:paraId="4B1F7AC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BCZ511 5A6E 3390-9     1707</w:t>
      </w:r>
    </w:p>
    <w:p w14:paraId="11B609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BCZ512 5A6F 3390-9     1708</w:t>
      </w:r>
    </w:p>
    <w:p w14:paraId="0F8F7CC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BCZ513 5A70 3390-9     1709</w:t>
      </w:r>
    </w:p>
    <w:p w14:paraId="0EB1D14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BCZ514 5A71 3390-9     1710</w:t>
      </w:r>
    </w:p>
    <w:p w14:paraId="56B670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BCZ515 5A72 3390-9     1711</w:t>
      </w:r>
    </w:p>
    <w:p w14:paraId="3005D0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BCZ516 5A73 3390-9     1712</w:t>
      </w:r>
    </w:p>
    <w:p w14:paraId="6A1A23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BCZ517 5A74 3390-9     1713</w:t>
      </w:r>
    </w:p>
    <w:p w14:paraId="07D250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BCZ518 5A75 3390-9     1714</w:t>
      </w:r>
    </w:p>
    <w:p w14:paraId="2A6A29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BCZ519 5A76 3390-9     1715</w:t>
      </w:r>
    </w:p>
    <w:p w14:paraId="45D007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BCZ520 5A77 3390-9     1716</w:t>
      </w:r>
    </w:p>
    <w:p w14:paraId="58C39E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BCZ521 5A78 3390-9     1717</w:t>
      </w:r>
    </w:p>
    <w:p w14:paraId="63959A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BCZ522 5A79 3390-9     1718</w:t>
      </w:r>
    </w:p>
    <w:p w14:paraId="7D5C88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BCZ523 5A7A 3390-9     1719</w:t>
      </w:r>
    </w:p>
    <w:p w14:paraId="61EEE2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BCZ524 5A7B 3390-9     1720</w:t>
      </w:r>
    </w:p>
    <w:p w14:paraId="2481EB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BCZ525 5A7C 3390-9     1721</w:t>
      </w:r>
    </w:p>
    <w:p w14:paraId="273E69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BCZ526 5A7D 3390-9     1722</w:t>
      </w:r>
    </w:p>
    <w:p w14:paraId="20629F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BCZ527 5A7E 3390-9     1723</w:t>
      </w:r>
    </w:p>
    <w:p w14:paraId="02A02E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BCZ528 5A7F 3390-9     1724</w:t>
      </w:r>
    </w:p>
    <w:p w14:paraId="56213D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BCZ529 5A80 3390-9     1725</w:t>
      </w:r>
    </w:p>
    <w:p w14:paraId="54506C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BCZ530 5A81 3390-9     1726</w:t>
      </w:r>
    </w:p>
    <w:p w14:paraId="2C6095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BCZ531 5A82 3390-9     1727</w:t>
      </w:r>
    </w:p>
    <w:p w14:paraId="104C29B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BCZ532 5A83 3390-9     1728</w:t>
      </w:r>
    </w:p>
    <w:p w14:paraId="54E88E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BCZ533 5A84 3390-9     1729</w:t>
      </w:r>
    </w:p>
    <w:p w14:paraId="78AF69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BCZ534 5A85 3390-9     1730</w:t>
      </w:r>
    </w:p>
    <w:p w14:paraId="7C615D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BCZ535 5A86 3390-9     1731</w:t>
      </w:r>
    </w:p>
    <w:p w14:paraId="3E3D6BD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BCZ536 5A87 3390-9     1732</w:t>
      </w:r>
    </w:p>
    <w:p w14:paraId="555DDB6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BCZ537 5A88 3390-9     1733</w:t>
      </w:r>
    </w:p>
    <w:p w14:paraId="0CB724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BCZ538 5A89 3390-9     1734</w:t>
      </w:r>
    </w:p>
    <w:p w14:paraId="690449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BCZ539 5A8A 3390-9     1735</w:t>
      </w:r>
    </w:p>
    <w:p w14:paraId="649291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BCZ540 5A8B 3390-9     1736</w:t>
      </w:r>
    </w:p>
    <w:p w14:paraId="65DC43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BCZ541 5A8C 3390-9     1737</w:t>
      </w:r>
    </w:p>
    <w:p w14:paraId="4E16AF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BCZ542 5A8D 3390-9     1738</w:t>
      </w:r>
    </w:p>
    <w:p w14:paraId="575AF3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BCZ543 5A8E 3390-9     1739</w:t>
      </w:r>
    </w:p>
    <w:p w14:paraId="5746A4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BCZ544 5A8F 3390-9     1740</w:t>
      </w:r>
    </w:p>
    <w:p w14:paraId="4C1199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BCZ545 5A90 3390-9     1741</w:t>
      </w:r>
    </w:p>
    <w:p w14:paraId="5A3929E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BCZ546 5A91 3390-9     1742</w:t>
      </w:r>
    </w:p>
    <w:p w14:paraId="5E0A05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BCZ547 5A92 3390-9     1743</w:t>
      </w:r>
    </w:p>
    <w:p w14:paraId="417BED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BCZ548 5A93 3390-9     1744</w:t>
      </w:r>
    </w:p>
    <w:p w14:paraId="4A4649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BCZ549 5A94 3390-9     1745</w:t>
      </w:r>
    </w:p>
    <w:p w14:paraId="0572839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BCZ550 5A95 3390-9     1746</w:t>
      </w:r>
    </w:p>
    <w:p w14:paraId="152FFB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BCZ551 5A96 3390-9     1747</w:t>
      </w:r>
    </w:p>
    <w:p w14:paraId="6CC958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BCZ552 5A97 3390-9     1748</w:t>
      </w:r>
    </w:p>
    <w:p w14:paraId="034592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BCZ553 5A98 3390-9     1749</w:t>
      </w:r>
    </w:p>
    <w:p w14:paraId="1F1A7C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BCZ554 5A99 3390-9     1750</w:t>
      </w:r>
    </w:p>
    <w:p w14:paraId="56225F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BCZ555 5A9A 3390-9     1751</w:t>
      </w:r>
    </w:p>
    <w:p w14:paraId="7FB375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BCZ556 5A9B 3390-9     1752</w:t>
      </w:r>
    </w:p>
    <w:p w14:paraId="22C18C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BCZ557 5A9C 3390-9     1753</w:t>
      </w:r>
    </w:p>
    <w:p w14:paraId="7640891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BCZ558 5A9D 3390-9     1754</w:t>
      </w:r>
    </w:p>
    <w:p w14:paraId="24D944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BCZ559 5A9E 3390-9     1755</w:t>
      </w:r>
    </w:p>
    <w:p w14:paraId="3E138B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BCZ560 5A9F 3390-9     1756</w:t>
      </w:r>
    </w:p>
    <w:p w14:paraId="0ED78D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BCZ561 5AA0 3390-9     1757</w:t>
      </w:r>
    </w:p>
    <w:p w14:paraId="7E4E63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BCZ562 5AA1 3390-9     1758</w:t>
      </w:r>
    </w:p>
    <w:p w14:paraId="205326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BCZ563 5AA2 3390-9     1759</w:t>
      </w:r>
    </w:p>
    <w:p w14:paraId="310A84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BCZ564 5AA3 3390-9     1760</w:t>
      </w:r>
    </w:p>
    <w:p w14:paraId="7B9994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BCZ565 5AA4 3390-9     1761</w:t>
      </w:r>
    </w:p>
    <w:p w14:paraId="4DE09C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BCZ566 5AA5 3390-9     1762</w:t>
      </w:r>
    </w:p>
    <w:p w14:paraId="3CF0FC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BCZ567 5AA6 3390-9     1763</w:t>
      </w:r>
    </w:p>
    <w:p w14:paraId="0422E4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BCZ568 5AA7 3390-9     1764</w:t>
      </w:r>
    </w:p>
    <w:p w14:paraId="499F91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BCZ569 5AA8 3390-9     1765</w:t>
      </w:r>
    </w:p>
    <w:p w14:paraId="09976A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BCZ570 5AA9 3390-9     1766</w:t>
      </w:r>
    </w:p>
    <w:p w14:paraId="10CA99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BMC001 5AAA 3390-9     1767</w:t>
      </w:r>
    </w:p>
    <w:p w14:paraId="476CEE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BMC002 5AAB 3390-9     1768</w:t>
      </w:r>
    </w:p>
    <w:p w14:paraId="390565C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BMC003 5AAC 3390-9     1769</w:t>
      </w:r>
    </w:p>
    <w:p w14:paraId="1F1F85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BCZ571 5AAD 3390-9     1770</w:t>
      </w:r>
    </w:p>
    <w:p w14:paraId="175053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BCZ572 5AAE 3390-9     1771</w:t>
      </w:r>
    </w:p>
    <w:p w14:paraId="7FA1B4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BCZ573 5AAF 3390-9     1772</w:t>
      </w:r>
    </w:p>
    <w:p w14:paraId="7988AF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BCZ574 5AB0 3390-9     1773</w:t>
      </w:r>
    </w:p>
    <w:p w14:paraId="0BB64D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BCZ575 5AB1 3390-9     1774</w:t>
      </w:r>
    </w:p>
    <w:p w14:paraId="6BD7AC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BCZ576 5AB2 3390-9     1775</w:t>
      </w:r>
    </w:p>
    <w:p w14:paraId="4BFDAD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BCZ577 5AB3 3390-9     1776</w:t>
      </w:r>
    </w:p>
    <w:p w14:paraId="5DEA90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BCZ578 5AB4 3390-9     1777</w:t>
      </w:r>
    </w:p>
    <w:p w14:paraId="0AAF20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BCZ579 5AB5 3390-9     1778</w:t>
      </w:r>
    </w:p>
    <w:p w14:paraId="7B7FE8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BCZ580 5AB6 3390-9     1779</w:t>
      </w:r>
    </w:p>
    <w:p w14:paraId="750A7A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BCZ581 5AB7 3390-9     1780</w:t>
      </w:r>
    </w:p>
    <w:p w14:paraId="2E0BD4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BCZ582 5AB8 3390-9     1781</w:t>
      </w:r>
    </w:p>
    <w:p w14:paraId="16F280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BCZ583 5AB9 3390-9     1782</w:t>
      </w:r>
    </w:p>
    <w:p w14:paraId="702545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BCZ584 5ABA 3390-9     1783</w:t>
      </w:r>
    </w:p>
    <w:p w14:paraId="60EF21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BCZ585 5ABB 3390-9     1784</w:t>
      </w:r>
    </w:p>
    <w:p w14:paraId="50E78D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BCZ586 5ABC 3390-9     1785</w:t>
      </w:r>
    </w:p>
    <w:p w14:paraId="5E1F8E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BCZ587 5ABD 3390-9     1786</w:t>
      </w:r>
    </w:p>
    <w:p w14:paraId="7B9C43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BCZ588 5ABE 3390-9     1787</w:t>
      </w:r>
    </w:p>
    <w:p w14:paraId="34E407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BCZ589 5ABF 3390-9     1788</w:t>
      </w:r>
    </w:p>
    <w:p w14:paraId="2AFD6C3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BCZ590 5AC0 3390-9     1789</w:t>
      </w:r>
    </w:p>
    <w:p w14:paraId="572D33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BCZ591 5AC1 3390-9     1790</w:t>
      </w:r>
    </w:p>
    <w:p w14:paraId="7C18C8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BCZ592 5AC2 3390-9     1791</w:t>
      </w:r>
    </w:p>
    <w:p w14:paraId="5DE24C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BCZ593 5AC3 3390-9     1792</w:t>
      </w:r>
    </w:p>
    <w:p w14:paraId="4D8E46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BCZ594 5AC4 3390-9     1793</w:t>
      </w:r>
    </w:p>
    <w:p w14:paraId="6642F4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BCZ595 5AC5 3390-9     1794</w:t>
      </w:r>
    </w:p>
    <w:p w14:paraId="31A59B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BCZ596 5AC6 3390-9     1795</w:t>
      </w:r>
    </w:p>
    <w:p w14:paraId="395BD4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BCZ597 5AC7 3390-9     1796</w:t>
      </w:r>
    </w:p>
    <w:p w14:paraId="13025F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BCZ598 5AC8 3390-9     1797</w:t>
      </w:r>
    </w:p>
    <w:p w14:paraId="5D26FD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BCZ599 5AC9 3390-9     1798</w:t>
      </w:r>
    </w:p>
    <w:p w14:paraId="3BC618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BCZ600 5ACA 3390-9     1799</w:t>
      </w:r>
    </w:p>
    <w:p w14:paraId="39A176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BCZ601 5ACB 3390-9     1800</w:t>
      </w:r>
    </w:p>
    <w:p w14:paraId="02449C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BCZ602 5ACC 3390-9     1801</w:t>
      </w:r>
    </w:p>
    <w:p w14:paraId="1D2DFE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BCZ603 5ACD 3390-9     1802</w:t>
      </w:r>
    </w:p>
    <w:p w14:paraId="087675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BCZ604 5ACE 3390-9     1803</w:t>
      </w:r>
    </w:p>
    <w:p w14:paraId="437790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BCZ605 5ACF 3390-9     1804</w:t>
      </w:r>
    </w:p>
    <w:p w14:paraId="5CF377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BCZ606 5AD0 3390-9     1805</w:t>
      </w:r>
    </w:p>
    <w:p w14:paraId="033E55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BCZ607 5AD1 3390-9     1806</w:t>
      </w:r>
    </w:p>
    <w:p w14:paraId="09755E6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BCZ608 5AD2 3390-9     1807</w:t>
      </w:r>
    </w:p>
    <w:p w14:paraId="76B304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BCZ609 5AD3 3390-9     1808</w:t>
      </w:r>
    </w:p>
    <w:p w14:paraId="4CCE57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BCZ610 5AD4 3390-9     1809</w:t>
      </w:r>
    </w:p>
    <w:p w14:paraId="22F761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BCZ611 5AD5 3390-9     1810</w:t>
      </w:r>
    </w:p>
    <w:p w14:paraId="075D13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BCZ612 5AD6 3390-9     1811</w:t>
      </w:r>
    </w:p>
    <w:p w14:paraId="18B1B8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BCZ613 5AD7 3390-9     1812</w:t>
      </w:r>
    </w:p>
    <w:p w14:paraId="74ED2B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BCZ614 5AD8 3390-9     1813</w:t>
      </w:r>
    </w:p>
    <w:p w14:paraId="49A8A4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BCZ615 5AD9 3390-9     1814</w:t>
      </w:r>
    </w:p>
    <w:p w14:paraId="65CA3E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BCZ616 5ADA 3390-9     1815</w:t>
      </w:r>
    </w:p>
    <w:p w14:paraId="1AC505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BCZ617 5ADB 3390-9     1816</w:t>
      </w:r>
    </w:p>
    <w:p w14:paraId="137AD2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BCZ618 5ADC 3390-9     1817</w:t>
      </w:r>
    </w:p>
    <w:p w14:paraId="69D6FA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BCZ619 5ADD 3390-9     1818</w:t>
      </w:r>
    </w:p>
    <w:p w14:paraId="775128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BCZ620 5ADE 3390-9     1819</w:t>
      </w:r>
    </w:p>
    <w:p w14:paraId="7F83AE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BCZ621 5ADF 3390-9     1820</w:t>
      </w:r>
    </w:p>
    <w:p w14:paraId="79BCA6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BCZ622 5AE0 3390-9     1821</w:t>
      </w:r>
    </w:p>
    <w:p w14:paraId="5552D7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BCZ623 5AE1 3390-9     1822</w:t>
      </w:r>
    </w:p>
    <w:p w14:paraId="66185F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BCZ624 5AE2 3390-9     1823</w:t>
      </w:r>
    </w:p>
    <w:p w14:paraId="501D6C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BCZ625 5AE3 3390-9     1824</w:t>
      </w:r>
    </w:p>
    <w:p w14:paraId="13DBA6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BCZ626 5AE4 3390-9     1825</w:t>
      </w:r>
    </w:p>
    <w:p w14:paraId="6C9578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BCZ627 5AE5 3390-9     1826</w:t>
      </w:r>
    </w:p>
    <w:p w14:paraId="3D29E4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BCZ628 5AE6 3390-9     1827</w:t>
      </w:r>
    </w:p>
    <w:p w14:paraId="0B1DD1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BCZ629 5AE7 3390-9     1828</w:t>
      </w:r>
    </w:p>
    <w:p w14:paraId="1204EA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BCZ630 5AE8 3390-9     1829</w:t>
      </w:r>
    </w:p>
    <w:p w14:paraId="61B54BB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BCZ631 5AE9 3390-9     1830</w:t>
      </w:r>
    </w:p>
    <w:p w14:paraId="03262E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BCZ632 5AEA 3390-9     1831</w:t>
      </w:r>
    </w:p>
    <w:p w14:paraId="6ADD61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BCZ633 5AEB 3390-9     1832</w:t>
      </w:r>
    </w:p>
    <w:p w14:paraId="49FF04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BCZ634 5AEC 3390-9     1833</w:t>
      </w:r>
    </w:p>
    <w:p w14:paraId="575E23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BCZ635 5AED 3390-9     1834</w:t>
      </w:r>
    </w:p>
    <w:p w14:paraId="5174CD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BCZ636 5AEE 3390-9     1835</w:t>
      </w:r>
    </w:p>
    <w:p w14:paraId="090123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BCZ637 5AEF 3390-9     1836</w:t>
      </w:r>
    </w:p>
    <w:p w14:paraId="0BB439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BCZ638 5AF0 3390-9     1837</w:t>
      </w:r>
    </w:p>
    <w:p w14:paraId="1C075A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BCZ639 5AF1 3390-9     1838</w:t>
      </w:r>
    </w:p>
    <w:p w14:paraId="612B83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BCZ640 5AF2 3390-9     1839</w:t>
      </w:r>
    </w:p>
    <w:p w14:paraId="5D67C4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BCZ641 5AF3 3390-9     1840</w:t>
      </w:r>
    </w:p>
    <w:p w14:paraId="70DE49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BCZ642 5AF4 3390-9     1841</w:t>
      </w:r>
    </w:p>
    <w:p w14:paraId="1ABDE6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BCZ643 5AF5 3390-9     1842</w:t>
      </w:r>
    </w:p>
    <w:p w14:paraId="024025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BCZ644 5AF6 3390-9     1843</w:t>
      </w:r>
    </w:p>
    <w:p w14:paraId="71EB5C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BCZ645 5AF7 3390-9     1844</w:t>
      </w:r>
    </w:p>
    <w:p w14:paraId="6D36E2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BCZ646 5AF8 3390-9     1845</w:t>
      </w:r>
    </w:p>
    <w:p w14:paraId="6DA968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BCZ647 5AF9 3390-9     1846</w:t>
      </w:r>
    </w:p>
    <w:p w14:paraId="172B8B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BCZ648 5AFA 3390-9     1847</w:t>
      </w:r>
    </w:p>
    <w:p w14:paraId="7C8F4AD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BCZ649 5AFB 3390-9     1848</w:t>
      </w:r>
    </w:p>
    <w:p w14:paraId="203676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BCZ650 5AFC 3390-9     1849</w:t>
      </w:r>
    </w:p>
    <w:p w14:paraId="645F15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BCZ651 5AFD 3390-9     1850</w:t>
      </w:r>
    </w:p>
    <w:p w14:paraId="2ED141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BCZ652 5AFE 3390-9     1851</w:t>
      </w:r>
    </w:p>
    <w:p w14:paraId="2CC90A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BCZ653 5AFF 3390-9     1852</w:t>
      </w:r>
    </w:p>
    <w:p w14:paraId="37B350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BCZ654 5B00 3390-9     1853</w:t>
      </w:r>
    </w:p>
    <w:p w14:paraId="752CB4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BCZ655 5B01 3390-9     1854</w:t>
      </w:r>
    </w:p>
    <w:p w14:paraId="4F0737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BCZ656 5B02 3390-9     1855</w:t>
      </w:r>
    </w:p>
    <w:p w14:paraId="62EABC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BCZ657 5B03 3390-9     1856</w:t>
      </w:r>
    </w:p>
    <w:p w14:paraId="624EF8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BCZ658 5B04 3390-9     1857</w:t>
      </w:r>
    </w:p>
    <w:p w14:paraId="0AABE36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BCZ659 5B05 3390-9     1858</w:t>
      </w:r>
    </w:p>
    <w:p w14:paraId="7F3FEE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BCZ660 5B06 3390-9     1859</w:t>
      </w:r>
    </w:p>
    <w:p w14:paraId="52A1865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BCZ661 5B07 3390-9     1860</w:t>
      </w:r>
    </w:p>
    <w:p w14:paraId="19ACC9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BCZ662 5B08 3390-9     1861</w:t>
      </w:r>
    </w:p>
    <w:p w14:paraId="14C479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BCZ663 5B09 3390-9     1862</w:t>
      </w:r>
    </w:p>
    <w:p w14:paraId="5064F1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BCZ664 5B0A 3390-9     1863</w:t>
      </w:r>
    </w:p>
    <w:p w14:paraId="4B97EF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BCZ665 5B0B 3390-9     1864</w:t>
      </w:r>
    </w:p>
    <w:p w14:paraId="1EDD64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BCZ666 5B0C 3390-9     1865</w:t>
      </w:r>
    </w:p>
    <w:p w14:paraId="2E6EA5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BCZ667 5B0D 3390-9     1866</w:t>
      </w:r>
    </w:p>
    <w:p w14:paraId="65D360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BCZ668 5B0E 3390-9     1867</w:t>
      </w:r>
    </w:p>
    <w:p w14:paraId="791CB1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BCZ669 5B0F 3390-9     1868</w:t>
      </w:r>
    </w:p>
    <w:p w14:paraId="5CC8D27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BCZ670 5B10 3390-9     1869</w:t>
      </w:r>
    </w:p>
    <w:p w14:paraId="1F3F26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BCZ671 5B11 3390-9     1870</w:t>
      </w:r>
    </w:p>
    <w:p w14:paraId="54C52A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BCZ672 5B12 3390-9     1871</w:t>
      </w:r>
    </w:p>
    <w:p w14:paraId="2AEB8B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BCZ673 5B13 3390-9     1872</w:t>
      </w:r>
    </w:p>
    <w:p w14:paraId="2943E5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BCZ674 5B14 3390-9     1873</w:t>
      </w:r>
    </w:p>
    <w:p w14:paraId="2CB6C2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BCZ675 5B15 3390-9     1874</w:t>
      </w:r>
    </w:p>
    <w:p w14:paraId="7A45B5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BCZ676 5B16 3390-9     1875</w:t>
      </w:r>
    </w:p>
    <w:p w14:paraId="5F4D59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BCZ677 5B17 3390-9     1876</w:t>
      </w:r>
    </w:p>
    <w:p w14:paraId="35708E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BCZ678 5B18 3390-9     1877</w:t>
      </w:r>
    </w:p>
    <w:p w14:paraId="3A26D4E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BCZ679 5B19 3390-9     1878</w:t>
      </w:r>
    </w:p>
    <w:p w14:paraId="7EC1DF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BCZ680 5B1A 3390-9     1879</w:t>
      </w:r>
    </w:p>
    <w:p w14:paraId="6EA0A1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BCZ681 5B1B 3390-9     1880</w:t>
      </w:r>
    </w:p>
    <w:p w14:paraId="235446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BCZ682 5B1C 3390-9     1881</w:t>
      </w:r>
    </w:p>
    <w:p w14:paraId="7326CE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BCZ683 5B1D 3390-9     1882</w:t>
      </w:r>
    </w:p>
    <w:p w14:paraId="32D97F4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BCZ684 5B1E 3390-9     1883</w:t>
      </w:r>
    </w:p>
    <w:p w14:paraId="5CF455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BCZ685 5B1F 3390-9     1884</w:t>
      </w:r>
    </w:p>
    <w:p w14:paraId="247D3A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BCZ686 5B20 3390-9     1885</w:t>
      </w:r>
    </w:p>
    <w:p w14:paraId="7334FB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BCZ687 5B21 3390-9     1886</w:t>
      </w:r>
    </w:p>
    <w:p w14:paraId="52AE63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BCZ688 5B22 3390-9     1887</w:t>
      </w:r>
    </w:p>
    <w:p w14:paraId="071FFA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BCZ689 5B23 3390-9     1888</w:t>
      </w:r>
    </w:p>
    <w:p w14:paraId="70D93C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BCZ690 5B24 3390-9     1889</w:t>
      </w:r>
    </w:p>
    <w:p w14:paraId="5902BC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BCZ691 5B25 3390-9     1890</w:t>
      </w:r>
    </w:p>
    <w:p w14:paraId="591929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BCZ692 5B26 3390-9     1891</w:t>
      </w:r>
    </w:p>
    <w:p w14:paraId="356C1D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BCZ693 5B27 3390-9     1892</w:t>
      </w:r>
    </w:p>
    <w:p w14:paraId="0FA770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BCZ694 5B28 3390-9     1893</w:t>
      </w:r>
    </w:p>
    <w:p w14:paraId="258E31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MOBTB5 5B29 3390-9     1894</w:t>
      </w:r>
    </w:p>
    <w:p w14:paraId="5B06DD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BCZ695 5B2A 3390-9     1895</w:t>
      </w:r>
    </w:p>
    <w:p w14:paraId="317003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BCZ696 5B2B 3390-9     1896</w:t>
      </w:r>
    </w:p>
    <w:p w14:paraId="313048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BCZ697 5B2C 3390-9     1897</w:t>
      </w:r>
    </w:p>
    <w:p w14:paraId="244923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BCZ698 5B2D 3390-9     1898</w:t>
      </w:r>
    </w:p>
    <w:p w14:paraId="24D9D9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BCZ699 5B2E 3390-9     1899</w:t>
      </w:r>
    </w:p>
    <w:p w14:paraId="547693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BCZ700 5B2F 3390-9     1900</w:t>
      </w:r>
    </w:p>
    <w:p w14:paraId="6411B0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MOBT68 5B30 3390-9     1901</w:t>
      </w:r>
    </w:p>
    <w:p w14:paraId="15B607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MOBTB4 5B31 3390-9     1902</w:t>
      </w:r>
    </w:p>
    <w:p w14:paraId="033CF1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MOBT60 5B32 3390-9     1903</w:t>
      </w:r>
    </w:p>
    <w:p w14:paraId="53F78A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MOBT61 5B33 3390-9     1904</w:t>
      </w:r>
    </w:p>
    <w:p w14:paraId="5A8A80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MOBTA5 5B34 3390-9     1905</w:t>
      </w:r>
    </w:p>
    <w:p w14:paraId="0E6966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MOBT19 5B35 3390-9     1906</w:t>
      </w:r>
    </w:p>
    <w:p w14:paraId="7C7C53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MOBT20 5B36 3390-9     1907</w:t>
      </w:r>
    </w:p>
    <w:p w14:paraId="489AE1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MOBT21 5B37 3390-9     1908</w:t>
      </w:r>
    </w:p>
    <w:p w14:paraId="78BCAF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MOBT22 5B38 3390-9     1909</w:t>
      </w:r>
    </w:p>
    <w:p w14:paraId="799802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MOBT62 5B39 3390-9     1910</w:t>
      </w:r>
    </w:p>
    <w:p w14:paraId="57AC42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MOBT25 5B3A 3390-9     1911</w:t>
      </w:r>
    </w:p>
    <w:p w14:paraId="066CE4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MOBT26 5B3B 3390-9     1912</w:t>
      </w:r>
    </w:p>
    <w:p w14:paraId="1A7494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MOBT66 5B3C 3390-9     1913</w:t>
      </w:r>
    </w:p>
    <w:p w14:paraId="057EF4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MOBT45 5B3D 3390-9     1914</w:t>
      </w:r>
    </w:p>
    <w:p w14:paraId="726602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MOBT46 5B3E 3390-9     1915</w:t>
      </w:r>
    </w:p>
    <w:p w14:paraId="4E7E79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MOBT67 5B3F 3390-9     1916</w:t>
      </w:r>
    </w:p>
    <w:p w14:paraId="65186A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MOBT97 5B40 3390-9     1917</w:t>
      </w:r>
    </w:p>
    <w:p w14:paraId="74CA69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MOBT98 5B41 3390-9     1918</w:t>
      </w:r>
    </w:p>
    <w:p w14:paraId="143D38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MOBT99 5B42 3390-9     1919</w:t>
      </w:r>
    </w:p>
    <w:p w14:paraId="0BA69B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MOBT70 5B43 3390-9     1920</w:t>
      </w:r>
    </w:p>
    <w:p w14:paraId="119EAA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MOBT71 5B44 3390-9     1921</w:t>
      </w:r>
    </w:p>
    <w:p w14:paraId="0F0309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MOBT72 5B45 3390-9     1922</w:t>
      </w:r>
    </w:p>
    <w:p w14:paraId="0282A3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MOBT73 5B46 3390-9     1923</w:t>
      </w:r>
    </w:p>
    <w:p w14:paraId="68C009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MOBT74 5B47 3390-9     1924</w:t>
      </w:r>
    </w:p>
    <w:p w14:paraId="2A46EF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MOBT75 5B48 3390-9     1925</w:t>
      </w:r>
    </w:p>
    <w:p w14:paraId="7E61C3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MOBT76 5B49 3390-9     1926</w:t>
      </w:r>
    </w:p>
    <w:p w14:paraId="078886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MOBT69 5B4A 3390-9     1927</w:t>
      </w:r>
    </w:p>
    <w:p w14:paraId="1B9B27D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MOBT63 5B4B 3390-9     1928</w:t>
      </w:r>
    </w:p>
    <w:p w14:paraId="2A5569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MOBT64 5B4C 3390-9     1929</w:t>
      </w:r>
    </w:p>
    <w:p w14:paraId="29AB3B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MOBT27 5B4D 3390-9     1930</w:t>
      </w:r>
    </w:p>
    <w:p w14:paraId="291BAC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MOBT95 5B4E 3390-9     1931</w:t>
      </w:r>
    </w:p>
    <w:p w14:paraId="25C838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MOBT96 5B4F 3390-9     1932</w:t>
      </w:r>
    </w:p>
    <w:p w14:paraId="0D28C7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MOBT83 5B50 3390-9     1933</w:t>
      </w:r>
    </w:p>
    <w:p w14:paraId="706AD1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MOBT84 5B51 3390-9     1934</w:t>
      </w:r>
    </w:p>
    <w:p w14:paraId="4CEDC6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MOBT85 5B52 3390-9     1935</w:t>
      </w:r>
    </w:p>
    <w:p w14:paraId="58E428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MOBT86 5B53 3390-9     1936</w:t>
      </w:r>
    </w:p>
    <w:p w14:paraId="43F01C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MOBT87 5B54 3390-9     1937</w:t>
      </w:r>
    </w:p>
    <w:p w14:paraId="6D8886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MOBT88 5B55 3390-9     1938</w:t>
      </w:r>
    </w:p>
    <w:p w14:paraId="29A216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MOBT89 5B56 3390-9     1939</w:t>
      </w:r>
    </w:p>
    <w:p w14:paraId="4A3692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MOBTA1 5B57 3390-9     1940</w:t>
      </w:r>
    </w:p>
    <w:p w14:paraId="2AA7B4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MOBTA0 5B58 3390-9     1941</w:t>
      </w:r>
    </w:p>
    <w:p w14:paraId="7ECA1E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MOBTB3 5B59 3390-9     1942</w:t>
      </w:r>
    </w:p>
    <w:p w14:paraId="2AF902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MOBT77 5B5A 3390-9     1943</w:t>
      </w:r>
    </w:p>
    <w:p w14:paraId="2DEF5C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MOBT78 5B5B 3390-9     1944</w:t>
      </w:r>
    </w:p>
    <w:p w14:paraId="52C45A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MOBT79 5B5C 3390-9     1945</w:t>
      </w:r>
    </w:p>
    <w:p w14:paraId="51D97C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MOBT80 5B5D 3390-9     1946</w:t>
      </w:r>
    </w:p>
    <w:p w14:paraId="1F8F8F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MOBT81 5B5E 3390-9     1947</w:t>
      </w:r>
    </w:p>
    <w:p w14:paraId="61708A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MOBT82 5B5F 3390-9     1948</w:t>
      </w:r>
    </w:p>
    <w:p w14:paraId="35716B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MOBT38 5B60 3390-9     1949</w:t>
      </w:r>
    </w:p>
    <w:p w14:paraId="5B2DBD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MOBT39 5B61 3390-9     1950</w:t>
      </w:r>
    </w:p>
    <w:p w14:paraId="04C39D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MOBT40 5B62 3390-9     1951</w:t>
      </w:r>
    </w:p>
    <w:p w14:paraId="5F8579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MOBT93 5B63 3390-9     1952</w:t>
      </w:r>
    </w:p>
    <w:p w14:paraId="1E80C0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MOBTA6 5B64 3390-9     1953</w:t>
      </w:r>
    </w:p>
    <w:p w14:paraId="4C5F5E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MOBTB2 5B65 3390-9     1954</w:t>
      </w:r>
    </w:p>
    <w:p w14:paraId="01CAD4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MOBT41 5B66 3390-9     1955</w:t>
      </w:r>
    </w:p>
    <w:p w14:paraId="5D3EFB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MOBTA2 5B67 3390-9     1956</w:t>
      </w:r>
    </w:p>
    <w:p w14:paraId="543C23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MOBTA3 5B68 3390-9     1957</w:t>
      </w:r>
    </w:p>
    <w:p w14:paraId="222AC4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MOBTA4 5B69 3390-9     1958</w:t>
      </w:r>
    </w:p>
    <w:p w14:paraId="5DC195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MOBT92 5B6A 3390-9     1959</w:t>
      </w:r>
    </w:p>
    <w:p w14:paraId="668B8D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MOBT42 5B6B 3390-9     1960</w:t>
      </w:r>
    </w:p>
    <w:p w14:paraId="12C58E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MOBT43 5B6C 3390-9     1961</w:t>
      </w:r>
    </w:p>
    <w:p w14:paraId="3FF092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MOBT35 5B6D 3390-9     1962</w:t>
      </w:r>
    </w:p>
    <w:p w14:paraId="0B2505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MOBT36 5B6E 3390-9     1963</w:t>
      </w:r>
    </w:p>
    <w:p w14:paraId="264132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MOBT37 5B6F 3390-9     1964</w:t>
      </w:r>
    </w:p>
    <w:p w14:paraId="2E3754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MOBT07 5B70 3390-9     1965</w:t>
      </w:r>
    </w:p>
    <w:p w14:paraId="1BA7723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MOBT08 5B71 3390-9     1966</w:t>
      </w:r>
    </w:p>
    <w:p w14:paraId="01D486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MOBT24 5B72 3390-9     1967</w:t>
      </w:r>
    </w:p>
    <w:p w14:paraId="514A57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MOBT44 5B73 3390-9     1968</w:t>
      </w:r>
    </w:p>
    <w:p w14:paraId="2C1CAA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MOBT23 5B74 3390-9     1969</w:t>
      </w:r>
    </w:p>
    <w:p w14:paraId="62D204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MOBT90 5B75 3390-9     1970</w:t>
      </w:r>
    </w:p>
    <w:p w14:paraId="2E10A2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MOBT91 5B76 3390-9     1971</w:t>
      </w:r>
    </w:p>
    <w:p w14:paraId="4F2556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MOBT94 5B77 3390-9     1972</w:t>
      </w:r>
    </w:p>
    <w:p w14:paraId="66647E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MOBTJ0 5B78 3390-9     1973</w:t>
      </w:r>
    </w:p>
    <w:p w14:paraId="386465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MOBTJ1 5B79 3390-9     1974</w:t>
      </w:r>
    </w:p>
    <w:p w14:paraId="7E9182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MOBT03 5B7A 3390-9     1975</w:t>
      </w:r>
    </w:p>
    <w:p w14:paraId="2F4DAF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MOBT04 5B7B 3390-9     1976</w:t>
      </w:r>
    </w:p>
    <w:p w14:paraId="526436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MOBTA8 5B7C 3390-9     1977</w:t>
      </w:r>
    </w:p>
    <w:p w14:paraId="699A06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MOBTA7 5B7D 3390-9     1978</w:t>
      </w:r>
    </w:p>
    <w:p w14:paraId="54F039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MOBT05 5B7E 3390-9     1979</w:t>
      </w:r>
    </w:p>
    <w:p w14:paraId="1EE242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MOBT06 5B7F 3390-9     1980</w:t>
      </w:r>
    </w:p>
    <w:p w14:paraId="691729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MOBTI8 5B80 3390-9     1981</w:t>
      </w:r>
    </w:p>
    <w:p w14:paraId="38AA26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MOBTI9 5B81 3390-9     1982</w:t>
      </w:r>
    </w:p>
    <w:p w14:paraId="7288AF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MOBTK1 5B82 3390-9     1983</w:t>
      </w:r>
    </w:p>
    <w:p w14:paraId="00C4589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MOBTK2 5B83 3390-9     1984</w:t>
      </w:r>
    </w:p>
    <w:p w14:paraId="078790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MOBTK3 5B84 3390-9     1985</w:t>
      </w:r>
    </w:p>
    <w:p w14:paraId="76AEB5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MOBTK4 5B85 3390-9     1986</w:t>
      </w:r>
    </w:p>
    <w:p w14:paraId="277B354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MOBTK5 5B86 3390-9     1987</w:t>
      </w:r>
    </w:p>
    <w:p w14:paraId="3CB794D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MOBTK6 5B87 3390-9     1988</w:t>
      </w:r>
    </w:p>
    <w:p w14:paraId="69D526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MOBTK7 5B88 3390-9     1989</w:t>
      </w:r>
    </w:p>
    <w:p w14:paraId="313A05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MOBTK8 5B89 3390-9     1990</w:t>
      </w:r>
    </w:p>
    <w:p w14:paraId="19E1B3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MOBTJ2 5B8A 3390-9     1991</w:t>
      </w:r>
    </w:p>
    <w:p w14:paraId="02B4AF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MOBTJ3 5B8B 3390-9     1992</w:t>
      </w:r>
    </w:p>
    <w:p w14:paraId="68AC93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MOBTJ4 5B8C 3390-9     1993</w:t>
      </w:r>
    </w:p>
    <w:p w14:paraId="3F976F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MOBTJ5 5B8D 3390-9     1994</w:t>
      </w:r>
    </w:p>
    <w:p w14:paraId="2FABFA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MOBTJ6 5B8E 3390-9     1995</w:t>
      </w:r>
    </w:p>
    <w:p w14:paraId="73B9ED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MOBTJ7 5B8F 3390-9     1996</w:t>
      </w:r>
    </w:p>
    <w:p w14:paraId="3ED5E4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BCZ701 5B90 3390-9     1997</w:t>
      </w:r>
    </w:p>
    <w:p w14:paraId="2EBC6E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BCZ702 5B91 3390-9     1998</w:t>
      </w:r>
    </w:p>
    <w:p w14:paraId="0DDBAD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BCZ703 5B92 3390-9     1999</w:t>
      </w:r>
    </w:p>
    <w:p w14:paraId="3FAA82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MOBT65 5B93 3390-9     2000</w:t>
      </w:r>
    </w:p>
    <w:p w14:paraId="0B5998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MOBT34 5B94 3390-9     2001</w:t>
      </w:r>
    </w:p>
    <w:p w14:paraId="073508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FN02A5 5B95 3390-9     2002</w:t>
      </w:r>
    </w:p>
    <w:p w14:paraId="188C90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FN02A6 5B96 3390-9     2003</w:t>
      </w:r>
    </w:p>
    <w:p w14:paraId="63A264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Z9IPLB 5B97 3390-9     2004</w:t>
      </w:r>
    </w:p>
    <w:p w14:paraId="68046C4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Z9DLIB 5B98 3390-9     2005</w:t>
      </w:r>
    </w:p>
    <w:p w14:paraId="0CBA61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Z9IPLA 5B99 3390-9     2006</w:t>
      </w:r>
    </w:p>
    <w:p w14:paraId="654765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MOBTK9 5B9A 3390-9     2007</w:t>
      </w:r>
    </w:p>
    <w:p w14:paraId="7EFE1F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MOBTJ8 5B9B 3390-9     2008</w:t>
      </w:r>
    </w:p>
    <w:p w14:paraId="76003E1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MOBTJ9 5B9C 3390-9     2009</w:t>
      </w:r>
    </w:p>
    <w:p w14:paraId="025C0D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MOBTK0 5B9D 3390-9     2010</w:t>
      </w:r>
    </w:p>
    <w:p w14:paraId="207E79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BCZ704 5B9E 3390-9     2011</w:t>
      </w:r>
    </w:p>
    <w:p w14:paraId="2F0FF3E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BCZ705 5B9F 3390-9     2012</w:t>
      </w:r>
    </w:p>
    <w:p w14:paraId="120D3C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BCZ706 5BA0 3390-9     2013</w:t>
      </w:r>
    </w:p>
    <w:p w14:paraId="20DEF0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BCZ707 5BA1 3390-9     2014</w:t>
      </w:r>
    </w:p>
    <w:p w14:paraId="23C6DF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BCZ708 5BA2 3390-9     2015</w:t>
      </w:r>
    </w:p>
    <w:p w14:paraId="1F752A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BCZ709 5BA3 3390-9     2016</w:t>
      </w:r>
    </w:p>
    <w:p w14:paraId="6CE24C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BCZ710 5BA4 3390-9     2017</w:t>
      </w:r>
    </w:p>
    <w:p w14:paraId="40985C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BCZ711 5BA5 3390-9     2018</w:t>
      </w:r>
    </w:p>
    <w:p w14:paraId="301B0C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BCZ712 5BA6 3390-9     2019</w:t>
      </w:r>
    </w:p>
    <w:p w14:paraId="18CB0C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BCZ713 5BA7 3390-9     2020</w:t>
      </w:r>
    </w:p>
    <w:p w14:paraId="40BBC8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BCZ714 5BA8 3390-9     2021</w:t>
      </w:r>
    </w:p>
    <w:p w14:paraId="7F06A4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BCZ715 5BA9 3390-9     2022</w:t>
      </w:r>
    </w:p>
    <w:p w14:paraId="3CEBF9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BCZ716 5BAA 3390-9     2023</w:t>
      </w:r>
    </w:p>
    <w:p w14:paraId="43C024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BCZ717 5BAB 3390-9     2024</w:t>
      </w:r>
    </w:p>
    <w:p w14:paraId="3D4CC1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BCZ394 5BAC 3390-9     2025</w:t>
      </w:r>
    </w:p>
    <w:p w14:paraId="449875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BCZ395 5BAD 3390-9     2026</w:t>
      </w:r>
    </w:p>
    <w:p w14:paraId="27F11E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BCZ396 5BAE 3390-9     2027</w:t>
      </w:r>
    </w:p>
    <w:p w14:paraId="683960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BCZ397 5BAF 3390-9     2028</w:t>
      </w:r>
    </w:p>
    <w:p w14:paraId="7C399C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BCZ398 5BB0 3390-9     2029</w:t>
      </w:r>
    </w:p>
    <w:p w14:paraId="492453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BCZ399 5BB1 3390-9     2030</w:t>
      </w:r>
    </w:p>
    <w:p w14:paraId="119A7E7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BCZ400 5BB2 3390-9     2031</w:t>
      </w:r>
    </w:p>
    <w:p w14:paraId="6EF268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BCZ337 5BB3 3390-9     2032</w:t>
      </w:r>
    </w:p>
    <w:p w14:paraId="64967B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BCZ338 5BB4 3390-9     2033</w:t>
      </w:r>
    </w:p>
    <w:p w14:paraId="7C0606C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BCZ339 5BB5 3390-9     2034</w:t>
      </w:r>
    </w:p>
    <w:p w14:paraId="0E3EE2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BCZ340 5BB6 3390-9     2035</w:t>
      </w:r>
    </w:p>
    <w:p w14:paraId="1D76AE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BCZ341 5BB7 3390-9     2036</w:t>
      </w:r>
    </w:p>
    <w:p w14:paraId="6D0AED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BCZ342 5BB8 3390-9     2037</w:t>
      </w:r>
    </w:p>
    <w:p w14:paraId="574A67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BCZ343 5BB9 3390-9     2038</w:t>
      </w:r>
    </w:p>
    <w:p w14:paraId="5C7AB7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BCZ344 5BBA 3390-9     2039</w:t>
      </w:r>
    </w:p>
    <w:p w14:paraId="6ADB641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BCZ345 5BBB 3390-9     2040</w:t>
      </w:r>
    </w:p>
    <w:p w14:paraId="7D9B35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BCZ346 5BBC 3390-9     2041</w:t>
      </w:r>
    </w:p>
    <w:p w14:paraId="466BA7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BCZ347 5BBD 3390-9     2042</w:t>
      </w:r>
    </w:p>
    <w:p w14:paraId="2B07C1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BCZ348 5BBE 3390-9     2043</w:t>
      </w:r>
    </w:p>
    <w:p w14:paraId="6390D6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BCZ349 5BBF 3390-9     2044</w:t>
      </w:r>
    </w:p>
    <w:p w14:paraId="467E4F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BCZ350 5BC0 3390-9     2045</w:t>
      </w:r>
    </w:p>
    <w:p w14:paraId="76C203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BCZ351 5BC1 3390-9     2046</w:t>
      </w:r>
    </w:p>
    <w:p w14:paraId="0C158C1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BCZ352 5BC2 3390-9     2047</w:t>
      </w:r>
    </w:p>
    <w:p w14:paraId="31AB93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BCZ353 5BC3 3390-9     2048</w:t>
      </w:r>
    </w:p>
    <w:p w14:paraId="1E5357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BCZ354 5BC4 3390-9     2049</w:t>
      </w:r>
    </w:p>
    <w:p w14:paraId="7E6006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BCZ355 5BC5 3390-9     2050</w:t>
      </w:r>
    </w:p>
    <w:p w14:paraId="44EAC3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BCZ356 5BC6 3390-9     2051</w:t>
      </w:r>
    </w:p>
    <w:p w14:paraId="7D4B7E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BCZ357 5BC7 3390-9     2052</w:t>
      </w:r>
    </w:p>
    <w:p w14:paraId="545068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BCZ358 5BC8 3390-9     2053</w:t>
      </w:r>
    </w:p>
    <w:p w14:paraId="2BC7637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BCZ359 5BC9 3390-9     2054</w:t>
      </w:r>
    </w:p>
    <w:p w14:paraId="1B3F33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BCZ360 5BCA 3390-9     2055</w:t>
      </w:r>
    </w:p>
    <w:p w14:paraId="62A7B7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BCZ361 5BCB 3390-9     2056</w:t>
      </w:r>
    </w:p>
    <w:p w14:paraId="5748C8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BCZ362 5BCC 3390-9     2057</w:t>
      </w:r>
    </w:p>
    <w:p w14:paraId="1E3483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BCZ363 5BCD 3390-9     2058</w:t>
      </w:r>
    </w:p>
    <w:p w14:paraId="5FB5CE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BCZ364 5BCE 3390-9     2059</w:t>
      </w:r>
    </w:p>
    <w:p w14:paraId="5CB44F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BCZ365 5BCF 3390-9     2060</w:t>
      </w:r>
    </w:p>
    <w:p w14:paraId="0C6333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BCZ366 5BD0 3390-9     2061</w:t>
      </w:r>
    </w:p>
    <w:p w14:paraId="54C88B7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BCZ367 5BD1 3390-9     2062</w:t>
      </w:r>
    </w:p>
    <w:p w14:paraId="2C9AE4D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BCZ368 5BD2 3390-9     2063</w:t>
      </w:r>
    </w:p>
    <w:p w14:paraId="4D4AD8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BCZ369 5BD3 3390-9     2064</w:t>
      </w:r>
    </w:p>
    <w:p w14:paraId="4B62E3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BCZ370 5BD4 3390-9     2065</w:t>
      </w:r>
    </w:p>
    <w:p w14:paraId="2BCB1B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BCZ371 5BD5 3390-9     2066</w:t>
      </w:r>
    </w:p>
    <w:p w14:paraId="29F839E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BCZ372 5BD6 3390-9     2067</w:t>
      </w:r>
    </w:p>
    <w:p w14:paraId="32D17C1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BCZ373 5BD7 3390-9     2068</w:t>
      </w:r>
    </w:p>
    <w:p w14:paraId="2991D1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BCZ374 5BD8 3390-9     2069</w:t>
      </w:r>
    </w:p>
    <w:p w14:paraId="5A0F91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BCZ375 5BD9 3390-9     2070</w:t>
      </w:r>
    </w:p>
    <w:p w14:paraId="223AED4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BCZ376 5BDA 3390-9     2071</w:t>
      </w:r>
    </w:p>
    <w:p w14:paraId="49AD26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BCZ377 5BDB 3390-9     2072</w:t>
      </w:r>
    </w:p>
    <w:p w14:paraId="12BD97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BCZ378 5BDC 3390-9     2073</w:t>
      </w:r>
    </w:p>
    <w:p w14:paraId="0E5F1A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BCZ379 5BDD 3390-9     2074</w:t>
      </w:r>
    </w:p>
    <w:p w14:paraId="719AEE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BCZ380 5BDE 3390-9     2075</w:t>
      </w:r>
    </w:p>
    <w:p w14:paraId="5FC1F3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BCZ381 5BDF 3390-9     2076</w:t>
      </w:r>
    </w:p>
    <w:p w14:paraId="2E99F6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BCZ382 5BE0 3390-9     2077</w:t>
      </w:r>
    </w:p>
    <w:p w14:paraId="6390D7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BCZ383 5BE1 3390-9     2078</w:t>
      </w:r>
    </w:p>
    <w:p w14:paraId="46B379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BCZ384 5BE2 3390-9     2079</w:t>
      </w:r>
    </w:p>
    <w:p w14:paraId="6E3C01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BCZ385 5BE3 3390-9     2080</w:t>
      </w:r>
    </w:p>
    <w:p w14:paraId="0F1BCCC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BCZ386 5BE4 3390-9     2081</w:t>
      </w:r>
    </w:p>
    <w:p w14:paraId="388C11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BCZ387 5BE5 3390-9     2082</w:t>
      </w:r>
    </w:p>
    <w:p w14:paraId="707954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BCZ388 5BE6 3390-9     2083</w:t>
      </w:r>
    </w:p>
    <w:p w14:paraId="799AAB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BCZ389 5BE7 3390-9     2084</w:t>
      </w:r>
    </w:p>
    <w:p w14:paraId="3DA1D9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BCZ390 5BE8 3390-9     2085</w:t>
      </w:r>
    </w:p>
    <w:p w14:paraId="052EA9C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BCZ391 5BE9 3390-9     2086</w:t>
      </w:r>
    </w:p>
    <w:p w14:paraId="6A350D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BCZ392 5BEA 3390-9     2087</w:t>
      </w:r>
    </w:p>
    <w:p w14:paraId="1045041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BCZ393 5BEB 3390-9     2088</w:t>
      </w:r>
    </w:p>
    <w:p w14:paraId="42BB28D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EMERJ2 5BEC 3390-9     2089</w:t>
      </w:r>
    </w:p>
    <w:p w14:paraId="211BBB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EMERJ3 5BED 3390-9     2090</w:t>
      </w:r>
    </w:p>
    <w:p w14:paraId="3FE837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EMERJ4 5BEE 3390-9     2091</w:t>
      </w:r>
    </w:p>
    <w:p w14:paraId="4AA1B7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EMERJ5 5BEF 3390-9     2092</w:t>
      </w:r>
    </w:p>
    <w:p w14:paraId="39169C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EMERJ6 5BF0 3390-9     2093</w:t>
      </w:r>
    </w:p>
    <w:p w14:paraId="336BB7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EMERJ7 5BF1 3390-9     2094</w:t>
      </w:r>
    </w:p>
    <w:p w14:paraId="466F04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EMERJ8 5BF2 3390-9     2095</w:t>
      </w:r>
    </w:p>
    <w:p w14:paraId="2C1C05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EMERJ9 5BF3 3390-9     2096</w:t>
      </w:r>
    </w:p>
    <w:p w14:paraId="49FBD7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EMERJB 5BF4 3390-9     2097</w:t>
      </w:r>
    </w:p>
    <w:p w14:paraId="5D84B1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EMERJC 5BF5 3390-9     2098</w:t>
      </w:r>
    </w:p>
    <w:p w14:paraId="46904A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EMERJD 5BF6 3390-9     2099</w:t>
      </w:r>
    </w:p>
    <w:p w14:paraId="289730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EMERJE 5BF7 3390-9     2100</w:t>
      </w:r>
    </w:p>
    <w:p w14:paraId="4B3805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EMERJF 5BF8 3390-9     2101</w:t>
      </w:r>
    </w:p>
    <w:p w14:paraId="3F4A62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EMERJG 5BF9 3390-9     2102</w:t>
      </w:r>
    </w:p>
    <w:p w14:paraId="23ADB2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EMERJH 5BFA 3390-9     2103</w:t>
      </w:r>
    </w:p>
    <w:p w14:paraId="599F21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EMERJI 5BFB 3390-9     2104</w:t>
      </w:r>
    </w:p>
    <w:p w14:paraId="48C59B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EMERJJ 5BFC 3390-9     2105</w:t>
      </w:r>
    </w:p>
    <w:p w14:paraId="5FDBA7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EMERJK 5BFD 3390-9     2106</w:t>
      </w:r>
    </w:p>
    <w:p w14:paraId="08B509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EMERJL 5BFE 3390-9     2107</w:t>
      </w:r>
    </w:p>
    <w:p w14:paraId="243F27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EMERJM 5BFF 3390-9     2108</w:t>
      </w:r>
    </w:p>
    <w:p w14:paraId="25CFB4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MIRL04 5C50 3390-3     2109</w:t>
      </w:r>
    </w:p>
    <w:p w14:paraId="2C5919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MIRL05 5C51 3390-3     2110</w:t>
      </w:r>
    </w:p>
    <w:p w14:paraId="712236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HR03L2 5C52 3390-3     2111</w:t>
      </w:r>
    </w:p>
    <w:p w14:paraId="48A2E9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HR0300 5C53 3390-3     2112</w:t>
      </w:r>
    </w:p>
    <w:p w14:paraId="2CE31D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HR0303 5C54 3390-3     2113</w:t>
      </w:r>
    </w:p>
    <w:p w14:paraId="2001A5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HR0304 5C55 3390-3     2114</w:t>
      </w:r>
    </w:p>
    <w:p w14:paraId="7A3A33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HR0305 5C56 3390-3     2115</w:t>
      </w:r>
    </w:p>
    <w:p w14:paraId="25E7BD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HR0306 5C57 3390-3     2116</w:t>
      </w:r>
    </w:p>
    <w:p w14:paraId="465FC7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HR03C1 5C58 3390-3     2117</w:t>
      </w:r>
    </w:p>
    <w:p w14:paraId="63670E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HR03L1 5C59 3390-3     2118</w:t>
      </w:r>
    </w:p>
    <w:p w14:paraId="03B5C24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HR0307 5C5A 3390-3     2119</w:t>
      </w:r>
    </w:p>
    <w:p w14:paraId="6EEA8E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HR0308 5C5B 3390-3     2120</w:t>
      </w:r>
    </w:p>
    <w:p w14:paraId="377568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HR03A1 5C5C 3390-3     2121</w:t>
      </w:r>
    </w:p>
    <w:p w14:paraId="2E34E8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HR03C2 5C5D 3390-3     2122</w:t>
      </w:r>
    </w:p>
    <w:p w14:paraId="3EB935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ZFS003 5C5E 3390-3     2123</w:t>
      </w:r>
    </w:p>
    <w:p w14:paraId="62581C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TSO031 5C5F 3390-3     2124</w:t>
      </w:r>
    </w:p>
    <w:p w14:paraId="694EDC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HRS048 5C60 3390-3     2125</w:t>
      </w:r>
    </w:p>
    <w:p w14:paraId="115D96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HRSP56 5C61 3390-3     2126</w:t>
      </w:r>
    </w:p>
    <w:p w14:paraId="4E5DBF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HRS181 5C62 3390-3     2127</w:t>
      </w:r>
    </w:p>
    <w:p w14:paraId="7D7C22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HRS184 5C63 3390-3     2128</w:t>
      </w:r>
    </w:p>
    <w:p w14:paraId="1E3CAE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HRS185 5C64 3390-3     2129</w:t>
      </w:r>
    </w:p>
    <w:p w14:paraId="190320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HRS061 5C65 3390-3     2130</w:t>
      </w:r>
    </w:p>
    <w:p w14:paraId="28022D6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HRS187 5C66 3390-3     2131</w:t>
      </w:r>
    </w:p>
    <w:p w14:paraId="7693D7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HRS191 5C67 3390-3     2132</w:t>
      </w:r>
    </w:p>
    <w:p w14:paraId="20BF2D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HRS192 5C68 3390-3     2133</w:t>
      </w:r>
    </w:p>
    <w:p w14:paraId="6145608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HRS189 5C69 3390-3     2134</w:t>
      </w:r>
    </w:p>
    <w:p w14:paraId="3D9632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HRS190 5C6A 3390-3     2135</w:t>
      </w:r>
    </w:p>
    <w:p w14:paraId="4610D01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HRS196 5C6B 3390-3     2136</w:t>
      </w:r>
    </w:p>
    <w:p w14:paraId="0E0B6B4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HRSP30 5C6C 3390-3     2137</w:t>
      </w:r>
    </w:p>
    <w:p w14:paraId="671F5E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HRSP63 5C6D 3390-3     2138</w:t>
      </w:r>
    </w:p>
    <w:p w14:paraId="398200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HRSP24 5C6E 3390-3     2139</w:t>
      </w:r>
    </w:p>
    <w:p w14:paraId="4B6977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HRSP34 5C6F 3390-3     2140</w:t>
      </w:r>
    </w:p>
    <w:p w14:paraId="280760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HRS179 5C70 3390-3     2141</w:t>
      </w:r>
    </w:p>
    <w:p w14:paraId="3E0BAB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HRS180 5C71 3390-3     2142</w:t>
      </w:r>
    </w:p>
    <w:p w14:paraId="60B700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HRS056 5C72 3390-3     2143</w:t>
      </w:r>
    </w:p>
    <w:p w14:paraId="6795B8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HRSP58 5C73 3390-3     2144</w:t>
      </w:r>
    </w:p>
    <w:p w14:paraId="75CFAE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HRS091 5C74 3390-3     2145</w:t>
      </w:r>
    </w:p>
    <w:p w14:paraId="3B67D8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HRS058 5C75 3390-3     2146</w:t>
      </w:r>
    </w:p>
    <w:p w14:paraId="19EF1D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HRS018 5C76 3390-3     2147</w:t>
      </w:r>
    </w:p>
    <w:p w14:paraId="053EAB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HRS168 5C77 3390-3     2148</w:t>
      </w:r>
    </w:p>
    <w:p w14:paraId="503F6B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HRS072 5C79 3390-3     2149</w:t>
      </w:r>
    </w:p>
    <w:p w14:paraId="2C0D65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HRS112 5C7A 3390-3     2150</w:t>
      </w:r>
    </w:p>
    <w:p w14:paraId="18FD92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HRS120 5C7B 3390-3     2151</w:t>
      </w:r>
    </w:p>
    <w:p w14:paraId="52ED5F7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HRS105 5C7C 3390-3     2152</w:t>
      </w:r>
    </w:p>
    <w:p w14:paraId="7773D2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HRS019 5C7D 3390-3     2153</w:t>
      </w:r>
    </w:p>
    <w:p w14:paraId="316392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HRS059 5C7E 3390-3     2154</w:t>
      </w:r>
    </w:p>
    <w:p w14:paraId="540A2E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HRS175 5C7F 3390-3     2155</w:t>
      </w:r>
    </w:p>
    <w:p w14:paraId="259F23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HRS176 5C80 3390-3     2156</w:t>
      </w:r>
    </w:p>
    <w:p w14:paraId="6526A1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HRS053 5C81 3390-3     2157</w:t>
      </w:r>
    </w:p>
    <w:p w14:paraId="160690D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HRS093 5C82 3390-3     2158</w:t>
      </w:r>
    </w:p>
    <w:p w14:paraId="14F047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HRS094 5C83 3390-3     2159</w:t>
      </w:r>
    </w:p>
    <w:p w14:paraId="60E946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HRS060 5C84 3390-3     2160</w:t>
      </w:r>
    </w:p>
    <w:p w14:paraId="704FD7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HRS068 5C85 3390-3     2161</w:t>
      </w:r>
    </w:p>
    <w:p w14:paraId="4203E1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HRS172 5C86 3390-3     2162</w:t>
      </w:r>
    </w:p>
    <w:p w14:paraId="29F9F8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HRS174 5C87 3390-3     2163</w:t>
      </w:r>
    </w:p>
    <w:p w14:paraId="75BB17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HRS062 5C88 3390-3     2164</w:t>
      </w:r>
    </w:p>
    <w:p w14:paraId="258B118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HRS098 5C89 3390-3     2165</w:t>
      </w:r>
    </w:p>
    <w:p w14:paraId="632BDD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HRS096 5C8A 3390-3     2166</w:t>
      </w:r>
    </w:p>
    <w:p w14:paraId="24CB3A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HRS021 5C8B 3390-3     2167</w:t>
      </w:r>
    </w:p>
    <w:p w14:paraId="239D60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HRS071 5C8C 3390-3     2168</w:t>
      </w:r>
    </w:p>
    <w:p w14:paraId="678B64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HRS052 5C8D 3390-3     2169</w:t>
      </w:r>
    </w:p>
    <w:p w14:paraId="698BA78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TSO032 5C8E 3390-3     2170</w:t>
      </w:r>
    </w:p>
    <w:p w14:paraId="2DA723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MOBP34 5C8F 3390-3     2171</w:t>
      </w:r>
    </w:p>
    <w:p w14:paraId="7FFCC7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MOBP32 5C90 3390-3     2172</w:t>
      </w:r>
    </w:p>
    <w:p w14:paraId="1F7B20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MOBP33 5C91 3390-3     2173</w:t>
      </w:r>
    </w:p>
    <w:p w14:paraId="5198A7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MOBP30 5C92 3390-3     2174</w:t>
      </w:r>
    </w:p>
    <w:p w14:paraId="686B57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MOBP31 5C93 3390-3     2175</w:t>
      </w:r>
    </w:p>
    <w:p w14:paraId="7916B0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MOBP02 5C94 3390-3     2176</w:t>
      </w:r>
    </w:p>
    <w:p w14:paraId="766C92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PS0041 5C95 3390-3     2177</w:t>
      </w:r>
    </w:p>
    <w:p w14:paraId="3E385A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PS0014 5C96 3390-3     2178</w:t>
      </w:r>
    </w:p>
    <w:p w14:paraId="130009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PS0015 5C97 3390-3     2179</w:t>
      </w:r>
    </w:p>
    <w:p w14:paraId="037BE8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PS0033 5C98 3390-3     2180</w:t>
      </w:r>
    </w:p>
    <w:p w14:paraId="4384F5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PS0053 5C99 3390-3     2181</w:t>
      </w:r>
    </w:p>
    <w:p w14:paraId="5EC7723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PS0019 5C9A 3390-3     2182</w:t>
      </w:r>
    </w:p>
    <w:p w14:paraId="2474B2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PS0020 5C9B 3390-3     2183</w:t>
      </w:r>
    </w:p>
    <w:p w14:paraId="2BF90C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PS0036 5C9C 3390-3     2184</w:t>
      </w:r>
    </w:p>
    <w:p w14:paraId="0C5E3AF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PS0016 5C9D 3390-3     2185</w:t>
      </w:r>
    </w:p>
    <w:p w14:paraId="1608E4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PS0017 5C9E 3390-3     2186</w:t>
      </w:r>
    </w:p>
    <w:p w14:paraId="6E2979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PS0018 5C9F 3390-3     2187</w:t>
      </w:r>
    </w:p>
    <w:p w14:paraId="481CFB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PS0042 5CA0 3390-3     2188</w:t>
      </w:r>
    </w:p>
    <w:p w14:paraId="1AD6AA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PS0037 5CA1 3390-3     2189</w:t>
      </w:r>
    </w:p>
    <w:p w14:paraId="386A59E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PS0038 5CA2 3390-3     2190</w:t>
      </w:r>
    </w:p>
    <w:p w14:paraId="630854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PS0040 5CA3 3390-3     2191</w:t>
      </w:r>
    </w:p>
    <w:p w14:paraId="518E56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PS0047 5CA4 3390-3     2192</w:t>
      </w:r>
    </w:p>
    <w:p w14:paraId="5C9C91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PS0048 5CA5 3390-3     2193</w:t>
      </w:r>
    </w:p>
    <w:p w14:paraId="7D8F99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PS0049 5CA6 3390-3     2194</w:t>
      </w:r>
    </w:p>
    <w:p w14:paraId="0903E3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PS0023 5CA7 3390-3     2195</w:t>
      </w:r>
    </w:p>
    <w:p w14:paraId="753AFD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PS0024 5CA8 3390-3     2196</w:t>
      </w:r>
    </w:p>
    <w:p w14:paraId="73241E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PS0025 5CA9 3390-3     2197</w:t>
      </w:r>
    </w:p>
    <w:p w14:paraId="4BA02C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PS0012 5CAA 3390-3     2198</w:t>
      </w:r>
    </w:p>
    <w:p w14:paraId="5AD1B1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PS0011 5CAB 3390-3     2199</w:t>
      </w:r>
    </w:p>
    <w:p w14:paraId="3996B9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PS0007 5CAC 3390-3     2200</w:t>
      </w:r>
    </w:p>
    <w:p w14:paraId="664D02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PS0013 5CAD 3390-3     2201</w:t>
      </w:r>
    </w:p>
    <w:p w14:paraId="335DEC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PS0005 5CAE 3390-3     2202</w:t>
      </w:r>
    </w:p>
    <w:p w14:paraId="354FBA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PS0006 5CAF 3390-3     2203</w:t>
      </w:r>
    </w:p>
    <w:p w14:paraId="4EC396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PS0008 5CB0 3390-3     2204</w:t>
      </w:r>
    </w:p>
    <w:p w14:paraId="407D1B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PS0009 5CB1 3390-3     2205</w:t>
      </w:r>
    </w:p>
    <w:p w14:paraId="1AA24A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PS0022 5CB2 3390-3     2206</w:t>
      </w:r>
    </w:p>
    <w:p w14:paraId="5F1D1E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PS0010 5CB3 3390-3     2207</w:t>
      </w:r>
    </w:p>
    <w:p w14:paraId="7B354C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PS0001 5CB4 3390-3     2208</w:t>
      </w:r>
    </w:p>
    <w:p w14:paraId="46C05E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PS0002 5CB5 3390-3     2209</w:t>
      </w:r>
    </w:p>
    <w:p w14:paraId="5D030E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PS0003 5CB6 3390-3     2210</w:t>
      </w:r>
    </w:p>
    <w:p w14:paraId="595917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PS0004 5CB7 3390-3     2211</w:t>
      </w:r>
    </w:p>
    <w:p w14:paraId="49EFA4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PS0027 5CB8 3390-3     2212</w:t>
      </w:r>
    </w:p>
    <w:p w14:paraId="097413C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PS0028 5CB9 3390-3     2213</w:t>
      </w:r>
    </w:p>
    <w:p w14:paraId="4528A4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PS0029 5CBA 3390-3     2214</w:t>
      </w:r>
    </w:p>
    <w:p w14:paraId="4334B9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PS0034 5CBB 3390-3     2215</w:t>
      </w:r>
    </w:p>
    <w:p w14:paraId="58BD49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PS0035 5CBC 3390-3     2216</w:t>
      </w:r>
    </w:p>
    <w:p w14:paraId="70C9EE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PS0050 5CBD 3390-3     2217</w:t>
      </w:r>
    </w:p>
    <w:p w14:paraId="0DD16E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PS0051 5CBE 3390-3     2218</w:t>
      </w:r>
    </w:p>
    <w:p w14:paraId="369508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PS0052 5CBF 3390-3     2219</w:t>
      </w:r>
    </w:p>
    <w:p w14:paraId="0E7199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PROD21 5CC0 3390-3     2220</w:t>
      </w:r>
    </w:p>
    <w:p w14:paraId="371DF4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PROD22 5CC1 3390-3     2221</w:t>
      </w:r>
    </w:p>
    <w:p w14:paraId="13421F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PROD32 5CC2 3390-3     2222</w:t>
      </w:r>
    </w:p>
    <w:p w14:paraId="6ACE60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PROD06 5CC3 3390-3     2223</w:t>
      </w:r>
    </w:p>
    <w:p w14:paraId="0A6BD1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PROD07 5CC4 3390-3     2224</w:t>
      </w:r>
    </w:p>
    <w:p w14:paraId="6540E0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PROD10 5CC5 3390-3     2225</w:t>
      </w:r>
    </w:p>
    <w:p w14:paraId="04E51E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PROD14 5CC6 3390-3     2226</w:t>
      </w:r>
    </w:p>
    <w:p w14:paraId="64CEF9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PROD02 5CC7 3390-3     2227</w:t>
      </w:r>
    </w:p>
    <w:p w14:paraId="733438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PROD29 5CC8 3390-3     2228</w:t>
      </w:r>
    </w:p>
    <w:p w14:paraId="356FAC2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PROD58 5CC9 3390-3     2229</w:t>
      </w:r>
    </w:p>
    <w:p w14:paraId="182C238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PROD65 5CCA 3390-3     2230</w:t>
      </w:r>
    </w:p>
    <w:p w14:paraId="705B66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PROD19 5CCB 3390-3     2231</w:t>
      </w:r>
    </w:p>
    <w:p w14:paraId="7D783D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PROD23 5CCC 3390-3     2232</w:t>
      </w:r>
    </w:p>
    <w:p w14:paraId="08E5D5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PROD01 5CCD 3390-3     2233</w:t>
      </w:r>
    </w:p>
    <w:p w14:paraId="7435C4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PROD17 5CCE 3390-3     2234</w:t>
      </w:r>
    </w:p>
    <w:p w14:paraId="4DC4B7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PROD18 5CCF 3390-3     2235</w:t>
      </w:r>
    </w:p>
    <w:p w14:paraId="0EC8CA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PROD12 5CD0 3390-3     2236</w:t>
      </w:r>
    </w:p>
    <w:p w14:paraId="481D27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HPR013 5CD1 3390-3     2237</w:t>
      </w:r>
    </w:p>
    <w:p w14:paraId="2190D24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HPRD64 5CD2 3390-3     2238</w:t>
      </w:r>
    </w:p>
    <w:p w14:paraId="4BDF2C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HPR011 5CD3 3390-3     2239</w:t>
      </w:r>
    </w:p>
    <w:p w14:paraId="4BADCF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HPR012 5CD4 3390-3     2240</w:t>
      </w:r>
    </w:p>
    <w:p w14:paraId="660C99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PS0044 5CD5 3390-3     2241</w:t>
      </w:r>
    </w:p>
    <w:p w14:paraId="0C7A9D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PS0046 5CD6 3390-3     2242</w:t>
      </w:r>
    </w:p>
    <w:p w14:paraId="56E6CD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PS0039 5CD7 3390-3     2243</w:t>
      </w:r>
    </w:p>
    <w:p w14:paraId="6F5E6F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PS0043 5CD8 3390-3     2244</w:t>
      </w:r>
    </w:p>
    <w:p w14:paraId="14D9A6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PS0045 5CD9 3390-3     2245</w:t>
      </w:r>
    </w:p>
    <w:p w14:paraId="7CD7EC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MOBP26 5CDA 3390-3     2246</w:t>
      </w:r>
    </w:p>
    <w:p w14:paraId="0295228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MOBP27 5CDB 3390-3     2247</w:t>
      </w:r>
    </w:p>
    <w:p w14:paraId="2E5B74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MOBP28 5CDC 3390-3     2248</w:t>
      </w:r>
    </w:p>
    <w:p w14:paraId="0586E2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MOBP29 5CDD 3390-3     2249</w:t>
      </w:r>
    </w:p>
    <w:p w14:paraId="22B34F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MOBP01 5CDE 3390-3     2250</w:t>
      </w:r>
    </w:p>
    <w:p w14:paraId="540F318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TSO033 5CDF 3390-3     2251</w:t>
      </w:r>
    </w:p>
    <w:p w14:paraId="65ED26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TSO062 5CE0 3390-3     2252</w:t>
      </w:r>
    </w:p>
    <w:p w14:paraId="55F25C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TSO063 5CE1 3390-3     2253</w:t>
      </w:r>
    </w:p>
    <w:p w14:paraId="4DC5DD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TSO064 5CE2 3390-3     2254</w:t>
      </w:r>
    </w:p>
    <w:p w14:paraId="3AC954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TSO065 5CE3 3390-3     2255</w:t>
      </w:r>
    </w:p>
    <w:p w14:paraId="58A89E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TSO066 5CE4 3390-3     2256</w:t>
      </w:r>
    </w:p>
    <w:p w14:paraId="57E102A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TSO061 5CE5 3390-3     2257</w:t>
      </w:r>
    </w:p>
    <w:p w14:paraId="6E2F94E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TSO084 5CE6 3390-3     2258</w:t>
      </w:r>
    </w:p>
    <w:p w14:paraId="326FA89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TSO083 5CE7 3390-3     2259</w:t>
      </w:r>
    </w:p>
    <w:p w14:paraId="00A3D1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TSO082 5CE8 3390-3     2260</w:t>
      </w:r>
    </w:p>
    <w:p w14:paraId="279E30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TSO001 5CE9 3390-3     2261</w:t>
      </w:r>
    </w:p>
    <w:p w14:paraId="7AC312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TSO006 5CEA 3390-3     2262</w:t>
      </w:r>
    </w:p>
    <w:p w14:paraId="2898391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TSO013 5CEB 3390-3     2263</w:t>
      </w:r>
    </w:p>
    <w:p w14:paraId="72D286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TSO002 5CEC 3390-3     2264</w:t>
      </w:r>
    </w:p>
    <w:p w14:paraId="118E7F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TSO011 5CED 3390-3     2265</w:t>
      </w:r>
    </w:p>
    <w:p w14:paraId="22CD59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TSO012 5CEE 3390-3     2266</w:t>
      </w:r>
    </w:p>
    <w:p w14:paraId="3AF7C6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TSO009 5CEF 3390-3     2267</w:t>
      </w:r>
    </w:p>
    <w:p w14:paraId="4E8340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TSO010 5CF0 3390-3     2268</w:t>
      </w:r>
    </w:p>
    <w:p w14:paraId="1C3EE1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TSO008 5CF1 3390-3     2269</w:t>
      </w:r>
    </w:p>
    <w:p w14:paraId="335978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TSO003 5CF2 3390-3     2270</w:t>
      </w:r>
    </w:p>
    <w:p w14:paraId="0A7BD7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TSO005 5CF3 3390-3     2271</w:t>
      </w:r>
    </w:p>
    <w:p w14:paraId="4C133F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TSO086 5CF4 3390-3     2272</w:t>
      </w:r>
    </w:p>
    <w:p w14:paraId="19696C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TSO085 5CF5 3390-3     2273</w:t>
      </w:r>
    </w:p>
    <w:p w14:paraId="7C639F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TSO073 5CF6 3390-3     2274</w:t>
      </w:r>
    </w:p>
    <w:p w14:paraId="14FAC8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TSO048 5CF7 3390-3     2275</w:t>
      </w:r>
    </w:p>
    <w:p w14:paraId="73F421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TSO019 5CF8 3390-3     2276</w:t>
      </w:r>
    </w:p>
    <w:p w14:paraId="77AB7F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TSO072 5CF9 3390-3     2277</w:t>
      </w:r>
    </w:p>
    <w:p w14:paraId="0950759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TSO081 5CFA 3390-3     2278</w:t>
      </w:r>
    </w:p>
    <w:p w14:paraId="6EBAF1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TSO051 5CFB 3390-3     2279</w:t>
      </w:r>
    </w:p>
    <w:p w14:paraId="14D178B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TSO015 5CFC 3390-3     2280</w:t>
      </w:r>
    </w:p>
    <w:p w14:paraId="43105A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TSO088 5CFD 3390-3     2281</w:t>
      </w:r>
    </w:p>
    <w:p w14:paraId="655F25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TSO004 5CFE 3390-3     2282</w:t>
      </w:r>
    </w:p>
    <w:p w14:paraId="0E31FE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TSO042 5CFF 3390-3     2283</w:t>
      </w:r>
    </w:p>
    <w:p w14:paraId="2EEEFD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TSO087 5D00 3390-3     2284</w:t>
      </w:r>
    </w:p>
    <w:p w14:paraId="2180C6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TSO076 5D01 3390-3     2285</w:t>
      </w:r>
    </w:p>
    <w:p w14:paraId="6454F7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TSO052 5D02 3390-3     2286</w:t>
      </w:r>
    </w:p>
    <w:p w14:paraId="2AB94D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TSO050 5D03 3390-3     2287</w:t>
      </w:r>
    </w:p>
    <w:p w14:paraId="21EA2B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TSO069 5D04 3390-3     2288</w:t>
      </w:r>
    </w:p>
    <w:p w14:paraId="2F9E52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TSO043 5D05 3390-3     2289</w:t>
      </w:r>
    </w:p>
    <w:p w14:paraId="67D49C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TSO049 5D06 3390-3     2290</w:t>
      </w:r>
    </w:p>
    <w:p w14:paraId="627501A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TSO089 5D07 3390-3     2291</w:t>
      </w:r>
    </w:p>
    <w:p w14:paraId="3DCC97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TSO074 5D08 3390-3     2292</w:t>
      </w:r>
    </w:p>
    <w:p w14:paraId="6CDE745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TSO080 5D09 3390-3     2293</w:t>
      </w:r>
    </w:p>
    <w:p w14:paraId="2D229E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TSO007 5D0A 3390-3     2294</w:t>
      </w:r>
    </w:p>
    <w:p w14:paraId="24190E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TSO020 5D0B 3390-3     2295</w:t>
      </w:r>
    </w:p>
    <w:p w14:paraId="704121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TSO053 5D0C 3390-3     2296</w:t>
      </w:r>
    </w:p>
    <w:p w14:paraId="0DA54C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TSO016 5D0D 3390-3     2297</w:t>
      </w:r>
    </w:p>
    <w:p w14:paraId="196FB4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HPRDG1 5D0E 3390-3     2298</w:t>
      </w:r>
    </w:p>
    <w:p w14:paraId="6D64B5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HPR106 5D0F 3390-3     2299</w:t>
      </w:r>
    </w:p>
    <w:p w14:paraId="4B80C8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HPR108 5D10 3390-3     2300</w:t>
      </w:r>
    </w:p>
    <w:p w14:paraId="26A02C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HPR107 5D11 3390-3     2301</w:t>
      </w:r>
    </w:p>
    <w:p w14:paraId="69DFDF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HPR101 5D12 3390-3     2302</w:t>
      </w:r>
    </w:p>
    <w:p w14:paraId="4C935F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HPR105 5D13 3390-3     2303</w:t>
      </w:r>
    </w:p>
    <w:p w14:paraId="4CCE67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HPRDF4 5D14 3390-3     2304</w:t>
      </w:r>
    </w:p>
    <w:p w14:paraId="255BFC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HPRD66 5D15 3390-3     2305</w:t>
      </w:r>
    </w:p>
    <w:p w14:paraId="54E578A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HPRDF5 5D16 3390-3     2306</w:t>
      </w:r>
    </w:p>
    <w:p w14:paraId="02535F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HPR100 5D17 3390-3     2307</w:t>
      </w:r>
    </w:p>
    <w:p w14:paraId="537596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HPRD68 5D18 3390-3     2308</w:t>
      </w:r>
    </w:p>
    <w:p w14:paraId="612850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HPRD65 5D19 3390-3     2309</w:t>
      </w:r>
    </w:p>
    <w:p w14:paraId="62A18D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HPR110 5D1A 3390-3     2310</w:t>
      </w:r>
    </w:p>
    <w:p w14:paraId="6AB4F0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HPRDF8 5D1B 3390-3     2311</w:t>
      </w:r>
    </w:p>
    <w:p w14:paraId="3A8A6B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HPRDG2 5D1C 3390-3     2312</w:t>
      </w:r>
    </w:p>
    <w:p w14:paraId="6B56F6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HPRD72 5D1D 3390-3     2313</w:t>
      </w:r>
    </w:p>
    <w:p w14:paraId="023F95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HPRDF7 5D1E 3390-3     2314</w:t>
      </w:r>
    </w:p>
    <w:p w14:paraId="5C5D70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HPRD67 5D1F 3390-3     2315</w:t>
      </w:r>
    </w:p>
    <w:p w14:paraId="07A82A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HPR111 5D20 3390-3     2316</w:t>
      </w:r>
    </w:p>
    <w:p w14:paraId="597D27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HPRDG4 5D21 3390-3     2317</w:t>
      </w:r>
    </w:p>
    <w:p w14:paraId="315B57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HPRDG3 5D22 3390-3     2318</w:t>
      </w:r>
    </w:p>
    <w:p w14:paraId="182A3F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HPR109 5D23 3390-3     2319</w:t>
      </w:r>
    </w:p>
    <w:p w14:paraId="27D848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HPRDE8 5D24 3390-3     2320</w:t>
      </w:r>
    </w:p>
    <w:p w14:paraId="2F5B78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HPRD71 5D25 3390-3     2321</w:t>
      </w:r>
    </w:p>
    <w:p w14:paraId="632B03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HPRD70 5D26 3390-3     2322</w:t>
      </w:r>
    </w:p>
    <w:p w14:paraId="04398F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HPRDF9 5D27 3390-3     2323</w:t>
      </w:r>
    </w:p>
    <w:p w14:paraId="2F4E27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HPRDF0 5D28 3390-3     2324</w:t>
      </w:r>
    </w:p>
    <w:p w14:paraId="6442C2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HPRD69 5D29 3390-3     2325</w:t>
      </w:r>
    </w:p>
    <w:p w14:paraId="701FC2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HPRDG0 5D2A 3390-3     2326</w:t>
      </w:r>
    </w:p>
    <w:p w14:paraId="0D62D7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HPRD62 5D2B 3390-3     2327</w:t>
      </w:r>
    </w:p>
    <w:p w14:paraId="23F1AD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HPR010 5D2C 3390-3     2328</w:t>
      </w:r>
    </w:p>
    <w:p w14:paraId="099BDD9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HPRDF1 5D2D 3390-3     2329</w:t>
      </w:r>
    </w:p>
    <w:p w14:paraId="3B904B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HRSP09 5D2E 3390-3     2330</w:t>
      </w:r>
    </w:p>
    <w:p w14:paraId="299C65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HRSP05 5D2F 3390-3     2331</w:t>
      </w:r>
    </w:p>
    <w:p w14:paraId="6FF0A9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HRSP06 5D30 3390-3     2332</w:t>
      </w:r>
    </w:p>
    <w:p w14:paraId="7EA9B7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HRSP53 5D31 3390-3     2333</w:t>
      </w:r>
    </w:p>
    <w:p w14:paraId="4FF639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HRS010 5D32 3390-3     2334</w:t>
      </w:r>
    </w:p>
    <w:p w14:paraId="33F8D1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HRSP12 5D33 3390-3     2335</w:t>
      </w:r>
    </w:p>
    <w:p w14:paraId="6B7FFF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HRSP08 5D34 3390-3     2336</w:t>
      </w:r>
    </w:p>
    <w:p w14:paraId="287DAD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HRSP51 5D35 3390-3     2337</w:t>
      </w:r>
    </w:p>
    <w:p w14:paraId="7866CF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HRS140 5D36 3390-3     2338</w:t>
      </w:r>
    </w:p>
    <w:p w14:paraId="1B41DA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HRS038 5D37 3390-3     2339</w:t>
      </w:r>
    </w:p>
    <w:p w14:paraId="485DEE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HRS142 5D38 3390-3     2340</w:t>
      </w:r>
    </w:p>
    <w:p w14:paraId="5682B3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HRS144 5D39 3390-3     2341</w:t>
      </w:r>
    </w:p>
    <w:p w14:paraId="6F2C3D1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HRS040 5D3A 3390-3     2342</w:t>
      </w:r>
    </w:p>
    <w:p w14:paraId="0F3079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HRS141 5D3B 3390-3     2343</w:t>
      </w:r>
    </w:p>
    <w:p w14:paraId="51A529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HRSP50 5D3D 3390-3     2344</w:t>
      </w:r>
    </w:p>
    <w:p w14:paraId="484867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HRS039 5D3E 3390-3     2345</w:t>
      </w:r>
    </w:p>
    <w:p w14:paraId="1CB130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HRS137 5D3F 3390-3     2346</w:t>
      </w:r>
    </w:p>
    <w:p w14:paraId="5497B1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HPR005 5D40 3390-3     2347</w:t>
      </w:r>
    </w:p>
    <w:p w14:paraId="5A7106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HPR006 5D41 3390-3     2348</w:t>
      </w:r>
    </w:p>
    <w:p w14:paraId="3D0CE2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HPRDB9 5D42 3390-3     2349</w:t>
      </w:r>
    </w:p>
    <w:p w14:paraId="325305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HPRDE6 5D43 3390-3     2350</w:t>
      </w:r>
    </w:p>
    <w:p w14:paraId="36043C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HPR102 5D44 3390-3     2351</w:t>
      </w:r>
    </w:p>
    <w:p w14:paraId="5B8493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HPR103 5D45 3390-3     2352</w:t>
      </w:r>
    </w:p>
    <w:p w14:paraId="08133F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HPR104 5D46 3390-3     2353</w:t>
      </w:r>
    </w:p>
    <w:p w14:paraId="657E6F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HPRDF3 5D47 3390-3     2354</w:t>
      </w:r>
    </w:p>
    <w:p w14:paraId="3E843B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HPRD61 5D48 3390-3     2355</w:t>
      </w:r>
    </w:p>
    <w:p w14:paraId="71E0E9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HPR048 5D49 3390-3     2356</w:t>
      </w:r>
    </w:p>
    <w:p w14:paraId="5C5C4E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HPR052 5D4A 3390-3     2357</w:t>
      </w:r>
    </w:p>
    <w:p w14:paraId="5C34227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HPR053 5D4B 3390-3     2358</w:t>
      </w:r>
    </w:p>
    <w:p w14:paraId="571AB7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HPR049 5D4C 3390-3     2359</w:t>
      </w:r>
    </w:p>
    <w:p w14:paraId="36FD76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HPR050 5D4D 3390-3     2360</w:t>
      </w:r>
    </w:p>
    <w:p w14:paraId="34A683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HPR051 5D4E 3390-3     2361</w:t>
      </w:r>
    </w:p>
    <w:p w14:paraId="72FF4C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HPR003 5D4F 3390-3     2362</w:t>
      </w:r>
    </w:p>
    <w:p w14:paraId="4718CB8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HPR004 5D50 3390-3     2363</w:t>
      </w:r>
    </w:p>
    <w:p w14:paraId="1D45F5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HPR056 5D51 3390-3     2364</w:t>
      </w:r>
    </w:p>
    <w:p w14:paraId="1FEFE2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HPR057 5D52 3390-3     2365</w:t>
      </w:r>
    </w:p>
    <w:p w14:paraId="50D2B4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HPRD63 5D53 3390-3     2366</w:t>
      </w:r>
    </w:p>
    <w:p w14:paraId="3E5FBF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HPR009 5D54 3390-3     2367</w:t>
      </w:r>
    </w:p>
    <w:p w14:paraId="7A3B4F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HPR047 5D55 3390-3     2368</w:t>
      </w:r>
    </w:p>
    <w:p w14:paraId="5064FF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TSO039 5D56 3390-3     2369</w:t>
      </w:r>
    </w:p>
    <w:p w14:paraId="4DA4AE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TSO040 5D57 3390-3     2370</w:t>
      </w:r>
    </w:p>
    <w:p w14:paraId="41D6CF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TSO018 5D58 3390-3     2371</w:t>
      </w:r>
    </w:p>
    <w:p w14:paraId="68D9A3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TSO041 5D59 3390-3     2372</w:t>
      </w:r>
    </w:p>
    <w:p w14:paraId="005C195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TSO054 5D5A 3390-3     2373</w:t>
      </w:r>
    </w:p>
    <w:p w14:paraId="68443B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HPR058 5D5B 3390-3     2374</w:t>
      </w:r>
    </w:p>
    <w:p w14:paraId="1C9946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HPR059 5D5C 3390-3     2375</w:t>
      </w:r>
    </w:p>
    <w:p w14:paraId="3F202B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HPR054 5D5D 3390-3     2376</w:t>
      </w:r>
    </w:p>
    <w:p w14:paraId="50250C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HPR055 5D5E 3390-3     2377</w:t>
      </w:r>
    </w:p>
    <w:p w14:paraId="3859A7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HPR060 5D5F 3390-3     2378</w:t>
      </w:r>
    </w:p>
    <w:p w14:paraId="628D21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HPR061 5D60 3390-3     2379</w:t>
      </w:r>
    </w:p>
    <w:p w14:paraId="5B5DEBC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HPR062 5D61 3390-3     2380</w:t>
      </w:r>
    </w:p>
    <w:p w14:paraId="3D2A4D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HPR063 5D62 3390-3     2381</w:t>
      </w:r>
    </w:p>
    <w:p w14:paraId="1AE010D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HPR064 5D63 3390-3     2382</w:t>
      </w:r>
    </w:p>
    <w:p w14:paraId="20F3D3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HPR065 5D64 3390-3     2383</w:t>
      </w:r>
    </w:p>
    <w:p w14:paraId="450ED14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HPR001 5D65 3390-3     2384</w:t>
      </w:r>
    </w:p>
    <w:p w14:paraId="647E6B0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HPR002 5D66 3390-3     2385</w:t>
      </w:r>
    </w:p>
    <w:p w14:paraId="60DDB3A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HPR025 5D67 3390-3     2386</w:t>
      </w:r>
    </w:p>
    <w:p w14:paraId="3441F7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HPRDE7 5D68 3390-3     2387</w:t>
      </w:r>
    </w:p>
    <w:p w14:paraId="61AE3D2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HPRDF6 5D69 3390-3     2388</w:t>
      </w:r>
    </w:p>
    <w:p w14:paraId="746BEB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HPRDI7 5D6A 3390-3     2389</w:t>
      </w:r>
    </w:p>
    <w:p w14:paraId="6B2F2B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HPRDI8 5D6B 3390-3     2390</w:t>
      </w:r>
    </w:p>
    <w:p w14:paraId="0B95C3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HPRDE9 5D6C 3390-3     2391</w:t>
      </w:r>
    </w:p>
    <w:p w14:paraId="0B71B9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HPRDF2 5D6D 3390-3     2392</w:t>
      </w:r>
    </w:p>
    <w:p w14:paraId="24F6EDA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TSO023 5D6E 3390-3     2393</w:t>
      </w:r>
    </w:p>
    <w:p w14:paraId="3008D6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TSO055 5D6F 3390-3     2394</w:t>
      </w:r>
    </w:p>
    <w:p w14:paraId="5E1004E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TSO021 5D70 3390-3     2395</w:t>
      </w:r>
    </w:p>
    <w:p w14:paraId="2798FF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TSO022 5D71 3390-3     2396</w:t>
      </w:r>
    </w:p>
    <w:p w14:paraId="339BA0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TSO056 5D72 3390-3     2397</w:t>
      </w:r>
    </w:p>
    <w:p w14:paraId="7468BC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TSO014 5D73 3390-3     2398</w:t>
      </w:r>
    </w:p>
    <w:p w14:paraId="71235C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TSO057 5D74 3390-3     2399</w:t>
      </w:r>
    </w:p>
    <w:p w14:paraId="74A94CF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TSO058 5D75 3390-3     2400</w:t>
      </w:r>
    </w:p>
    <w:p w14:paraId="1DFABA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TSO059 5D76 3390-3     2401</w:t>
      </w:r>
    </w:p>
    <w:p w14:paraId="36D5B7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HPRDI9 5D77 3390-3     2402</w:t>
      </w:r>
    </w:p>
    <w:p w14:paraId="3FEEB3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HRSP65 5D78 3390-3     2403</w:t>
      </w:r>
    </w:p>
    <w:p w14:paraId="436805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HRSP40 5D79 3390-3     2404</w:t>
      </w:r>
    </w:p>
    <w:p w14:paraId="08A1D9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HRS130 5D7A 3390-3     2405</w:t>
      </w:r>
    </w:p>
    <w:p w14:paraId="441D6B5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HRS132 5D7B 3390-3     2406</w:t>
      </w:r>
    </w:p>
    <w:p w14:paraId="37AB50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HRSP38 5D7C 3390-3     2407</w:t>
      </w:r>
    </w:p>
    <w:p w14:paraId="423B45C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HRS016 5D7D 3390-3     2408</w:t>
      </w:r>
    </w:p>
    <w:p w14:paraId="76F13E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HRS133 5D7E 3390-3     2409</w:t>
      </w:r>
    </w:p>
    <w:p w14:paraId="1FFE936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HRS128 5D7F 3390-3     2410</w:t>
      </w:r>
    </w:p>
    <w:p w14:paraId="046A53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HRSP39 5D80 3390-3     2411</w:t>
      </w:r>
    </w:p>
    <w:p w14:paraId="7E160B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HRS134 5D81 3390-3     2412</w:t>
      </w:r>
    </w:p>
    <w:p w14:paraId="2ECC645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SYS003 5D82 3390-3     2413</w:t>
      </w:r>
    </w:p>
    <w:p w14:paraId="723236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MVSCAT 5D83 3390-3     2414</w:t>
      </w:r>
    </w:p>
    <w:p w14:paraId="0B74A2D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SYS001 5D84 3390-3     2415</w:t>
      </w:r>
    </w:p>
    <w:p w14:paraId="1498C4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SYS002 5D85 3390-3     2416</w:t>
      </w:r>
    </w:p>
    <w:p w14:paraId="43A57F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HRSP02 5D86 3390-3     2417</w:t>
      </w:r>
    </w:p>
    <w:p w14:paraId="3F1D64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HRSP43 5D87 3390-3     2418</w:t>
      </w:r>
    </w:p>
    <w:p w14:paraId="65A770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HRS124 5D88 3390-3     2419</w:t>
      </w:r>
    </w:p>
    <w:p w14:paraId="638491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HRS013 5D89 3390-3     2420</w:t>
      </w:r>
    </w:p>
    <w:p w14:paraId="6FCCDA3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HRSP35 5D8A 3390-3     2421</w:t>
      </w:r>
    </w:p>
    <w:p w14:paraId="20DC70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HRS122 5D8B 3390-3     2422</w:t>
      </w:r>
    </w:p>
    <w:p w14:paraId="43CE4C9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HRS044 5D8C 3390-3     2423</w:t>
      </w:r>
    </w:p>
    <w:p w14:paraId="5C5C086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HRSP59 5D8D 3390-3     2424</w:t>
      </w:r>
    </w:p>
    <w:p w14:paraId="51BC2ED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HRS025 5D8E 3390-3     2425</w:t>
      </w:r>
    </w:p>
    <w:p w14:paraId="3B5CCD0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HRSP67 5D8F 3390-3     2426</w:t>
      </w:r>
    </w:p>
    <w:p w14:paraId="7231B1B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HRS136 5D90 3390-3     2427</w:t>
      </w:r>
    </w:p>
    <w:p w14:paraId="777AF0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HRS017 5D91 3390-3     2428</w:t>
      </w:r>
    </w:p>
    <w:p w14:paraId="4257FC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HRS135 5D92 3390-3     2429</w:t>
      </w:r>
    </w:p>
    <w:p w14:paraId="447572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HRS026 5D93 3390-3     2430</w:t>
      </w:r>
    </w:p>
    <w:p w14:paraId="68B962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HRS231 5D94 3390-3     2431</w:t>
      </w:r>
    </w:p>
    <w:p w14:paraId="2AFAD3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HRSP22 5D95 3390-3     2432</w:t>
      </w:r>
    </w:p>
    <w:p w14:paraId="739062F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HRS101 5D96 3390-3     2433</w:t>
      </w:r>
    </w:p>
    <w:p w14:paraId="053252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HRS237 5D97 3390-3     2434</w:t>
      </w:r>
    </w:p>
    <w:p w14:paraId="7682F4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HRSP23 5D98 3390-3     2435</w:t>
      </w:r>
    </w:p>
    <w:p w14:paraId="18F141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HRS114 5D99 3390-3     2436</w:t>
      </w:r>
    </w:p>
    <w:p w14:paraId="7A6C9A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HRS034 5D9A 3390-3     2437</w:t>
      </w:r>
    </w:p>
    <w:p w14:paraId="3379EA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HRS036 5D9B 3390-3     2438</w:t>
      </w:r>
    </w:p>
    <w:p w14:paraId="6732A5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HRS029 5D9C 3390-3     2439</w:t>
      </w:r>
    </w:p>
    <w:p w14:paraId="1D09BA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HRS030 5D9D 3390-3     2440</w:t>
      </w:r>
    </w:p>
    <w:p w14:paraId="195600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HRS031 5D9E 3390-3     2441</w:t>
      </w:r>
    </w:p>
    <w:p w14:paraId="136A84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HRS032 5D9F 3390-3     2442</w:t>
      </w:r>
    </w:p>
    <w:p w14:paraId="787796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HRS033 5DA0 3390-3     2443</w:t>
      </w:r>
    </w:p>
    <w:p w14:paraId="1EC66D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HRS015 5DA1 3390-3     2444</w:t>
      </w:r>
    </w:p>
    <w:p w14:paraId="3D6DB7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HRS117 5DA2 3390-3     2445</w:t>
      </w:r>
    </w:p>
    <w:p w14:paraId="352BEF3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HRSP70 5DA3 3390-3     2446</w:t>
      </w:r>
    </w:p>
    <w:p w14:paraId="7183FC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HRS119 5DA4 3390-3     2447</w:t>
      </w:r>
    </w:p>
    <w:p w14:paraId="6F8DA6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JESCK1 5E00 3390-3     2448</w:t>
      </w:r>
    </w:p>
    <w:p w14:paraId="283714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JESCK2 5E01 3390-3     2449</w:t>
      </w:r>
    </w:p>
    <w:p w14:paraId="64257E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MOBT54 5E10 3390-3     2450</w:t>
      </w:r>
    </w:p>
    <w:p w14:paraId="0D6724D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MOBT01 5E11 3390-3     2451</w:t>
      </w:r>
    </w:p>
    <w:p w14:paraId="48FC724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MOBT56 5E12 3390-3     2452</w:t>
      </w:r>
    </w:p>
    <w:p w14:paraId="17B87C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MOBT57 5E13 3390-3     2453</w:t>
      </w:r>
    </w:p>
    <w:p w14:paraId="1B951C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MOBT55 5E14 3390-3     2454</w:t>
      </w:r>
    </w:p>
    <w:p w14:paraId="4262C3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MOBTE4 5E15 3390-3     2455</w:t>
      </w:r>
    </w:p>
    <w:p w14:paraId="61E340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MOBTE6 5E16 3390-3     2456</w:t>
      </w:r>
    </w:p>
    <w:p w14:paraId="662B14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MOBTE5 5E17 3390-3     2457</w:t>
      </w:r>
    </w:p>
    <w:p w14:paraId="1DBA6A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MOBTF2 5E18 3390-3     2458</w:t>
      </w:r>
    </w:p>
    <w:p w14:paraId="13942AA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MOBTF3 5E19 3390-3     2459</w:t>
      </w:r>
    </w:p>
    <w:p w14:paraId="3635426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MOBT17 5E1A 3390-3     2460</w:t>
      </w:r>
    </w:p>
    <w:p w14:paraId="34422F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MOBT13 5E1B 3390-3     2461</w:t>
      </w:r>
    </w:p>
    <w:p w14:paraId="6A30D4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MOBT14 5E1C 3390-3     2462</w:t>
      </w:r>
    </w:p>
    <w:p w14:paraId="6E4FEE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MOBT18 5E1D 3390-3     2463</w:t>
      </w:r>
    </w:p>
    <w:p w14:paraId="0B7E2C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MOBT52 5E1E 3390-3     2464</w:t>
      </w:r>
    </w:p>
    <w:p w14:paraId="026BB5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MOBT53 5E1F 3390-3     2465</w:t>
      </w:r>
    </w:p>
    <w:p w14:paraId="7921A8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MOBTF5 5E20 3390-3     2466</w:t>
      </w:r>
    </w:p>
    <w:p w14:paraId="1B4E4B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MOBTF6 5E21 3390-3     2467</w:t>
      </w:r>
    </w:p>
    <w:p w14:paraId="25A7F54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MOBTF7 5E22 3390-3     2468</w:t>
      </w:r>
    </w:p>
    <w:p w14:paraId="3778F0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MOBTG0 5E23 3390-3     2469</w:t>
      </w:r>
    </w:p>
    <w:p w14:paraId="35A934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MOBTG1 5E24 3390-3     2470</w:t>
      </w:r>
    </w:p>
    <w:p w14:paraId="374115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MOBTG2 5E25 3390-3     2471</w:t>
      </w:r>
    </w:p>
    <w:p w14:paraId="56EA53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MOBTF8 5E26 3390-3     2472</w:t>
      </w:r>
    </w:p>
    <w:p w14:paraId="769A453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MOBTF9 5E27 3390-3     2473</w:t>
      </w:r>
    </w:p>
    <w:p w14:paraId="175ED9A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MOBTG5 5E28 3390-3     2474</w:t>
      </w:r>
    </w:p>
    <w:p w14:paraId="2CD0A0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MOBTG6 5E29 3390-3     2475</w:t>
      </w:r>
    </w:p>
    <w:p w14:paraId="5AB6B19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MOBTE7 5E2A 3390-3     2476</w:t>
      </w:r>
    </w:p>
    <w:p w14:paraId="2DC7E0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MOBTE8 5E2B 3390-3     2477</w:t>
      </w:r>
    </w:p>
    <w:p w14:paraId="67EDDF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MOBTE9 5E2C 3390-3     2478</w:t>
      </w:r>
    </w:p>
    <w:p w14:paraId="2B9799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MOBTF0 5E2D 3390-3     2479</w:t>
      </w:r>
    </w:p>
    <w:p w14:paraId="71FB54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MOBTF1 5E2E 3390-3     2480</w:t>
      </w:r>
    </w:p>
    <w:p w14:paraId="51D937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MOBTF4 5E2F 3390-3     2481</w:t>
      </w:r>
    </w:p>
    <w:p w14:paraId="152BC05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MOBTN2 5E30 3390-3     2482</w:t>
      </w:r>
    </w:p>
    <w:p w14:paraId="4A7FBA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MOBTN3 5E31 3390-3     2483</w:t>
      </w:r>
    </w:p>
    <w:p w14:paraId="21301B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MOBTN4 5E32 3390-3     2484</w:t>
      </w:r>
    </w:p>
    <w:p w14:paraId="4DA87D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MOBTN5 5E33 3390-3     2485</w:t>
      </w:r>
    </w:p>
    <w:p w14:paraId="53E9C0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MOBTN6 5E34 3390-3     2486</w:t>
      </w:r>
    </w:p>
    <w:p w14:paraId="499BC3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MOBTN7 5E35 3390-3     2487</w:t>
      </w:r>
    </w:p>
    <w:p w14:paraId="77B193A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MOBTN8 5E36 3390-3     2488</w:t>
      </w:r>
    </w:p>
    <w:p w14:paraId="727A9E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MOBTN9 5E37 3390-3     2489</w:t>
      </w:r>
    </w:p>
    <w:p w14:paraId="6519A2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MOBTO0 5E38 3390-3     2490</w:t>
      </w:r>
    </w:p>
    <w:p w14:paraId="236ED3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MOBTO1 5E39 3390-3     2491</w:t>
      </w:r>
    </w:p>
    <w:p w14:paraId="6DA2FF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MOBTG7 5E3A 3390-3     2492</w:t>
      </w:r>
    </w:p>
    <w:p w14:paraId="213C14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MOBTM7 5E3B 3390-3     2493</w:t>
      </w:r>
    </w:p>
    <w:p w14:paraId="18F687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MOBTM8 5E3C 3390-3     2494</w:t>
      </w:r>
    </w:p>
    <w:p w14:paraId="44C9D4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MOBTM9 5E3D 3390-3     2495</w:t>
      </w:r>
    </w:p>
    <w:p w14:paraId="0DD7380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MOBTN0 5E3E 3390-3     2496</w:t>
      </w:r>
    </w:p>
    <w:p w14:paraId="148E37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MOBTN1 5E3F 3390-3     2497</w:t>
      </w:r>
    </w:p>
    <w:p w14:paraId="2EE37A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MOBTO8 5E40 3390-3     2498</w:t>
      </w:r>
    </w:p>
    <w:p w14:paraId="67CDBC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MOBTO9 5E41 3390-3     2499</w:t>
      </w:r>
    </w:p>
    <w:p w14:paraId="5AD5D4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MOBTP0 5E42 3390-3     2500</w:t>
      </w:r>
    </w:p>
    <w:p w14:paraId="5845E4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MOBTP1 5E43 3390-3     2501</w:t>
      </w:r>
    </w:p>
    <w:p w14:paraId="0C581C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MOBTP2 5E44 3390-3     2502</w:t>
      </w:r>
    </w:p>
    <w:p w14:paraId="2B3F00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MOBTP3 5E45 3390-3     2503</w:t>
      </w:r>
    </w:p>
    <w:p w14:paraId="2B0175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MOBTP4 5E46 3390-3     2504</w:t>
      </w:r>
    </w:p>
    <w:p w14:paraId="71FAFB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MOBTP5 5E47 3390-3     2505</w:t>
      </w:r>
    </w:p>
    <w:p w14:paraId="447DF8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MOBTP6 5E48 3390-3     2506</w:t>
      </w:r>
    </w:p>
    <w:p w14:paraId="2FAFDA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MOBTP7 5E49 3390-3     2507</w:t>
      </w:r>
    </w:p>
    <w:p w14:paraId="085DE1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MOBTO2 5E4A 3390-3     2508</w:t>
      </w:r>
    </w:p>
    <w:p w14:paraId="149CE6C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MOBTO3 5E4B 3390-3     2509</w:t>
      </w:r>
    </w:p>
    <w:p w14:paraId="624E99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MOBTO4 5E4C 3390-3     2510</w:t>
      </w:r>
    </w:p>
    <w:p w14:paraId="7C7576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MOBTO5 5E4D 3390-3     2511</w:t>
      </w:r>
    </w:p>
    <w:p w14:paraId="415455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MOBTO6 5E4E 3390-3     2512</w:t>
      </w:r>
    </w:p>
    <w:p w14:paraId="5B69A1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MOBTO7 5E4F 3390-3     2513</w:t>
      </w:r>
    </w:p>
    <w:p w14:paraId="7E69736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MOBTQ4 5E50 3390-3     2514</w:t>
      </w:r>
    </w:p>
    <w:p w14:paraId="2E7D03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MOBTQ5 5E51 3390-3     2515</w:t>
      </w:r>
    </w:p>
    <w:p w14:paraId="0D085B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MOBTQ6 5E52 3390-3     2516</w:t>
      </w:r>
    </w:p>
    <w:p w14:paraId="149F40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MOBTQ7 5E53 3390-3     2517</w:t>
      </w:r>
    </w:p>
    <w:p w14:paraId="3C8285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MOBTQ8 5E54 3390-3     2518</w:t>
      </w:r>
    </w:p>
    <w:p w14:paraId="7639CB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MOBTQ9 5E55 3390-3     2519</w:t>
      </w:r>
    </w:p>
    <w:p w14:paraId="2241EF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EMERZ1 5E56 3390-3     2520</w:t>
      </w:r>
    </w:p>
    <w:p w14:paraId="567AE8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HSM001 5E57 3390-3     2521</w:t>
      </w:r>
    </w:p>
    <w:p w14:paraId="44245F9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PROD70 5E58 3390-3     2522</w:t>
      </w:r>
    </w:p>
    <w:p w14:paraId="4274C2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PROD71 5E59 3390-3     2523</w:t>
      </w:r>
    </w:p>
    <w:p w14:paraId="144F13F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MOBTP8 5E5A 3390-3     2524</w:t>
      </w:r>
    </w:p>
    <w:p w14:paraId="38BE88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MOBTP9 5E5B 3390-3     2525</w:t>
      </w:r>
    </w:p>
    <w:p w14:paraId="009054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MOBTQ0 5E5C 3390-3     2526</w:t>
      </w:r>
    </w:p>
    <w:p w14:paraId="3BF893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MOBTQ1 5E5D 3390-3     2527</w:t>
      </w:r>
    </w:p>
    <w:p w14:paraId="4A3655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MOBTQ2 5E5E 3390-3     2528</w:t>
      </w:r>
    </w:p>
    <w:p w14:paraId="21730F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MOBTQ3 5E5F 3390-3     2529</w:t>
      </w:r>
    </w:p>
    <w:p w14:paraId="56222D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BCZ000 5E60 3390-3     2530</w:t>
      </w:r>
    </w:p>
    <w:p w14:paraId="7836382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TRX005 5E61 3390-3     2531</w:t>
      </w:r>
    </w:p>
    <w:p w14:paraId="5314B31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TRNL02 5E62 3390-3     2532</w:t>
      </w:r>
    </w:p>
    <w:p w14:paraId="5C2756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TRN001 5E63 3390-3     2533</w:t>
      </w:r>
    </w:p>
    <w:p w14:paraId="6C2DF12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TRN002 5E64 3390-3     2534</w:t>
      </w:r>
    </w:p>
    <w:p w14:paraId="3988FC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TRX001 5E65 3390-3     2535</w:t>
      </w:r>
    </w:p>
    <w:p w14:paraId="5744B4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TRX002 5E66 3390-3     2536</w:t>
      </w:r>
    </w:p>
    <w:p w14:paraId="01D03C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TRNC01 5E67 3390-3     2537</w:t>
      </w:r>
    </w:p>
    <w:p w14:paraId="2CB29C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TRNL01 5E68 3390-3     2538</w:t>
      </w:r>
    </w:p>
    <w:p w14:paraId="5B1A1F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TRN003 5E69 3390-3     2539</w:t>
      </w:r>
    </w:p>
    <w:p w14:paraId="142915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TRNC02 5E6A 3390-3     2540</w:t>
      </w:r>
    </w:p>
    <w:p w14:paraId="072A81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TRX003 5E6B 3390-3     2541</w:t>
      </w:r>
    </w:p>
    <w:p w14:paraId="04AA85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HR02C1 5E6C 3390-3     2542</w:t>
      </w:r>
    </w:p>
    <w:p w14:paraId="1CD407C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HR02L1 5E6D 3390-3     2543</w:t>
      </w:r>
    </w:p>
    <w:p w14:paraId="0D3B95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HR02A1 5E6E 3390-3     2544</w:t>
      </w:r>
    </w:p>
    <w:p w14:paraId="41E7A1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HR02A2 5E6F 3390-3     2545</w:t>
      </w:r>
    </w:p>
    <w:p w14:paraId="6E3C88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HR02A3 5E70 3390-3     2546</w:t>
      </w:r>
    </w:p>
    <w:p w14:paraId="2354EEF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HR02A0 5E71 3390-3     2547</w:t>
      </w:r>
    </w:p>
    <w:p w14:paraId="0C5FDB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HR02B7 5E72 3390-3     2548</w:t>
      </w:r>
    </w:p>
    <w:p w14:paraId="5481685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HR02B8 5E73 3390-3     2549</w:t>
      </w:r>
    </w:p>
    <w:p w14:paraId="038DF73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HR02B1 5E74 3390-3     2550</w:t>
      </w:r>
    </w:p>
    <w:p w14:paraId="7852496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HR02B2 5E75 3390-3     2551</w:t>
      </w:r>
    </w:p>
    <w:p w14:paraId="07D7E7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HR02L2 5E76 3390-3     2552</w:t>
      </w:r>
    </w:p>
    <w:p w14:paraId="00CEE6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HR02B9 5E77 3390-3     2553</w:t>
      </w:r>
    </w:p>
    <w:p w14:paraId="1C773A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HR02B0 5E78 3390-3     2554</w:t>
      </w:r>
    </w:p>
    <w:p w14:paraId="250E15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HR0200 5E79 3390-3     2555</w:t>
      </w:r>
    </w:p>
    <w:p w14:paraId="284E6E0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HR0202 5E7A 3390-3     2556</w:t>
      </w:r>
    </w:p>
    <w:p w14:paraId="63DF86C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HR02A4 5E7B 3390-3     2557</w:t>
      </w:r>
    </w:p>
    <w:p w14:paraId="114251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HR02A5 5E7C 3390-3     2558</w:t>
      </w:r>
    </w:p>
    <w:p w14:paraId="382B5B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HR02A6 5E7D 3390-3     2559</w:t>
      </w:r>
    </w:p>
    <w:p w14:paraId="7269B9E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HR02A7 5E7E 3390-3     2560</w:t>
      </w:r>
    </w:p>
    <w:p w14:paraId="5D0E48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HR02C3 5E7F 3390-3     2561</w:t>
      </w:r>
    </w:p>
    <w:p w14:paraId="080733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HR02C2 5E80 3390-3     2562</w:t>
      </w:r>
    </w:p>
    <w:p w14:paraId="173D31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HR01C3 5E81 3390-3     2563</w:t>
      </w:r>
    </w:p>
    <w:p w14:paraId="21A721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HR0101 5E82 3390-3     2564</w:t>
      </w:r>
    </w:p>
    <w:p w14:paraId="23B71D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HR0102 5E83 3390-3     2565</w:t>
      </w:r>
    </w:p>
    <w:p w14:paraId="43053C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HR0104 5E84 3390-3     2566</w:t>
      </w:r>
    </w:p>
    <w:p w14:paraId="3AFE889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HR0105 5E85 3390-3     2567</w:t>
      </w:r>
    </w:p>
    <w:p w14:paraId="51CBE4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HR0119 5E86 3390-3     2568</w:t>
      </w:r>
    </w:p>
    <w:p w14:paraId="16021B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HR0116 5E87 3390-3     2569</w:t>
      </w:r>
    </w:p>
    <w:p w14:paraId="69EE08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HR0117 5E88 3390-3     2570</w:t>
      </w:r>
    </w:p>
    <w:p w14:paraId="6BD1D22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HR0118 5E89 3390-3     2571</w:t>
      </w:r>
    </w:p>
    <w:p w14:paraId="6B7956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HR01C2 5E8A 3390-3     2572</w:t>
      </w:r>
    </w:p>
    <w:p w14:paraId="28FD143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HR0111 5E8B 3390-3     2573</w:t>
      </w:r>
    </w:p>
    <w:p w14:paraId="0FFD3E9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HR0112 5E8C 3390-3     2574</w:t>
      </w:r>
    </w:p>
    <w:p w14:paraId="01574B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HR0113 5E8D 3390-3     2575</w:t>
      </w:r>
    </w:p>
    <w:p w14:paraId="0CF45D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HR0114 5E8E 3390-3     2576</w:t>
      </w:r>
    </w:p>
    <w:p w14:paraId="15AFE7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HR0115 5E8F 3390-3     2577</w:t>
      </w:r>
    </w:p>
    <w:p w14:paraId="1855B4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HR0126 5E90 3390-3     2578</w:t>
      </w:r>
    </w:p>
    <w:p w14:paraId="2B037D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HR0127 5E91 3390-3     2579</w:t>
      </w:r>
    </w:p>
    <w:p w14:paraId="3FE161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HR0128 5E92 3390-3     2580</w:t>
      </w:r>
    </w:p>
    <w:p w14:paraId="446F2A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HR0129 5E93 3390-3     2581</w:t>
      </w:r>
    </w:p>
    <w:p w14:paraId="77C7C1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HR0130 5E94 3390-3     2582</w:t>
      </w:r>
    </w:p>
    <w:p w14:paraId="455507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HR0124 5E95 3390-3     2583</w:t>
      </w:r>
    </w:p>
    <w:p w14:paraId="69FAB46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HR0103 5E96 3390-3     2584</w:t>
      </w:r>
    </w:p>
    <w:p w14:paraId="51E814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HR0108 5E97 3390-3     2585</w:t>
      </w:r>
    </w:p>
    <w:p w14:paraId="4F64BC9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HR0109 5E98 3390-3     2586</w:t>
      </w:r>
    </w:p>
    <w:p w14:paraId="66A2E3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HR0106 5E99 3390-3     2587</w:t>
      </w:r>
    </w:p>
    <w:p w14:paraId="11F095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HR0107 5E9A 3390-3     2588</w:t>
      </w:r>
    </w:p>
    <w:p w14:paraId="5594C2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HR0120 5E9B 3390-3     2589</w:t>
      </w:r>
    </w:p>
    <w:p w14:paraId="46FDB54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HR0121 5E9C 3390-3     2590</w:t>
      </w:r>
    </w:p>
    <w:p w14:paraId="0E20286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HR0122 5E9D 3390-3     2591</w:t>
      </w:r>
    </w:p>
    <w:p w14:paraId="02B9E4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HR0123 5E9E 3390-3     2592</w:t>
      </w:r>
    </w:p>
    <w:p w14:paraId="30907A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HR0125 5E9F 3390-3     2593</w:t>
      </w:r>
    </w:p>
    <w:p w14:paraId="31B9F8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MOBTG8 5EA0 3390-3     2594</w:t>
      </w:r>
    </w:p>
    <w:p w14:paraId="4680D9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MOBTG9 5EA1 3390-3     2595</w:t>
      </w:r>
    </w:p>
    <w:p w14:paraId="581FC21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MOBTH0 5EA2 3390-3     2596</w:t>
      </w:r>
    </w:p>
    <w:p w14:paraId="5564D4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MOBTG3 5EA3 3390-3     2597</w:t>
      </w:r>
    </w:p>
    <w:p w14:paraId="183DDEC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MOBTG4 5EA4 3390-3     2598</w:t>
      </w:r>
    </w:p>
    <w:p w14:paraId="189884A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MOBTC0 5EA5 3390-3     2599</w:t>
      </w:r>
    </w:p>
    <w:p w14:paraId="2E251C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MOBTC1 5EA6 3390-3     2600</w:t>
      </w:r>
    </w:p>
    <w:p w14:paraId="60D0ED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MOBTC2 5EA7 3390-3     2601</w:t>
      </w:r>
    </w:p>
    <w:p w14:paraId="4A428E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MOBTB6 5EA8 3390-3     2602</w:t>
      </w:r>
    </w:p>
    <w:p w14:paraId="767211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MOBTB7 5EA9 3390-3     2603</w:t>
      </w:r>
    </w:p>
    <w:p w14:paraId="11091D6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FN02C0 5EAA 3390-3     2604</w:t>
      </w:r>
    </w:p>
    <w:p w14:paraId="25BA95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FN02A3 5EAB 3390-3     2605</w:t>
      </w:r>
    </w:p>
    <w:p w14:paraId="020CAE5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FN02A2 5EAC 3390-3     2606</w:t>
      </w:r>
    </w:p>
    <w:p w14:paraId="3B8A1F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FN02L1 5EAD 3390-3     2607</w:t>
      </w:r>
    </w:p>
    <w:p w14:paraId="3CE8F7B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FN02A1 5EAE 3390-3     2608</w:t>
      </w:r>
    </w:p>
    <w:p w14:paraId="5073AD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FN02C1 5EAF 3390-3     2609</w:t>
      </w:r>
    </w:p>
    <w:p w14:paraId="00E428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MOBTD2 5EB0 3390-3     2610</w:t>
      </w:r>
    </w:p>
    <w:p w14:paraId="4BEEBF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MOBTD3 5EB1 3390-3     2611</w:t>
      </w:r>
    </w:p>
    <w:p w14:paraId="2146A08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MOBTC3 5EB2 3390-3     2612</w:t>
      </w:r>
    </w:p>
    <w:p w14:paraId="2D8912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MOBTC4 5EB3 3390-3     2613</w:t>
      </w:r>
    </w:p>
    <w:p w14:paraId="7E944F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MOBTC5 5EB4 3390-3     2614</w:t>
      </w:r>
    </w:p>
    <w:p w14:paraId="1AB1A69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MOBTC6 5EB5 3390-3     2615</w:t>
      </w:r>
    </w:p>
    <w:p w14:paraId="2C51B6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MOBTC7 5EB6 3390-3     2616</w:t>
      </w:r>
    </w:p>
    <w:p w14:paraId="55DF4B5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MOBTD4 5EB7 3390-3     2617</w:t>
      </w:r>
    </w:p>
    <w:p w14:paraId="725A13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MOBTD5 5EB8 3390-3     2618</w:t>
      </w:r>
    </w:p>
    <w:p w14:paraId="049DDB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MOBTD6 5EB9 3390-3     2619</w:t>
      </w:r>
    </w:p>
    <w:p w14:paraId="36F960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MOBTB8 5EBA 3390-3     2620</w:t>
      </w:r>
    </w:p>
    <w:p w14:paraId="1804CE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MOBTB9 5EBB 3390-3     2621</w:t>
      </w:r>
    </w:p>
    <w:p w14:paraId="0B6780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MOBTC8 5EBC 3390-3     2622</w:t>
      </w:r>
    </w:p>
    <w:p w14:paraId="1CB0E0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MOBTC9 5EBD 3390-3     2623</w:t>
      </w:r>
    </w:p>
    <w:p w14:paraId="488F94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MOBTD0 5EBE 3390-3     2624</w:t>
      </w:r>
    </w:p>
    <w:p w14:paraId="4744E8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MOBTD1 5EBF 3390-3     2625</w:t>
      </w:r>
    </w:p>
    <w:p w14:paraId="398EFF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MOBTH4 5EC0 3390-3     2626</w:t>
      </w:r>
    </w:p>
    <w:p w14:paraId="3DF33F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MOBTH5 5EC1 3390-3     2627</w:t>
      </w:r>
    </w:p>
    <w:p w14:paraId="37CC7FF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MOBTH6 5EC2 3390-3     2628</w:t>
      </w:r>
    </w:p>
    <w:p w14:paraId="3B54F00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MOBTH7 5EC3 3390-3     2629</w:t>
      </w:r>
    </w:p>
    <w:p w14:paraId="448A291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MOBTH8 5EC4 3390-3     2630</w:t>
      </w:r>
    </w:p>
    <w:p w14:paraId="035665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MOBTI4 5EC5 3390-3     2631</w:t>
      </w:r>
    </w:p>
    <w:p w14:paraId="2473DC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MOBTH9 5EC6 3390-3     2632</w:t>
      </w:r>
    </w:p>
    <w:p w14:paraId="0BF1C2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MOBTI0 5EC7 3390-3     2633</w:t>
      </w:r>
    </w:p>
    <w:p w14:paraId="54CD29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MOBTI1 5EC8 3390-3     2634</w:t>
      </w:r>
    </w:p>
    <w:p w14:paraId="5DBBC4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MOBTI2 5EC9 3390-3     2635</w:t>
      </w:r>
    </w:p>
    <w:p w14:paraId="07778E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MOBTD7 5ECA 3390-3     2636</w:t>
      </w:r>
    </w:p>
    <w:p w14:paraId="109191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MOBTD8 5ECB 3390-3     2637</w:t>
      </w:r>
    </w:p>
    <w:p w14:paraId="3B894E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MOBTD9 5ECC 3390-3     2638</w:t>
      </w:r>
    </w:p>
    <w:p w14:paraId="1DA4996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MOBTH1 5ECD 3390-3     2639</w:t>
      </w:r>
    </w:p>
    <w:p w14:paraId="4E9D17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MOBTH2 5ECE 3390-3     2640</w:t>
      </w:r>
    </w:p>
    <w:p w14:paraId="7B9D329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MOBTH3 5ECF 3390-3     2641</w:t>
      </w:r>
    </w:p>
    <w:p w14:paraId="58ABD2A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MOBT29 5ED0 3390-3     2642</w:t>
      </w:r>
    </w:p>
    <w:p w14:paraId="52BD49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MOBT30 5ED1 3390-3     2643</w:t>
      </w:r>
    </w:p>
    <w:p w14:paraId="42AF19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MOBT31 5ED2 3390-3     2644</w:t>
      </w:r>
    </w:p>
    <w:p w14:paraId="52807E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MOBT32 5ED3 3390-3     2645</w:t>
      </w:r>
    </w:p>
    <w:p w14:paraId="2673134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MOBT33 5ED4 3390-3     2646</w:t>
      </w:r>
    </w:p>
    <w:p w14:paraId="27B73E1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MOBT49 5ED5 3390-3     2647</w:t>
      </w:r>
    </w:p>
    <w:p w14:paraId="3BD6EE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MOBT50 5ED6 3390-3     2648</w:t>
      </w:r>
    </w:p>
    <w:p w14:paraId="3F9B8E4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MOBT51 5ED7 3390-3     2649</w:t>
      </w:r>
    </w:p>
    <w:p w14:paraId="4DADBA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MOBT28 5ED8 3390-3     2650</w:t>
      </w:r>
    </w:p>
    <w:p w14:paraId="1CDA39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MOBTA9 5ED9 3390-3     2651</w:t>
      </w:r>
    </w:p>
    <w:p w14:paraId="7AD4C1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MOBTI3 5EDA 3390-3     2652</w:t>
      </w:r>
    </w:p>
    <w:p w14:paraId="4EFFACA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MOBTI5 5EDB 3390-3     2653</w:t>
      </w:r>
    </w:p>
    <w:p w14:paraId="41903A4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MOBTI6 5EDC 3390-3     2654</w:t>
      </w:r>
    </w:p>
    <w:p w14:paraId="55193A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MOBTI7 5EDD 3390-3     2655</w:t>
      </w:r>
    </w:p>
    <w:p w14:paraId="43D6854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MOBT47 5EDE 3390-3     2656</w:t>
      </w:r>
    </w:p>
    <w:p w14:paraId="17C4F2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MOBT48 5EDF 3390-3     2657</w:t>
      </w:r>
    </w:p>
    <w:p w14:paraId="7991570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MOBTL2 5EE0 3390-3     2658</w:t>
      </w:r>
    </w:p>
    <w:p w14:paraId="57C5AC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MOBTL3 5EE1 3390-3     2659</w:t>
      </w:r>
    </w:p>
    <w:p w14:paraId="55747A4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MOBTL4 5EE2 3390-3     2660</w:t>
      </w:r>
    </w:p>
    <w:p w14:paraId="70840E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MOBTL5 5EE3 3390-3     2661</w:t>
      </w:r>
    </w:p>
    <w:p w14:paraId="15217F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MOBTL6 5EE4 3390-3     2662</w:t>
      </w:r>
    </w:p>
    <w:p w14:paraId="41268F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MOBTL7 5EE5 3390-3     2663</w:t>
      </w:r>
    </w:p>
    <w:p w14:paraId="7F6952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MOBTL8 5EE6 3390-3     2664</w:t>
      </w:r>
    </w:p>
    <w:p w14:paraId="069FE2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MOBTL9 5EE7 3390-3     2665</w:t>
      </w:r>
    </w:p>
    <w:p w14:paraId="3ED2B1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MOBTM0 5EE8 3390-3     2666</w:t>
      </w:r>
    </w:p>
    <w:p w14:paraId="33E2674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MOBTM1 5EE9 3390-3     2667</w:t>
      </w:r>
    </w:p>
    <w:p w14:paraId="0FA0E7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MOBTB0 5EEA 3390-3     2668</w:t>
      </w:r>
    </w:p>
    <w:p w14:paraId="2AD5A2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MOBTB1 5EEB 3390-3     2669</w:t>
      </w:r>
    </w:p>
    <w:p w14:paraId="60D55C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MOBTE0 5EEC 3390-3     2670</w:t>
      </w:r>
    </w:p>
    <w:p w14:paraId="7438B3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MOBTE1 5EED 3390-3     2671</w:t>
      </w:r>
    </w:p>
    <w:p w14:paraId="3E3C445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MOBTL0 5EEE 3390-3     2672</w:t>
      </w:r>
    </w:p>
    <w:p w14:paraId="291596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MOBTL1 5EEF 3390-3     2673</w:t>
      </w:r>
    </w:p>
    <w:p w14:paraId="3C44BD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MOBTE3 5EF0 3390-3     2674</w:t>
      </w:r>
    </w:p>
    <w:p w14:paraId="341981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MOBT58 5EF1 3390-3     2675</w:t>
      </w:r>
    </w:p>
    <w:p w14:paraId="519BEA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MOBT59 5EF2 3390-3     2676</w:t>
      </w:r>
    </w:p>
    <w:p w14:paraId="657292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MOBT02 5EF3 3390-3     2677</w:t>
      </w:r>
    </w:p>
    <w:p w14:paraId="776E7C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MOBT11 5EF4 3390-3     2678</w:t>
      </w:r>
    </w:p>
    <w:p w14:paraId="649AE1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MOBT12 5EF5 3390-3     2679</w:t>
      </w:r>
    </w:p>
    <w:p w14:paraId="24BE954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MOBT09 5EF6 3390-3     2680</w:t>
      </w:r>
    </w:p>
    <w:p w14:paraId="3E71BB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MOBT10 5EF7 3390-3     2681</w:t>
      </w:r>
    </w:p>
    <w:p w14:paraId="2C37EC7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MOBT15 5EF8 3390-3     2682</w:t>
      </w:r>
    </w:p>
    <w:p w14:paraId="7877C7C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MOBT16 5EF9 3390-3     2683</w:t>
      </w:r>
    </w:p>
    <w:p w14:paraId="263723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MOBTM2 5EFA 3390-3     2684</w:t>
      </w:r>
    </w:p>
    <w:p w14:paraId="2C4F92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MOBTM3 5EFB 3390-3     2685</w:t>
      </w:r>
    </w:p>
    <w:p w14:paraId="03C0CDA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MOBTM4 5EFC 3390-3     2686</w:t>
      </w:r>
    </w:p>
    <w:p w14:paraId="169E0B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MOBTM5 5EFD 3390-3     2687</w:t>
      </w:r>
    </w:p>
    <w:p w14:paraId="4834E82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MOBTM6 5EFE 3390-3     2688</w:t>
      </w:r>
    </w:p>
    <w:p w14:paraId="30BA73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MOBTE2 5EFF 3390-3     2689</w:t>
      </w:r>
    </w:p>
    <w:p w14:paraId="7BEB58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Z22DSS 5F00 3390-3     2690</w:t>
      </w:r>
    </w:p>
    <w:p w14:paraId="0EB56E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Z22SAE 5F01 3390-3     2691</w:t>
      </w:r>
    </w:p>
    <w:p w14:paraId="616901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HR01C1 5F02 3390-3     2692</w:t>
      </w:r>
    </w:p>
    <w:p w14:paraId="146D25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HR01L1 5F03 3390-3     2693</w:t>
      </w:r>
    </w:p>
    <w:p w14:paraId="3A43E6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HR01A1 5F04 3390-3     2694</w:t>
      </w:r>
    </w:p>
    <w:p w14:paraId="59F94D3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HR01A9 5F05 3390-3     2695</w:t>
      </w:r>
    </w:p>
    <w:p w14:paraId="4C14FB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HR01C0 5F06 3390-3     2696</w:t>
      </w:r>
    </w:p>
    <w:p w14:paraId="5BEFC5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HR01L0 5F07 3390-3     2697</w:t>
      </w:r>
    </w:p>
    <w:p w14:paraId="187FD1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HR01D5 5F08 3390-3     2698</w:t>
      </w:r>
    </w:p>
    <w:p w14:paraId="7AA6F98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HR01D6 5F09 3390-3     2699</w:t>
      </w:r>
    </w:p>
    <w:p w14:paraId="72C0639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HR01D7 5F0A 3390-3     2700</w:t>
      </w:r>
    </w:p>
    <w:p w14:paraId="59BABD0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HR01D8 5F0B 3390-3     2701</w:t>
      </w:r>
    </w:p>
    <w:p w14:paraId="6BF28F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HR01L4 5F0C 3390-3     2702</w:t>
      </w:r>
    </w:p>
    <w:p w14:paraId="537934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HR01L2 5F0D 3390-3     2703</w:t>
      </w:r>
    </w:p>
    <w:p w14:paraId="6BCD4E9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HR01A0 5F0E 3390-3     2704</w:t>
      </w:r>
    </w:p>
    <w:p w14:paraId="3E4D38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HR0131 5F0F 3390-3     2705</w:t>
      </w:r>
    </w:p>
    <w:p w14:paraId="338D7A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HR01A6 5F10 3390-3     2706</w:t>
      </w:r>
    </w:p>
    <w:p w14:paraId="55A4F0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HR01A7 5F11 3390-3     2707</w:t>
      </w:r>
    </w:p>
    <w:p w14:paraId="33A2FCE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HR01A4 5F12 3390-3     2708</w:t>
      </w:r>
    </w:p>
    <w:p w14:paraId="0ECD28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HR01A5 5F13 3390-3     2709</w:t>
      </w:r>
    </w:p>
    <w:p w14:paraId="6F9F1B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HR01A2 5F14 3390-3     2710</w:t>
      </w:r>
    </w:p>
    <w:p w14:paraId="45EAA6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HR01A3 5F15 3390-3     2711</w:t>
      </w:r>
    </w:p>
    <w:p w14:paraId="55FA52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HR01D9 5F16 3390-3     2712</w:t>
      </w:r>
    </w:p>
    <w:p w14:paraId="7F3BEEB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HR0100 5F17 3390-3     2713</w:t>
      </w:r>
    </w:p>
    <w:p w14:paraId="394294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HR01A8 5F18 3390-3     2714</w:t>
      </w:r>
    </w:p>
    <w:p w14:paraId="4A3EB2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BCZ057 6100 3390-9     2715</w:t>
      </w:r>
    </w:p>
    <w:p w14:paraId="625EEC0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BCZ058 6101 3390-9     2716</w:t>
      </w:r>
    </w:p>
    <w:p w14:paraId="6E914B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BCZ059 6102 3390-9     2717</w:t>
      </w:r>
    </w:p>
    <w:p w14:paraId="5708F1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BCZ060 6103 3390-9     2718</w:t>
      </w:r>
    </w:p>
    <w:p w14:paraId="0D1D94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BCZ061 6104 3390-9     2719</w:t>
      </w:r>
    </w:p>
    <w:p w14:paraId="42E24C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BCZ062 6105 3390-9     2720</w:t>
      </w:r>
    </w:p>
    <w:p w14:paraId="7E8C3E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BCZ063 6106 3390-9     2721</w:t>
      </w:r>
    </w:p>
    <w:p w14:paraId="6544B6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BCZ064 6107 3390-9     2722</w:t>
      </w:r>
    </w:p>
    <w:p w14:paraId="18207F6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BCZ065 6108 3390-9     2723</w:t>
      </w:r>
    </w:p>
    <w:p w14:paraId="31C3B4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BCZ066 6109 3390-9     2724</w:t>
      </w:r>
    </w:p>
    <w:p w14:paraId="3BEECEE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BCZ067 610A 3390-9     2725</w:t>
      </w:r>
    </w:p>
    <w:p w14:paraId="5383A0E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BCZ068 610B 3390-9     2726</w:t>
      </w:r>
    </w:p>
    <w:p w14:paraId="7BC067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BCZ069 610C 3390-9     2727</w:t>
      </w:r>
    </w:p>
    <w:p w14:paraId="1F4F92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BCZ070 610D 3390-9     2728</w:t>
      </w:r>
    </w:p>
    <w:p w14:paraId="4AB18CC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BCZ071 610E 3390-9     2729</w:t>
      </w:r>
    </w:p>
    <w:p w14:paraId="1871BF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BCZ072 610F 3390-9     2730</w:t>
      </w:r>
    </w:p>
    <w:p w14:paraId="5ECE4C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BCZ073 6110 3390-9     2731</w:t>
      </w:r>
    </w:p>
    <w:p w14:paraId="2B4F3C4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BCZ074 6111 3390-9     2732</w:t>
      </w:r>
    </w:p>
    <w:p w14:paraId="19C7C5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BCZ075 6112 3390-9     2733</w:t>
      </w:r>
    </w:p>
    <w:p w14:paraId="1FEF01A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BCZ076 6113 3390-9     2734</w:t>
      </w:r>
    </w:p>
    <w:p w14:paraId="2F1F4F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BCZ077 6114 3390-9     2735</w:t>
      </w:r>
    </w:p>
    <w:p w14:paraId="5F4A961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BCZ078 6115 3390-9     2736</w:t>
      </w:r>
    </w:p>
    <w:p w14:paraId="4B6C93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BCZ079 6116 3390-9     2737</w:t>
      </w:r>
    </w:p>
    <w:p w14:paraId="1F5211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BCZ080 6117 3390-9     2738</w:t>
      </w:r>
    </w:p>
    <w:p w14:paraId="2A63C8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BCZ081 6118 3390-9     2739</w:t>
      </w:r>
    </w:p>
    <w:p w14:paraId="5113A95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BCZ082 6119 3390-9     2740</w:t>
      </w:r>
    </w:p>
    <w:p w14:paraId="7A544F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BCZ083 611A 3390-9     2741</w:t>
      </w:r>
    </w:p>
    <w:p w14:paraId="0F8B82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BCZ084 611B 3390-9     2742</w:t>
      </w:r>
    </w:p>
    <w:p w14:paraId="760CF5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BCZ085 611C 3390-9     2743</w:t>
      </w:r>
    </w:p>
    <w:p w14:paraId="6A36C9D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BCZ086 611D 3390-9     2744</w:t>
      </w:r>
    </w:p>
    <w:p w14:paraId="52EA469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BCZ087 611E 3390-9     2745</w:t>
      </w:r>
    </w:p>
    <w:p w14:paraId="00A3415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BCZ088 611F 3390-9     2746</w:t>
      </w:r>
    </w:p>
    <w:p w14:paraId="120E4D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BCZ089 6120 3390-9     2747</w:t>
      </w:r>
    </w:p>
    <w:p w14:paraId="49B9FF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BCZ090 6121 3390-9     2748</w:t>
      </w:r>
    </w:p>
    <w:p w14:paraId="7F83827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BCZ091 6122 3390-9     2749</w:t>
      </w:r>
    </w:p>
    <w:p w14:paraId="73305F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BCZ092 6123 3390-9     2750</w:t>
      </w:r>
    </w:p>
    <w:p w14:paraId="21D5366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BCZ093 6124 3390-9     2751</w:t>
      </w:r>
    </w:p>
    <w:p w14:paraId="0B9564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BCZ094 6125 3390-9     2752</w:t>
      </w:r>
    </w:p>
    <w:p w14:paraId="7D3348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BCZ095 6126 3390-9     2753</w:t>
      </w:r>
    </w:p>
    <w:p w14:paraId="3381CB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BCZ096 6127 3390-9     2754</w:t>
      </w:r>
    </w:p>
    <w:p w14:paraId="1561E2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BCZ097 6128 3390-9     2755</w:t>
      </w:r>
    </w:p>
    <w:p w14:paraId="672ECC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BCZ098 6129 3390-9     2756</w:t>
      </w:r>
    </w:p>
    <w:p w14:paraId="0978DE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BCZ099 612A 3390-9     2757</w:t>
      </w:r>
    </w:p>
    <w:p w14:paraId="7D0D8F8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BCZ100 612B 3390-9     2758</w:t>
      </w:r>
    </w:p>
    <w:p w14:paraId="0C480E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BCZ101 612C 3390-9     2759</w:t>
      </w:r>
    </w:p>
    <w:p w14:paraId="43716E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BCZ102 612D 3390-9     2760</w:t>
      </w:r>
    </w:p>
    <w:p w14:paraId="71B058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BCZ103 612E 3390-9     2761</w:t>
      </w:r>
    </w:p>
    <w:p w14:paraId="154FCFF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BCZ104 612F 3390-9     2762</w:t>
      </w:r>
    </w:p>
    <w:p w14:paraId="31EA11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BCZ105 6130 3390-9     2763</w:t>
      </w:r>
    </w:p>
    <w:p w14:paraId="7BA181A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BCZ106 6131 3390-9     2764</w:t>
      </w:r>
    </w:p>
    <w:p w14:paraId="7DF8A8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BCZ107 6132 3390-9     2765</w:t>
      </w:r>
    </w:p>
    <w:p w14:paraId="476A202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BCZ108 6133 3390-9     2766</w:t>
      </w:r>
    </w:p>
    <w:p w14:paraId="4D602EC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BCZ109 6134 3390-9     2767</w:t>
      </w:r>
    </w:p>
    <w:p w14:paraId="7DEFE52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BCZ110 6135 3390-9     2768</w:t>
      </w:r>
    </w:p>
    <w:p w14:paraId="773801D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BCZ111 6136 3390-9     2769</w:t>
      </w:r>
    </w:p>
    <w:p w14:paraId="3AAB26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BCZ112 6137 3390-9     2770</w:t>
      </w:r>
    </w:p>
    <w:p w14:paraId="52ED88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BCZ113 6138 3390-9     2771</w:t>
      </w:r>
    </w:p>
    <w:p w14:paraId="7DA7CC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BCZ114 6139 3390-9     2772</w:t>
      </w:r>
    </w:p>
    <w:p w14:paraId="29609BF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BCZ115 613A 3390-9     2773</w:t>
      </w:r>
    </w:p>
    <w:p w14:paraId="7A4B33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BCZ116 613B 3390-9     2774</w:t>
      </w:r>
    </w:p>
    <w:p w14:paraId="31FE1C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BCZ117 613C 3390-9     2775</w:t>
      </w:r>
    </w:p>
    <w:p w14:paraId="7CA5952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BCZ118 613D 3390-9     2776</w:t>
      </w:r>
    </w:p>
    <w:p w14:paraId="775828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BCZ119 613E 3390-9     2777</w:t>
      </w:r>
    </w:p>
    <w:p w14:paraId="0C0552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BCZ120 613F 3390-9     2778</w:t>
      </w:r>
    </w:p>
    <w:p w14:paraId="4344ED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BCZ121 6140 3390-9     2779</w:t>
      </w:r>
    </w:p>
    <w:p w14:paraId="464B346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BCZ122 6141 3390-9     2780</w:t>
      </w:r>
    </w:p>
    <w:p w14:paraId="4E27477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BCZ123 6142 3390-9     2781</w:t>
      </w:r>
    </w:p>
    <w:p w14:paraId="53EC679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BCZ124 6143 3390-9     2782</w:t>
      </w:r>
    </w:p>
    <w:p w14:paraId="2F4F8F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BCZ125 6144 3390-9     2783</w:t>
      </w:r>
    </w:p>
    <w:p w14:paraId="1A51898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BCZ126 6145 3390-9     2784</w:t>
      </w:r>
    </w:p>
    <w:p w14:paraId="451517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BCZ127 6146 3390-9     2785</w:t>
      </w:r>
    </w:p>
    <w:p w14:paraId="552894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BCZ128 6147 3390-9     2786</w:t>
      </w:r>
    </w:p>
    <w:p w14:paraId="10DFD96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BCZ129 6148 3390-9     2787</w:t>
      </w:r>
    </w:p>
    <w:p w14:paraId="76A31E3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BCZ130 6149 3390-9     2788</w:t>
      </w:r>
    </w:p>
    <w:p w14:paraId="6ACB75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BCZ131 614A 3390-9     2789</w:t>
      </w:r>
    </w:p>
    <w:p w14:paraId="1A69A46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BCZ132 614B 3390-9     2790</w:t>
      </w:r>
    </w:p>
    <w:p w14:paraId="61D3BD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BCZ133 614C 3390-9     2791</w:t>
      </w:r>
    </w:p>
    <w:p w14:paraId="132C2E7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BCZ134 614D 3390-9     2792</w:t>
      </w:r>
    </w:p>
    <w:p w14:paraId="21001E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BCZ135 614E 3390-9     2793</w:t>
      </w:r>
    </w:p>
    <w:p w14:paraId="1CADF4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BCZ136 614F 3390-9     2794</w:t>
      </w:r>
    </w:p>
    <w:p w14:paraId="588902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BCZ137 6150 3390-9     2795</w:t>
      </w:r>
    </w:p>
    <w:p w14:paraId="1B3F3BD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BCZ138 6151 3390-9     2796</w:t>
      </w:r>
    </w:p>
    <w:p w14:paraId="63E673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BCZ139 6152 3390-9     2797</w:t>
      </w:r>
    </w:p>
    <w:p w14:paraId="1AE9E6A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BCZ140 6153 3390-9     2798</w:t>
      </w:r>
    </w:p>
    <w:p w14:paraId="1A42060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BCZ141 6154 3390-9     2799</w:t>
      </w:r>
    </w:p>
    <w:p w14:paraId="71EF37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BCZ142 6155 3390-9     2800</w:t>
      </w:r>
    </w:p>
    <w:p w14:paraId="0124AF5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BCZ143 6156 3390-9     2801</w:t>
      </w:r>
    </w:p>
    <w:p w14:paraId="776839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BCZ144 6157 3390-9     2802</w:t>
      </w:r>
    </w:p>
    <w:p w14:paraId="7474F45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BCZ145 6158 3390-9     2803</w:t>
      </w:r>
    </w:p>
    <w:p w14:paraId="45CDDD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BCZ146 6159 3390-9     2804</w:t>
      </w:r>
    </w:p>
    <w:p w14:paraId="05AC17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BCZ147 615A 3390-9     2805</w:t>
      </w:r>
    </w:p>
    <w:p w14:paraId="362127A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BCZ148 615B 3390-9     2806</w:t>
      </w:r>
    </w:p>
    <w:p w14:paraId="30FB8E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BCZ149 615C 3390-9     2807</w:t>
      </w:r>
    </w:p>
    <w:p w14:paraId="3D84AA9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BCZ150 615D 3390-9     2808</w:t>
      </w:r>
    </w:p>
    <w:p w14:paraId="25921D7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BCZ151 615E 3390-9     2809</w:t>
      </w:r>
    </w:p>
    <w:p w14:paraId="7181C65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BCZ152 615F 3390-9     2810</w:t>
      </w:r>
    </w:p>
    <w:p w14:paraId="1AA386A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BCZ153 6160 3390-9     2811</w:t>
      </w:r>
    </w:p>
    <w:p w14:paraId="0E705B7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BCZ154 6161 3390-9     2812</w:t>
      </w:r>
    </w:p>
    <w:p w14:paraId="077134E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BCZ155 6162 3390-9     2813</w:t>
      </w:r>
    </w:p>
    <w:p w14:paraId="1D06570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BCZ156 6163 3390-9     2814</w:t>
      </w:r>
    </w:p>
    <w:p w14:paraId="1744B53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BCZ157 6164 3390-9     2815</w:t>
      </w:r>
    </w:p>
    <w:p w14:paraId="41E85E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BCZ158 6165 3390-9     2816</w:t>
      </w:r>
    </w:p>
    <w:p w14:paraId="0A8554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BCZ159 6166 3390-9     2817</w:t>
      </w:r>
    </w:p>
    <w:p w14:paraId="381199F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BCZ160 6167 3390-9     2818</w:t>
      </w:r>
    </w:p>
    <w:p w14:paraId="164CDD3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BCZ161 6168 3390-9     2819</w:t>
      </w:r>
    </w:p>
    <w:p w14:paraId="1DCE84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BCZ162 6169 3390-9     2820</w:t>
      </w:r>
    </w:p>
    <w:p w14:paraId="16C4E5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BCZ163 616A 3390-9     2821</w:t>
      </w:r>
    </w:p>
    <w:p w14:paraId="1AB558F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BCZ164 616B 3390-9     2822</w:t>
      </w:r>
    </w:p>
    <w:p w14:paraId="3A23BBF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BCZ165 616C 3390-9     2823</w:t>
      </w:r>
    </w:p>
    <w:p w14:paraId="07EF260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BCZ166 616D 3390-9     2824</w:t>
      </w:r>
    </w:p>
    <w:p w14:paraId="7C92F44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BCZ167 616E 3390-9     2825</w:t>
      </w:r>
    </w:p>
    <w:p w14:paraId="2CB2D6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BCZ168 616F 3390-9     2826</w:t>
      </w:r>
    </w:p>
    <w:p w14:paraId="63ED5C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BCZ169 6170 3390-9     2827</w:t>
      </w:r>
    </w:p>
    <w:p w14:paraId="24076E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BCZ170 6171 3390-9     2828</w:t>
      </w:r>
    </w:p>
    <w:p w14:paraId="4C21085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BCZ171 6172 3390-9     2829</w:t>
      </w:r>
    </w:p>
    <w:p w14:paraId="2A4A2B2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BCZ172 6173 3390-9     2830</w:t>
      </w:r>
    </w:p>
    <w:p w14:paraId="7A6560E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BCZ173 6174 3390-9     2831</w:t>
      </w:r>
    </w:p>
    <w:p w14:paraId="1E44A9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BCZ174 6175 3390-9     2832</w:t>
      </w:r>
    </w:p>
    <w:p w14:paraId="4B3157E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BCZ175 6176 3390-9     2833</w:t>
      </w:r>
    </w:p>
    <w:p w14:paraId="3F0656B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BCZ176 6177 3390-9     2834</w:t>
      </w:r>
    </w:p>
    <w:p w14:paraId="713998D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BCZ177 6178 3390-9     2835</w:t>
      </w:r>
    </w:p>
    <w:p w14:paraId="49A9AC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BCZ178 6179 3390-9     2836</w:t>
      </w:r>
    </w:p>
    <w:p w14:paraId="0D3951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BCZ179 617A 3390-9     2837</w:t>
      </w:r>
    </w:p>
    <w:p w14:paraId="6AF0B8C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BCZ180 617B 3390-9     2838</w:t>
      </w:r>
    </w:p>
    <w:p w14:paraId="2FECD6C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BCZ181 617C 3390-9     2839</w:t>
      </w:r>
    </w:p>
    <w:p w14:paraId="2BF7495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BCZ182 617D 3390-9     2840</w:t>
      </w:r>
    </w:p>
    <w:p w14:paraId="48C61E7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BCZ183 617E 3390-9     2841</w:t>
      </w:r>
    </w:p>
    <w:p w14:paraId="738AD4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BCZ184 617F 3390-9     2842</w:t>
      </w:r>
    </w:p>
    <w:p w14:paraId="301870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BCZ185 6180 3390-9     2843</w:t>
      </w:r>
    </w:p>
    <w:p w14:paraId="34AC52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BCZ186 6181 3390-9     2844</w:t>
      </w:r>
    </w:p>
    <w:p w14:paraId="51E5AC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BCZ187 6182 3390-9     2845</w:t>
      </w:r>
    </w:p>
    <w:p w14:paraId="7323061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BCZ188 6183 3390-9     2846</w:t>
      </w:r>
    </w:p>
    <w:p w14:paraId="21ACB2F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BCZ189 6184 3390-9     2847</w:t>
      </w:r>
    </w:p>
    <w:p w14:paraId="795A59B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BCZ190 6185 3390-9     2848</w:t>
      </w:r>
    </w:p>
    <w:p w14:paraId="1A308C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BCZ191 6186 3390-9     2849</w:t>
      </w:r>
    </w:p>
    <w:p w14:paraId="5398A3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BCZ192 6187 3390-9     2850</w:t>
      </w:r>
    </w:p>
    <w:p w14:paraId="21C7F51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BCZ193 6188 3390-9     2851</w:t>
      </w:r>
    </w:p>
    <w:p w14:paraId="0F12B0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BCZ194 6189 3390-9     2852</w:t>
      </w:r>
    </w:p>
    <w:p w14:paraId="5B175CD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BCZ195 618A 3390-9     2853</w:t>
      </w:r>
    </w:p>
    <w:p w14:paraId="2A5135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BCZ196 618B 3390-9     2854</w:t>
      </w:r>
    </w:p>
    <w:p w14:paraId="08867B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BCZ197 618C 3390-9     2855</w:t>
      </w:r>
    </w:p>
    <w:p w14:paraId="2A335B4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BCZ198 618D 3390-9     2856</w:t>
      </w:r>
    </w:p>
    <w:p w14:paraId="0F41BDD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BCZ199 618E 3390-9     2857</w:t>
      </w:r>
    </w:p>
    <w:p w14:paraId="681D7F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BCZ200 618F 3390-9     2858</w:t>
      </w:r>
    </w:p>
    <w:p w14:paraId="4EB354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BCZ201 6190 3390-9     2859</w:t>
      </w:r>
    </w:p>
    <w:p w14:paraId="50B35FF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BCZ202 6191 3390-9     2860</w:t>
      </w:r>
    </w:p>
    <w:p w14:paraId="0C76066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BCZ203 6192 3390-9     2861</w:t>
      </w:r>
    </w:p>
    <w:p w14:paraId="26DFD48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BCZ204 6193 3390-9     2862</w:t>
      </w:r>
    </w:p>
    <w:p w14:paraId="73E889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BCZ205 6194 3390-9     2863</w:t>
      </w:r>
    </w:p>
    <w:p w14:paraId="3AF17F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BCZ206 6195 3390-9     2864</w:t>
      </w:r>
    </w:p>
    <w:p w14:paraId="5DA8A7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BCZ207 6196 3390-9     2865</w:t>
      </w:r>
    </w:p>
    <w:p w14:paraId="2A30D3F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BCZ208 6197 3390-9     2866</w:t>
      </w:r>
    </w:p>
    <w:p w14:paraId="2E4196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BCZ209 6198 3390-9     2867</w:t>
      </w:r>
    </w:p>
    <w:p w14:paraId="252C4E6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BCZ210 6199 3390-9     2868</w:t>
      </w:r>
    </w:p>
    <w:p w14:paraId="2FC906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BCZ211 619A 3390-9     2869</w:t>
      </w:r>
    </w:p>
    <w:p w14:paraId="4E0006F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BCZ212 619B 3390-9     2870</w:t>
      </w:r>
    </w:p>
    <w:p w14:paraId="7217A77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BCZ213 619C 3390-9     2871</w:t>
      </w:r>
    </w:p>
    <w:p w14:paraId="10805E7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BCZ214 619D 3390-9     2872</w:t>
      </w:r>
    </w:p>
    <w:p w14:paraId="27B5CEB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BCZ215 619E 3390-9     2873</w:t>
      </w:r>
    </w:p>
    <w:p w14:paraId="04C8B64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BCZ216 619F 3390-9     2874</w:t>
      </w:r>
    </w:p>
    <w:p w14:paraId="23065DB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BCZ217 61A0 3390-9     2875</w:t>
      </w:r>
    </w:p>
    <w:p w14:paraId="4645589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BCZ218 61A1 3390-9     2876</w:t>
      </w:r>
    </w:p>
    <w:p w14:paraId="6D63A9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BCZ219 61A2 3390-9     2877</w:t>
      </w:r>
    </w:p>
    <w:p w14:paraId="237942E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BCZ220 61A3 3390-9     2878</w:t>
      </w:r>
    </w:p>
    <w:p w14:paraId="7E0979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BCZ221 61A4 3390-9     2879</w:t>
      </w:r>
    </w:p>
    <w:p w14:paraId="4C92A9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BCZ222 61A5 3390-9     2880</w:t>
      </w:r>
    </w:p>
    <w:p w14:paraId="3179BF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BCZ223 61A6 3390-9     2881</w:t>
      </w:r>
    </w:p>
    <w:p w14:paraId="26A2CEA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BCZ224 61A7 3390-9     2882</w:t>
      </w:r>
    </w:p>
    <w:p w14:paraId="4EDFC03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BCZ225 61A8 3390-9     2883</w:t>
      </w:r>
    </w:p>
    <w:p w14:paraId="78DD60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BCZ226 61A9 3390-9     2884</w:t>
      </w:r>
    </w:p>
    <w:p w14:paraId="5FC4933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BCZ227 61AA 3390-9     2885</w:t>
      </w:r>
    </w:p>
    <w:p w14:paraId="13514B3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BCZ228 61AB 3390-9     2886</w:t>
      </w:r>
    </w:p>
    <w:p w14:paraId="30BFAF2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BCZ229 61AC 3390-9     2887</w:t>
      </w:r>
    </w:p>
    <w:p w14:paraId="44AF8F7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BCZ230 61AD 3390-9     2888</w:t>
      </w:r>
    </w:p>
    <w:p w14:paraId="1E206ED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BCZ231 61AE 3390-9     2889</w:t>
      </w:r>
    </w:p>
    <w:p w14:paraId="5D495CC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BCZ232 61AF 3390-9     2890</w:t>
      </w:r>
    </w:p>
    <w:p w14:paraId="62788E3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BCZ233 61B0 3390-9     2891</w:t>
      </w:r>
    </w:p>
    <w:p w14:paraId="45F3B0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BCZ234 61B1 3390-9     2892</w:t>
      </w:r>
    </w:p>
    <w:p w14:paraId="30B818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BCZ235 61B2 3390-9     2893</w:t>
      </w:r>
    </w:p>
    <w:p w14:paraId="219E7E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BCZ236 61B3 3390-9     2894</w:t>
      </w:r>
    </w:p>
    <w:p w14:paraId="5879E22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BCZ237 61B4 3390-9     2895</w:t>
      </w:r>
    </w:p>
    <w:p w14:paraId="56E51DB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BCZ238 61B5 3390-9     2896</w:t>
      </w:r>
    </w:p>
    <w:p w14:paraId="2EB2273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BCZ239 61B6 3390-9     2897</w:t>
      </w:r>
    </w:p>
    <w:p w14:paraId="039716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BCZ240 61B7 3390-9     2898</w:t>
      </w:r>
    </w:p>
    <w:p w14:paraId="565110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BCZ241 61B8 3390-9     2899</w:t>
      </w:r>
    </w:p>
    <w:p w14:paraId="7EDFD6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BCZ242 61B9 3390-9     2900</w:t>
      </w:r>
    </w:p>
    <w:p w14:paraId="6C23627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BCZ243 61BA 3390-9     2901</w:t>
      </w:r>
    </w:p>
    <w:p w14:paraId="2485AD2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BCZ244 61BB 3390-9     2902</w:t>
      </w:r>
    </w:p>
    <w:p w14:paraId="37515C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BCZ245 61BC 3390-9     2903</w:t>
      </w:r>
    </w:p>
    <w:p w14:paraId="4756B3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BCZ246 61BD 3390-9     2904</w:t>
      </w:r>
    </w:p>
    <w:p w14:paraId="643CB1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BCZ247 61BE 3390-9     2905</w:t>
      </w:r>
    </w:p>
    <w:p w14:paraId="077B799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BCZ248 61BF 3390-9     2906</w:t>
      </w:r>
    </w:p>
    <w:p w14:paraId="26F3D5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BCZ249 61C0 3390-9     2907</w:t>
      </w:r>
    </w:p>
    <w:p w14:paraId="7340DC4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BCZ250 61C1 3390-9     2908</w:t>
      </w:r>
    </w:p>
    <w:p w14:paraId="1A4EEB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BCZ251 61C2 3390-9     2909</w:t>
      </w:r>
    </w:p>
    <w:p w14:paraId="60A5D7A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BCZ252 61C3 3390-9     2910</w:t>
      </w:r>
    </w:p>
    <w:p w14:paraId="554E934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BCZ253 61C4 3390-9     2911</w:t>
      </w:r>
    </w:p>
    <w:p w14:paraId="42750FC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BCZ254 61C5 3390-9     2912</w:t>
      </w:r>
    </w:p>
    <w:p w14:paraId="1FEBA20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BCZ255 61C6 3390-9     2913</w:t>
      </w:r>
    </w:p>
    <w:p w14:paraId="2DB3EB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BCZ256 61C7 3390-9     2914</w:t>
      </w:r>
    </w:p>
    <w:p w14:paraId="6A4EB78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BCZ257 61C8 3390-9     2915</w:t>
      </w:r>
    </w:p>
    <w:p w14:paraId="68E4B97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BCZ258 61C9 3390-9     2916</w:t>
      </w:r>
    </w:p>
    <w:p w14:paraId="29AD211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BCZ259 61CA 3390-9     2917</w:t>
      </w:r>
    </w:p>
    <w:p w14:paraId="71DB550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BCZ260 61CB 3390-9     2918</w:t>
      </w:r>
    </w:p>
    <w:p w14:paraId="065A00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BCZ261 61CC 3390-9     2919</w:t>
      </w:r>
    </w:p>
    <w:p w14:paraId="45CE49D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BCZ262 61CD 3390-9     2920</w:t>
      </w:r>
    </w:p>
    <w:p w14:paraId="15F4399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BCZ263 61CE 3390-9     2921</w:t>
      </w:r>
    </w:p>
    <w:p w14:paraId="55531AD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BCZ264 61CF 3390-9     2922</w:t>
      </w:r>
    </w:p>
    <w:p w14:paraId="7038BB8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BCZ265 61D0 3390-9     2923</w:t>
      </w:r>
    </w:p>
    <w:p w14:paraId="4B7E668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BCZ266 61D1 3390-9     2924</w:t>
      </w:r>
    </w:p>
    <w:p w14:paraId="4B30566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BCZ267 61D2 3390-9     2925</w:t>
      </w:r>
    </w:p>
    <w:p w14:paraId="1870B0C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BCZ268 61D3 3390-9     2926</w:t>
      </w:r>
    </w:p>
    <w:p w14:paraId="363B5F1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BCZ269 61D4 3390-9     2927</w:t>
      </w:r>
    </w:p>
    <w:p w14:paraId="1EBC058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BCZ270 61D5 3390-9     2928</w:t>
      </w:r>
    </w:p>
    <w:p w14:paraId="2E2C851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BCZ271 61D6 3390-9     2929</w:t>
      </w:r>
    </w:p>
    <w:p w14:paraId="7CFA07D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BCZ272 61D7 3390-9     2930</w:t>
      </w:r>
    </w:p>
    <w:p w14:paraId="1F0C7A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BCZ273 61D8 3390-9     2931</w:t>
      </w:r>
    </w:p>
    <w:p w14:paraId="3CC7831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BCZ274 61D9 3390-9     2932</w:t>
      </w:r>
    </w:p>
    <w:p w14:paraId="4CFDD95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BCZ275 61DA 3390-9     2933</w:t>
      </w:r>
    </w:p>
    <w:p w14:paraId="41877E0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BCZ276 61DB 3390-9     2934</w:t>
      </w:r>
    </w:p>
    <w:p w14:paraId="05F9A3F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BCZ277 61DC 3390-9     2935</w:t>
      </w:r>
    </w:p>
    <w:p w14:paraId="5513E5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BCZ278 61DD 3390-9     2936</w:t>
      </w:r>
    </w:p>
    <w:p w14:paraId="775E87A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BCZ279 61DE 3390-9     2937</w:t>
      </w:r>
    </w:p>
    <w:p w14:paraId="00878D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BCZ280 61DF 3390-9     2938</w:t>
      </w:r>
    </w:p>
    <w:p w14:paraId="6B5D939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BCZ281 61E0 3390-9     2939</w:t>
      </w:r>
    </w:p>
    <w:p w14:paraId="7FF412C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BCZ282 61E1 3390-9     2940</w:t>
      </w:r>
    </w:p>
    <w:p w14:paraId="518112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BCZ283 61E2 3390-9     2941</w:t>
      </w:r>
    </w:p>
    <w:p w14:paraId="5FA2C6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BCZ284 61E3 3390-9     2942</w:t>
      </w:r>
    </w:p>
    <w:p w14:paraId="02997BE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BCZ285 61E4 3390-9     2943</w:t>
      </w:r>
    </w:p>
    <w:p w14:paraId="5533E2D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BCZ286 61E5 3390-9     2944</w:t>
      </w:r>
    </w:p>
    <w:p w14:paraId="4291AD8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BCZ287 61E6 3390-9     2945</w:t>
      </w:r>
    </w:p>
    <w:p w14:paraId="69BB85C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BCZ288 61E7 3390-9     2946</w:t>
      </w:r>
    </w:p>
    <w:p w14:paraId="5A0762A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BCZ289 61E8 3390-9     2947</w:t>
      </w:r>
    </w:p>
    <w:p w14:paraId="685F9DB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BCZ290 61E9 3390-9     2948</w:t>
      </w:r>
    </w:p>
    <w:p w14:paraId="37317C0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BCZ291 61EA 3390-9     2949</w:t>
      </w:r>
    </w:p>
    <w:p w14:paraId="006FBB2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BCZ292 61EB 3390-9     2950</w:t>
      </w:r>
    </w:p>
    <w:p w14:paraId="596BEA9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BCZ293 61EC 3390-9     2951</w:t>
      </w:r>
    </w:p>
    <w:p w14:paraId="1C135C6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BCZ294 61ED 3390-9     2952</w:t>
      </w:r>
    </w:p>
    <w:p w14:paraId="2DCCAD8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BCZ295 61EE 3390-9     2953</w:t>
      </w:r>
    </w:p>
    <w:p w14:paraId="202A63F9"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BCZ296 61EF 3390-9     2954</w:t>
      </w:r>
    </w:p>
    <w:p w14:paraId="1549FCF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BCZ297 61F0 3390-9     2955</w:t>
      </w:r>
    </w:p>
    <w:p w14:paraId="527A110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BCZ298 61F1 3390-9     2956</w:t>
      </w:r>
    </w:p>
    <w:p w14:paraId="2FEB309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BCZ299 61F2 3390-9     2957</w:t>
      </w:r>
    </w:p>
    <w:p w14:paraId="6CB34FB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BCZ300 61F3 3390-9     2958</w:t>
      </w:r>
    </w:p>
    <w:p w14:paraId="36070BC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BCZ301 61F4 3390-9     2959</w:t>
      </w:r>
    </w:p>
    <w:p w14:paraId="475BD6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BCZ302 61F5 3390-9     2960</w:t>
      </w:r>
    </w:p>
    <w:p w14:paraId="294FBD8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BCZ303 61F6 3390-9     2961</w:t>
      </w:r>
    </w:p>
    <w:p w14:paraId="732594B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BCZ304 61F7 3390-9     2962</w:t>
      </w:r>
    </w:p>
    <w:p w14:paraId="03C719A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BCZ305 61F8 3390-9     2963</w:t>
      </w:r>
    </w:p>
    <w:p w14:paraId="083102F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BCZ306 61F9 3390-9     2964</w:t>
      </w:r>
    </w:p>
    <w:p w14:paraId="5B4AFCD7"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BCZ307 61FA 3390-9     2965</w:t>
      </w:r>
    </w:p>
    <w:p w14:paraId="66D2B8C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BCZ308 61FB 3390-9     2966</w:t>
      </w:r>
    </w:p>
    <w:p w14:paraId="3D07304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BCZ309 61FC 3390-9     2967</w:t>
      </w:r>
    </w:p>
    <w:p w14:paraId="57D44EB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BCZ310 61FD 3390-9     2968</w:t>
      </w:r>
    </w:p>
    <w:p w14:paraId="06DD89E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BCZ311 62A0 3390-9     2969</w:t>
      </w:r>
    </w:p>
    <w:p w14:paraId="7C00CD5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BCZ312 62A1 3390-9     2970</w:t>
      </w:r>
    </w:p>
    <w:p w14:paraId="45D3768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BCZ313 62A2 3390-9     2971</w:t>
      </w:r>
    </w:p>
    <w:p w14:paraId="5C77CC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BCZ314 62A3 3390-9     2972</w:t>
      </w:r>
    </w:p>
    <w:p w14:paraId="7AE0A2B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BCZ315 62A4 3390-9     2973</w:t>
      </w:r>
    </w:p>
    <w:p w14:paraId="16CFA53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BCZ316 62A5 3390-9     2974</w:t>
      </w:r>
    </w:p>
    <w:p w14:paraId="370316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BCZ317 62A6 3390-9     2975</w:t>
      </w:r>
    </w:p>
    <w:p w14:paraId="0C74212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BCZ318 62A7 3390-9     2976</w:t>
      </w:r>
    </w:p>
    <w:p w14:paraId="5E291EC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BCZ319 62A8 3390-9     2977</w:t>
      </w:r>
    </w:p>
    <w:p w14:paraId="6A8F707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BCZ320 62A9 3390-9     2978</w:t>
      </w:r>
    </w:p>
    <w:p w14:paraId="1BD9945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BCZ321 62AA 3390-9     2979</w:t>
      </w:r>
    </w:p>
    <w:p w14:paraId="051BA5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BCZ322 62AB 3390-9     2980</w:t>
      </w:r>
    </w:p>
    <w:p w14:paraId="109C2FE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BCZ323 62AC 3390-9     2981</w:t>
      </w:r>
    </w:p>
    <w:p w14:paraId="52E5624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BCZ324 62AD 3390-9     2982</w:t>
      </w:r>
    </w:p>
    <w:p w14:paraId="44F7A5E4"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BCZ325 62AE 3390-9     2983</w:t>
      </w:r>
    </w:p>
    <w:p w14:paraId="6BA3F7D6"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BCZ326 62AF 3390-9     2984</w:t>
      </w:r>
    </w:p>
    <w:p w14:paraId="0C67CF0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BCZ327 62B0 3390-9     2985</w:t>
      </w:r>
    </w:p>
    <w:p w14:paraId="057EAE0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BCZ328 62B1 3390-9     2986</w:t>
      </w:r>
    </w:p>
    <w:p w14:paraId="67E795B0"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BCZ329 62B2 3390-9     2987</w:t>
      </w:r>
    </w:p>
    <w:p w14:paraId="3A667BE5"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lastRenderedPageBreak/>
        <w:t>BCZ330 62B3 3390-9     2988</w:t>
      </w:r>
    </w:p>
    <w:p w14:paraId="08ABDCC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BCZ331 62B4 3390-9     2989</w:t>
      </w:r>
    </w:p>
    <w:p w14:paraId="444291C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BCZ332 62BA 3390-9     2990</w:t>
      </w:r>
    </w:p>
    <w:p w14:paraId="48DFF31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BCZ333 62BB 3390-9     2991</w:t>
      </w:r>
    </w:p>
    <w:p w14:paraId="527E554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BCZ334 62BC 3390-9     2992</w:t>
      </w:r>
    </w:p>
    <w:p w14:paraId="5399A7E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BCZ335 62BD 3390-9     2993</w:t>
      </w:r>
    </w:p>
    <w:p w14:paraId="48CA59F3"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BCZ336 62BE 3390-9     2994</w:t>
      </w:r>
    </w:p>
    <w:p w14:paraId="15E998BF"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HR01D1 63F4 3390-9     2995</w:t>
      </w:r>
    </w:p>
    <w:p w14:paraId="3D95863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HR01L3 63F5 3390-9     2996</w:t>
      </w:r>
    </w:p>
    <w:p w14:paraId="2C4AD9FA"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HR01L5 63F6 3390-9     2997</w:t>
      </w:r>
    </w:p>
    <w:p w14:paraId="4E99182C"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HR0132 63F7 3390-9     2998</w:t>
      </w:r>
    </w:p>
    <w:p w14:paraId="62412D5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HR0133 63F8 3390-9     2999</w:t>
      </w:r>
    </w:p>
    <w:p w14:paraId="79756F3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HR0134 63F9 3390-9     3000</w:t>
      </w:r>
    </w:p>
    <w:p w14:paraId="29399B68"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HR0135 63FA 3390-9     3001</w:t>
      </w:r>
    </w:p>
    <w:p w14:paraId="220B9E41"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HR01D0 63FB 3390-9     3002</w:t>
      </w:r>
    </w:p>
    <w:p w14:paraId="32C2E34E"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HR01D2 63FC 3390-9     3003</w:t>
      </w:r>
    </w:p>
    <w:p w14:paraId="7996E9F2"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HR01D3 63FD 3390-9     3004</w:t>
      </w:r>
    </w:p>
    <w:p w14:paraId="2D99D51D"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HR01D4 63FE 3390-9     3005</w:t>
      </w:r>
    </w:p>
    <w:p w14:paraId="0191781B" w14:textId="77777777" w:rsidR="005C0E2D" w:rsidRPr="005C0E2D" w:rsidRDefault="005C0E2D" w:rsidP="005C0E2D">
      <w:pPr>
        <w:pStyle w:val="ListParagraph"/>
        <w:numPr>
          <w:ilvl w:val="0"/>
          <w:numId w:val="3"/>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4"/>
          <w:szCs w:val="24"/>
        </w:rPr>
      </w:pPr>
      <w:r w:rsidRPr="005C0E2D">
        <w:rPr>
          <w:rFonts w:ascii="Consolas" w:eastAsia="Times New Roman" w:hAnsi="Consolas" w:cs="Courier New"/>
          <w:color w:val="000000"/>
          <w:sz w:val="24"/>
          <w:szCs w:val="24"/>
        </w:rPr>
        <w:t>HR0110 63FF 3390-9     3006</w:t>
      </w:r>
    </w:p>
    <w:p w14:paraId="4BB9591E" w14:textId="77777777" w:rsidR="00CE2739" w:rsidRDefault="00CE2739" w:rsidP="00CE2739">
      <w:pPr>
        <w:spacing w:after="0" w:line="240" w:lineRule="auto"/>
        <w:rPr>
          <w:b/>
          <w:bCs/>
          <w:sz w:val="24"/>
          <w:szCs w:val="24"/>
        </w:rPr>
      </w:pPr>
    </w:p>
    <w:p w14:paraId="7FF593D3" w14:textId="77777777" w:rsidR="005C0E2D" w:rsidRPr="00DF13FF" w:rsidRDefault="005C0E2D" w:rsidP="00EA5059">
      <w:pPr>
        <w:pStyle w:val="Heading2"/>
        <w:rPr>
          <w:sz w:val="44"/>
          <w:szCs w:val="44"/>
        </w:rPr>
      </w:pPr>
      <w:bookmarkStart w:id="1" w:name="_Toc195263638"/>
      <w:r w:rsidRPr="00DF13FF">
        <w:rPr>
          <w:sz w:val="44"/>
          <w:szCs w:val="44"/>
        </w:rPr>
        <w:t>OFFSITED Instructions:</w:t>
      </w:r>
      <w:bookmarkEnd w:id="1"/>
    </w:p>
    <w:p w14:paraId="0B351571" w14:textId="77777777" w:rsidR="005C0E2D" w:rsidRPr="005C0E2D" w:rsidRDefault="005C0E2D" w:rsidP="005C0E2D">
      <w:pPr>
        <w:spacing w:after="0" w:line="240" w:lineRule="auto"/>
        <w:ind w:left="720"/>
        <w:rPr>
          <w:b/>
          <w:bCs/>
          <w:sz w:val="24"/>
          <w:szCs w:val="24"/>
        </w:rPr>
      </w:pPr>
      <w:r w:rsidRPr="005C0E2D">
        <w:rPr>
          <w:b/>
          <w:bCs/>
          <w:sz w:val="24"/>
          <w:szCs w:val="24"/>
          <w:highlight w:val="yellow"/>
        </w:rPr>
        <w:t xml:space="preserve">(1) Change #### to model9 device and SC#### to </w:t>
      </w:r>
      <w:proofErr w:type="spellStart"/>
      <w:r w:rsidRPr="005C0E2D">
        <w:rPr>
          <w:b/>
          <w:bCs/>
          <w:sz w:val="24"/>
          <w:szCs w:val="24"/>
          <w:highlight w:val="yellow"/>
        </w:rPr>
        <w:t>volser</w:t>
      </w:r>
      <w:proofErr w:type="spellEnd"/>
      <w:r w:rsidRPr="005C0E2D">
        <w:rPr>
          <w:b/>
          <w:bCs/>
          <w:sz w:val="24"/>
          <w:szCs w:val="24"/>
          <w:highlight w:val="yellow"/>
        </w:rPr>
        <w:t xml:space="preserve"> submit $01INIT</w:t>
      </w:r>
    </w:p>
    <w:p w14:paraId="0E845969" w14:textId="77777777" w:rsidR="005C0E2D" w:rsidRPr="005C0E2D" w:rsidRDefault="005C0E2D" w:rsidP="005C0E2D">
      <w:pPr>
        <w:spacing w:after="0" w:line="240" w:lineRule="auto"/>
        <w:ind w:left="720"/>
        <w:rPr>
          <w:sz w:val="24"/>
          <w:szCs w:val="24"/>
        </w:rPr>
      </w:pPr>
      <w:r w:rsidRPr="005C0E2D">
        <w:rPr>
          <w:sz w:val="24"/>
          <w:szCs w:val="24"/>
        </w:rPr>
        <w:t>//$01INIT JOB ,'INIT',CLASS=Z,MSGCLASS=H</w:t>
      </w:r>
    </w:p>
    <w:p w14:paraId="0666BDF5" w14:textId="77777777" w:rsidR="005C0E2D" w:rsidRPr="005C0E2D" w:rsidRDefault="005C0E2D" w:rsidP="005C0E2D">
      <w:pPr>
        <w:spacing w:after="0" w:line="240" w:lineRule="auto"/>
        <w:ind w:left="720"/>
        <w:rPr>
          <w:sz w:val="24"/>
          <w:szCs w:val="24"/>
        </w:rPr>
      </w:pPr>
      <w:r w:rsidRPr="005C0E2D">
        <w:rPr>
          <w:sz w:val="24"/>
          <w:szCs w:val="24"/>
        </w:rPr>
        <w:t>// EXEC PGM=ICKDSF</w:t>
      </w:r>
    </w:p>
    <w:p w14:paraId="2E9204F2" w14:textId="77777777" w:rsidR="005C0E2D" w:rsidRPr="005C0E2D" w:rsidRDefault="005C0E2D" w:rsidP="005C0E2D">
      <w:pPr>
        <w:spacing w:after="0" w:line="240" w:lineRule="auto"/>
        <w:ind w:left="720"/>
        <w:rPr>
          <w:sz w:val="24"/>
          <w:szCs w:val="24"/>
        </w:rPr>
      </w:pPr>
      <w:r w:rsidRPr="005C0E2D">
        <w:rPr>
          <w:sz w:val="24"/>
          <w:szCs w:val="24"/>
        </w:rPr>
        <w:t>//SYSPRINT DD SYSOUT=*</w:t>
      </w:r>
    </w:p>
    <w:p w14:paraId="32D48072" w14:textId="77777777" w:rsidR="005C0E2D" w:rsidRPr="005C0E2D" w:rsidRDefault="005C0E2D" w:rsidP="005C0E2D">
      <w:pPr>
        <w:spacing w:after="0" w:line="240" w:lineRule="auto"/>
        <w:ind w:left="720"/>
        <w:rPr>
          <w:sz w:val="24"/>
          <w:szCs w:val="24"/>
        </w:rPr>
      </w:pPr>
      <w:r w:rsidRPr="005C0E2D">
        <w:rPr>
          <w:sz w:val="24"/>
          <w:szCs w:val="24"/>
        </w:rPr>
        <w:t xml:space="preserve"> INIT UNIT(####) VFY(SC####) VOLID(EMERZ1) VTOC(0,1,30) PURGE</w:t>
      </w:r>
    </w:p>
    <w:p w14:paraId="1D5068A9" w14:textId="77777777" w:rsidR="005C0E2D" w:rsidRPr="005C0E2D" w:rsidRDefault="005C0E2D" w:rsidP="005C0E2D">
      <w:pPr>
        <w:spacing w:after="0" w:line="240" w:lineRule="auto"/>
        <w:ind w:left="720"/>
        <w:rPr>
          <w:sz w:val="24"/>
          <w:szCs w:val="24"/>
        </w:rPr>
      </w:pPr>
    </w:p>
    <w:p w14:paraId="30CBEDAB" w14:textId="77777777" w:rsidR="005C0E2D" w:rsidRPr="005C0E2D" w:rsidRDefault="005C0E2D" w:rsidP="005C0E2D">
      <w:pPr>
        <w:spacing w:after="0" w:line="240" w:lineRule="auto"/>
        <w:ind w:left="720"/>
        <w:rPr>
          <w:b/>
          <w:bCs/>
          <w:sz w:val="24"/>
          <w:szCs w:val="24"/>
        </w:rPr>
      </w:pPr>
      <w:r w:rsidRPr="005C0E2D">
        <w:rPr>
          <w:sz w:val="24"/>
          <w:szCs w:val="24"/>
        </w:rPr>
        <w:t xml:space="preserve"> </w:t>
      </w:r>
      <w:r w:rsidRPr="005C0E2D">
        <w:rPr>
          <w:b/>
          <w:bCs/>
          <w:sz w:val="24"/>
          <w:szCs w:val="24"/>
          <w:highlight w:val="yellow"/>
        </w:rPr>
        <w:t>(2) vary #### online and submit $02KEYD</w:t>
      </w:r>
    </w:p>
    <w:p w14:paraId="1A697D89" w14:textId="77777777" w:rsidR="005C0E2D" w:rsidRPr="005C0E2D" w:rsidRDefault="005C0E2D" w:rsidP="005C0E2D">
      <w:pPr>
        <w:spacing w:after="0" w:line="240" w:lineRule="auto"/>
        <w:ind w:left="720"/>
        <w:rPr>
          <w:sz w:val="24"/>
          <w:szCs w:val="24"/>
        </w:rPr>
      </w:pPr>
      <w:r w:rsidRPr="005C0E2D">
        <w:rPr>
          <w:sz w:val="24"/>
          <w:szCs w:val="24"/>
        </w:rPr>
        <w:t>//$02KEYD JOB MVS,'DR Recovery',</w:t>
      </w:r>
    </w:p>
    <w:p w14:paraId="5C019E06" w14:textId="77777777" w:rsidR="005C0E2D" w:rsidRPr="005C0E2D" w:rsidRDefault="005C0E2D" w:rsidP="005C0E2D">
      <w:pPr>
        <w:spacing w:after="0" w:line="240" w:lineRule="auto"/>
        <w:ind w:left="720"/>
        <w:rPr>
          <w:sz w:val="24"/>
          <w:szCs w:val="24"/>
        </w:rPr>
      </w:pPr>
      <w:r w:rsidRPr="005C0E2D">
        <w:rPr>
          <w:sz w:val="24"/>
          <w:szCs w:val="24"/>
        </w:rPr>
        <w:t>// COND=(5,LT),</w:t>
      </w:r>
    </w:p>
    <w:p w14:paraId="4518414B" w14:textId="77777777" w:rsidR="005C0E2D" w:rsidRPr="005C0E2D" w:rsidRDefault="005C0E2D" w:rsidP="005C0E2D">
      <w:pPr>
        <w:spacing w:after="0" w:line="240" w:lineRule="auto"/>
        <w:ind w:left="720"/>
        <w:rPr>
          <w:sz w:val="24"/>
          <w:szCs w:val="24"/>
        </w:rPr>
      </w:pPr>
      <w:r w:rsidRPr="005C0E2D">
        <w:rPr>
          <w:sz w:val="24"/>
          <w:szCs w:val="24"/>
        </w:rPr>
        <w:t>// CLASS=Z,MSGCLASS=H,TYPRUN=HOLD</w:t>
      </w:r>
    </w:p>
    <w:p w14:paraId="4E8DB06A" w14:textId="77777777" w:rsidR="005C0E2D" w:rsidRPr="005C0E2D" w:rsidRDefault="005C0E2D" w:rsidP="005C0E2D">
      <w:pPr>
        <w:spacing w:after="0" w:line="240" w:lineRule="auto"/>
        <w:ind w:left="720"/>
        <w:rPr>
          <w:sz w:val="24"/>
          <w:szCs w:val="24"/>
        </w:rPr>
      </w:pPr>
      <w:r w:rsidRPr="005C0E2D">
        <w:rPr>
          <w:sz w:val="24"/>
          <w:szCs w:val="24"/>
        </w:rPr>
        <w:t>//*</w:t>
      </w:r>
    </w:p>
    <w:p w14:paraId="2CB5A801" w14:textId="77777777" w:rsidR="005C0E2D" w:rsidRPr="005C0E2D" w:rsidRDefault="005C0E2D" w:rsidP="005C0E2D">
      <w:pPr>
        <w:spacing w:after="0" w:line="240" w:lineRule="auto"/>
        <w:ind w:left="720"/>
        <w:rPr>
          <w:sz w:val="24"/>
          <w:szCs w:val="24"/>
        </w:rPr>
      </w:pPr>
      <w:r w:rsidRPr="005C0E2D">
        <w:rPr>
          <w:sz w:val="24"/>
          <w:szCs w:val="24"/>
        </w:rPr>
        <w:t>//*= START SYSR.JCLLIB($02KEYD) =======================================</w:t>
      </w:r>
    </w:p>
    <w:p w14:paraId="4FFAEB81" w14:textId="77777777" w:rsidR="005C0E2D" w:rsidRPr="005C0E2D" w:rsidRDefault="005C0E2D" w:rsidP="005C0E2D">
      <w:pPr>
        <w:spacing w:after="0" w:line="240" w:lineRule="auto"/>
        <w:ind w:left="720"/>
        <w:rPr>
          <w:sz w:val="24"/>
          <w:szCs w:val="24"/>
        </w:rPr>
      </w:pPr>
      <w:r w:rsidRPr="005C0E2D">
        <w:rPr>
          <w:sz w:val="24"/>
          <w:szCs w:val="24"/>
        </w:rPr>
        <w:t xml:space="preserve">//$02KEYD  EXEC PGM=ADRDSSU            or SILO   for LA* </w:t>
      </w:r>
      <w:proofErr w:type="spellStart"/>
      <w:r w:rsidRPr="005C0E2D">
        <w:rPr>
          <w:sz w:val="24"/>
          <w:szCs w:val="24"/>
        </w:rPr>
        <w:t>volser</w:t>
      </w:r>
      <w:proofErr w:type="spellEnd"/>
    </w:p>
    <w:p w14:paraId="68299618" w14:textId="77777777" w:rsidR="005C0E2D" w:rsidRPr="005C0E2D" w:rsidRDefault="005C0E2D" w:rsidP="005C0E2D">
      <w:pPr>
        <w:spacing w:after="0" w:line="240" w:lineRule="auto"/>
        <w:ind w:left="720"/>
        <w:rPr>
          <w:sz w:val="24"/>
          <w:szCs w:val="24"/>
        </w:rPr>
      </w:pPr>
      <w:r w:rsidRPr="005C0E2D">
        <w:rPr>
          <w:sz w:val="24"/>
          <w:szCs w:val="24"/>
        </w:rPr>
        <w:t>//* do not change next two lines - auto-update daily</w:t>
      </w:r>
    </w:p>
    <w:p w14:paraId="1E6FF595" w14:textId="77777777" w:rsidR="005C0E2D" w:rsidRPr="005C0E2D" w:rsidRDefault="005C0E2D" w:rsidP="005C0E2D">
      <w:pPr>
        <w:spacing w:after="0" w:line="240" w:lineRule="auto"/>
        <w:ind w:left="720"/>
        <w:rPr>
          <w:sz w:val="24"/>
          <w:szCs w:val="24"/>
        </w:rPr>
      </w:pPr>
      <w:r w:rsidRPr="005C0E2D">
        <w:rPr>
          <w:sz w:val="24"/>
          <w:szCs w:val="24"/>
        </w:rPr>
        <w:t>//IN DD UNIT=T9840C,LABEL=(3,SL),VOL=(SER=LA4537),      04/11/25_020627 UPVOLSER</w:t>
      </w:r>
    </w:p>
    <w:p w14:paraId="482D06F5" w14:textId="77777777" w:rsidR="005C0E2D" w:rsidRPr="005C0E2D" w:rsidRDefault="005C0E2D" w:rsidP="005C0E2D">
      <w:pPr>
        <w:spacing w:after="0" w:line="240" w:lineRule="auto"/>
        <w:ind w:left="720"/>
        <w:rPr>
          <w:sz w:val="24"/>
          <w:szCs w:val="24"/>
        </w:rPr>
      </w:pPr>
      <w:r w:rsidRPr="005C0E2D">
        <w:rPr>
          <w:sz w:val="24"/>
          <w:szCs w:val="24"/>
        </w:rPr>
        <w:t>// DISP=SHR,DSN=SYS2.DUMP.LIST</w:t>
      </w:r>
    </w:p>
    <w:p w14:paraId="0270B6D4" w14:textId="77777777" w:rsidR="005C0E2D" w:rsidRPr="005C0E2D" w:rsidRDefault="005C0E2D" w:rsidP="005C0E2D">
      <w:pPr>
        <w:spacing w:after="0" w:line="240" w:lineRule="auto"/>
        <w:ind w:left="720"/>
        <w:rPr>
          <w:sz w:val="24"/>
          <w:szCs w:val="24"/>
        </w:rPr>
      </w:pPr>
      <w:r w:rsidRPr="005C0E2D">
        <w:rPr>
          <w:sz w:val="24"/>
          <w:szCs w:val="24"/>
        </w:rPr>
        <w:t>//SYSPRINT DD SYSOUT=*</w:t>
      </w:r>
    </w:p>
    <w:p w14:paraId="3922A3FB" w14:textId="77777777" w:rsidR="005C0E2D" w:rsidRPr="005C0E2D" w:rsidRDefault="005C0E2D" w:rsidP="005C0E2D">
      <w:pPr>
        <w:spacing w:after="0" w:line="240" w:lineRule="auto"/>
        <w:ind w:left="720"/>
        <w:rPr>
          <w:sz w:val="24"/>
          <w:szCs w:val="24"/>
        </w:rPr>
      </w:pPr>
      <w:r w:rsidRPr="005C0E2D">
        <w:rPr>
          <w:sz w:val="24"/>
          <w:szCs w:val="24"/>
        </w:rPr>
        <w:t xml:space="preserve"> REST CAT ODY(EMERZ1) IDD(IN) DS(INCL( -</w:t>
      </w:r>
    </w:p>
    <w:p w14:paraId="00F99A2C" w14:textId="77777777" w:rsidR="005C0E2D" w:rsidRPr="005C0E2D" w:rsidRDefault="005C0E2D" w:rsidP="005C0E2D">
      <w:pPr>
        <w:spacing w:after="0" w:line="240" w:lineRule="auto"/>
        <w:ind w:left="720"/>
        <w:rPr>
          <w:sz w:val="24"/>
          <w:szCs w:val="24"/>
        </w:rPr>
      </w:pPr>
      <w:r w:rsidRPr="005C0E2D">
        <w:rPr>
          <w:sz w:val="24"/>
          <w:szCs w:val="24"/>
        </w:rPr>
        <w:t xml:space="preserve"> RMM.PROD.REPORT3 -</w:t>
      </w:r>
    </w:p>
    <w:p w14:paraId="029C4721" w14:textId="77777777" w:rsidR="005C0E2D" w:rsidRPr="005C0E2D" w:rsidRDefault="005C0E2D" w:rsidP="005C0E2D">
      <w:pPr>
        <w:spacing w:after="0" w:line="240" w:lineRule="auto"/>
        <w:ind w:left="720"/>
        <w:rPr>
          <w:sz w:val="24"/>
          <w:szCs w:val="24"/>
        </w:rPr>
      </w:pPr>
      <w:r w:rsidRPr="005C0E2D">
        <w:rPr>
          <w:sz w:val="24"/>
          <w:szCs w:val="24"/>
        </w:rPr>
        <w:t xml:space="preserve"> SYSR.JCLLIB      -</w:t>
      </w:r>
    </w:p>
    <w:p w14:paraId="406178DC" w14:textId="77777777" w:rsidR="005C0E2D" w:rsidRPr="005C0E2D" w:rsidRDefault="005C0E2D" w:rsidP="005C0E2D">
      <w:pPr>
        <w:spacing w:after="0" w:line="240" w:lineRule="auto"/>
        <w:ind w:left="720"/>
        <w:rPr>
          <w:sz w:val="24"/>
          <w:szCs w:val="24"/>
        </w:rPr>
      </w:pPr>
      <w:r w:rsidRPr="005C0E2D">
        <w:rPr>
          <w:sz w:val="24"/>
          <w:szCs w:val="24"/>
        </w:rPr>
        <w:lastRenderedPageBreak/>
        <w:t xml:space="preserve"> TECH.LOAD        -</w:t>
      </w:r>
    </w:p>
    <w:p w14:paraId="766653EA" w14:textId="77777777" w:rsidR="005C0E2D" w:rsidRPr="005C0E2D" w:rsidRDefault="005C0E2D" w:rsidP="005C0E2D">
      <w:pPr>
        <w:spacing w:after="0" w:line="240" w:lineRule="auto"/>
        <w:ind w:left="720"/>
        <w:rPr>
          <w:sz w:val="24"/>
          <w:szCs w:val="24"/>
        </w:rPr>
      </w:pPr>
      <w:r w:rsidRPr="005C0E2D">
        <w:rPr>
          <w:sz w:val="24"/>
          <w:szCs w:val="24"/>
        </w:rPr>
        <w:t xml:space="preserve"> SYSR.ELS.*       -</w:t>
      </w:r>
    </w:p>
    <w:p w14:paraId="4EAE2E3E" w14:textId="77777777" w:rsidR="005C0E2D" w:rsidRPr="005C0E2D" w:rsidRDefault="005C0E2D" w:rsidP="005C0E2D">
      <w:pPr>
        <w:spacing w:after="0" w:line="240" w:lineRule="auto"/>
        <w:ind w:left="720"/>
        <w:rPr>
          <w:sz w:val="24"/>
          <w:szCs w:val="24"/>
        </w:rPr>
      </w:pPr>
      <w:r w:rsidRPr="005C0E2D">
        <w:rPr>
          <w:sz w:val="24"/>
          <w:szCs w:val="24"/>
        </w:rPr>
        <w:t xml:space="preserve"> )) RENUNC(-</w:t>
      </w:r>
    </w:p>
    <w:p w14:paraId="0B30F2A5" w14:textId="77777777" w:rsidR="005C0E2D" w:rsidRPr="005C0E2D" w:rsidRDefault="005C0E2D" w:rsidP="005C0E2D">
      <w:pPr>
        <w:spacing w:after="0" w:line="240" w:lineRule="auto"/>
        <w:ind w:left="720"/>
        <w:rPr>
          <w:sz w:val="24"/>
          <w:szCs w:val="24"/>
        </w:rPr>
      </w:pPr>
      <w:r w:rsidRPr="005C0E2D">
        <w:rPr>
          <w:sz w:val="24"/>
          <w:szCs w:val="24"/>
        </w:rPr>
        <w:t xml:space="preserve"> (RMM.PROD.REPORT3 SYS1.LACOE.RMM.PROD.REPORT3 )-</w:t>
      </w:r>
    </w:p>
    <w:p w14:paraId="6FD9498E" w14:textId="77777777" w:rsidR="005C0E2D" w:rsidRPr="005C0E2D" w:rsidRDefault="005C0E2D" w:rsidP="005C0E2D">
      <w:pPr>
        <w:spacing w:after="0" w:line="240" w:lineRule="auto"/>
        <w:ind w:left="720"/>
        <w:rPr>
          <w:sz w:val="24"/>
          <w:szCs w:val="24"/>
        </w:rPr>
      </w:pPr>
      <w:r w:rsidRPr="005C0E2D">
        <w:rPr>
          <w:sz w:val="24"/>
          <w:szCs w:val="24"/>
        </w:rPr>
        <w:t xml:space="preserve"> (SYSR.JCLLIB      SYS1.LACOE.SYSR.JCLLIB      )-</w:t>
      </w:r>
    </w:p>
    <w:p w14:paraId="7DE7AD77" w14:textId="77777777" w:rsidR="005C0E2D" w:rsidRPr="005C0E2D" w:rsidRDefault="005C0E2D" w:rsidP="005C0E2D">
      <w:pPr>
        <w:spacing w:after="0" w:line="240" w:lineRule="auto"/>
        <w:ind w:left="720"/>
        <w:rPr>
          <w:sz w:val="24"/>
          <w:szCs w:val="24"/>
        </w:rPr>
      </w:pPr>
      <w:r w:rsidRPr="005C0E2D">
        <w:rPr>
          <w:sz w:val="24"/>
          <w:szCs w:val="24"/>
        </w:rPr>
        <w:t xml:space="preserve"> (TECH.LOAD        SYS1.LACOE.TECH.LOAD        )-</w:t>
      </w:r>
    </w:p>
    <w:p w14:paraId="3BF6A930" w14:textId="77777777" w:rsidR="005C0E2D" w:rsidRPr="005C0E2D" w:rsidRDefault="005C0E2D" w:rsidP="005C0E2D">
      <w:pPr>
        <w:spacing w:after="0" w:line="240" w:lineRule="auto"/>
        <w:ind w:left="720"/>
        <w:rPr>
          <w:sz w:val="24"/>
          <w:szCs w:val="24"/>
        </w:rPr>
      </w:pPr>
      <w:r w:rsidRPr="005C0E2D">
        <w:rPr>
          <w:sz w:val="24"/>
          <w:szCs w:val="24"/>
        </w:rPr>
        <w:t xml:space="preserve"> (SYSR.ELS.JCLLIB  SYS1.LACOE.SYSR.ELS.JCLLIB  )-</w:t>
      </w:r>
    </w:p>
    <w:p w14:paraId="00C57321" w14:textId="77777777" w:rsidR="005C0E2D" w:rsidRPr="005C0E2D" w:rsidRDefault="005C0E2D" w:rsidP="005C0E2D">
      <w:pPr>
        <w:spacing w:after="0" w:line="240" w:lineRule="auto"/>
        <w:ind w:left="720"/>
        <w:rPr>
          <w:sz w:val="24"/>
          <w:szCs w:val="24"/>
        </w:rPr>
      </w:pPr>
      <w:r w:rsidRPr="005C0E2D">
        <w:rPr>
          <w:sz w:val="24"/>
          <w:szCs w:val="24"/>
        </w:rPr>
        <w:t xml:space="preserve"> (SYSR.ELS.LINKLIB SYS1.LACOE.SYSR.ELS.LINKLIB )-</w:t>
      </w:r>
    </w:p>
    <w:p w14:paraId="31DE608D" w14:textId="77777777" w:rsidR="005C0E2D" w:rsidRPr="005C0E2D" w:rsidRDefault="005C0E2D" w:rsidP="005C0E2D">
      <w:pPr>
        <w:spacing w:after="0" w:line="240" w:lineRule="auto"/>
        <w:ind w:left="720"/>
        <w:rPr>
          <w:sz w:val="24"/>
          <w:szCs w:val="24"/>
        </w:rPr>
      </w:pPr>
      <w:r w:rsidRPr="005C0E2D">
        <w:rPr>
          <w:sz w:val="24"/>
          <w:szCs w:val="24"/>
        </w:rPr>
        <w:t xml:space="preserve"> (SYSR.ELS.SEAMAC  SYS1.LACOE.SYSR.ELS.SEAMAC  )-</w:t>
      </w:r>
    </w:p>
    <w:p w14:paraId="3B2AD778" w14:textId="77777777" w:rsidR="005C0E2D" w:rsidRPr="005C0E2D" w:rsidRDefault="005C0E2D" w:rsidP="005C0E2D">
      <w:pPr>
        <w:spacing w:after="0" w:line="240" w:lineRule="auto"/>
        <w:ind w:left="720"/>
        <w:rPr>
          <w:sz w:val="24"/>
          <w:szCs w:val="24"/>
        </w:rPr>
      </w:pPr>
      <w:r w:rsidRPr="005C0E2D">
        <w:rPr>
          <w:sz w:val="24"/>
          <w:szCs w:val="24"/>
        </w:rPr>
        <w:t xml:space="preserve"> )</w:t>
      </w:r>
    </w:p>
    <w:p w14:paraId="7598D831" w14:textId="77777777" w:rsidR="005C0E2D" w:rsidRPr="005C0E2D" w:rsidRDefault="005C0E2D" w:rsidP="005C0E2D">
      <w:pPr>
        <w:spacing w:after="0" w:line="240" w:lineRule="auto"/>
        <w:ind w:left="720"/>
        <w:rPr>
          <w:sz w:val="24"/>
          <w:szCs w:val="24"/>
        </w:rPr>
      </w:pPr>
      <w:r w:rsidRPr="005C0E2D">
        <w:rPr>
          <w:sz w:val="24"/>
          <w:szCs w:val="24"/>
        </w:rPr>
        <w:t>//*= END SYSR.JCLLIB($02KEYD) =========================================</w:t>
      </w:r>
    </w:p>
    <w:p w14:paraId="03AABDCD" w14:textId="77777777" w:rsidR="005C0E2D" w:rsidRPr="005C0E2D" w:rsidRDefault="005C0E2D" w:rsidP="005C0E2D">
      <w:pPr>
        <w:spacing w:after="0" w:line="240" w:lineRule="auto"/>
        <w:ind w:left="720"/>
        <w:rPr>
          <w:sz w:val="24"/>
          <w:szCs w:val="24"/>
        </w:rPr>
      </w:pPr>
      <w:r w:rsidRPr="005C0E2D">
        <w:rPr>
          <w:sz w:val="24"/>
          <w:szCs w:val="24"/>
        </w:rPr>
        <w:t>//* Emergency recovery: boot from DVD DSS or DISK or LA3700 or LA3701 (IM)</w:t>
      </w:r>
    </w:p>
    <w:p w14:paraId="48400776" w14:textId="77777777" w:rsidR="005C0E2D" w:rsidRPr="005C0E2D" w:rsidRDefault="005C0E2D" w:rsidP="005C0E2D">
      <w:pPr>
        <w:spacing w:after="0" w:line="240" w:lineRule="auto"/>
        <w:ind w:left="720"/>
        <w:rPr>
          <w:sz w:val="24"/>
          <w:szCs w:val="24"/>
        </w:rPr>
      </w:pPr>
      <w:r w:rsidRPr="005C0E2D">
        <w:rPr>
          <w:sz w:val="24"/>
          <w:szCs w:val="24"/>
        </w:rPr>
        <w:t>//* From HMC: "Load from Removable Media or Server"</w:t>
      </w:r>
    </w:p>
    <w:p w14:paraId="5B6B173A" w14:textId="77777777" w:rsidR="005C0E2D" w:rsidRPr="005C0E2D" w:rsidRDefault="005C0E2D" w:rsidP="005C0E2D">
      <w:pPr>
        <w:spacing w:after="0" w:line="240" w:lineRule="auto"/>
        <w:ind w:left="720"/>
        <w:rPr>
          <w:sz w:val="24"/>
          <w:szCs w:val="24"/>
        </w:rPr>
      </w:pPr>
      <w:r w:rsidRPr="005C0E2D">
        <w:rPr>
          <w:sz w:val="24"/>
          <w:szCs w:val="24"/>
        </w:rPr>
        <w:t>//* Note: Do *NOT* select the option "Hardware Management Console CD/DVD</w:t>
      </w:r>
    </w:p>
    <w:p w14:paraId="3666F259" w14:textId="77777777" w:rsidR="005C0E2D" w:rsidRPr="005C0E2D" w:rsidRDefault="005C0E2D" w:rsidP="005C0E2D">
      <w:pPr>
        <w:spacing w:after="0" w:line="240" w:lineRule="auto"/>
        <w:ind w:left="720"/>
        <w:rPr>
          <w:sz w:val="24"/>
          <w:szCs w:val="24"/>
        </w:rPr>
      </w:pPr>
      <w:r w:rsidRPr="005C0E2D">
        <w:rPr>
          <w:sz w:val="24"/>
          <w:szCs w:val="24"/>
        </w:rPr>
        <w:t>//* and assign for operating system use."</w:t>
      </w:r>
    </w:p>
    <w:p w14:paraId="266C17DA" w14:textId="77777777" w:rsidR="005C0E2D" w:rsidRPr="005C0E2D" w:rsidRDefault="005C0E2D" w:rsidP="005C0E2D">
      <w:pPr>
        <w:spacing w:after="0" w:line="240" w:lineRule="auto"/>
        <w:ind w:left="720"/>
        <w:rPr>
          <w:sz w:val="24"/>
          <w:szCs w:val="24"/>
        </w:rPr>
      </w:pPr>
      <w:r w:rsidRPr="005C0E2D">
        <w:rPr>
          <w:sz w:val="24"/>
          <w:szCs w:val="24"/>
        </w:rPr>
        <w:t>//* DFSMSDSS.INS - to use an OSA console</w:t>
      </w:r>
    </w:p>
    <w:p w14:paraId="1BDBBFAB" w14:textId="77777777" w:rsidR="005C0E2D" w:rsidRPr="005C0E2D" w:rsidRDefault="005C0E2D" w:rsidP="005C0E2D">
      <w:pPr>
        <w:spacing w:after="0" w:line="240" w:lineRule="auto"/>
        <w:ind w:left="720"/>
        <w:rPr>
          <w:sz w:val="24"/>
          <w:szCs w:val="24"/>
        </w:rPr>
      </w:pPr>
      <w:r w:rsidRPr="005C0E2D">
        <w:rPr>
          <w:sz w:val="24"/>
          <w:szCs w:val="24"/>
        </w:rPr>
        <w:t>//* DFSMSDSS_OPERCNSL.INS - to use the system console</w:t>
      </w:r>
    </w:p>
    <w:p w14:paraId="5854C2CF" w14:textId="77777777" w:rsidR="005C0E2D" w:rsidRPr="005C0E2D" w:rsidRDefault="005C0E2D" w:rsidP="005C0E2D">
      <w:pPr>
        <w:spacing w:after="0" w:line="240" w:lineRule="auto"/>
        <w:ind w:left="720"/>
        <w:rPr>
          <w:sz w:val="24"/>
          <w:szCs w:val="24"/>
        </w:rPr>
      </w:pPr>
      <w:r w:rsidRPr="005C0E2D">
        <w:rPr>
          <w:sz w:val="24"/>
          <w:szCs w:val="24"/>
        </w:rPr>
        <w:t xml:space="preserve">//* Mount </w:t>
      </w:r>
      <w:proofErr w:type="spellStart"/>
      <w:r w:rsidRPr="005C0E2D">
        <w:rPr>
          <w:sz w:val="24"/>
          <w:szCs w:val="24"/>
        </w:rPr>
        <w:t>volser</w:t>
      </w:r>
      <w:proofErr w:type="spellEnd"/>
      <w:r w:rsidRPr="005C0E2D">
        <w:rPr>
          <w:sz w:val="24"/>
          <w:szCs w:val="24"/>
        </w:rPr>
        <w:t xml:space="preserve"> from DUMP@99D or DUMP#99S</w:t>
      </w:r>
    </w:p>
    <w:p w14:paraId="46C2682C" w14:textId="77777777" w:rsidR="005C0E2D" w:rsidRPr="005C0E2D" w:rsidRDefault="005C0E2D" w:rsidP="005C0E2D">
      <w:pPr>
        <w:spacing w:after="0" w:line="240" w:lineRule="auto"/>
        <w:ind w:left="720"/>
        <w:rPr>
          <w:sz w:val="24"/>
          <w:szCs w:val="24"/>
        </w:rPr>
      </w:pPr>
      <w:r w:rsidRPr="005C0E2D">
        <w:rPr>
          <w:sz w:val="24"/>
          <w:szCs w:val="24"/>
        </w:rPr>
        <w:t>//* RESTORE FROMDEV(DVD) TOADDR(UCB1) PATH('/SY1') FULL NOVERIFY FILE(2) d9esy1</w:t>
      </w:r>
    </w:p>
    <w:p w14:paraId="2B234C2F" w14:textId="77777777" w:rsidR="005C0E2D" w:rsidRPr="005C0E2D" w:rsidRDefault="005C0E2D" w:rsidP="005C0E2D">
      <w:pPr>
        <w:spacing w:after="0" w:line="240" w:lineRule="auto"/>
        <w:ind w:left="720"/>
        <w:rPr>
          <w:sz w:val="24"/>
          <w:szCs w:val="24"/>
        </w:rPr>
      </w:pPr>
      <w:r w:rsidRPr="005C0E2D">
        <w:rPr>
          <w:sz w:val="24"/>
          <w:szCs w:val="24"/>
        </w:rPr>
        <w:t>//* RESTORE FROMDEV(DVD) TOADDR(UCB2) PATH('/SY2') FULL NOVERIFY FILE(3) d9esy2</w:t>
      </w:r>
    </w:p>
    <w:p w14:paraId="042E65A5" w14:textId="77777777" w:rsidR="005C0E2D" w:rsidRPr="005C0E2D" w:rsidRDefault="005C0E2D" w:rsidP="005C0E2D">
      <w:pPr>
        <w:spacing w:after="0" w:line="240" w:lineRule="auto"/>
        <w:ind w:left="720"/>
        <w:rPr>
          <w:sz w:val="24"/>
          <w:szCs w:val="24"/>
        </w:rPr>
      </w:pPr>
      <w:r w:rsidRPr="005C0E2D">
        <w:rPr>
          <w:sz w:val="24"/>
          <w:szCs w:val="24"/>
        </w:rPr>
        <w:t>//* RESTORE FROMDEV(DVD) TOADDR(UCB3) PATH('/CAT') FULL NOVERIFY FILE(4) d9ecat</w:t>
      </w:r>
    </w:p>
    <w:p w14:paraId="02FE11C2" w14:textId="77777777" w:rsidR="005C0E2D" w:rsidRPr="005C0E2D" w:rsidRDefault="005C0E2D" w:rsidP="005C0E2D">
      <w:pPr>
        <w:spacing w:after="0" w:line="240" w:lineRule="auto"/>
        <w:ind w:left="720"/>
        <w:rPr>
          <w:sz w:val="24"/>
          <w:szCs w:val="24"/>
        </w:rPr>
      </w:pPr>
      <w:r w:rsidRPr="005C0E2D">
        <w:rPr>
          <w:sz w:val="24"/>
          <w:szCs w:val="24"/>
        </w:rPr>
        <w:t>//* IPL from UCB1 LOADPARM UCB2 &lt;= IODF54 DR z10</w:t>
      </w:r>
    </w:p>
    <w:p w14:paraId="67FBF666" w14:textId="77777777" w:rsidR="005C0E2D" w:rsidRPr="005C0E2D" w:rsidRDefault="005C0E2D" w:rsidP="005C0E2D">
      <w:pPr>
        <w:spacing w:after="0" w:line="240" w:lineRule="auto"/>
        <w:ind w:left="720"/>
        <w:rPr>
          <w:sz w:val="24"/>
          <w:szCs w:val="24"/>
        </w:rPr>
      </w:pPr>
      <w:r w:rsidRPr="005C0E2D">
        <w:rPr>
          <w:sz w:val="24"/>
          <w:szCs w:val="24"/>
        </w:rPr>
        <w:t>//* Emergency recovery: boot from disk if available</w:t>
      </w:r>
    </w:p>
    <w:p w14:paraId="4828865E" w14:textId="77777777" w:rsidR="005C0E2D" w:rsidRPr="005C0E2D" w:rsidRDefault="005C0E2D" w:rsidP="005C0E2D">
      <w:pPr>
        <w:spacing w:after="0" w:line="240" w:lineRule="auto"/>
        <w:ind w:left="720"/>
        <w:rPr>
          <w:sz w:val="24"/>
          <w:szCs w:val="24"/>
        </w:rPr>
      </w:pPr>
      <w:r w:rsidRPr="005C0E2D">
        <w:rPr>
          <w:sz w:val="24"/>
          <w:szCs w:val="24"/>
        </w:rPr>
        <w:t>//* Z22DSS 1F00</w:t>
      </w:r>
    </w:p>
    <w:p w14:paraId="55B7906D" w14:textId="77777777" w:rsidR="005C0E2D" w:rsidRPr="005C0E2D" w:rsidRDefault="005C0E2D" w:rsidP="005C0E2D">
      <w:pPr>
        <w:spacing w:after="0" w:line="240" w:lineRule="auto"/>
        <w:ind w:left="720"/>
        <w:rPr>
          <w:sz w:val="24"/>
          <w:szCs w:val="24"/>
        </w:rPr>
      </w:pPr>
      <w:r w:rsidRPr="005C0E2D">
        <w:rPr>
          <w:sz w:val="24"/>
          <w:szCs w:val="24"/>
        </w:rPr>
        <w:t>//* Z22SAE 1F01</w:t>
      </w:r>
    </w:p>
    <w:p w14:paraId="7E2C7BFD" w14:textId="77777777" w:rsidR="005C0E2D" w:rsidRPr="005C0E2D" w:rsidRDefault="005C0E2D" w:rsidP="005C0E2D">
      <w:pPr>
        <w:spacing w:after="0" w:line="240" w:lineRule="auto"/>
        <w:ind w:left="720"/>
        <w:rPr>
          <w:sz w:val="24"/>
          <w:szCs w:val="24"/>
        </w:rPr>
      </w:pPr>
      <w:r w:rsidRPr="005C0E2D">
        <w:rPr>
          <w:sz w:val="24"/>
          <w:szCs w:val="24"/>
        </w:rPr>
        <w:t>//* Z22DSF 1F02</w:t>
      </w:r>
    </w:p>
    <w:p w14:paraId="0B9D8350" w14:textId="77777777" w:rsidR="005C0E2D" w:rsidRPr="005C0E2D" w:rsidRDefault="005C0E2D" w:rsidP="005C0E2D">
      <w:pPr>
        <w:spacing w:after="0" w:line="240" w:lineRule="auto"/>
        <w:ind w:left="720"/>
        <w:rPr>
          <w:sz w:val="24"/>
          <w:szCs w:val="24"/>
        </w:rPr>
      </w:pPr>
      <w:r w:rsidRPr="005C0E2D">
        <w:rPr>
          <w:sz w:val="24"/>
          <w:szCs w:val="24"/>
        </w:rPr>
        <w:t>//* Emergency recovery: or boot DSS from: LA3700 or LA3701 (</w:t>
      </w:r>
      <w:proofErr w:type="spellStart"/>
      <w:r w:rsidRPr="005C0E2D">
        <w:rPr>
          <w:sz w:val="24"/>
          <w:szCs w:val="24"/>
        </w:rPr>
        <w:t>IronMountain</w:t>
      </w:r>
      <w:proofErr w:type="spellEnd"/>
      <w:r w:rsidRPr="005C0E2D">
        <w:rPr>
          <w:sz w:val="24"/>
          <w:szCs w:val="24"/>
        </w:rPr>
        <w:t>)</w:t>
      </w:r>
    </w:p>
    <w:p w14:paraId="34C344D8" w14:textId="77777777" w:rsidR="005C0E2D" w:rsidRPr="005C0E2D" w:rsidRDefault="005C0E2D" w:rsidP="005C0E2D">
      <w:pPr>
        <w:spacing w:after="0" w:line="240" w:lineRule="auto"/>
        <w:ind w:left="720"/>
        <w:rPr>
          <w:sz w:val="24"/>
          <w:szCs w:val="24"/>
        </w:rPr>
      </w:pPr>
      <w:r w:rsidRPr="005C0E2D">
        <w:rPr>
          <w:sz w:val="24"/>
          <w:szCs w:val="24"/>
        </w:rPr>
        <w:t>//*</w:t>
      </w:r>
    </w:p>
    <w:p w14:paraId="4234CF76" w14:textId="77777777" w:rsidR="005C0E2D" w:rsidRPr="005C0E2D" w:rsidRDefault="005C0E2D" w:rsidP="005C0E2D">
      <w:pPr>
        <w:spacing w:after="0" w:line="240" w:lineRule="auto"/>
        <w:ind w:left="720"/>
        <w:rPr>
          <w:sz w:val="24"/>
          <w:szCs w:val="24"/>
        </w:rPr>
      </w:pPr>
      <w:r w:rsidRPr="005C0E2D">
        <w:rPr>
          <w:sz w:val="24"/>
          <w:szCs w:val="24"/>
        </w:rPr>
        <w:t>//* Emergency recovery2: boot from DVD DSS or DISK or LA3700 or LA3701 (IM)</w:t>
      </w:r>
    </w:p>
    <w:p w14:paraId="7F07B628" w14:textId="77777777" w:rsidR="005C0E2D" w:rsidRPr="005C0E2D" w:rsidRDefault="005C0E2D" w:rsidP="005C0E2D">
      <w:pPr>
        <w:spacing w:after="0" w:line="240" w:lineRule="auto"/>
        <w:ind w:left="720"/>
        <w:rPr>
          <w:sz w:val="24"/>
          <w:szCs w:val="24"/>
        </w:rPr>
      </w:pPr>
      <w:r w:rsidRPr="005C0E2D">
        <w:rPr>
          <w:sz w:val="24"/>
          <w:szCs w:val="24"/>
        </w:rPr>
        <w:t>//* From HMC: "Load from Removable Media or Server"</w:t>
      </w:r>
    </w:p>
    <w:p w14:paraId="65E429FE" w14:textId="77777777" w:rsidR="005C0E2D" w:rsidRPr="005C0E2D" w:rsidRDefault="005C0E2D" w:rsidP="005C0E2D">
      <w:pPr>
        <w:spacing w:after="0" w:line="240" w:lineRule="auto"/>
        <w:ind w:left="720"/>
        <w:rPr>
          <w:sz w:val="24"/>
          <w:szCs w:val="24"/>
        </w:rPr>
      </w:pPr>
      <w:r w:rsidRPr="005C0E2D">
        <w:rPr>
          <w:sz w:val="24"/>
          <w:szCs w:val="24"/>
        </w:rPr>
        <w:t>//* Note: Do *NOT* select the option "Hardware Management Console CD/DVD</w:t>
      </w:r>
    </w:p>
    <w:p w14:paraId="7D2BF313" w14:textId="77777777" w:rsidR="005C0E2D" w:rsidRPr="005C0E2D" w:rsidRDefault="005C0E2D" w:rsidP="005C0E2D">
      <w:pPr>
        <w:spacing w:after="0" w:line="240" w:lineRule="auto"/>
        <w:ind w:left="720"/>
        <w:rPr>
          <w:sz w:val="24"/>
          <w:szCs w:val="24"/>
        </w:rPr>
      </w:pPr>
      <w:r w:rsidRPr="005C0E2D">
        <w:rPr>
          <w:sz w:val="24"/>
          <w:szCs w:val="24"/>
        </w:rPr>
        <w:t>//* and assign for operating system use."</w:t>
      </w:r>
    </w:p>
    <w:p w14:paraId="1A191F22" w14:textId="77777777" w:rsidR="005C0E2D" w:rsidRPr="005C0E2D" w:rsidRDefault="005C0E2D" w:rsidP="005C0E2D">
      <w:pPr>
        <w:spacing w:after="0" w:line="240" w:lineRule="auto"/>
        <w:ind w:left="720"/>
        <w:rPr>
          <w:sz w:val="24"/>
          <w:szCs w:val="24"/>
        </w:rPr>
      </w:pPr>
      <w:r w:rsidRPr="005C0E2D">
        <w:rPr>
          <w:sz w:val="24"/>
          <w:szCs w:val="24"/>
        </w:rPr>
        <w:t>//* DFSMSDSS.INS - to use an OSA console</w:t>
      </w:r>
    </w:p>
    <w:p w14:paraId="50CC1F50" w14:textId="77777777" w:rsidR="005C0E2D" w:rsidRPr="005C0E2D" w:rsidRDefault="005C0E2D" w:rsidP="005C0E2D">
      <w:pPr>
        <w:spacing w:after="0" w:line="240" w:lineRule="auto"/>
        <w:ind w:left="720"/>
        <w:rPr>
          <w:sz w:val="24"/>
          <w:szCs w:val="24"/>
        </w:rPr>
      </w:pPr>
      <w:r w:rsidRPr="005C0E2D">
        <w:rPr>
          <w:sz w:val="24"/>
          <w:szCs w:val="24"/>
        </w:rPr>
        <w:t>//* DFSMSDSS_OPERCNSL.INS - to use the system console</w:t>
      </w:r>
    </w:p>
    <w:p w14:paraId="41DA103C" w14:textId="77777777" w:rsidR="005C0E2D" w:rsidRPr="005C0E2D" w:rsidRDefault="005C0E2D" w:rsidP="005C0E2D">
      <w:pPr>
        <w:spacing w:after="0" w:line="240" w:lineRule="auto"/>
        <w:ind w:left="720"/>
        <w:rPr>
          <w:sz w:val="24"/>
          <w:szCs w:val="24"/>
        </w:rPr>
      </w:pPr>
      <w:r w:rsidRPr="005C0E2D">
        <w:rPr>
          <w:sz w:val="24"/>
          <w:szCs w:val="24"/>
        </w:rPr>
        <w:t xml:space="preserve">//* Mount </w:t>
      </w:r>
      <w:proofErr w:type="spellStart"/>
      <w:r w:rsidRPr="005C0E2D">
        <w:rPr>
          <w:sz w:val="24"/>
          <w:szCs w:val="24"/>
        </w:rPr>
        <w:t>volser</w:t>
      </w:r>
      <w:proofErr w:type="spellEnd"/>
      <w:r w:rsidRPr="005C0E2D">
        <w:rPr>
          <w:sz w:val="24"/>
          <w:szCs w:val="24"/>
        </w:rPr>
        <w:t xml:space="preserve"> from DUMP@99D or DUMP#99S</w:t>
      </w:r>
    </w:p>
    <w:p w14:paraId="65ADB545" w14:textId="77777777" w:rsidR="005C0E2D" w:rsidRPr="005C0E2D" w:rsidRDefault="005C0E2D" w:rsidP="005C0E2D">
      <w:pPr>
        <w:spacing w:after="0" w:line="240" w:lineRule="auto"/>
        <w:ind w:left="720"/>
        <w:rPr>
          <w:sz w:val="24"/>
          <w:szCs w:val="24"/>
        </w:rPr>
      </w:pPr>
      <w:r w:rsidRPr="005C0E2D">
        <w:rPr>
          <w:sz w:val="24"/>
          <w:szCs w:val="24"/>
        </w:rPr>
        <w:t>//* RESTORE FRMDV(TAPE) FRMADR(##??) TOADR(UCB1) VFY(UCB1##) FILE(5)  os1rta</w:t>
      </w:r>
    </w:p>
    <w:p w14:paraId="54101259" w14:textId="77777777" w:rsidR="005C0E2D" w:rsidRPr="005C0E2D" w:rsidRDefault="005C0E2D" w:rsidP="005C0E2D">
      <w:pPr>
        <w:spacing w:after="0" w:line="240" w:lineRule="auto"/>
        <w:ind w:left="720"/>
        <w:rPr>
          <w:sz w:val="24"/>
          <w:szCs w:val="24"/>
        </w:rPr>
      </w:pPr>
      <w:r w:rsidRPr="005C0E2D">
        <w:rPr>
          <w:sz w:val="24"/>
          <w:szCs w:val="24"/>
        </w:rPr>
        <w:t>//* RESTORE FRMDV(TAPE) FRMADR(##??) TOADR(UCB2) VFY(UCB2##) FILE(6)  os9rtd</w:t>
      </w:r>
    </w:p>
    <w:p w14:paraId="079CCAF5" w14:textId="77777777" w:rsidR="005C0E2D" w:rsidRPr="005C0E2D" w:rsidRDefault="005C0E2D" w:rsidP="005C0E2D">
      <w:pPr>
        <w:spacing w:after="0" w:line="240" w:lineRule="auto"/>
        <w:ind w:left="720"/>
        <w:rPr>
          <w:sz w:val="24"/>
          <w:szCs w:val="24"/>
        </w:rPr>
      </w:pPr>
      <w:r w:rsidRPr="005C0E2D">
        <w:rPr>
          <w:sz w:val="24"/>
          <w:szCs w:val="24"/>
        </w:rPr>
        <w:t>//* RESTORE FRMDV(TAPE) FRMADR(##??) TOADR(UCB3) VFY(UCB3##) FILE(7)  os9r1c</w:t>
      </w:r>
    </w:p>
    <w:p w14:paraId="2522DEB0" w14:textId="77777777" w:rsidR="005C0E2D" w:rsidRPr="005C0E2D" w:rsidRDefault="005C0E2D" w:rsidP="005C0E2D">
      <w:pPr>
        <w:spacing w:after="0" w:line="240" w:lineRule="auto"/>
        <w:ind w:left="720"/>
        <w:rPr>
          <w:sz w:val="24"/>
          <w:szCs w:val="24"/>
        </w:rPr>
      </w:pPr>
      <w:r w:rsidRPr="005C0E2D">
        <w:rPr>
          <w:sz w:val="24"/>
          <w:szCs w:val="24"/>
        </w:rPr>
        <w:t>//* RESTORE FRMDV(TAPE) FRMADR(##??) TOADR(UCB4) VFY(UCB4##) FILE(8)  os9sy4</w:t>
      </w:r>
    </w:p>
    <w:p w14:paraId="45C5DCEE" w14:textId="77777777" w:rsidR="005C0E2D" w:rsidRPr="005C0E2D" w:rsidRDefault="005C0E2D" w:rsidP="005C0E2D">
      <w:pPr>
        <w:spacing w:after="0" w:line="240" w:lineRule="auto"/>
        <w:ind w:left="720"/>
        <w:rPr>
          <w:sz w:val="24"/>
          <w:szCs w:val="24"/>
        </w:rPr>
      </w:pPr>
      <w:r w:rsidRPr="005C0E2D">
        <w:rPr>
          <w:sz w:val="24"/>
          <w:szCs w:val="24"/>
        </w:rPr>
        <w:lastRenderedPageBreak/>
        <w:t>//* RESTORE FRMDV(TAPE) FRMADR(##??) TOADR(UCB5) VFY(UCB5##) FILE(9)  os9sy5</w:t>
      </w:r>
    </w:p>
    <w:p w14:paraId="52B96BE1" w14:textId="77777777" w:rsidR="005C0E2D" w:rsidRPr="005C0E2D" w:rsidRDefault="005C0E2D" w:rsidP="005C0E2D">
      <w:pPr>
        <w:spacing w:after="0" w:line="240" w:lineRule="auto"/>
        <w:ind w:left="720"/>
        <w:rPr>
          <w:sz w:val="24"/>
          <w:szCs w:val="24"/>
        </w:rPr>
      </w:pPr>
      <w:r w:rsidRPr="005C0E2D">
        <w:rPr>
          <w:sz w:val="24"/>
          <w:szCs w:val="24"/>
        </w:rPr>
        <w:t>//* RESTORE FRMDV(TAPE) FRMADR(##??) TOADR(UCB6) VFY(UCB6##) FILE(10) prf001</w:t>
      </w:r>
    </w:p>
    <w:p w14:paraId="2E6C7347" w14:textId="77777777" w:rsidR="005C0E2D" w:rsidRPr="005C0E2D" w:rsidRDefault="005C0E2D" w:rsidP="005C0E2D">
      <w:pPr>
        <w:spacing w:after="0" w:line="240" w:lineRule="auto"/>
        <w:ind w:left="720"/>
        <w:rPr>
          <w:sz w:val="24"/>
          <w:szCs w:val="24"/>
        </w:rPr>
      </w:pPr>
      <w:r w:rsidRPr="005C0E2D">
        <w:rPr>
          <w:sz w:val="24"/>
          <w:szCs w:val="24"/>
        </w:rPr>
        <w:t>//* IPL from UCB1 LOADPARM UCB4 &lt;= IODF88</w:t>
      </w:r>
    </w:p>
    <w:p w14:paraId="118F2AC9" w14:textId="77777777" w:rsidR="005C0E2D" w:rsidRPr="005C0E2D" w:rsidRDefault="005C0E2D" w:rsidP="005C0E2D">
      <w:pPr>
        <w:spacing w:after="0" w:line="240" w:lineRule="auto"/>
        <w:ind w:left="720"/>
        <w:rPr>
          <w:sz w:val="24"/>
          <w:szCs w:val="24"/>
        </w:rPr>
      </w:pPr>
      <w:r w:rsidRPr="005C0E2D">
        <w:rPr>
          <w:sz w:val="24"/>
          <w:szCs w:val="24"/>
        </w:rPr>
        <w:t>//* Emergency recovery: boot from disk if available</w:t>
      </w:r>
    </w:p>
    <w:p w14:paraId="3C691924" w14:textId="77777777" w:rsidR="005C0E2D" w:rsidRPr="005C0E2D" w:rsidRDefault="005C0E2D" w:rsidP="005C0E2D">
      <w:pPr>
        <w:spacing w:after="0" w:line="240" w:lineRule="auto"/>
        <w:ind w:left="720"/>
        <w:rPr>
          <w:sz w:val="24"/>
          <w:szCs w:val="24"/>
        </w:rPr>
      </w:pPr>
      <w:r w:rsidRPr="005C0E2D">
        <w:rPr>
          <w:sz w:val="24"/>
          <w:szCs w:val="24"/>
        </w:rPr>
        <w:t>//* Z22DSS 1F00</w:t>
      </w:r>
    </w:p>
    <w:p w14:paraId="26F655CB" w14:textId="77777777" w:rsidR="005C0E2D" w:rsidRPr="005C0E2D" w:rsidRDefault="005C0E2D" w:rsidP="005C0E2D">
      <w:pPr>
        <w:spacing w:after="0" w:line="240" w:lineRule="auto"/>
        <w:ind w:left="720"/>
        <w:rPr>
          <w:sz w:val="24"/>
          <w:szCs w:val="24"/>
        </w:rPr>
      </w:pPr>
      <w:r w:rsidRPr="005C0E2D">
        <w:rPr>
          <w:sz w:val="24"/>
          <w:szCs w:val="24"/>
        </w:rPr>
        <w:t>//* Z22SAE 1F01</w:t>
      </w:r>
    </w:p>
    <w:p w14:paraId="53460CCF" w14:textId="77777777" w:rsidR="005C0E2D" w:rsidRPr="005C0E2D" w:rsidRDefault="005C0E2D" w:rsidP="005C0E2D">
      <w:pPr>
        <w:spacing w:after="0" w:line="240" w:lineRule="auto"/>
        <w:ind w:left="720"/>
        <w:rPr>
          <w:sz w:val="24"/>
          <w:szCs w:val="24"/>
        </w:rPr>
      </w:pPr>
      <w:r w:rsidRPr="005C0E2D">
        <w:rPr>
          <w:sz w:val="24"/>
          <w:szCs w:val="24"/>
        </w:rPr>
        <w:t>//* Z22DSF 1F02</w:t>
      </w:r>
    </w:p>
    <w:p w14:paraId="416646A7" w14:textId="77777777" w:rsidR="005C0E2D" w:rsidRPr="005C0E2D" w:rsidRDefault="005C0E2D" w:rsidP="005C0E2D">
      <w:pPr>
        <w:spacing w:after="0" w:line="240" w:lineRule="auto"/>
        <w:ind w:left="720"/>
        <w:rPr>
          <w:sz w:val="24"/>
          <w:szCs w:val="24"/>
        </w:rPr>
      </w:pPr>
      <w:r w:rsidRPr="005C0E2D">
        <w:rPr>
          <w:sz w:val="24"/>
          <w:szCs w:val="24"/>
        </w:rPr>
        <w:t>//* Emergency recovery2: or boot DSS from: LA3700 or LA3701 (</w:t>
      </w:r>
      <w:proofErr w:type="spellStart"/>
      <w:r w:rsidRPr="005C0E2D">
        <w:rPr>
          <w:sz w:val="24"/>
          <w:szCs w:val="24"/>
        </w:rPr>
        <w:t>IronMountain</w:t>
      </w:r>
      <w:proofErr w:type="spellEnd"/>
      <w:r w:rsidRPr="005C0E2D">
        <w:rPr>
          <w:sz w:val="24"/>
          <w:szCs w:val="24"/>
        </w:rPr>
        <w:t>)</w:t>
      </w:r>
    </w:p>
    <w:p w14:paraId="0BB14C43" w14:textId="77777777" w:rsidR="005C0E2D" w:rsidRPr="005C0E2D" w:rsidRDefault="005C0E2D" w:rsidP="005C0E2D">
      <w:pPr>
        <w:spacing w:after="0" w:line="240" w:lineRule="auto"/>
        <w:ind w:left="720"/>
        <w:rPr>
          <w:sz w:val="24"/>
          <w:szCs w:val="24"/>
        </w:rPr>
      </w:pPr>
      <w:r w:rsidRPr="005C0E2D">
        <w:rPr>
          <w:sz w:val="24"/>
          <w:szCs w:val="24"/>
        </w:rPr>
        <w:t xml:space="preserve">//* PROD 12/10/2018: IODF55 12D4 1D8322M1 (z22rs1 </w:t>
      </w:r>
      <w:proofErr w:type="spellStart"/>
      <w:r w:rsidRPr="005C0E2D">
        <w:rPr>
          <w:sz w:val="24"/>
          <w:szCs w:val="24"/>
        </w:rPr>
        <w:t>mvscat</w:t>
      </w:r>
      <w:proofErr w:type="spellEnd"/>
      <w:r w:rsidRPr="005C0E2D">
        <w:rPr>
          <w:sz w:val="24"/>
          <w:szCs w:val="24"/>
        </w:rPr>
        <w:t>)</w:t>
      </w:r>
    </w:p>
    <w:p w14:paraId="2BC766C8" w14:textId="77777777" w:rsidR="005C0E2D" w:rsidRPr="005C0E2D" w:rsidRDefault="005C0E2D" w:rsidP="005C0E2D">
      <w:pPr>
        <w:spacing w:after="0" w:line="240" w:lineRule="auto"/>
        <w:ind w:left="720"/>
        <w:rPr>
          <w:sz w:val="24"/>
          <w:szCs w:val="24"/>
        </w:rPr>
      </w:pPr>
      <w:r w:rsidRPr="005C0E2D">
        <w:rPr>
          <w:sz w:val="24"/>
          <w:szCs w:val="24"/>
        </w:rPr>
        <w:t>//*= References =======================================================</w:t>
      </w:r>
    </w:p>
    <w:p w14:paraId="1BBEC23A" w14:textId="77777777" w:rsidR="005C0E2D" w:rsidRPr="005C0E2D" w:rsidRDefault="005C0E2D" w:rsidP="005C0E2D">
      <w:pPr>
        <w:spacing w:after="0" w:line="240" w:lineRule="auto"/>
        <w:ind w:left="720"/>
        <w:rPr>
          <w:sz w:val="24"/>
          <w:szCs w:val="24"/>
        </w:rPr>
      </w:pPr>
      <w:r w:rsidRPr="005C0E2D">
        <w:rPr>
          <w:sz w:val="24"/>
          <w:szCs w:val="24"/>
        </w:rPr>
        <w:t xml:space="preserve">//*8255 OS1RTA  199A   -N.A=27F0  SYSR=21E7  </w:t>
      </w:r>
      <w:proofErr w:type="spellStart"/>
      <w:r w:rsidRPr="005C0E2D">
        <w:rPr>
          <w:sz w:val="24"/>
          <w:szCs w:val="24"/>
        </w:rPr>
        <w:t>21E7</w:t>
      </w:r>
      <w:proofErr w:type="spellEnd"/>
      <w:r w:rsidRPr="005C0E2D">
        <w:rPr>
          <w:sz w:val="24"/>
          <w:szCs w:val="24"/>
        </w:rPr>
        <w:t xml:space="preserve"> 21EC88M1 SYSR</w:t>
      </w:r>
    </w:p>
    <w:p w14:paraId="002DEE0F" w14:textId="77777777" w:rsidR="005C0E2D" w:rsidRPr="005C0E2D" w:rsidRDefault="005C0E2D" w:rsidP="005C0E2D">
      <w:pPr>
        <w:spacing w:after="0" w:line="240" w:lineRule="auto"/>
        <w:ind w:left="720"/>
        <w:rPr>
          <w:sz w:val="24"/>
          <w:szCs w:val="24"/>
        </w:rPr>
      </w:pPr>
      <w:r w:rsidRPr="005C0E2D">
        <w:rPr>
          <w:sz w:val="24"/>
          <w:szCs w:val="24"/>
        </w:rPr>
        <w:t>//*8256 OS9RTD  199B   -N.A=27F1  SYSR=21E8  199A 199D88M1 TECH</w:t>
      </w:r>
    </w:p>
    <w:p w14:paraId="7D1277C2" w14:textId="77777777" w:rsidR="005C0E2D" w:rsidRPr="005C0E2D" w:rsidRDefault="005C0E2D" w:rsidP="005C0E2D">
      <w:pPr>
        <w:spacing w:after="0" w:line="240" w:lineRule="auto"/>
        <w:ind w:left="720"/>
        <w:rPr>
          <w:sz w:val="24"/>
          <w:szCs w:val="24"/>
        </w:rPr>
      </w:pPr>
      <w:r w:rsidRPr="005C0E2D">
        <w:rPr>
          <w:sz w:val="24"/>
          <w:szCs w:val="24"/>
        </w:rPr>
        <w:t>//*8257 OS9SY5  199C   -N.A=27F2  SYSR=21EA</w:t>
      </w:r>
    </w:p>
    <w:p w14:paraId="4889442A" w14:textId="77777777" w:rsidR="005C0E2D" w:rsidRPr="005C0E2D" w:rsidRDefault="005C0E2D" w:rsidP="005C0E2D">
      <w:pPr>
        <w:spacing w:after="0" w:line="240" w:lineRule="auto"/>
        <w:ind w:left="720"/>
        <w:rPr>
          <w:sz w:val="24"/>
          <w:szCs w:val="24"/>
        </w:rPr>
      </w:pPr>
      <w:r w:rsidRPr="005C0E2D">
        <w:rPr>
          <w:sz w:val="24"/>
          <w:szCs w:val="24"/>
        </w:rPr>
        <w:t>//*8258 OS9SY4  199D   -N.A=27F3  SYSR=21EC</w:t>
      </w:r>
    </w:p>
    <w:p w14:paraId="5508DCB1" w14:textId="77777777" w:rsidR="005C0E2D" w:rsidRPr="005C0E2D" w:rsidRDefault="005C0E2D" w:rsidP="005C0E2D">
      <w:pPr>
        <w:spacing w:after="0" w:line="240" w:lineRule="auto"/>
        <w:ind w:left="720"/>
        <w:rPr>
          <w:sz w:val="24"/>
          <w:szCs w:val="24"/>
        </w:rPr>
      </w:pPr>
      <w:r w:rsidRPr="005C0E2D">
        <w:rPr>
          <w:sz w:val="24"/>
          <w:szCs w:val="24"/>
        </w:rPr>
        <w:t>//*8259 OS9R1C  199E   -N.A=27F4  SYSR=21ED</w:t>
      </w:r>
    </w:p>
    <w:p w14:paraId="50075F8C" w14:textId="77777777" w:rsidR="005C0E2D" w:rsidRPr="005C0E2D" w:rsidRDefault="005C0E2D" w:rsidP="005C0E2D">
      <w:pPr>
        <w:spacing w:after="0" w:line="240" w:lineRule="auto"/>
        <w:ind w:left="720"/>
        <w:rPr>
          <w:sz w:val="24"/>
          <w:szCs w:val="24"/>
        </w:rPr>
      </w:pPr>
      <w:r w:rsidRPr="005C0E2D">
        <w:rPr>
          <w:sz w:val="24"/>
          <w:szCs w:val="24"/>
        </w:rPr>
        <w:t>//*825B PRF001  199F   -N.A=27F5  SYSR=21EE</w:t>
      </w:r>
    </w:p>
    <w:p w14:paraId="45E95141" w14:textId="77777777" w:rsidR="005C0E2D" w:rsidRPr="005C0E2D" w:rsidRDefault="005C0E2D" w:rsidP="005C0E2D">
      <w:pPr>
        <w:spacing w:after="0" w:line="240" w:lineRule="auto"/>
        <w:ind w:left="720"/>
        <w:rPr>
          <w:sz w:val="24"/>
          <w:szCs w:val="24"/>
        </w:rPr>
      </w:pPr>
      <w:r w:rsidRPr="005C0E2D">
        <w:rPr>
          <w:sz w:val="24"/>
          <w:szCs w:val="24"/>
        </w:rPr>
        <w:t>//*CHP35 EMC</w:t>
      </w:r>
    </w:p>
    <w:p w14:paraId="22DF0AD3" w14:textId="77777777" w:rsidR="005C0E2D" w:rsidRPr="005C0E2D" w:rsidRDefault="005C0E2D" w:rsidP="005C0E2D">
      <w:pPr>
        <w:spacing w:after="0" w:line="240" w:lineRule="auto"/>
        <w:ind w:left="720"/>
        <w:rPr>
          <w:sz w:val="24"/>
          <w:szCs w:val="24"/>
        </w:rPr>
      </w:pPr>
      <w:r w:rsidRPr="005C0E2D">
        <w:rPr>
          <w:sz w:val="24"/>
          <w:szCs w:val="24"/>
        </w:rPr>
        <w:t>//*</w:t>
      </w:r>
    </w:p>
    <w:p w14:paraId="61AEFCD1" w14:textId="77777777" w:rsidR="005C0E2D" w:rsidRPr="005C0E2D" w:rsidRDefault="005C0E2D" w:rsidP="005C0E2D">
      <w:pPr>
        <w:spacing w:after="0" w:line="240" w:lineRule="auto"/>
        <w:ind w:left="720"/>
        <w:rPr>
          <w:sz w:val="24"/>
          <w:szCs w:val="24"/>
        </w:rPr>
      </w:pPr>
      <w:r w:rsidRPr="005C0E2D">
        <w:rPr>
          <w:sz w:val="24"/>
          <w:szCs w:val="24"/>
        </w:rPr>
        <w:t>//*D9ECAT 19F5 TECH/TEST/PROD</w:t>
      </w:r>
    </w:p>
    <w:p w14:paraId="1125D8A9" w14:textId="77777777" w:rsidR="005C0E2D" w:rsidRPr="005C0E2D" w:rsidRDefault="005C0E2D" w:rsidP="005C0E2D">
      <w:pPr>
        <w:spacing w:after="0" w:line="240" w:lineRule="auto"/>
        <w:ind w:left="720"/>
        <w:rPr>
          <w:sz w:val="24"/>
          <w:szCs w:val="24"/>
        </w:rPr>
      </w:pPr>
      <w:r w:rsidRPr="005C0E2D">
        <w:rPr>
          <w:sz w:val="24"/>
          <w:szCs w:val="24"/>
        </w:rPr>
        <w:t>//*D9ESY1 19F3 TECH/TEST/PROD</w:t>
      </w:r>
    </w:p>
    <w:p w14:paraId="73F59319" w14:textId="77777777" w:rsidR="005C0E2D" w:rsidRPr="005C0E2D" w:rsidRDefault="005C0E2D" w:rsidP="005C0E2D">
      <w:pPr>
        <w:spacing w:after="0" w:line="240" w:lineRule="auto"/>
        <w:ind w:left="720"/>
        <w:rPr>
          <w:sz w:val="24"/>
          <w:szCs w:val="24"/>
        </w:rPr>
      </w:pPr>
      <w:r w:rsidRPr="005C0E2D">
        <w:rPr>
          <w:sz w:val="24"/>
          <w:szCs w:val="24"/>
        </w:rPr>
        <w:t>//*D9ESY2 19F4 TECH/TEST/PROD</w:t>
      </w:r>
    </w:p>
    <w:p w14:paraId="2F191FC4" w14:textId="77777777" w:rsidR="005C0E2D" w:rsidRPr="005C0E2D" w:rsidRDefault="005C0E2D" w:rsidP="005C0E2D">
      <w:pPr>
        <w:spacing w:after="0" w:line="240" w:lineRule="auto"/>
        <w:ind w:left="720"/>
        <w:rPr>
          <w:sz w:val="24"/>
          <w:szCs w:val="24"/>
        </w:rPr>
      </w:pPr>
      <w:r w:rsidRPr="005C0E2D">
        <w:rPr>
          <w:sz w:val="24"/>
          <w:szCs w:val="24"/>
        </w:rPr>
        <w:t>//*OS1RTA 199A TECH/TEST/PROD</w:t>
      </w:r>
    </w:p>
    <w:p w14:paraId="71E47B71" w14:textId="77777777" w:rsidR="005C0E2D" w:rsidRPr="005C0E2D" w:rsidRDefault="005C0E2D" w:rsidP="005C0E2D">
      <w:pPr>
        <w:spacing w:after="0" w:line="240" w:lineRule="auto"/>
        <w:ind w:left="720"/>
        <w:rPr>
          <w:sz w:val="24"/>
          <w:szCs w:val="24"/>
        </w:rPr>
      </w:pPr>
      <w:r w:rsidRPr="005C0E2D">
        <w:rPr>
          <w:sz w:val="24"/>
          <w:szCs w:val="24"/>
        </w:rPr>
        <w:t>//*OS9RTD 199B TECH/TEST/PROD</w:t>
      </w:r>
    </w:p>
    <w:p w14:paraId="656084B3" w14:textId="77777777" w:rsidR="005C0E2D" w:rsidRPr="005C0E2D" w:rsidRDefault="005C0E2D" w:rsidP="005C0E2D">
      <w:pPr>
        <w:spacing w:after="0" w:line="240" w:lineRule="auto"/>
        <w:ind w:left="720"/>
        <w:rPr>
          <w:sz w:val="24"/>
          <w:szCs w:val="24"/>
        </w:rPr>
      </w:pPr>
      <w:r w:rsidRPr="005C0E2D">
        <w:rPr>
          <w:sz w:val="24"/>
          <w:szCs w:val="24"/>
        </w:rPr>
        <w:t>//*OS9R1C 199C TECH/TEST/PROD</w:t>
      </w:r>
    </w:p>
    <w:p w14:paraId="42CFC189" w14:textId="77777777" w:rsidR="005C0E2D" w:rsidRPr="005C0E2D" w:rsidRDefault="005C0E2D" w:rsidP="005C0E2D">
      <w:pPr>
        <w:spacing w:after="0" w:line="240" w:lineRule="auto"/>
        <w:ind w:left="720"/>
        <w:rPr>
          <w:sz w:val="24"/>
          <w:szCs w:val="24"/>
        </w:rPr>
      </w:pPr>
      <w:r w:rsidRPr="005C0E2D">
        <w:rPr>
          <w:sz w:val="24"/>
          <w:szCs w:val="24"/>
        </w:rPr>
        <w:t>//*OS9SY4 199D TECH/TEST/PROD</w:t>
      </w:r>
    </w:p>
    <w:p w14:paraId="37407DEF" w14:textId="77777777" w:rsidR="005C0E2D" w:rsidRPr="005C0E2D" w:rsidRDefault="005C0E2D" w:rsidP="005C0E2D">
      <w:pPr>
        <w:spacing w:after="0" w:line="240" w:lineRule="auto"/>
        <w:ind w:left="720"/>
        <w:rPr>
          <w:sz w:val="24"/>
          <w:szCs w:val="24"/>
        </w:rPr>
      </w:pPr>
      <w:r w:rsidRPr="005C0E2D">
        <w:rPr>
          <w:sz w:val="24"/>
          <w:szCs w:val="24"/>
        </w:rPr>
        <w:t>//*OS9SY5 199E TECH/TEST/PROD</w:t>
      </w:r>
    </w:p>
    <w:p w14:paraId="402C1982" w14:textId="77777777" w:rsidR="005C0E2D" w:rsidRPr="005C0E2D" w:rsidRDefault="005C0E2D" w:rsidP="005C0E2D">
      <w:pPr>
        <w:spacing w:after="0" w:line="240" w:lineRule="auto"/>
        <w:ind w:left="720"/>
        <w:rPr>
          <w:sz w:val="24"/>
          <w:szCs w:val="24"/>
        </w:rPr>
      </w:pPr>
      <w:r w:rsidRPr="005C0E2D">
        <w:rPr>
          <w:sz w:val="24"/>
          <w:szCs w:val="24"/>
        </w:rPr>
        <w:t>//*</w:t>
      </w:r>
    </w:p>
    <w:p w14:paraId="76DB6857" w14:textId="77777777" w:rsidR="005C0E2D" w:rsidRPr="005C0E2D" w:rsidRDefault="005C0E2D" w:rsidP="005C0E2D">
      <w:pPr>
        <w:spacing w:after="0" w:line="240" w:lineRule="auto"/>
        <w:ind w:left="720"/>
        <w:rPr>
          <w:sz w:val="24"/>
          <w:szCs w:val="24"/>
        </w:rPr>
      </w:pPr>
      <w:r w:rsidRPr="005C0E2D">
        <w:rPr>
          <w:sz w:val="24"/>
          <w:szCs w:val="24"/>
        </w:rPr>
        <w:t>//*TECH 12D4 1D83S0M1 TECH STAND-ALONE  156.3.10.12 SYS1.TCPPARMS(TECHPROF)</w:t>
      </w:r>
    </w:p>
    <w:p w14:paraId="5A3EC2D2" w14:textId="77777777" w:rsidR="005C0E2D" w:rsidRPr="005C0E2D" w:rsidRDefault="005C0E2D" w:rsidP="005C0E2D">
      <w:pPr>
        <w:spacing w:after="0" w:line="240" w:lineRule="auto"/>
        <w:ind w:left="720"/>
        <w:rPr>
          <w:sz w:val="24"/>
          <w:szCs w:val="24"/>
        </w:rPr>
      </w:pPr>
      <w:r w:rsidRPr="005C0E2D">
        <w:rPr>
          <w:sz w:val="24"/>
          <w:szCs w:val="24"/>
        </w:rPr>
        <w:t>//*TECH 12D4 1D8322M1 TECH JOIN SYSPLEX 156.3.10.12 SYS1.TCPPARMS(TECHPROF)</w:t>
      </w:r>
    </w:p>
    <w:p w14:paraId="34C4DDD0" w14:textId="77777777" w:rsidR="005C0E2D" w:rsidRPr="005C0E2D" w:rsidRDefault="005C0E2D" w:rsidP="005C0E2D">
      <w:pPr>
        <w:spacing w:after="0" w:line="240" w:lineRule="auto"/>
        <w:ind w:left="720"/>
        <w:rPr>
          <w:sz w:val="24"/>
          <w:szCs w:val="24"/>
        </w:rPr>
      </w:pPr>
      <w:r w:rsidRPr="005C0E2D">
        <w:rPr>
          <w:sz w:val="24"/>
          <w:szCs w:val="24"/>
        </w:rPr>
        <w:t>//*TECH 199A 199D88M1 TECH OC IPL 156.3.10.12 SYS1.TESTLPAR.TCPPARMS(TECHPROF)</w:t>
      </w:r>
    </w:p>
    <w:p w14:paraId="7F7E4123" w14:textId="77777777" w:rsidR="005C0E2D" w:rsidRPr="005C0E2D" w:rsidRDefault="005C0E2D" w:rsidP="005C0E2D">
      <w:pPr>
        <w:spacing w:after="0" w:line="240" w:lineRule="auto"/>
        <w:ind w:left="720"/>
        <w:rPr>
          <w:sz w:val="24"/>
          <w:szCs w:val="24"/>
        </w:rPr>
      </w:pPr>
      <w:r w:rsidRPr="005C0E2D">
        <w:rPr>
          <w:sz w:val="24"/>
          <w:szCs w:val="24"/>
        </w:rPr>
        <w:t>//*TECH 19F3 19F300M1 TECH COD z10      156.3.10.12    TCPIP.SEZAINST(TECHPROF)</w:t>
      </w:r>
    </w:p>
    <w:p w14:paraId="2995CDFB" w14:textId="77777777" w:rsidR="005C0E2D" w:rsidRPr="005C0E2D" w:rsidRDefault="005C0E2D" w:rsidP="005C0E2D">
      <w:pPr>
        <w:spacing w:after="0" w:line="240" w:lineRule="auto"/>
        <w:ind w:left="720"/>
        <w:rPr>
          <w:sz w:val="24"/>
          <w:szCs w:val="24"/>
        </w:rPr>
      </w:pPr>
      <w:r w:rsidRPr="005C0E2D">
        <w:rPr>
          <w:sz w:val="24"/>
          <w:szCs w:val="24"/>
        </w:rPr>
        <w:t>//*TECH 19F3 19F300M1 TECH COD DRz10    156.3.216.185  TCPIP.SEZAINST(CPACPROF)</w:t>
      </w:r>
    </w:p>
    <w:p w14:paraId="730BF02B" w14:textId="77777777" w:rsidR="005C0E2D" w:rsidRPr="005C0E2D" w:rsidRDefault="005C0E2D" w:rsidP="005C0E2D">
      <w:pPr>
        <w:spacing w:after="0" w:line="240" w:lineRule="auto"/>
        <w:ind w:left="720"/>
        <w:rPr>
          <w:sz w:val="24"/>
          <w:szCs w:val="24"/>
        </w:rPr>
      </w:pPr>
      <w:r w:rsidRPr="005C0E2D">
        <w:rPr>
          <w:sz w:val="24"/>
          <w:szCs w:val="24"/>
        </w:rPr>
        <w:t>//*</w:t>
      </w:r>
    </w:p>
    <w:p w14:paraId="2C09A798" w14:textId="77777777" w:rsidR="005C0E2D" w:rsidRPr="005C0E2D" w:rsidRDefault="005C0E2D" w:rsidP="005C0E2D">
      <w:pPr>
        <w:spacing w:after="0" w:line="240" w:lineRule="auto"/>
        <w:ind w:left="720"/>
        <w:rPr>
          <w:sz w:val="24"/>
          <w:szCs w:val="24"/>
        </w:rPr>
      </w:pPr>
      <w:r w:rsidRPr="005C0E2D">
        <w:rPr>
          <w:sz w:val="24"/>
          <w:szCs w:val="24"/>
        </w:rPr>
        <w:t>//*SYSR 21F3 1FF055M1 SYSR STAND-ALONE  156.3.10.11 SYS1.TCPPARMS(SYSRPROF)</w:t>
      </w:r>
    </w:p>
    <w:p w14:paraId="096F435F" w14:textId="77777777" w:rsidR="005C0E2D" w:rsidRPr="005C0E2D" w:rsidRDefault="005C0E2D" w:rsidP="005C0E2D">
      <w:pPr>
        <w:spacing w:after="0" w:line="240" w:lineRule="auto"/>
        <w:ind w:left="720"/>
        <w:rPr>
          <w:sz w:val="24"/>
          <w:szCs w:val="24"/>
        </w:rPr>
      </w:pPr>
      <w:r w:rsidRPr="005C0E2D">
        <w:rPr>
          <w:sz w:val="24"/>
          <w:szCs w:val="24"/>
        </w:rPr>
        <w:t>//*SYSR 21E7 21EC88M1 SYSR OC IPL 156.3.10.11 SYS1.TESTLPAR.TCPPARMS(SYSRPROF)</w:t>
      </w:r>
    </w:p>
    <w:p w14:paraId="0C783C20" w14:textId="77777777" w:rsidR="005C0E2D" w:rsidRPr="005C0E2D" w:rsidRDefault="005C0E2D" w:rsidP="005C0E2D">
      <w:pPr>
        <w:spacing w:after="0" w:line="240" w:lineRule="auto"/>
        <w:ind w:left="720"/>
        <w:rPr>
          <w:sz w:val="24"/>
          <w:szCs w:val="24"/>
        </w:rPr>
      </w:pPr>
      <w:r w:rsidRPr="005C0E2D">
        <w:rPr>
          <w:sz w:val="24"/>
          <w:szCs w:val="24"/>
        </w:rPr>
        <w:t>//*SYSR 21F0 21F000M1 SYSR COD z10      156.3.10.13 TCPIP.SEZAINST(SYSRPROF)</w:t>
      </w:r>
    </w:p>
    <w:p w14:paraId="7BA75C55" w14:textId="77777777" w:rsidR="005C0E2D" w:rsidRPr="005C0E2D" w:rsidRDefault="005C0E2D" w:rsidP="005C0E2D">
      <w:pPr>
        <w:spacing w:after="0" w:line="240" w:lineRule="auto"/>
        <w:ind w:left="720"/>
        <w:rPr>
          <w:sz w:val="24"/>
          <w:szCs w:val="24"/>
        </w:rPr>
      </w:pPr>
      <w:r w:rsidRPr="005C0E2D">
        <w:rPr>
          <w:sz w:val="24"/>
          <w:szCs w:val="24"/>
        </w:rPr>
        <w:t>//*</w:t>
      </w:r>
    </w:p>
    <w:p w14:paraId="5E8E185F" w14:textId="77777777" w:rsidR="005C0E2D" w:rsidRPr="005C0E2D" w:rsidRDefault="005C0E2D" w:rsidP="005C0E2D">
      <w:pPr>
        <w:spacing w:after="0" w:line="240" w:lineRule="auto"/>
        <w:ind w:left="720"/>
        <w:rPr>
          <w:sz w:val="24"/>
          <w:szCs w:val="24"/>
        </w:rPr>
      </w:pPr>
      <w:r w:rsidRPr="005C0E2D">
        <w:rPr>
          <w:sz w:val="24"/>
          <w:szCs w:val="24"/>
        </w:rPr>
        <w:t>//*D9ECAT 21FE SYSRONLY</w:t>
      </w:r>
    </w:p>
    <w:p w14:paraId="0C49D925" w14:textId="77777777" w:rsidR="005C0E2D" w:rsidRPr="005C0E2D" w:rsidRDefault="005C0E2D" w:rsidP="005C0E2D">
      <w:pPr>
        <w:spacing w:after="0" w:line="240" w:lineRule="auto"/>
        <w:ind w:left="720"/>
        <w:rPr>
          <w:sz w:val="24"/>
          <w:szCs w:val="24"/>
        </w:rPr>
      </w:pPr>
      <w:r w:rsidRPr="005C0E2D">
        <w:rPr>
          <w:sz w:val="24"/>
          <w:szCs w:val="24"/>
        </w:rPr>
        <w:t>//*D9ESY1 21F0 SYSRONLY</w:t>
      </w:r>
    </w:p>
    <w:p w14:paraId="081C11BF" w14:textId="77777777" w:rsidR="005C0E2D" w:rsidRPr="005C0E2D" w:rsidRDefault="005C0E2D" w:rsidP="005C0E2D">
      <w:pPr>
        <w:spacing w:after="0" w:line="240" w:lineRule="auto"/>
        <w:ind w:left="720"/>
        <w:rPr>
          <w:sz w:val="24"/>
          <w:szCs w:val="24"/>
        </w:rPr>
      </w:pPr>
      <w:r w:rsidRPr="005C0E2D">
        <w:rPr>
          <w:sz w:val="24"/>
          <w:szCs w:val="24"/>
        </w:rPr>
        <w:t>//*D9ESY2 21FD SYSRONLY</w:t>
      </w:r>
    </w:p>
    <w:p w14:paraId="37E193CB" w14:textId="77777777" w:rsidR="005C0E2D" w:rsidRPr="005C0E2D" w:rsidRDefault="005C0E2D" w:rsidP="005C0E2D">
      <w:pPr>
        <w:spacing w:after="0" w:line="240" w:lineRule="auto"/>
        <w:ind w:left="720"/>
        <w:rPr>
          <w:sz w:val="24"/>
          <w:szCs w:val="24"/>
        </w:rPr>
      </w:pPr>
      <w:r w:rsidRPr="005C0E2D">
        <w:rPr>
          <w:sz w:val="24"/>
          <w:szCs w:val="24"/>
        </w:rPr>
        <w:t>//*OS1RTA 21E7 SYSRONLY</w:t>
      </w:r>
    </w:p>
    <w:p w14:paraId="63EFB08E" w14:textId="77777777" w:rsidR="005C0E2D" w:rsidRPr="005C0E2D" w:rsidRDefault="005C0E2D" w:rsidP="005C0E2D">
      <w:pPr>
        <w:spacing w:after="0" w:line="240" w:lineRule="auto"/>
        <w:ind w:left="720"/>
        <w:rPr>
          <w:sz w:val="24"/>
          <w:szCs w:val="24"/>
        </w:rPr>
      </w:pPr>
      <w:r w:rsidRPr="005C0E2D">
        <w:rPr>
          <w:sz w:val="24"/>
          <w:szCs w:val="24"/>
        </w:rPr>
        <w:lastRenderedPageBreak/>
        <w:t>//*OS9RTD 21E8 SYSRONLY</w:t>
      </w:r>
    </w:p>
    <w:p w14:paraId="7D55214E" w14:textId="77777777" w:rsidR="005C0E2D" w:rsidRPr="005C0E2D" w:rsidRDefault="005C0E2D" w:rsidP="005C0E2D">
      <w:pPr>
        <w:spacing w:after="0" w:line="240" w:lineRule="auto"/>
        <w:ind w:left="720"/>
        <w:rPr>
          <w:sz w:val="24"/>
          <w:szCs w:val="24"/>
        </w:rPr>
      </w:pPr>
      <w:r w:rsidRPr="005C0E2D">
        <w:rPr>
          <w:sz w:val="24"/>
          <w:szCs w:val="24"/>
        </w:rPr>
        <w:t>//*OS9R1C 21EA SYSRONLY</w:t>
      </w:r>
    </w:p>
    <w:p w14:paraId="45EBB8DA" w14:textId="77777777" w:rsidR="005C0E2D" w:rsidRPr="005C0E2D" w:rsidRDefault="005C0E2D" w:rsidP="005C0E2D">
      <w:pPr>
        <w:spacing w:after="0" w:line="240" w:lineRule="auto"/>
        <w:ind w:left="720"/>
        <w:rPr>
          <w:sz w:val="24"/>
          <w:szCs w:val="24"/>
        </w:rPr>
      </w:pPr>
      <w:r w:rsidRPr="005C0E2D">
        <w:rPr>
          <w:sz w:val="24"/>
          <w:szCs w:val="24"/>
        </w:rPr>
        <w:t>//*OS9SY4 21EC SYSRONLY</w:t>
      </w:r>
    </w:p>
    <w:p w14:paraId="7F1F656C" w14:textId="77777777" w:rsidR="005C0E2D" w:rsidRPr="005C0E2D" w:rsidRDefault="005C0E2D" w:rsidP="005C0E2D">
      <w:pPr>
        <w:spacing w:after="0" w:line="240" w:lineRule="auto"/>
        <w:ind w:left="720"/>
        <w:rPr>
          <w:sz w:val="24"/>
          <w:szCs w:val="24"/>
        </w:rPr>
      </w:pPr>
      <w:r w:rsidRPr="005C0E2D">
        <w:rPr>
          <w:sz w:val="24"/>
          <w:szCs w:val="24"/>
        </w:rPr>
        <w:t>//*OS9SY5 21ED SYSRONLY</w:t>
      </w:r>
    </w:p>
    <w:p w14:paraId="7282E574" w14:textId="77777777" w:rsidR="005C0E2D" w:rsidRPr="005C0E2D" w:rsidRDefault="005C0E2D" w:rsidP="005C0E2D">
      <w:pPr>
        <w:spacing w:after="0" w:line="240" w:lineRule="auto"/>
        <w:ind w:left="720"/>
        <w:rPr>
          <w:sz w:val="24"/>
          <w:szCs w:val="24"/>
        </w:rPr>
      </w:pPr>
      <w:r w:rsidRPr="005C0E2D">
        <w:rPr>
          <w:sz w:val="24"/>
          <w:szCs w:val="24"/>
        </w:rPr>
        <w:t>//*MVSCAT 1FF0 SYSRONLY</w:t>
      </w:r>
    </w:p>
    <w:p w14:paraId="22A991D9" w14:textId="77777777" w:rsidR="005C0E2D" w:rsidRPr="005C0E2D" w:rsidRDefault="005C0E2D" w:rsidP="005C0E2D">
      <w:pPr>
        <w:spacing w:after="0" w:line="240" w:lineRule="auto"/>
        <w:ind w:left="720"/>
        <w:rPr>
          <w:sz w:val="24"/>
          <w:szCs w:val="24"/>
        </w:rPr>
      </w:pPr>
      <w:r w:rsidRPr="005C0E2D">
        <w:rPr>
          <w:sz w:val="24"/>
          <w:szCs w:val="24"/>
        </w:rPr>
        <w:t>//*Z22RS1 21F3 SYSRONLY</w:t>
      </w:r>
    </w:p>
    <w:p w14:paraId="5E4CEB4D" w14:textId="77777777" w:rsidR="005C0E2D" w:rsidRPr="005C0E2D" w:rsidRDefault="005C0E2D" w:rsidP="005C0E2D">
      <w:pPr>
        <w:spacing w:after="0" w:line="240" w:lineRule="auto"/>
        <w:ind w:left="720"/>
        <w:rPr>
          <w:sz w:val="24"/>
          <w:szCs w:val="24"/>
        </w:rPr>
      </w:pPr>
      <w:r w:rsidRPr="005C0E2D">
        <w:rPr>
          <w:sz w:val="24"/>
          <w:szCs w:val="24"/>
        </w:rPr>
        <w:t>//*= End References =======================================================</w:t>
      </w:r>
    </w:p>
    <w:p w14:paraId="47EBCF06" w14:textId="77777777" w:rsidR="005C0E2D" w:rsidRPr="005C0E2D" w:rsidRDefault="005C0E2D" w:rsidP="005C0E2D">
      <w:pPr>
        <w:spacing w:after="0" w:line="240" w:lineRule="auto"/>
        <w:ind w:left="720"/>
        <w:rPr>
          <w:sz w:val="24"/>
          <w:szCs w:val="24"/>
        </w:rPr>
      </w:pPr>
      <w:r w:rsidRPr="005C0E2D">
        <w:rPr>
          <w:sz w:val="24"/>
          <w:szCs w:val="24"/>
        </w:rPr>
        <w:t>//*</w:t>
      </w:r>
    </w:p>
    <w:p w14:paraId="3C720228" w14:textId="77777777" w:rsidR="005C0E2D" w:rsidRPr="005C0E2D" w:rsidRDefault="005C0E2D" w:rsidP="005C0E2D">
      <w:pPr>
        <w:spacing w:after="0" w:line="240" w:lineRule="auto"/>
        <w:ind w:left="720"/>
        <w:rPr>
          <w:sz w:val="24"/>
          <w:szCs w:val="24"/>
        </w:rPr>
      </w:pPr>
      <w:r w:rsidRPr="005C0E2D">
        <w:rPr>
          <w:sz w:val="24"/>
          <w:szCs w:val="24"/>
        </w:rPr>
        <w:t>*  RMMOFFD J0728043 ps2.lacoe.edu  *</w:t>
      </w:r>
    </w:p>
    <w:p w14:paraId="7CC97E5C" w14:textId="77777777" w:rsidR="005C0E2D" w:rsidRDefault="005C0E2D" w:rsidP="005C0E2D">
      <w:pPr>
        <w:spacing w:after="0" w:line="240" w:lineRule="auto"/>
        <w:rPr>
          <w:sz w:val="24"/>
          <w:szCs w:val="24"/>
        </w:rPr>
      </w:pPr>
    </w:p>
    <w:p w14:paraId="59019AB6" w14:textId="77777777" w:rsidR="005C0E2D" w:rsidRPr="00DF13FF" w:rsidRDefault="005C0E2D" w:rsidP="00EA5059">
      <w:pPr>
        <w:pStyle w:val="Heading2"/>
        <w:rPr>
          <w:sz w:val="44"/>
          <w:szCs w:val="44"/>
        </w:rPr>
      </w:pPr>
      <w:bookmarkStart w:id="2" w:name="_Toc195263639"/>
      <w:r w:rsidRPr="00DF13FF">
        <w:rPr>
          <w:sz w:val="44"/>
          <w:szCs w:val="44"/>
        </w:rPr>
        <w:t>OFFSITEW Instructions:</w:t>
      </w:r>
      <w:bookmarkEnd w:id="2"/>
    </w:p>
    <w:p w14:paraId="2D992BBC" w14:textId="77777777" w:rsidR="005C0E2D" w:rsidRPr="005C0E2D" w:rsidRDefault="005C0E2D" w:rsidP="005C0E2D">
      <w:pPr>
        <w:spacing w:after="0" w:line="240" w:lineRule="auto"/>
        <w:ind w:left="720"/>
        <w:rPr>
          <w:b/>
          <w:bCs/>
          <w:sz w:val="24"/>
          <w:szCs w:val="24"/>
          <w:highlight w:val="yellow"/>
        </w:rPr>
      </w:pPr>
      <w:r w:rsidRPr="005C0E2D">
        <w:rPr>
          <w:b/>
          <w:bCs/>
          <w:sz w:val="24"/>
          <w:szCs w:val="24"/>
        </w:rPr>
        <w:t xml:space="preserve">         </w:t>
      </w:r>
      <w:r w:rsidRPr="005C0E2D">
        <w:rPr>
          <w:b/>
          <w:bCs/>
          <w:sz w:val="24"/>
          <w:szCs w:val="24"/>
          <w:highlight w:val="yellow"/>
        </w:rPr>
        <w:t xml:space="preserve">(1) Change #### to model9 device and SC#### to </w:t>
      </w:r>
      <w:proofErr w:type="spellStart"/>
      <w:r w:rsidRPr="005C0E2D">
        <w:rPr>
          <w:b/>
          <w:bCs/>
          <w:sz w:val="24"/>
          <w:szCs w:val="24"/>
          <w:highlight w:val="yellow"/>
        </w:rPr>
        <w:t>volser</w:t>
      </w:r>
      <w:proofErr w:type="spellEnd"/>
    </w:p>
    <w:p w14:paraId="682F892F" w14:textId="77777777" w:rsidR="005C0E2D" w:rsidRPr="005C0E2D" w:rsidRDefault="005C0E2D" w:rsidP="005C0E2D">
      <w:pPr>
        <w:spacing w:after="0" w:line="240" w:lineRule="auto"/>
        <w:ind w:left="720"/>
        <w:rPr>
          <w:b/>
          <w:bCs/>
          <w:sz w:val="24"/>
          <w:szCs w:val="24"/>
        </w:rPr>
      </w:pPr>
      <w:r w:rsidRPr="005C0E2D">
        <w:rPr>
          <w:b/>
          <w:bCs/>
          <w:sz w:val="24"/>
          <w:szCs w:val="24"/>
          <w:highlight w:val="yellow"/>
        </w:rPr>
        <w:t xml:space="preserve">             submit $01INIT</w:t>
      </w:r>
    </w:p>
    <w:p w14:paraId="02AED1A1" w14:textId="77777777" w:rsidR="005C0E2D" w:rsidRPr="005C0E2D" w:rsidRDefault="005C0E2D" w:rsidP="005C0E2D">
      <w:pPr>
        <w:spacing w:after="0" w:line="240" w:lineRule="auto"/>
        <w:ind w:left="720"/>
        <w:rPr>
          <w:sz w:val="24"/>
          <w:szCs w:val="24"/>
        </w:rPr>
      </w:pPr>
      <w:r w:rsidRPr="005C0E2D">
        <w:rPr>
          <w:sz w:val="24"/>
          <w:szCs w:val="24"/>
        </w:rPr>
        <w:t>//$01INIT JOB ,'INIT',CLASS=Z,MSGCLASS=H</w:t>
      </w:r>
    </w:p>
    <w:p w14:paraId="07ACC324" w14:textId="77777777" w:rsidR="005C0E2D" w:rsidRPr="005C0E2D" w:rsidRDefault="005C0E2D" w:rsidP="005C0E2D">
      <w:pPr>
        <w:spacing w:after="0" w:line="240" w:lineRule="auto"/>
        <w:ind w:left="720"/>
        <w:rPr>
          <w:sz w:val="24"/>
          <w:szCs w:val="24"/>
        </w:rPr>
      </w:pPr>
      <w:r w:rsidRPr="005C0E2D">
        <w:rPr>
          <w:sz w:val="24"/>
          <w:szCs w:val="24"/>
        </w:rPr>
        <w:t>// EXEC PGM=ICKDSF</w:t>
      </w:r>
    </w:p>
    <w:p w14:paraId="09C6F1A8" w14:textId="77777777" w:rsidR="005C0E2D" w:rsidRPr="005C0E2D" w:rsidRDefault="005C0E2D" w:rsidP="005C0E2D">
      <w:pPr>
        <w:spacing w:after="0" w:line="240" w:lineRule="auto"/>
        <w:ind w:left="720"/>
        <w:rPr>
          <w:sz w:val="24"/>
          <w:szCs w:val="24"/>
        </w:rPr>
      </w:pPr>
      <w:r w:rsidRPr="005C0E2D">
        <w:rPr>
          <w:sz w:val="24"/>
          <w:szCs w:val="24"/>
        </w:rPr>
        <w:t>//SYSPRINT DD SYSOUT=*</w:t>
      </w:r>
    </w:p>
    <w:p w14:paraId="30317FA2" w14:textId="77777777" w:rsidR="005C0E2D" w:rsidRPr="005C0E2D" w:rsidRDefault="005C0E2D" w:rsidP="005C0E2D">
      <w:pPr>
        <w:spacing w:after="0" w:line="240" w:lineRule="auto"/>
        <w:ind w:left="720"/>
        <w:rPr>
          <w:sz w:val="24"/>
          <w:szCs w:val="24"/>
        </w:rPr>
      </w:pPr>
      <w:r w:rsidRPr="005C0E2D">
        <w:rPr>
          <w:sz w:val="24"/>
          <w:szCs w:val="24"/>
        </w:rPr>
        <w:t xml:space="preserve"> INIT UNIT(####) VFY(SC####) VOLID(EMERZ1) VTOC(0,1,30) PURGE</w:t>
      </w:r>
    </w:p>
    <w:p w14:paraId="75FA2A9D" w14:textId="77777777" w:rsidR="005C0E2D" w:rsidRPr="005C0E2D" w:rsidRDefault="005C0E2D" w:rsidP="005C0E2D">
      <w:pPr>
        <w:spacing w:after="0" w:line="240" w:lineRule="auto"/>
        <w:ind w:left="720"/>
        <w:rPr>
          <w:sz w:val="24"/>
          <w:szCs w:val="24"/>
        </w:rPr>
      </w:pPr>
    </w:p>
    <w:p w14:paraId="1941CE43" w14:textId="77777777" w:rsidR="005C0E2D" w:rsidRPr="005C0E2D" w:rsidRDefault="005C0E2D" w:rsidP="005C0E2D">
      <w:pPr>
        <w:spacing w:after="0" w:line="240" w:lineRule="auto"/>
        <w:ind w:left="720"/>
        <w:rPr>
          <w:b/>
          <w:bCs/>
          <w:sz w:val="24"/>
          <w:szCs w:val="24"/>
        </w:rPr>
      </w:pPr>
      <w:r w:rsidRPr="005C0E2D">
        <w:rPr>
          <w:sz w:val="24"/>
          <w:szCs w:val="24"/>
        </w:rPr>
        <w:t xml:space="preserve">        </w:t>
      </w:r>
      <w:r w:rsidRPr="005C0E2D">
        <w:rPr>
          <w:b/>
          <w:bCs/>
          <w:sz w:val="24"/>
          <w:szCs w:val="24"/>
        </w:rPr>
        <w:t xml:space="preserve"> </w:t>
      </w:r>
      <w:r w:rsidRPr="005C0E2D">
        <w:rPr>
          <w:b/>
          <w:bCs/>
          <w:sz w:val="24"/>
          <w:szCs w:val="24"/>
          <w:highlight w:val="yellow"/>
        </w:rPr>
        <w:t>(2) vary #### online and submit $02KEYD</w:t>
      </w:r>
    </w:p>
    <w:p w14:paraId="0C929252" w14:textId="77777777" w:rsidR="005C0E2D" w:rsidRPr="005C0E2D" w:rsidRDefault="005C0E2D" w:rsidP="005C0E2D">
      <w:pPr>
        <w:spacing w:after="0" w:line="240" w:lineRule="auto"/>
        <w:ind w:left="720"/>
        <w:rPr>
          <w:sz w:val="24"/>
          <w:szCs w:val="24"/>
        </w:rPr>
      </w:pPr>
      <w:r w:rsidRPr="005C0E2D">
        <w:rPr>
          <w:sz w:val="24"/>
          <w:szCs w:val="24"/>
        </w:rPr>
        <w:t>//$02KEYD JOB MVS,'DR Recovery',</w:t>
      </w:r>
    </w:p>
    <w:p w14:paraId="6E040D2F" w14:textId="77777777" w:rsidR="005C0E2D" w:rsidRPr="005C0E2D" w:rsidRDefault="005C0E2D" w:rsidP="005C0E2D">
      <w:pPr>
        <w:spacing w:after="0" w:line="240" w:lineRule="auto"/>
        <w:ind w:left="720"/>
        <w:rPr>
          <w:sz w:val="24"/>
          <w:szCs w:val="24"/>
        </w:rPr>
      </w:pPr>
      <w:r w:rsidRPr="005C0E2D">
        <w:rPr>
          <w:sz w:val="24"/>
          <w:szCs w:val="24"/>
        </w:rPr>
        <w:t>// COND=(5,LT),</w:t>
      </w:r>
    </w:p>
    <w:p w14:paraId="2C7AA329" w14:textId="77777777" w:rsidR="005C0E2D" w:rsidRPr="005C0E2D" w:rsidRDefault="005C0E2D" w:rsidP="005C0E2D">
      <w:pPr>
        <w:spacing w:after="0" w:line="240" w:lineRule="auto"/>
        <w:ind w:left="720"/>
        <w:rPr>
          <w:sz w:val="24"/>
          <w:szCs w:val="24"/>
        </w:rPr>
      </w:pPr>
      <w:r w:rsidRPr="005C0E2D">
        <w:rPr>
          <w:sz w:val="24"/>
          <w:szCs w:val="24"/>
        </w:rPr>
        <w:t>// CLASS=Z,MSGCLASS=H,TYPRUN=HOLD</w:t>
      </w:r>
    </w:p>
    <w:p w14:paraId="77D222B3" w14:textId="77777777" w:rsidR="005C0E2D" w:rsidRPr="005C0E2D" w:rsidRDefault="005C0E2D" w:rsidP="005C0E2D">
      <w:pPr>
        <w:spacing w:after="0" w:line="240" w:lineRule="auto"/>
        <w:ind w:left="720"/>
        <w:rPr>
          <w:sz w:val="24"/>
          <w:szCs w:val="24"/>
        </w:rPr>
      </w:pPr>
      <w:r w:rsidRPr="005C0E2D">
        <w:rPr>
          <w:sz w:val="24"/>
          <w:szCs w:val="24"/>
        </w:rPr>
        <w:t>//*</w:t>
      </w:r>
    </w:p>
    <w:p w14:paraId="538A1FD1" w14:textId="77777777" w:rsidR="005C0E2D" w:rsidRPr="005C0E2D" w:rsidRDefault="005C0E2D" w:rsidP="005C0E2D">
      <w:pPr>
        <w:spacing w:after="0" w:line="240" w:lineRule="auto"/>
        <w:ind w:left="720"/>
        <w:rPr>
          <w:sz w:val="24"/>
          <w:szCs w:val="24"/>
        </w:rPr>
      </w:pPr>
      <w:r w:rsidRPr="005C0E2D">
        <w:rPr>
          <w:sz w:val="24"/>
          <w:szCs w:val="24"/>
        </w:rPr>
        <w:t>//*= START SYSR.JCLLIB($02KEYD) =======================================</w:t>
      </w:r>
    </w:p>
    <w:p w14:paraId="74F37940" w14:textId="77777777" w:rsidR="005C0E2D" w:rsidRPr="005C0E2D" w:rsidRDefault="005C0E2D" w:rsidP="005C0E2D">
      <w:pPr>
        <w:spacing w:after="0" w:line="240" w:lineRule="auto"/>
        <w:ind w:left="720"/>
        <w:rPr>
          <w:sz w:val="24"/>
          <w:szCs w:val="24"/>
        </w:rPr>
      </w:pPr>
      <w:r w:rsidRPr="005C0E2D">
        <w:rPr>
          <w:sz w:val="24"/>
          <w:szCs w:val="24"/>
        </w:rPr>
        <w:t xml:space="preserve">//$02KEYD  EXEC PGM=ADRDSSU            or SILO   for LA* </w:t>
      </w:r>
      <w:proofErr w:type="spellStart"/>
      <w:r w:rsidRPr="005C0E2D">
        <w:rPr>
          <w:sz w:val="24"/>
          <w:szCs w:val="24"/>
        </w:rPr>
        <w:t>volser</w:t>
      </w:r>
      <w:proofErr w:type="spellEnd"/>
    </w:p>
    <w:p w14:paraId="3B7F94C5" w14:textId="77777777" w:rsidR="005C0E2D" w:rsidRPr="005C0E2D" w:rsidRDefault="005C0E2D" w:rsidP="005C0E2D">
      <w:pPr>
        <w:spacing w:after="0" w:line="240" w:lineRule="auto"/>
        <w:ind w:left="720"/>
        <w:rPr>
          <w:sz w:val="24"/>
          <w:szCs w:val="24"/>
        </w:rPr>
      </w:pPr>
      <w:r w:rsidRPr="005C0E2D">
        <w:rPr>
          <w:sz w:val="24"/>
          <w:szCs w:val="24"/>
        </w:rPr>
        <w:t>//* do not change next two lines - auto-update daily</w:t>
      </w:r>
    </w:p>
    <w:p w14:paraId="287B219C" w14:textId="77777777" w:rsidR="005C0E2D" w:rsidRPr="005C0E2D" w:rsidRDefault="005C0E2D" w:rsidP="005C0E2D">
      <w:pPr>
        <w:spacing w:after="0" w:line="240" w:lineRule="auto"/>
        <w:ind w:left="720"/>
        <w:rPr>
          <w:sz w:val="24"/>
          <w:szCs w:val="24"/>
        </w:rPr>
      </w:pPr>
      <w:r w:rsidRPr="005C0E2D">
        <w:rPr>
          <w:sz w:val="24"/>
          <w:szCs w:val="24"/>
        </w:rPr>
        <w:t>//IN DD UNIT=T9840C,LABEL=(3,SL),VOL=(SER=LA3132),      04/06/25_101816 UPVOLSER</w:t>
      </w:r>
    </w:p>
    <w:p w14:paraId="16C5218F" w14:textId="77777777" w:rsidR="005C0E2D" w:rsidRPr="005C0E2D" w:rsidRDefault="005C0E2D" w:rsidP="005C0E2D">
      <w:pPr>
        <w:spacing w:after="0" w:line="240" w:lineRule="auto"/>
        <w:ind w:left="720"/>
        <w:rPr>
          <w:sz w:val="24"/>
          <w:szCs w:val="24"/>
        </w:rPr>
      </w:pPr>
      <w:r w:rsidRPr="005C0E2D">
        <w:rPr>
          <w:sz w:val="24"/>
          <w:szCs w:val="24"/>
        </w:rPr>
        <w:t>// DISP=SHR,DSN=SYS2.DUMP.LIST</w:t>
      </w:r>
    </w:p>
    <w:p w14:paraId="23A53428" w14:textId="77777777" w:rsidR="005C0E2D" w:rsidRPr="005C0E2D" w:rsidRDefault="005C0E2D" w:rsidP="005C0E2D">
      <w:pPr>
        <w:spacing w:after="0" w:line="240" w:lineRule="auto"/>
        <w:ind w:left="720"/>
        <w:rPr>
          <w:sz w:val="24"/>
          <w:szCs w:val="24"/>
        </w:rPr>
      </w:pPr>
      <w:r w:rsidRPr="005C0E2D">
        <w:rPr>
          <w:sz w:val="24"/>
          <w:szCs w:val="24"/>
        </w:rPr>
        <w:t>//SYSPRINT DD SYSOUT=*</w:t>
      </w:r>
    </w:p>
    <w:p w14:paraId="13CEA7C5" w14:textId="77777777" w:rsidR="005C0E2D" w:rsidRPr="005C0E2D" w:rsidRDefault="005C0E2D" w:rsidP="005C0E2D">
      <w:pPr>
        <w:spacing w:after="0" w:line="240" w:lineRule="auto"/>
        <w:ind w:left="720"/>
        <w:rPr>
          <w:sz w:val="24"/>
          <w:szCs w:val="24"/>
        </w:rPr>
      </w:pPr>
      <w:r w:rsidRPr="005C0E2D">
        <w:rPr>
          <w:sz w:val="24"/>
          <w:szCs w:val="24"/>
        </w:rPr>
        <w:t xml:space="preserve"> REST CAT ODY(EMERZ1) IDD(IN) DS(INCL( -</w:t>
      </w:r>
    </w:p>
    <w:p w14:paraId="7A06DDBF" w14:textId="77777777" w:rsidR="005C0E2D" w:rsidRPr="005C0E2D" w:rsidRDefault="005C0E2D" w:rsidP="005C0E2D">
      <w:pPr>
        <w:spacing w:after="0" w:line="240" w:lineRule="auto"/>
        <w:ind w:left="720"/>
        <w:rPr>
          <w:sz w:val="24"/>
          <w:szCs w:val="24"/>
        </w:rPr>
      </w:pPr>
      <w:r w:rsidRPr="005C0E2D">
        <w:rPr>
          <w:sz w:val="24"/>
          <w:szCs w:val="24"/>
        </w:rPr>
        <w:t xml:space="preserve"> RMM.PROD.REPORT3 -</w:t>
      </w:r>
    </w:p>
    <w:p w14:paraId="7475D687" w14:textId="77777777" w:rsidR="005C0E2D" w:rsidRPr="005C0E2D" w:rsidRDefault="005C0E2D" w:rsidP="005C0E2D">
      <w:pPr>
        <w:spacing w:after="0" w:line="240" w:lineRule="auto"/>
        <w:ind w:left="720"/>
        <w:rPr>
          <w:sz w:val="24"/>
          <w:szCs w:val="24"/>
        </w:rPr>
      </w:pPr>
      <w:r w:rsidRPr="005C0E2D">
        <w:rPr>
          <w:sz w:val="24"/>
          <w:szCs w:val="24"/>
        </w:rPr>
        <w:t xml:space="preserve"> SYSR.JCLLIB      -</w:t>
      </w:r>
    </w:p>
    <w:p w14:paraId="67B3F9D8" w14:textId="77777777" w:rsidR="005C0E2D" w:rsidRPr="005C0E2D" w:rsidRDefault="005C0E2D" w:rsidP="005C0E2D">
      <w:pPr>
        <w:spacing w:after="0" w:line="240" w:lineRule="auto"/>
        <w:ind w:left="720"/>
        <w:rPr>
          <w:sz w:val="24"/>
          <w:szCs w:val="24"/>
        </w:rPr>
      </w:pPr>
      <w:r w:rsidRPr="005C0E2D">
        <w:rPr>
          <w:sz w:val="24"/>
          <w:szCs w:val="24"/>
        </w:rPr>
        <w:t xml:space="preserve"> TECH.LOAD        -</w:t>
      </w:r>
    </w:p>
    <w:p w14:paraId="7E84B698" w14:textId="77777777" w:rsidR="005C0E2D" w:rsidRPr="005C0E2D" w:rsidRDefault="005C0E2D" w:rsidP="005C0E2D">
      <w:pPr>
        <w:spacing w:after="0" w:line="240" w:lineRule="auto"/>
        <w:ind w:left="720"/>
        <w:rPr>
          <w:sz w:val="24"/>
          <w:szCs w:val="24"/>
        </w:rPr>
      </w:pPr>
      <w:r w:rsidRPr="005C0E2D">
        <w:rPr>
          <w:sz w:val="24"/>
          <w:szCs w:val="24"/>
        </w:rPr>
        <w:t xml:space="preserve"> SYSR.ELS.*       -</w:t>
      </w:r>
    </w:p>
    <w:p w14:paraId="445DF156" w14:textId="77777777" w:rsidR="005C0E2D" w:rsidRPr="005C0E2D" w:rsidRDefault="005C0E2D" w:rsidP="005C0E2D">
      <w:pPr>
        <w:spacing w:after="0" w:line="240" w:lineRule="auto"/>
        <w:ind w:left="720"/>
        <w:rPr>
          <w:sz w:val="24"/>
          <w:szCs w:val="24"/>
        </w:rPr>
      </w:pPr>
      <w:r w:rsidRPr="005C0E2D">
        <w:rPr>
          <w:sz w:val="24"/>
          <w:szCs w:val="24"/>
        </w:rPr>
        <w:t xml:space="preserve"> )) RENUNC(-</w:t>
      </w:r>
    </w:p>
    <w:p w14:paraId="63003D7E" w14:textId="77777777" w:rsidR="005C0E2D" w:rsidRPr="005C0E2D" w:rsidRDefault="005C0E2D" w:rsidP="005C0E2D">
      <w:pPr>
        <w:spacing w:after="0" w:line="240" w:lineRule="auto"/>
        <w:ind w:left="720"/>
        <w:rPr>
          <w:sz w:val="24"/>
          <w:szCs w:val="24"/>
        </w:rPr>
      </w:pPr>
      <w:r w:rsidRPr="005C0E2D">
        <w:rPr>
          <w:sz w:val="24"/>
          <w:szCs w:val="24"/>
        </w:rPr>
        <w:t xml:space="preserve"> (RMM.PROD.REPORT3 SYS1.LACOE.RMM.PROD.REPORT3 )-</w:t>
      </w:r>
    </w:p>
    <w:p w14:paraId="1B43EF08" w14:textId="77777777" w:rsidR="005C0E2D" w:rsidRPr="005C0E2D" w:rsidRDefault="005C0E2D" w:rsidP="005C0E2D">
      <w:pPr>
        <w:spacing w:after="0" w:line="240" w:lineRule="auto"/>
        <w:ind w:left="720"/>
        <w:rPr>
          <w:sz w:val="24"/>
          <w:szCs w:val="24"/>
        </w:rPr>
      </w:pPr>
      <w:r w:rsidRPr="005C0E2D">
        <w:rPr>
          <w:sz w:val="24"/>
          <w:szCs w:val="24"/>
        </w:rPr>
        <w:t xml:space="preserve"> (SYSR.JCLLIB      SYS1.LACOE.SYSR.JCLLIB      )-</w:t>
      </w:r>
    </w:p>
    <w:p w14:paraId="1835BABC" w14:textId="77777777" w:rsidR="005C0E2D" w:rsidRPr="005C0E2D" w:rsidRDefault="005C0E2D" w:rsidP="005C0E2D">
      <w:pPr>
        <w:spacing w:after="0" w:line="240" w:lineRule="auto"/>
        <w:ind w:left="720"/>
        <w:rPr>
          <w:sz w:val="24"/>
          <w:szCs w:val="24"/>
        </w:rPr>
      </w:pPr>
      <w:r w:rsidRPr="005C0E2D">
        <w:rPr>
          <w:sz w:val="24"/>
          <w:szCs w:val="24"/>
        </w:rPr>
        <w:t xml:space="preserve"> (TECH.LOAD        SYS1.LACOE.TECH.LOAD        )-</w:t>
      </w:r>
    </w:p>
    <w:p w14:paraId="604973F2" w14:textId="77777777" w:rsidR="005C0E2D" w:rsidRPr="005C0E2D" w:rsidRDefault="005C0E2D" w:rsidP="005C0E2D">
      <w:pPr>
        <w:spacing w:after="0" w:line="240" w:lineRule="auto"/>
        <w:ind w:left="720"/>
        <w:rPr>
          <w:sz w:val="24"/>
          <w:szCs w:val="24"/>
        </w:rPr>
      </w:pPr>
      <w:r w:rsidRPr="005C0E2D">
        <w:rPr>
          <w:sz w:val="24"/>
          <w:szCs w:val="24"/>
        </w:rPr>
        <w:t xml:space="preserve"> (SYSR.ELS.JCLLIB  SYS1.LACOE.SYSR.ELS.JCLLIB  )-</w:t>
      </w:r>
    </w:p>
    <w:p w14:paraId="7CF1E6D9" w14:textId="77777777" w:rsidR="005C0E2D" w:rsidRPr="005C0E2D" w:rsidRDefault="005C0E2D" w:rsidP="005C0E2D">
      <w:pPr>
        <w:spacing w:after="0" w:line="240" w:lineRule="auto"/>
        <w:ind w:left="720"/>
        <w:rPr>
          <w:sz w:val="24"/>
          <w:szCs w:val="24"/>
        </w:rPr>
      </w:pPr>
      <w:r w:rsidRPr="005C0E2D">
        <w:rPr>
          <w:sz w:val="24"/>
          <w:szCs w:val="24"/>
        </w:rPr>
        <w:t xml:space="preserve"> (SYSR.ELS.LINKLIB SYS1.LACOE.SYSR.ELS.LINKLIB )-</w:t>
      </w:r>
    </w:p>
    <w:p w14:paraId="67320E29" w14:textId="77777777" w:rsidR="005C0E2D" w:rsidRPr="005C0E2D" w:rsidRDefault="005C0E2D" w:rsidP="005C0E2D">
      <w:pPr>
        <w:spacing w:after="0" w:line="240" w:lineRule="auto"/>
        <w:ind w:left="720"/>
        <w:rPr>
          <w:sz w:val="24"/>
          <w:szCs w:val="24"/>
        </w:rPr>
      </w:pPr>
      <w:r w:rsidRPr="005C0E2D">
        <w:rPr>
          <w:sz w:val="24"/>
          <w:szCs w:val="24"/>
        </w:rPr>
        <w:t xml:space="preserve"> (SYSR.ELS.SEAMAC  SYS1.LACOE.SYSR.ELS.SEAMAC  )-</w:t>
      </w:r>
    </w:p>
    <w:p w14:paraId="06563A80" w14:textId="77777777" w:rsidR="005C0E2D" w:rsidRPr="005C0E2D" w:rsidRDefault="005C0E2D" w:rsidP="005C0E2D">
      <w:pPr>
        <w:spacing w:after="0" w:line="240" w:lineRule="auto"/>
        <w:ind w:left="720"/>
        <w:rPr>
          <w:sz w:val="24"/>
          <w:szCs w:val="24"/>
        </w:rPr>
      </w:pPr>
      <w:r w:rsidRPr="005C0E2D">
        <w:rPr>
          <w:sz w:val="24"/>
          <w:szCs w:val="24"/>
        </w:rPr>
        <w:lastRenderedPageBreak/>
        <w:t xml:space="preserve"> )</w:t>
      </w:r>
    </w:p>
    <w:p w14:paraId="350F00CA" w14:textId="77777777" w:rsidR="005C0E2D" w:rsidRPr="005C0E2D" w:rsidRDefault="005C0E2D" w:rsidP="005C0E2D">
      <w:pPr>
        <w:spacing w:after="0" w:line="240" w:lineRule="auto"/>
        <w:ind w:left="720"/>
        <w:rPr>
          <w:sz w:val="24"/>
          <w:szCs w:val="24"/>
        </w:rPr>
      </w:pPr>
      <w:r w:rsidRPr="005C0E2D">
        <w:rPr>
          <w:sz w:val="24"/>
          <w:szCs w:val="24"/>
        </w:rPr>
        <w:t>//*= END SYSR.JCLLIB($02KEYD) =========================================</w:t>
      </w:r>
    </w:p>
    <w:p w14:paraId="1B9E1961" w14:textId="77777777" w:rsidR="005C0E2D" w:rsidRPr="005C0E2D" w:rsidRDefault="005C0E2D" w:rsidP="005C0E2D">
      <w:pPr>
        <w:spacing w:after="0" w:line="240" w:lineRule="auto"/>
        <w:ind w:left="720"/>
        <w:rPr>
          <w:sz w:val="24"/>
          <w:szCs w:val="24"/>
        </w:rPr>
      </w:pPr>
      <w:r w:rsidRPr="005C0E2D">
        <w:rPr>
          <w:sz w:val="24"/>
          <w:szCs w:val="24"/>
        </w:rPr>
        <w:t>//* Emergency recovery: boot from DVD DSS or DISK or LA3700 or LA3701 (IM)</w:t>
      </w:r>
    </w:p>
    <w:p w14:paraId="1B406978" w14:textId="77777777" w:rsidR="005C0E2D" w:rsidRPr="005C0E2D" w:rsidRDefault="005C0E2D" w:rsidP="005C0E2D">
      <w:pPr>
        <w:spacing w:after="0" w:line="240" w:lineRule="auto"/>
        <w:ind w:left="720"/>
        <w:rPr>
          <w:sz w:val="24"/>
          <w:szCs w:val="24"/>
        </w:rPr>
      </w:pPr>
      <w:r w:rsidRPr="005C0E2D">
        <w:rPr>
          <w:sz w:val="24"/>
          <w:szCs w:val="24"/>
        </w:rPr>
        <w:t>//* From HMC: "Load from Removable Media or Server"</w:t>
      </w:r>
    </w:p>
    <w:p w14:paraId="111AE229" w14:textId="77777777" w:rsidR="005C0E2D" w:rsidRPr="005C0E2D" w:rsidRDefault="005C0E2D" w:rsidP="005C0E2D">
      <w:pPr>
        <w:spacing w:after="0" w:line="240" w:lineRule="auto"/>
        <w:ind w:left="720"/>
        <w:rPr>
          <w:sz w:val="24"/>
          <w:szCs w:val="24"/>
        </w:rPr>
      </w:pPr>
      <w:r w:rsidRPr="005C0E2D">
        <w:rPr>
          <w:sz w:val="24"/>
          <w:szCs w:val="24"/>
        </w:rPr>
        <w:t>//* Note: Do *NOT* select the option "Hardware Management Console CD/DVD</w:t>
      </w:r>
    </w:p>
    <w:p w14:paraId="4F62EFE6" w14:textId="77777777" w:rsidR="005C0E2D" w:rsidRPr="005C0E2D" w:rsidRDefault="005C0E2D" w:rsidP="005C0E2D">
      <w:pPr>
        <w:spacing w:after="0" w:line="240" w:lineRule="auto"/>
        <w:ind w:left="720"/>
        <w:rPr>
          <w:sz w:val="24"/>
          <w:szCs w:val="24"/>
        </w:rPr>
      </w:pPr>
      <w:r w:rsidRPr="005C0E2D">
        <w:rPr>
          <w:sz w:val="24"/>
          <w:szCs w:val="24"/>
        </w:rPr>
        <w:t>//* and assign for operating system use."</w:t>
      </w:r>
    </w:p>
    <w:p w14:paraId="219A1C74" w14:textId="77777777" w:rsidR="005C0E2D" w:rsidRPr="005C0E2D" w:rsidRDefault="005C0E2D" w:rsidP="005C0E2D">
      <w:pPr>
        <w:spacing w:after="0" w:line="240" w:lineRule="auto"/>
        <w:ind w:left="720"/>
        <w:rPr>
          <w:sz w:val="24"/>
          <w:szCs w:val="24"/>
        </w:rPr>
      </w:pPr>
      <w:r w:rsidRPr="005C0E2D">
        <w:rPr>
          <w:sz w:val="24"/>
          <w:szCs w:val="24"/>
        </w:rPr>
        <w:t>//* DFSMSDSS.INS - to use an OSA console</w:t>
      </w:r>
    </w:p>
    <w:p w14:paraId="30425613" w14:textId="77777777" w:rsidR="005C0E2D" w:rsidRPr="005C0E2D" w:rsidRDefault="005C0E2D" w:rsidP="005C0E2D">
      <w:pPr>
        <w:spacing w:after="0" w:line="240" w:lineRule="auto"/>
        <w:ind w:left="720"/>
        <w:rPr>
          <w:sz w:val="24"/>
          <w:szCs w:val="24"/>
        </w:rPr>
      </w:pPr>
      <w:r w:rsidRPr="005C0E2D">
        <w:rPr>
          <w:sz w:val="24"/>
          <w:szCs w:val="24"/>
        </w:rPr>
        <w:t>//* DFSMSDSS_OPERCNSL.INS - to use the system console</w:t>
      </w:r>
    </w:p>
    <w:p w14:paraId="7BECD8C3" w14:textId="77777777" w:rsidR="005C0E2D" w:rsidRPr="005C0E2D" w:rsidRDefault="005C0E2D" w:rsidP="005C0E2D">
      <w:pPr>
        <w:spacing w:after="0" w:line="240" w:lineRule="auto"/>
        <w:ind w:left="720"/>
        <w:rPr>
          <w:sz w:val="24"/>
          <w:szCs w:val="24"/>
        </w:rPr>
      </w:pPr>
      <w:r w:rsidRPr="005C0E2D">
        <w:rPr>
          <w:sz w:val="24"/>
          <w:szCs w:val="24"/>
        </w:rPr>
        <w:t xml:space="preserve">//* Mount </w:t>
      </w:r>
      <w:proofErr w:type="spellStart"/>
      <w:r w:rsidRPr="005C0E2D">
        <w:rPr>
          <w:sz w:val="24"/>
          <w:szCs w:val="24"/>
        </w:rPr>
        <w:t>volser</w:t>
      </w:r>
      <w:proofErr w:type="spellEnd"/>
      <w:r w:rsidRPr="005C0E2D">
        <w:rPr>
          <w:sz w:val="24"/>
          <w:szCs w:val="24"/>
        </w:rPr>
        <w:t xml:space="preserve"> from DUMP@99D or DUMP#99S</w:t>
      </w:r>
    </w:p>
    <w:p w14:paraId="4844A414" w14:textId="77777777" w:rsidR="005C0E2D" w:rsidRPr="005C0E2D" w:rsidRDefault="005C0E2D" w:rsidP="005C0E2D">
      <w:pPr>
        <w:spacing w:after="0" w:line="240" w:lineRule="auto"/>
        <w:ind w:left="720"/>
        <w:rPr>
          <w:sz w:val="24"/>
          <w:szCs w:val="24"/>
        </w:rPr>
      </w:pPr>
      <w:r w:rsidRPr="005C0E2D">
        <w:rPr>
          <w:sz w:val="24"/>
          <w:szCs w:val="24"/>
        </w:rPr>
        <w:t>//* RESTORE FROMDEV(DVD) TOADDR(UCB1) PATH('/SY1') FULL NOVERIFY FILE(2) d9esy1</w:t>
      </w:r>
    </w:p>
    <w:p w14:paraId="0C577B32" w14:textId="77777777" w:rsidR="005C0E2D" w:rsidRPr="005C0E2D" w:rsidRDefault="005C0E2D" w:rsidP="005C0E2D">
      <w:pPr>
        <w:spacing w:after="0" w:line="240" w:lineRule="auto"/>
        <w:ind w:left="720"/>
        <w:rPr>
          <w:sz w:val="24"/>
          <w:szCs w:val="24"/>
        </w:rPr>
      </w:pPr>
      <w:r w:rsidRPr="005C0E2D">
        <w:rPr>
          <w:sz w:val="24"/>
          <w:szCs w:val="24"/>
        </w:rPr>
        <w:t>//* RESTORE FROMDEV(DVD) TOADDR(UCB2) PATH('/SY2') FULL NOVERIFY FILE(3) d9esy2</w:t>
      </w:r>
    </w:p>
    <w:p w14:paraId="131DDE2C" w14:textId="77777777" w:rsidR="005C0E2D" w:rsidRPr="005C0E2D" w:rsidRDefault="005C0E2D" w:rsidP="005C0E2D">
      <w:pPr>
        <w:spacing w:after="0" w:line="240" w:lineRule="auto"/>
        <w:ind w:left="720"/>
        <w:rPr>
          <w:sz w:val="24"/>
          <w:szCs w:val="24"/>
        </w:rPr>
      </w:pPr>
      <w:r w:rsidRPr="005C0E2D">
        <w:rPr>
          <w:sz w:val="24"/>
          <w:szCs w:val="24"/>
        </w:rPr>
        <w:t>//* RESTORE FROMDEV(DVD) TOADDR(UCB3) PATH('/CAT') FULL NOVERIFY FILE(4) d9ecat</w:t>
      </w:r>
    </w:p>
    <w:p w14:paraId="7BE0E984" w14:textId="77777777" w:rsidR="005C0E2D" w:rsidRPr="005C0E2D" w:rsidRDefault="005C0E2D" w:rsidP="005C0E2D">
      <w:pPr>
        <w:spacing w:after="0" w:line="240" w:lineRule="auto"/>
        <w:ind w:left="720"/>
        <w:rPr>
          <w:sz w:val="24"/>
          <w:szCs w:val="24"/>
        </w:rPr>
      </w:pPr>
      <w:r w:rsidRPr="005C0E2D">
        <w:rPr>
          <w:sz w:val="24"/>
          <w:szCs w:val="24"/>
        </w:rPr>
        <w:t>//* IPL from UCB1 LOADPARM UCB2 &lt;= IODF54 DR z10</w:t>
      </w:r>
    </w:p>
    <w:p w14:paraId="7E6B5B3E" w14:textId="77777777" w:rsidR="005C0E2D" w:rsidRPr="005C0E2D" w:rsidRDefault="005C0E2D" w:rsidP="005C0E2D">
      <w:pPr>
        <w:spacing w:after="0" w:line="240" w:lineRule="auto"/>
        <w:ind w:left="720"/>
        <w:rPr>
          <w:sz w:val="24"/>
          <w:szCs w:val="24"/>
        </w:rPr>
      </w:pPr>
      <w:r w:rsidRPr="005C0E2D">
        <w:rPr>
          <w:sz w:val="24"/>
          <w:szCs w:val="24"/>
        </w:rPr>
        <w:t>//* Emergency recovery: boot from disk if available</w:t>
      </w:r>
    </w:p>
    <w:p w14:paraId="7798681C" w14:textId="77777777" w:rsidR="005C0E2D" w:rsidRPr="005C0E2D" w:rsidRDefault="005C0E2D" w:rsidP="005C0E2D">
      <w:pPr>
        <w:spacing w:after="0" w:line="240" w:lineRule="auto"/>
        <w:ind w:left="720"/>
        <w:rPr>
          <w:sz w:val="24"/>
          <w:szCs w:val="24"/>
        </w:rPr>
      </w:pPr>
      <w:r w:rsidRPr="005C0E2D">
        <w:rPr>
          <w:sz w:val="24"/>
          <w:szCs w:val="24"/>
        </w:rPr>
        <w:t>//* Z22DSS 1F00</w:t>
      </w:r>
    </w:p>
    <w:p w14:paraId="2CDEED7D" w14:textId="77777777" w:rsidR="005C0E2D" w:rsidRPr="005C0E2D" w:rsidRDefault="005C0E2D" w:rsidP="005C0E2D">
      <w:pPr>
        <w:spacing w:after="0" w:line="240" w:lineRule="auto"/>
        <w:ind w:left="720"/>
        <w:rPr>
          <w:sz w:val="24"/>
          <w:szCs w:val="24"/>
        </w:rPr>
      </w:pPr>
      <w:r w:rsidRPr="005C0E2D">
        <w:rPr>
          <w:sz w:val="24"/>
          <w:szCs w:val="24"/>
        </w:rPr>
        <w:t>//* Z22SAE 1F01</w:t>
      </w:r>
    </w:p>
    <w:p w14:paraId="7F499CDD" w14:textId="77777777" w:rsidR="005C0E2D" w:rsidRPr="005C0E2D" w:rsidRDefault="005C0E2D" w:rsidP="005C0E2D">
      <w:pPr>
        <w:spacing w:after="0" w:line="240" w:lineRule="auto"/>
        <w:ind w:left="720"/>
        <w:rPr>
          <w:sz w:val="24"/>
          <w:szCs w:val="24"/>
        </w:rPr>
      </w:pPr>
      <w:r w:rsidRPr="005C0E2D">
        <w:rPr>
          <w:sz w:val="24"/>
          <w:szCs w:val="24"/>
        </w:rPr>
        <w:t>//* Z22DSF 1F02</w:t>
      </w:r>
    </w:p>
    <w:p w14:paraId="4613BCED" w14:textId="77777777" w:rsidR="005C0E2D" w:rsidRPr="005C0E2D" w:rsidRDefault="005C0E2D" w:rsidP="005C0E2D">
      <w:pPr>
        <w:spacing w:after="0" w:line="240" w:lineRule="auto"/>
        <w:ind w:left="720"/>
        <w:rPr>
          <w:sz w:val="24"/>
          <w:szCs w:val="24"/>
        </w:rPr>
      </w:pPr>
      <w:r w:rsidRPr="005C0E2D">
        <w:rPr>
          <w:sz w:val="24"/>
          <w:szCs w:val="24"/>
        </w:rPr>
        <w:t>//* Emergency recovery: or boot DSS from: LA3700 or LA3701 (</w:t>
      </w:r>
      <w:proofErr w:type="spellStart"/>
      <w:r w:rsidRPr="005C0E2D">
        <w:rPr>
          <w:sz w:val="24"/>
          <w:szCs w:val="24"/>
        </w:rPr>
        <w:t>IronMountain</w:t>
      </w:r>
      <w:proofErr w:type="spellEnd"/>
      <w:r w:rsidRPr="005C0E2D">
        <w:rPr>
          <w:sz w:val="24"/>
          <w:szCs w:val="24"/>
        </w:rPr>
        <w:t>)</w:t>
      </w:r>
    </w:p>
    <w:p w14:paraId="7E43A6A3" w14:textId="77777777" w:rsidR="005C0E2D" w:rsidRPr="005C0E2D" w:rsidRDefault="005C0E2D" w:rsidP="005C0E2D">
      <w:pPr>
        <w:spacing w:after="0" w:line="240" w:lineRule="auto"/>
        <w:ind w:left="720"/>
        <w:rPr>
          <w:sz w:val="24"/>
          <w:szCs w:val="24"/>
        </w:rPr>
      </w:pPr>
      <w:r w:rsidRPr="005C0E2D">
        <w:rPr>
          <w:sz w:val="24"/>
          <w:szCs w:val="24"/>
        </w:rPr>
        <w:t>//*</w:t>
      </w:r>
    </w:p>
    <w:p w14:paraId="045CB38E" w14:textId="77777777" w:rsidR="005C0E2D" w:rsidRPr="005C0E2D" w:rsidRDefault="005C0E2D" w:rsidP="005C0E2D">
      <w:pPr>
        <w:spacing w:after="0" w:line="240" w:lineRule="auto"/>
        <w:ind w:left="720"/>
        <w:rPr>
          <w:sz w:val="24"/>
          <w:szCs w:val="24"/>
        </w:rPr>
      </w:pPr>
      <w:r w:rsidRPr="005C0E2D">
        <w:rPr>
          <w:sz w:val="24"/>
          <w:szCs w:val="24"/>
        </w:rPr>
        <w:t>//* Emergency recovery2: boot from DVD DSS or DISK or LA3700 or LA3701 (IM)</w:t>
      </w:r>
    </w:p>
    <w:p w14:paraId="7360F745" w14:textId="77777777" w:rsidR="005C0E2D" w:rsidRPr="005C0E2D" w:rsidRDefault="005C0E2D" w:rsidP="005C0E2D">
      <w:pPr>
        <w:spacing w:after="0" w:line="240" w:lineRule="auto"/>
        <w:ind w:left="720"/>
        <w:rPr>
          <w:sz w:val="24"/>
          <w:szCs w:val="24"/>
        </w:rPr>
      </w:pPr>
      <w:r w:rsidRPr="005C0E2D">
        <w:rPr>
          <w:sz w:val="24"/>
          <w:szCs w:val="24"/>
        </w:rPr>
        <w:t>//* From HMC: "Load from Removable Media or Server"</w:t>
      </w:r>
    </w:p>
    <w:p w14:paraId="69FB041B" w14:textId="77777777" w:rsidR="005C0E2D" w:rsidRPr="005C0E2D" w:rsidRDefault="005C0E2D" w:rsidP="005C0E2D">
      <w:pPr>
        <w:spacing w:after="0" w:line="240" w:lineRule="auto"/>
        <w:ind w:left="720"/>
        <w:rPr>
          <w:sz w:val="24"/>
          <w:szCs w:val="24"/>
        </w:rPr>
      </w:pPr>
      <w:r w:rsidRPr="005C0E2D">
        <w:rPr>
          <w:sz w:val="24"/>
          <w:szCs w:val="24"/>
        </w:rPr>
        <w:t>//* Note: Do *NOT* select the option "Hardware Management Console CD/DVD</w:t>
      </w:r>
    </w:p>
    <w:p w14:paraId="5DD96B54" w14:textId="77777777" w:rsidR="005C0E2D" w:rsidRPr="005C0E2D" w:rsidRDefault="005C0E2D" w:rsidP="005C0E2D">
      <w:pPr>
        <w:spacing w:after="0" w:line="240" w:lineRule="auto"/>
        <w:ind w:left="720"/>
        <w:rPr>
          <w:sz w:val="24"/>
          <w:szCs w:val="24"/>
        </w:rPr>
      </w:pPr>
      <w:r w:rsidRPr="005C0E2D">
        <w:rPr>
          <w:sz w:val="24"/>
          <w:szCs w:val="24"/>
        </w:rPr>
        <w:t>//* and assign for operating system use."</w:t>
      </w:r>
    </w:p>
    <w:p w14:paraId="78F76874" w14:textId="77777777" w:rsidR="005C0E2D" w:rsidRPr="005C0E2D" w:rsidRDefault="005C0E2D" w:rsidP="005C0E2D">
      <w:pPr>
        <w:spacing w:after="0" w:line="240" w:lineRule="auto"/>
        <w:ind w:left="720"/>
        <w:rPr>
          <w:sz w:val="24"/>
          <w:szCs w:val="24"/>
        </w:rPr>
      </w:pPr>
      <w:r w:rsidRPr="005C0E2D">
        <w:rPr>
          <w:sz w:val="24"/>
          <w:szCs w:val="24"/>
        </w:rPr>
        <w:t>//* DFSMSDSS.INS - to use an OSA console</w:t>
      </w:r>
    </w:p>
    <w:p w14:paraId="466F1C68" w14:textId="77777777" w:rsidR="005C0E2D" w:rsidRPr="005C0E2D" w:rsidRDefault="005C0E2D" w:rsidP="005C0E2D">
      <w:pPr>
        <w:spacing w:after="0" w:line="240" w:lineRule="auto"/>
        <w:ind w:left="720"/>
        <w:rPr>
          <w:sz w:val="24"/>
          <w:szCs w:val="24"/>
        </w:rPr>
      </w:pPr>
      <w:r w:rsidRPr="005C0E2D">
        <w:rPr>
          <w:sz w:val="24"/>
          <w:szCs w:val="24"/>
        </w:rPr>
        <w:t>//* DFSMSDSS_OPERCNSL.INS - to use the system console</w:t>
      </w:r>
    </w:p>
    <w:p w14:paraId="2FA19BC5" w14:textId="77777777" w:rsidR="005C0E2D" w:rsidRPr="005C0E2D" w:rsidRDefault="005C0E2D" w:rsidP="005C0E2D">
      <w:pPr>
        <w:spacing w:after="0" w:line="240" w:lineRule="auto"/>
        <w:ind w:left="720"/>
        <w:rPr>
          <w:sz w:val="24"/>
          <w:szCs w:val="24"/>
        </w:rPr>
      </w:pPr>
      <w:r w:rsidRPr="005C0E2D">
        <w:rPr>
          <w:sz w:val="24"/>
          <w:szCs w:val="24"/>
        </w:rPr>
        <w:t xml:space="preserve">//* Mount </w:t>
      </w:r>
      <w:proofErr w:type="spellStart"/>
      <w:r w:rsidRPr="005C0E2D">
        <w:rPr>
          <w:sz w:val="24"/>
          <w:szCs w:val="24"/>
        </w:rPr>
        <w:t>volser</w:t>
      </w:r>
      <w:proofErr w:type="spellEnd"/>
      <w:r w:rsidRPr="005C0E2D">
        <w:rPr>
          <w:sz w:val="24"/>
          <w:szCs w:val="24"/>
        </w:rPr>
        <w:t xml:space="preserve"> from DUMP@99D or DUMP#99S</w:t>
      </w:r>
    </w:p>
    <w:p w14:paraId="65E1B42C" w14:textId="77777777" w:rsidR="005C0E2D" w:rsidRPr="005C0E2D" w:rsidRDefault="005C0E2D" w:rsidP="005C0E2D">
      <w:pPr>
        <w:spacing w:after="0" w:line="240" w:lineRule="auto"/>
        <w:ind w:left="720"/>
        <w:rPr>
          <w:sz w:val="24"/>
          <w:szCs w:val="24"/>
        </w:rPr>
      </w:pPr>
      <w:r w:rsidRPr="005C0E2D">
        <w:rPr>
          <w:sz w:val="24"/>
          <w:szCs w:val="24"/>
        </w:rPr>
        <w:t>//* RESTORE FRMDV(TAPE) FRMADR(##??) TOADR(UCB1) VFY(UCB1##) FILE(5)  os1rta</w:t>
      </w:r>
    </w:p>
    <w:p w14:paraId="1EC9F37F" w14:textId="77777777" w:rsidR="005C0E2D" w:rsidRPr="005C0E2D" w:rsidRDefault="005C0E2D" w:rsidP="005C0E2D">
      <w:pPr>
        <w:spacing w:after="0" w:line="240" w:lineRule="auto"/>
        <w:ind w:left="720"/>
        <w:rPr>
          <w:sz w:val="24"/>
          <w:szCs w:val="24"/>
        </w:rPr>
      </w:pPr>
      <w:r w:rsidRPr="005C0E2D">
        <w:rPr>
          <w:sz w:val="24"/>
          <w:szCs w:val="24"/>
        </w:rPr>
        <w:t>//* RESTORE FRMDV(TAPE) FRMADR(##??) TOADR(UCB2) VFY(UCB2##) FILE(6)  os9rtd</w:t>
      </w:r>
    </w:p>
    <w:p w14:paraId="448F1E1C" w14:textId="77777777" w:rsidR="005C0E2D" w:rsidRPr="005C0E2D" w:rsidRDefault="005C0E2D" w:rsidP="005C0E2D">
      <w:pPr>
        <w:spacing w:after="0" w:line="240" w:lineRule="auto"/>
        <w:ind w:left="720"/>
        <w:rPr>
          <w:sz w:val="24"/>
          <w:szCs w:val="24"/>
        </w:rPr>
      </w:pPr>
      <w:r w:rsidRPr="005C0E2D">
        <w:rPr>
          <w:sz w:val="24"/>
          <w:szCs w:val="24"/>
        </w:rPr>
        <w:t>//* RESTORE FRMDV(TAPE) FRMADR(##??) TOADR(UCB3) VFY(UCB3##) FILE(7)  os9r1c</w:t>
      </w:r>
    </w:p>
    <w:p w14:paraId="4183033F" w14:textId="77777777" w:rsidR="005C0E2D" w:rsidRPr="005C0E2D" w:rsidRDefault="005C0E2D" w:rsidP="005C0E2D">
      <w:pPr>
        <w:spacing w:after="0" w:line="240" w:lineRule="auto"/>
        <w:ind w:left="720"/>
        <w:rPr>
          <w:sz w:val="24"/>
          <w:szCs w:val="24"/>
        </w:rPr>
      </w:pPr>
      <w:r w:rsidRPr="005C0E2D">
        <w:rPr>
          <w:sz w:val="24"/>
          <w:szCs w:val="24"/>
        </w:rPr>
        <w:t>//* RESTORE FRMDV(TAPE) FRMADR(##??) TOADR(UCB4) VFY(UCB4##) FILE(8)  os9sy4</w:t>
      </w:r>
    </w:p>
    <w:p w14:paraId="5A205104" w14:textId="77777777" w:rsidR="005C0E2D" w:rsidRPr="005C0E2D" w:rsidRDefault="005C0E2D" w:rsidP="005C0E2D">
      <w:pPr>
        <w:spacing w:after="0" w:line="240" w:lineRule="auto"/>
        <w:ind w:left="720"/>
        <w:rPr>
          <w:sz w:val="24"/>
          <w:szCs w:val="24"/>
        </w:rPr>
      </w:pPr>
      <w:r w:rsidRPr="005C0E2D">
        <w:rPr>
          <w:sz w:val="24"/>
          <w:szCs w:val="24"/>
        </w:rPr>
        <w:t>//* RESTORE FRMDV(TAPE) FRMADR(##??) TOADR(UCB5) VFY(UCB5##) FILE(9)  os9sy5</w:t>
      </w:r>
    </w:p>
    <w:p w14:paraId="24D0EB15" w14:textId="77777777" w:rsidR="005C0E2D" w:rsidRPr="005C0E2D" w:rsidRDefault="005C0E2D" w:rsidP="005C0E2D">
      <w:pPr>
        <w:spacing w:after="0" w:line="240" w:lineRule="auto"/>
        <w:ind w:left="720"/>
        <w:rPr>
          <w:sz w:val="24"/>
          <w:szCs w:val="24"/>
        </w:rPr>
      </w:pPr>
      <w:r w:rsidRPr="005C0E2D">
        <w:rPr>
          <w:sz w:val="24"/>
          <w:szCs w:val="24"/>
        </w:rPr>
        <w:t>//* RESTORE FRMDV(TAPE) FRMADR(##??) TOADR(UCB6) VFY(UCB6##) FILE(10) prf001</w:t>
      </w:r>
    </w:p>
    <w:p w14:paraId="7DD75C4B" w14:textId="77777777" w:rsidR="005C0E2D" w:rsidRPr="005C0E2D" w:rsidRDefault="005C0E2D" w:rsidP="005C0E2D">
      <w:pPr>
        <w:spacing w:after="0" w:line="240" w:lineRule="auto"/>
        <w:ind w:left="720"/>
        <w:rPr>
          <w:sz w:val="24"/>
          <w:szCs w:val="24"/>
        </w:rPr>
      </w:pPr>
      <w:r w:rsidRPr="005C0E2D">
        <w:rPr>
          <w:sz w:val="24"/>
          <w:szCs w:val="24"/>
        </w:rPr>
        <w:t>//* IPL from UCB1 LOADPARM UCB4 &lt;= IODF88</w:t>
      </w:r>
    </w:p>
    <w:p w14:paraId="49FC9704" w14:textId="77777777" w:rsidR="005C0E2D" w:rsidRPr="005C0E2D" w:rsidRDefault="005C0E2D" w:rsidP="005C0E2D">
      <w:pPr>
        <w:spacing w:after="0" w:line="240" w:lineRule="auto"/>
        <w:ind w:left="720"/>
        <w:rPr>
          <w:sz w:val="24"/>
          <w:szCs w:val="24"/>
        </w:rPr>
      </w:pPr>
      <w:r w:rsidRPr="005C0E2D">
        <w:rPr>
          <w:sz w:val="24"/>
          <w:szCs w:val="24"/>
        </w:rPr>
        <w:t>//* Emergency recovery: boot from disk if available</w:t>
      </w:r>
    </w:p>
    <w:p w14:paraId="7A3A5256" w14:textId="77777777" w:rsidR="005C0E2D" w:rsidRPr="005C0E2D" w:rsidRDefault="005C0E2D" w:rsidP="005C0E2D">
      <w:pPr>
        <w:spacing w:after="0" w:line="240" w:lineRule="auto"/>
        <w:ind w:left="720"/>
        <w:rPr>
          <w:sz w:val="24"/>
          <w:szCs w:val="24"/>
        </w:rPr>
      </w:pPr>
      <w:r w:rsidRPr="005C0E2D">
        <w:rPr>
          <w:sz w:val="24"/>
          <w:szCs w:val="24"/>
        </w:rPr>
        <w:t>//* Z22DSS 1F00</w:t>
      </w:r>
    </w:p>
    <w:p w14:paraId="2A759DF0" w14:textId="77777777" w:rsidR="005C0E2D" w:rsidRPr="005C0E2D" w:rsidRDefault="005C0E2D" w:rsidP="005C0E2D">
      <w:pPr>
        <w:spacing w:after="0" w:line="240" w:lineRule="auto"/>
        <w:ind w:left="720"/>
        <w:rPr>
          <w:sz w:val="24"/>
          <w:szCs w:val="24"/>
        </w:rPr>
      </w:pPr>
      <w:r w:rsidRPr="005C0E2D">
        <w:rPr>
          <w:sz w:val="24"/>
          <w:szCs w:val="24"/>
        </w:rPr>
        <w:t>//* Z22SAE 1F01</w:t>
      </w:r>
    </w:p>
    <w:p w14:paraId="7D38BADA" w14:textId="77777777" w:rsidR="005C0E2D" w:rsidRPr="005C0E2D" w:rsidRDefault="005C0E2D" w:rsidP="005C0E2D">
      <w:pPr>
        <w:spacing w:after="0" w:line="240" w:lineRule="auto"/>
        <w:ind w:left="720"/>
        <w:rPr>
          <w:sz w:val="24"/>
          <w:szCs w:val="24"/>
        </w:rPr>
      </w:pPr>
      <w:r w:rsidRPr="005C0E2D">
        <w:rPr>
          <w:sz w:val="24"/>
          <w:szCs w:val="24"/>
        </w:rPr>
        <w:t>//* Z22DSF 1F02</w:t>
      </w:r>
    </w:p>
    <w:p w14:paraId="04654605" w14:textId="77777777" w:rsidR="005C0E2D" w:rsidRPr="005C0E2D" w:rsidRDefault="005C0E2D" w:rsidP="005C0E2D">
      <w:pPr>
        <w:spacing w:after="0" w:line="240" w:lineRule="auto"/>
        <w:ind w:left="720"/>
        <w:rPr>
          <w:sz w:val="24"/>
          <w:szCs w:val="24"/>
        </w:rPr>
      </w:pPr>
      <w:r w:rsidRPr="005C0E2D">
        <w:rPr>
          <w:sz w:val="24"/>
          <w:szCs w:val="24"/>
        </w:rPr>
        <w:t>//* Emergency recovery2: or boot DSS from: LA3700 or LA3701 (</w:t>
      </w:r>
      <w:proofErr w:type="spellStart"/>
      <w:r w:rsidRPr="005C0E2D">
        <w:rPr>
          <w:sz w:val="24"/>
          <w:szCs w:val="24"/>
        </w:rPr>
        <w:t>IronMountain</w:t>
      </w:r>
      <w:proofErr w:type="spellEnd"/>
      <w:r w:rsidRPr="005C0E2D">
        <w:rPr>
          <w:sz w:val="24"/>
          <w:szCs w:val="24"/>
        </w:rPr>
        <w:t>)</w:t>
      </w:r>
    </w:p>
    <w:p w14:paraId="3C3BD501" w14:textId="77777777" w:rsidR="005C0E2D" w:rsidRPr="005C0E2D" w:rsidRDefault="005C0E2D" w:rsidP="005C0E2D">
      <w:pPr>
        <w:spacing w:after="0" w:line="240" w:lineRule="auto"/>
        <w:ind w:left="720"/>
        <w:rPr>
          <w:sz w:val="24"/>
          <w:szCs w:val="24"/>
        </w:rPr>
      </w:pPr>
      <w:r w:rsidRPr="005C0E2D">
        <w:rPr>
          <w:sz w:val="24"/>
          <w:szCs w:val="24"/>
        </w:rPr>
        <w:t xml:space="preserve">//* PROD 12/10/2018: IODF55 12D4 1D8322M1 (z22rs1 </w:t>
      </w:r>
      <w:proofErr w:type="spellStart"/>
      <w:r w:rsidRPr="005C0E2D">
        <w:rPr>
          <w:sz w:val="24"/>
          <w:szCs w:val="24"/>
        </w:rPr>
        <w:t>mvscat</w:t>
      </w:r>
      <w:proofErr w:type="spellEnd"/>
      <w:r w:rsidRPr="005C0E2D">
        <w:rPr>
          <w:sz w:val="24"/>
          <w:szCs w:val="24"/>
        </w:rPr>
        <w:t>)</w:t>
      </w:r>
    </w:p>
    <w:p w14:paraId="5E676120" w14:textId="77777777" w:rsidR="005C0E2D" w:rsidRPr="005C0E2D" w:rsidRDefault="005C0E2D" w:rsidP="005C0E2D">
      <w:pPr>
        <w:spacing w:after="0" w:line="240" w:lineRule="auto"/>
        <w:ind w:left="720"/>
        <w:rPr>
          <w:sz w:val="24"/>
          <w:szCs w:val="24"/>
        </w:rPr>
      </w:pPr>
      <w:r w:rsidRPr="005C0E2D">
        <w:rPr>
          <w:sz w:val="24"/>
          <w:szCs w:val="24"/>
        </w:rPr>
        <w:lastRenderedPageBreak/>
        <w:t>//*= References =======================================================</w:t>
      </w:r>
    </w:p>
    <w:p w14:paraId="3F05F9B1" w14:textId="77777777" w:rsidR="005C0E2D" w:rsidRPr="005C0E2D" w:rsidRDefault="005C0E2D" w:rsidP="005C0E2D">
      <w:pPr>
        <w:spacing w:after="0" w:line="240" w:lineRule="auto"/>
        <w:ind w:left="720"/>
        <w:rPr>
          <w:sz w:val="24"/>
          <w:szCs w:val="24"/>
        </w:rPr>
      </w:pPr>
      <w:r w:rsidRPr="005C0E2D">
        <w:rPr>
          <w:sz w:val="24"/>
          <w:szCs w:val="24"/>
        </w:rPr>
        <w:t xml:space="preserve">//*8255 OS1RTA  199A   -N.A=27F0  SYSR=21E7  </w:t>
      </w:r>
      <w:proofErr w:type="spellStart"/>
      <w:r w:rsidRPr="005C0E2D">
        <w:rPr>
          <w:sz w:val="24"/>
          <w:szCs w:val="24"/>
        </w:rPr>
        <w:t>21E7</w:t>
      </w:r>
      <w:proofErr w:type="spellEnd"/>
      <w:r w:rsidRPr="005C0E2D">
        <w:rPr>
          <w:sz w:val="24"/>
          <w:szCs w:val="24"/>
        </w:rPr>
        <w:t xml:space="preserve"> 21EC88M1 SYSR</w:t>
      </w:r>
    </w:p>
    <w:p w14:paraId="6348D8CF" w14:textId="77777777" w:rsidR="005C0E2D" w:rsidRPr="005C0E2D" w:rsidRDefault="005C0E2D" w:rsidP="005C0E2D">
      <w:pPr>
        <w:spacing w:after="0" w:line="240" w:lineRule="auto"/>
        <w:ind w:left="720"/>
        <w:rPr>
          <w:sz w:val="24"/>
          <w:szCs w:val="24"/>
        </w:rPr>
      </w:pPr>
      <w:r w:rsidRPr="005C0E2D">
        <w:rPr>
          <w:sz w:val="24"/>
          <w:szCs w:val="24"/>
        </w:rPr>
        <w:t>//*8256 OS9RTD  199B   -N.A=27F1  SYSR=21E8  199A 199D88M1 TECH</w:t>
      </w:r>
    </w:p>
    <w:p w14:paraId="7CB27169" w14:textId="77777777" w:rsidR="005C0E2D" w:rsidRPr="005C0E2D" w:rsidRDefault="005C0E2D" w:rsidP="005C0E2D">
      <w:pPr>
        <w:spacing w:after="0" w:line="240" w:lineRule="auto"/>
        <w:ind w:left="720"/>
        <w:rPr>
          <w:sz w:val="24"/>
          <w:szCs w:val="24"/>
        </w:rPr>
      </w:pPr>
      <w:r w:rsidRPr="005C0E2D">
        <w:rPr>
          <w:sz w:val="24"/>
          <w:szCs w:val="24"/>
        </w:rPr>
        <w:t>//*8257 OS9SY5  199C   -N.A=27F2  SYSR=21EA</w:t>
      </w:r>
    </w:p>
    <w:p w14:paraId="64B5BEC8" w14:textId="77777777" w:rsidR="005C0E2D" w:rsidRPr="005C0E2D" w:rsidRDefault="005C0E2D" w:rsidP="005C0E2D">
      <w:pPr>
        <w:spacing w:after="0" w:line="240" w:lineRule="auto"/>
        <w:ind w:left="720"/>
        <w:rPr>
          <w:sz w:val="24"/>
          <w:szCs w:val="24"/>
        </w:rPr>
      </w:pPr>
      <w:r w:rsidRPr="005C0E2D">
        <w:rPr>
          <w:sz w:val="24"/>
          <w:szCs w:val="24"/>
        </w:rPr>
        <w:t>//*8258 OS9SY4  199D   -N.A=27F3  SYSR=21EC</w:t>
      </w:r>
    </w:p>
    <w:p w14:paraId="2B64DF64" w14:textId="77777777" w:rsidR="005C0E2D" w:rsidRPr="005C0E2D" w:rsidRDefault="005C0E2D" w:rsidP="005C0E2D">
      <w:pPr>
        <w:spacing w:after="0" w:line="240" w:lineRule="auto"/>
        <w:ind w:left="720"/>
        <w:rPr>
          <w:sz w:val="24"/>
          <w:szCs w:val="24"/>
        </w:rPr>
      </w:pPr>
      <w:r w:rsidRPr="005C0E2D">
        <w:rPr>
          <w:sz w:val="24"/>
          <w:szCs w:val="24"/>
        </w:rPr>
        <w:t>//*8259 OS9R1C  199E   -N.A=27F4  SYSR=21ED</w:t>
      </w:r>
    </w:p>
    <w:p w14:paraId="57DAC5E9" w14:textId="77777777" w:rsidR="005C0E2D" w:rsidRPr="005C0E2D" w:rsidRDefault="005C0E2D" w:rsidP="005C0E2D">
      <w:pPr>
        <w:spacing w:after="0" w:line="240" w:lineRule="auto"/>
        <w:ind w:left="720"/>
        <w:rPr>
          <w:sz w:val="24"/>
          <w:szCs w:val="24"/>
        </w:rPr>
      </w:pPr>
      <w:r w:rsidRPr="005C0E2D">
        <w:rPr>
          <w:sz w:val="24"/>
          <w:szCs w:val="24"/>
        </w:rPr>
        <w:t>//*825B PRF001  199F   -N.A=27F5  SYSR=21EE</w:t>
      </w:r>
    </w:p>
    <w:p w14:paraId="7EE75987" w14:textId="77777777" w:rsidR="005C0E2D" w:rsidRPr="005C0E2D" w:rsidRDefault="005C0E2D" w:rsidP="005C0E2D">
      <w:pPr>
        <w:spacing w:after="0" w:line="240" w:lineRule="auto"/>
        <w:ind w:left="720"/>
        <w:rPr>
          <w:sz w:val="24"/>
          <w:szCs w:val="24"/>
        </w:rPr>
      </w:pPr>
      <w:r w:rsidRPr="005C0E2D">
        <w:rPr>
          <w:sz w:val="24"/>
          <w:szCs w:val="24"/>
        </w:rPr>
        <w:t>//*CHP35 EMC</w:t>
      </w:r>
    </w:p>
    <w:p w14:paraId="0C6280BD" w14:textId="77777777" w:rsidR="005C0E2D" w:rsidRPr="005C0E2D" w:rsidRDefault="005C0E2D" w:rsidP="005C0E2D">
      <w:pPr>
        <w:spacing w:after="0" w:line="240" w:lineRule="auto"/>
        <w:ind w:left="720"/>
        <w:rPr>
          <w:sz w:val="24"/>
          <w:szCs w:val="24"/>
        </w:rPr>
      </w:pPr>
      <w:r w:rsidRPr="005C0E2D">
        <w:rPr>
          <w:sz w:val="24"/>
          <w:szCs w:val="24"/>
        </w:rPr>
        <w:t>//*</w:t>
      </w:r>
    </w:p>
    <w:p w14:paraId="39F18D54" w14:textId="77777777" w:rsidR="005C0E2D" w:rsidRPr="005C0E2D" w:rsidRDefault="005C0E2D" w:rsidP="005C0E2D">
      <w:pPr>
        <w:spacing w:after="0" w:line="240" w:lineRule="auto"/>
        <w:ind w:left="720"/>
        <w:rPr>
          <w:sz w:val="24"/>
          <w:szCs w:val="24"/>
        </w:rPr>
      </w:pPr>
      <w:r w:rsidRPr="005C0E2D">
        <w:rPr>
          <w:sz w:val="24"/>
          <w:szCs w:val="24"/>
        </w:rPr>
        <w:t>//*D9ECAT 19F5 TECH/TEST/PROD</w:t>
      </w:r>
    </w:p>
    <w:p w14:paraId="02C7B1FA" w14:textId="77777777" w:rsidR="005C0E2D" w:rsidRPr="005C0E2D" w:rsidRDefault="005C0E2D" w:rsidP="005C0E2D">
      <w:pPr>
        <w:spacing w:after="0" w:line="240" w:lineRule="auto"/>
        <w:ind w:left="720"/>
        <w:rPr>
          <w:sz w:val="24"/>
          <w:szCs w:val="24"/>
        </w:rPr>
      </w:pPr>
      <w:r w:rsidRPr="005C0E2D">
        <w:rPr>
          <w:sz w:val="24"/>
          <w:szCs w:val="24"/>
        </w:rPr>
        <w:t>//*D9ESY1 19F3 TECH/TEST/PROD</w:t>
      </w:r>
    </w:p>
    <w:p w14:paraId="42036ADC" w14:textId="77777777" w:rsidR="005C0E2D" w:rsidRPr="005C0E2D" w:rsidRDefault="005C0E2D" w:rsidP="005C0E2D">
      <w:pPr>
        <w:spacing w:after="0" w:line="240" w:lineRule="auto"/>
        <w:ind w:left="720"/>
        <w:rPr>
          <w:sz w:val="24"/>
          <w:szCs w:val="24"/>
        </w:rPr>
      </w:pPr>
      <w:r w:rsidRPr="005C0E2D">
        <w:rPr>
          <w:sz w:val="24"/>
          <w:szCs w:val="24"/>
        </w:rPr>
        <w:t>//*D9ESY2 19F4 TECH/TEST/PROD</w:t>
      </w:r>
    </w:p>
    <w:p w14:paraId="182745C1" w14:textId="77777777" w:rsidR="005C0E2D" w:rsidRPr="005C0E2D" w:rsidRDefault="005C0E2D" w:rsidP="005C0E2D">
      <w:pPr>
        <w:spacing w:after="0" w:line="240" w:lineRule="auto"/>
        <w:ind w:left="720"/>
        <w:rPr>
          <w:sz w:val="24"/>
          <w:szCs w:val="24"/>
        </w:rPr>
      </w:pPr>
      <w:r w:rsidRPr="005C0E2D">
        <w:rPr>
          <w:sz w:val="24"/>
          <w:szCs w:val="24"/>
        </w:rPr>
        <w:t>//*OS1RTA 199A TECH/TEST/PROD</w:t>
      </w:r>
    </w:p>
    <w:p w14:paraId="35ABC0B3" w14:textId="77777777" w:rsidR="005C0E2D" w:rsidRPr="005C0E2D" w:rsidRDefault="005C0E2D" w:rsidP="005C0E2D">
      <w:pPr>
        <w:spacing w:after="0" w:line="240" w:lineRule="auto"/>
        <w:ind w:left="720"/>
        <w:rPr>
          <w:sz w:val="24"/>
          <w:szCs w:val="24"/>
        </w:rPr>
      </w:pPr>
      <w:r w:rsidRPr="005C0E2D">
        <w:rPr>
          <w:sz w:val="24"/>
          <w:szCs w:val="24"/>
        </w:rPr>
        <w:t>//*OS9RTD 199B TECH/TEST/PROD</w:t>
      </w:r>
    </w:p>
    <w:p w14:paraId="190C66BA" w14:textId="77777777" w:rsidR="005C0E2D" w:rsidRPr="005C0E2D" w:rsidRDefault="005C0E2D" w:rsidP="005C0E2D">
      <w:pPr>
        <w:spacing w:after="0" w:line="240" w:lineRule="auto"/>
        <w:ind w:left="720"/>
        <w:rPr>
          <w:sz w:val="24"/>
          <w:szCs w:val="24"/>
        </w:rPr>
      </w:pPr>
      <w:r w:rsidRPr="005C0E2D">
        <w:rPr>
          <w:sz w:val="24"/>
          <w:szCs w:val="24"/>
        </w:rPr>
        <w:t>//*OS9R1C 199C TECH/TEST/PROD</w:t>
      </w:r>
    </w:p>
    <w:p w14:paraId="0BCD9CEE" w14:textId="77777777" w:rsidR="005C0E2D" w:rsidRPr="005C0E2D" w:rsidRDefault="005C0E2D" w:rsidP="005C0E2D">
      <w:pPr>
        <w:spacing w:after="0" w:line="240" w:lineRule="auto"/>
        <w:ind w:left="720"/>
        <w:rPr>
          <w:sz w:val="24"/>
          <w:szCs w:val="24"/>
        </w:rPr>
      </w:pPr>
      <w:r w:rsidRPr="005C0E2D">
        <w:rPr>
          <w:sz w:val="24"/>
          <w:szCs w:val="24"/>
        </w:rPr>
        <w:t>//*OS9SY4 199D TECH/TEST/PROD</w:t>
      </w:r>
    </w:p>
    <w:p w14:paraId="6A0A0224" w14:textId="77777777" w:rsidR="005C0E2D" w:rsidRPr="005C0E2D" w:rsidRDefault="005C0E2D" w:rsidP="005C0E2D">
      <w:pPr>
        <w:spacing w:after="0" w:line="240" w:lineRule="auto"/>
        <w:ind w:left="720"/>
        <w:rPr>
          <w:sz w:val="24"/>
          <w:szCs w:val="24"/>
        </w:rPr>
      </w:pPr>
      <w:r w:rsidRPr="005C0E2D">
        <w:rPr>
          <w:sz w:val="24"/>
          <w:szCs w:val="24"/>
        </w:rPr>
        <w:t>//*OS9SY5 199E TECH/TEST/PROD</w:t>
      </w:r>
    </w:p>
    <w:p w14:paraId="1D011B50" w14:textId="77777777" w:rsidR="005C0E2D" w:rsidRPr="005C0E2D" w:rsidRDefault="005C0E2D" w:rsidP="005C0E2D">
      <w:pPr>
        <w:spacing w:after="0" w:line="240" w:lineRule="auto"/>
        <w:ind w:left="720"/>
        <w:rPr>
          <w:sz w:val="24"/>
          <w:szCs w:val="24"/>
        </w:rPr>
      </w:pPr>
      <w:r w:rsidRPr="005C0E2D">
        <w:rPr>
          <w:sz w:val="24"/>
          <w:szCs w:val="24"/>
        </w:rPr>
        <w:t>//*</w:t>
      </w:r>
    </w:p>
    <w:p w14:paraId="4E8185AF" w14:textId="77777777" w:rsidR="005C0E2D" w:rsidRPr="005C0E2D" w:rsidRDefault="005C0E2D" w:rsidP="005C0E2D">
      <w:pPr>
        <w:spacing w:after="0" w:line="240" w:lineRule="auto"/>
        <w:ind w:left="720"/>
        <w:rPr>
          <w:sz w:val="24"/>
          <w:szCs w:val="24"/>
        </w:rPr>
      </w:pPr>
      <w:r w:rsidRPr="005C0E2D">
        <w:rPr>
          <w:sz w:val="24"/>
          <w:szCs w:val="24"/>
        </w:rPr>
        <w:t>//*TECH 12D4 1D83S0M1 TECH STAND-ALONE  156.3.10.12 SYS1.TCPPARMS(TECHPROF)</w:t>
      </w:r>
    </w:p>
    <w:p w14:paraId="59F25833" w14:textId="77777777" w:rsidR="005C0E2D" w:rsidRPr="005C0E2D" w:rsidRDefault="005C0E2D" w:rsidP="005C0E2D">
      <w:pPr>
        <w:spacing w:after="0" w:line="240" w:lineRule="auto"/>
        <w:ind w:left="720"/>
        <w:rPr>
          <w:sz w:val="24"/>
          <w:szCs w:val="24"/>
        </w:rPr>
      </w:pPr>
      <w:r w:rsidRPr="005C0E2D">
        <w:rPr>
          <w:sz w:val="24"/>
          <w:szCs w:val="24"/>
        </w:rPr>
        <w:t>//*TECH 12D4 1D8322M1 TECH JOIN SYSPLEX 156.3.10.12 SYS1.TCPPARMS(TECHPROF)</w:t>
      </w:r>
    </w:p>
    <w:p w14:paraId="412E7D43" w14:textId="77777777" w:rsidR="005C0E2D" w:rsidRPr="005C0E2D" w:rsidRDefault="005C0E2D" w:rsidP="005C0E2D">
      <w:pPr>
        <w:spacing w:after="0" w:line="240" w:lineRule="auto"/>
        <w:ind w:left="720"/>
        <w:rPr>
          <w:sz w:val="24"/>
          <w:szCs w:val="24"/>
        </w:rPr>
      </w:pPr>
      <w:r w:rsidRPr="005C0E2D">
        <w:rPr>
          <w:sz w:val="24"/>
          <w:szCs w:val="24"/>
        </w:rPr>
        <w:t>//*TECH 199A 199D88M1 TECH OC IPL 156.3.10.12 SYS1.TESTLPAR.TCPPARMS(TECHPROF)</w:t>
      </w:r>
    </w:p>
    <w:p w14:paraId="2F8839EC" w14:textId="77777777" w:rsidR="005C0E2D" w:rsidRPr="005C0E2D" w:rsidRDefault="005C0E2D" w:rsidP="005C0E2D">
      <w:pPr>
        <w:spacing w:after="0" w:line="240" w:lineRule="auto"/>
        <w:ind w:left="720"/>
        <w:rPr>
          <w:sz w:val="24"/>
          <w:szCs w:val="24"/>
        </w:rPr>
      </w:pPr>
      <w:r w:rsidRPr="005C0E2D">
        <w:rPr>
          <w:sz w:val="24"/>
          <w:szCs w:val="24"/>
        </w:rPr>
        <w:t>//*TECH 19F3 19F300M1 TECH COD z10      156.3.10.12    TCPIP.SEZAINST(TECHPROF)</w:t>
      </w:r>
    </w:p>
    <w:p w14:paraId="1822F09F" w14:textId="77777777" w:rsidR="005C0E2D" w:rsidRPr="005C0E2D" w:rsidRDefault="005C0E2D" w:rsidP="005C0E2D">
      <w:pPr>
        <w:spacing w:after="0" w:line="240" w:lineRule="auto"/>
        <w:ind w:left="720"/>
        <w:rPr>
          <w:sz w:val="24"/>
          <w:szCs w:val="24"/>
        </w:rPr>
      </w:pPr>
      <w:r w:rsidRPr="005C0E2D">
        <w:rPr>
          <w:sz w:val="24"/>
          <w:szCs w:val="24"/>
        </w:rPr>
        <w:t>//*TECH 19F3 19F300M1 TECH COD DRz10    156.3.216.185  TCPIP.SEZAINST(CPACPROF)</w:t>
      </w:r>
    </w:p>
    <w:p w14:paraId="0F75CE18" w14:textId="77777777" w:rsidR="005C0E2D" w:rsidRPr="005C0E2D" w:rsidRDefault="005C0E2D" w:rsidP="005C0E2D">
      <w:pPr>
        <w:spacing w:after="0" w:line="240" w:lineRule="auto"/>
        <w:ind w:left="720"/>
        <w:rPr>
          <w:sz w:val="24"/>
          <w:szCs w:val="24"/>
        </w:rPr>
      </w:pPr>
      <w:r w:rsidRPr="005C0E2D">
        <w:rPr>
          <w:sz w:val="24"/>
          <w:szCs w:val="24"/>
        </w:rPr>
        <w:t>//*</w:t>
      </w:r>
    </w:p>
    <w:p w14:paraId="35702963" w14:textId="77777777" w:rsidR="005C0E2D" w:rsidRPr="005C0E2D" w:rsidRDefault="005C0E2D" w:rsidP="005C0E2D">
      <w:pPr>
        <w:spacing w:after="0" w:line="240" w:lineRule="auto"/>
        <w:ind w:left="720"/>
        <w:rPr>
          <w:sz w:val="24"/>
          <w:szCs w:val="24"/>
        </w:rPr>
      </w:pPr>
      <w:r w:rsidRPr="005C0E2D">
        <w:rPr>
          <w:sz w:val="24"/>
          <w:szCs w:val="24"/>
        </w:rPr>
        <w:t>//*SYSR 21F3 1FF055M1 SYSR STAND-ALONE  156.3.10.11 SYS1.TCPPARMS(SYSRPROF)</w:t>
      </w:r>
    </w:p>
    <w:p w14:paraId="2AF09D6C" w14:textId="77777777" w:rsidR="005C0E2D" w:rsidRPr="005C0E2D" w:rsidRDefault="005C0E2D" w:rsidP="005C0E2D">
      <w:pPr>
        <w:spacing w:after="0" w:line="240" w:lineRule="auto"/>
        <w:ind w:left="720"/>
        <w:rPr>
          <w:sz w:val="24"/>
          <w:szCs w:val="24"/>
        </w:rPr>
      </w:pPr>
      <w:r w:rsidRPr="005C0E2D">
        <w:rPr>
          <w:sz w:val="24"/>
          <w:szCs w:val="24"/>
        </w:rPr>
        <w:t>//*SYSR 21E7 21EC88M1 SYSR OC IPL 156.3.10.11 SYS1.TESTLPAR.TCPPARMS(SYSRPROF)</w:t>
      </w:r>
    </w:p>
    <w:p w14:paraId="6BD405A2" w14:textId="77777777" w:rsidR="005C0E2D" w:rsidRPr="005C0E2D" w:rsidRDefault="005C0E2D" w:rsidP="005C0E2D">
      <w:pPr>
        <w:spacing w:after="0" w:line="240" w:lineRule="auto"/>
        <w:ind w:left="720"/>
        <w:rPr>
          <w:sz w:val="24"/>
          <w:szCs w:val="24"/>
        </w:rPr>
      </w:pPr>
      <w:r w:rsidRPr="005C0E2D">
        <w:rPr>
          <w:sz w:val="24"/>
          <w:szCs w:val="24"/>
        </w:rPr>
        <w:t>//*SYSR 21F0 21F000M1 SYSR COD z10      156.3.10.13 TCPIP.SEZAINST(SYSRPROF)</w:t>
      </w:r>
    </w:p>
    <w:p w14:paraId="3FE90A0B" w14:textId="77777777" w:rsidR="005C0E2D" w:rsidRPr="005C0E2D" w:rsidRDefault="005C0E2D" w:rsidP="005C0E2D">
      <w:pPr>
        <w:spacing w:after="0" w:line="240" w:lineRule="auto"/>
        <w:ind w:left="720"/>
        <w:rPr>
          <w:sz w:val="24"/>
          <w:szCs w:val="24"/>
        </w:rPr>
      </w:pPr>
      <w:r w:rsidRPr="005C0E2D">
        <w:rPr>
          <w:sz w:val="24"/>
          <w:szCs w:val="24"/>
        </w:rPr>
        <w:t>//*</w:t>
      </w:r>
    </w:p>
    <w:p w14:paraId="6A331AF1" w14:textId="77777777" w:rsidR="005C0E2D" w:rsidRPr="005C0E2D" w:rsidRDefault="005C0E2D" w:rsidP="005C0E2D">
      <w:pPr>
        <w:spacing w:after="0" w:line="240" w:lineRule="auto"/>
        <w:ind w:left="720"/>
        <w:rPr>
          <w:sz w:val="24"/>
          <w:szCs w:val="24"/>
        </w:rPr>
      </w:pPr>
      <w:r w:rsidRPr="005C0E2D">
        <w:rPr>
          <w:sz w:val="24"/>
          <w:szCs w:val="24"/>
        </w:rPr>
        <w:t>//*D9ECAT 21FE SYSRONLY</w:t>
      </w:r>
    </w:p>
    <w:p w14:paraId="459D6C50" w14:textId="77777777" w:rsidR="005C0E2D" w:rsidRPr="005C0E2D" w:rsidRDefault="005C0E2D" w:rsidP="005C0E2D">
      <w:pPr>
        <w:spacing w:after="0" w:line="240" w:lineRule="auto"/>
        <w:ind w:left="720"/>
        <w:rPr>
          <w:sz w:val="24"/>
          <w:szCs w:val="24"/>
        </w:rPr>
      </w:pPr>
      <w:r w:rsidRPr="005C0E2D">
        <w:rPr>
          <w:sz w:val="24"/>
          <w:szCs w:val="24"/>
        </w:rPr>
        <w:t>//*D9ESY1 21F0 SYSRONLY</w:t>
      </w:r>
    </w:p>
    <w:p w14:paraId="43510DF5" w14:textId="77777777" w:rsidR="005C0E2D" w:rsidRPr="005C0E2D" w:rsidRDefault="005C0E2D" w:rsidP="005C0E2D">
      <w:pPr>
        <w:spacing w:after="0" w:line="240" w:lineRule="auto"/>
        <w:ind w:left="720"/>
        <w:rPr>
          <w:sz w:val="24"/>
          <w:szCs w:val="24"/>
        </w:rPr>
      </w:pPr>
      <w:r w:rsidRPr="005C0E2D">
        <w:rPr>
          <w:sz w:val="24"/>
          <w:szCs w:val="24"/>
        </w:rPr>
        <w:t>//*D9ESY2 21FD SYSRONLY</w:t>
      </w:r>
    </w:p>
    <w:p w14:paraId="17914221" w14:textId="77777777" w:rsidR="005C0E2D" w:rsidRPr="005C0E2D" w:rsidRDefault="005C0E2D" w:rsidP="005C0E2D">
      <w:pPr>
        <w:spacing w:after="0" w:line="240" w:lineRule="auto"/>
        <w:ind w:left="720"/>
        <w:rPr>
          <w:sz w:val="24"/>
          <w:szCs w:val="24"/>
        </w:rPr>
      </w:pPr>
      <w:r w:rsidRPr="005C0E2D">
        <w:rPr>
          <w:sz w:val="24"/>
          <w:szCs w:val="24"/>
        </w:rPr>
        <w:t>//*OS1RTA 21E7 SYSRONLY</w:t>
      </w:r>
    </w:p>
    <w:p w14:paraId="3AA2A276" w14:textId="77777777" w:rsidR="005C0E2D" w:rsidRPr="005C0E2D" w:rsidRDefault="005C0E2D" w:rsidP="005C0E2D">
      <w:pPr>
        <w:spacing w:after="0" w:line="240" w:lineRule="auto"/>
        <w:ind w:left="720"/>
        <w:rPr>
          <w:sz w:val="24"/>
          <w:szCs w:val="24"/>
        </w:rPr>
      </w:pPr>
      <w:r w:rsidRPr="005C0E2D">
        <w:rPr>
          <w:sz w:val="24"/>
          <w:szCs w:val="24"/>
        </w:rPr>
        <w:t>//*OS9RTD 21E8 SYSRONLY</w:t>
      </w:r>
    </w:p>
    <w:p w14:paraId="0C3F64BC" w14:textId="77777777" w:rsidR="005C0E2D" w:rsidRPr="005C0E2D" w:rsidRDefault="005C0E2D" w:rsidP="005C0E2D">
      <w:pPr>
        <w:spacing w:after="0" w:line="240" w:lineRule="auto"/>
        <w:ind w:left="720"/>
        <w:rPr>
          <w:sz w:val="24"/>
          <w:szCs w:val="24"/>
        </w:rPr>
      </w:pPr>
      <w:r w:rsidRPr="005C0E2D">
        <w:rPr>
          <w:sz w:val="24"/>
          <w:szCs w:val="24"/>
        </w:rPr>
        <w:t>//*OS9R1C 21EA SYSRONLY</w:t>
      </w:r>
    </w:p>
    <w:p w14:paraId="770827EE" w14:textId="77777777" w:rsidR="005C0E2D" w:rsidRPr="005C0E2D" w:rsidRDefault="005C0E2D" w:rsidP="005C0E2D">
      <w:pPr>
        <w:spacing w:after="0" w:line="240" w:lineRule="auto"/>
        <w:ind w:left="720"/>
        <w:rPr>
          <w:sz w:val="24"/>
          <w:szCs w:val="24"/>
        </w:rPr>
      </w:pPr>
      <w:r w:rsidRPr="005C0E2D">
        <w:rPr>
          <w:sz w:val="24"/>
          <w:szCs w:val="24"/>
        </w:rPr>
        <w:t>//*OS9SY4 21EC SYSRONLY</w:t>
      </w:r>
    </w:p>
    <w:p w14:paraId="0EF0D90A" w14:textId="77777777" w:rsidR="005C0E2D" w:rsidRPr="005C0E2D" w:rsidRDefault="005C0E2D" w:rsidP="005C0E2D">
      <w:pPr>
        <w:spacing w:after="0" w:line="240" w:lineRule="auto"/>
        <w:ind w:left="720"/>
        <w:rPr>
          <w:sz w:val="24"/>
          <w:szCs w:val="24"/>
        </w:rPr>
      </w:pPr>
      <w:r w:rsidRPr="005C0E2D">
        <w:rPr>
          <w:sz w:val="24"/>
          <w:szCs w:val="24"/>
        </w:rPr>
        <w:t>//*OS9SY5 21ED SYSRONLY</w:t>
      </w:r>
    </w:p>
    <w:p w14:paraId="48C3069C" w14:textId="77777777" w:rsidR="005C0E2D" w:rsidRPr="005C0E2D" w:rsidRDefault="005C0E2D" w:rsidP="005C0E2D">
      <w:pPr>
        <w:spacing w:after="0" w:line="240" w:lineRule="auto"/>
        <w:ind w:left="720"/>
        <w:rPr>
          <w:sz w:val="24"/>
          <w:szCs w:val="24"/>
        </w:rPr>
      </w:pPr>
      <w:r w:rsidRPr="005C0E2D">
        <w:rPr>
          <w:sz w:val="24"/>
          <w:szCs w:val="24"/>
        </w:rPr>
        <w:t>//*MVSCAT 1FF0 SYSRONLY</w:t>
      </w:r>
    </w:p>
    <w:p w14:paraId="7CE16E6D" w14:textId="77777777" w:rsidR="005C0E2D" w:rsidRPr="005C0E2D" w:rsidRDefault="005C0E2D" w:rsidP="005C0E2D">
      <w:pPr>
        <w:spacing w:after="0" w:line="240" w:lineRule="auto"/>
        <w:ind w:left="720"/>
        <w:rPr>
          <w:sz w:val="24"/>
          <w:szCs w:val="24"/>
        </w:rPr>
      </w:pPr>
      <w:r w:rsidRPr="005C0E2D">
        <w:rPr>
          <w:sz w:val="24"/>
          <w:szCs w:val="24"/>
        </w:rPr>
        <w:t>//*Z22RS1 21F3 SYSRONLY</w:t>
      </w:r>
    </w:p>
    <w:p w14:paraId="6F56510B" w14:textId="77777777" w:rsidR="005C0E2D" w:rsidRPr="005C0E2D" w:rsidRDefault="005C0E2D" w:rsidP="005C0E2D">
      <w:pPr>
        <w:spacing w:after="0" w:line="240" w:lineRule="auto"/>
        <w:ind w:left="720"/>
        <w:rPr>
          <w:sz w:val="24"/>
          <w:szCs w:val="24"/>
        </w:rPr>
      </w:pPr>
      <w:r w:rsidRPr="005C0E2D">
        <w:rPr>
          <w:sz w:val="24"/>
          <w:szCs w:val="24"/>
        </w:rPr>
        <w:t>//*= End References =======================================================</w:t>
      </w:r>
    </w:p>
    <w:p w14:paraId="5D70002A" w14:textId="77777777" w:rsidR="005C0E2D" w:rsidRPr="005C0E2D" w:rsidRDefault="005C0E2D" w:rsidP="005C0E2D">
      <w:pPr>
        <w:spacing w:after="0" w:line="240" w:lineRule="auto"/>
        <w:ind w:left="720"/>
        <w:rPr>
          <w:sz w:val="24"/>
          <w:szCs w:val="24"/>
        </w:rPr>
      </w:pPr>
      <w:r w:rsidRPr="005C0E2D">
        <w:rPr>
          <w:sz w:val="24"/>
          <w:szCs w:val="24"/>
        </w:rPr>
        <w:t>//*</w:t>
      </w:r>
    </w:p>
    <w:p w14:paraId="2CC33E20" w14:textId="77777777" w:rsidR="005C0E2D" w:rsidRPr="005C0E2D" w:rsidRDefault="005C0E2D" w:rsidP="005C0E2D">
      <w:pPr>
        <w:spacing w:after="0" w:line="240" w:lineRule="auto"/>
        <w:ind w:left="720"/>
        <w:rPr>
          <w:sz w:val="24"/>
          <w:szCs w:val="24"/>
        </w:rPr>
      </w:pPr>
      <w:r w:rsidRPr="005C0E2D">
        <w:rPr>
          <w:sz w:val="24"/>
          <w:szCs w:val="24"/>
        </w:rPr>
        <w:t>*  RMMOFFW J0709971 ps2.lacoe.edu  *</w:t>
      </w:r>
    </w:p>
    <w:p w14:paraId="49D47F0C" w14:textId="3FAE2BFC" w:rsidR="00CE2739" w:rsidRPr="00CE2739" w:rsidRDefault="00CE2739" w:rsidP="00EA5059">
      <w:pPr>
        <w:pStyle w:val="Heading1"/>
      </w:pPr>
      <w:bookmarkStart w:id="3" w:name="_Toc195263640"/>
      <w:r w:rsidRPr="00CE2739">
        <w:lastRenderedPageBreak/>
        <w:t>Using Global Disk Mirroring Copy</w:t>
      </w:r>
      <w:bookmarkEnd w:id="3"/>
    </w:p>
    <w:p w14:paraId="781AD3C3" w14:textId="77777777" w:rsidR="00CE2739" w:rsidRPr="00CE2739" w:rsidRDefault="00CE2739" w:rsidP="00CE2739">
      <w:pPr>
        <w:numPr>
          <w:ilvl w:val="0"/>
          <w:numId w:val="9"/>
        </w:numPr>
        <w:spacing w:after="0" w:line="240" w:lineRule="auto"/>
        <w:rPr>
          <w:sz w:val="24"/>
          <w:szCs w:val="24"/>
        </w:rPr>
      </w:pPr>
      <w:r w:rsidRPr="00CE2739">
        <w:rPr>
          <w:b/>
          <w:bCs/>
          <w:sz w:val="24"/>
          <w:szCs w:val="24"/>
        </w:rPr>
        <w:t>Preparation</w:t>
      </w:r>
      <w:r w:rsidRPr="00CE2739">
        <w:rPr>
          <w:sz w:val="24"/>
          <w:szCs w:val="24"/>
        </w:rPr>
        <w:t>:</w:t>
      </w:r>
    </w:p>
    <w:p w14:paraId="383AC8F7" w14:textId="77777777" w:rsidR="00CE2739" w:rsidRPr="00CE2739" w:rsidRDefault="00CE2739" w:rsidP="00CE2739">
      <w:pPr>
        <w:numPr>
          <w:ilvl w:val="1"/>
          <w:numId w:val="10"/>
        </w:numPr>
        <w:spacing w:after="0" w:line="240" w:lineRule="auto"/>
        <w:rPr>
          <w:sz w:val="24"/>
          <w:szCs w:val="24"/>
        </w:rPr>
      </w:pPr>
      <w:r w:rsidRPr="00CE2739">
        <w:rPr>
          <w:sz w:val="24"/>
          <w:szCs w:val="24"/>
        </w:rPr>
        <w:t>Ensure that the Global Disk Mirroring (GDM) setup is correctly configured and operational. This involves having the primary and secondary sites properly synchronized.</w:t>
      </w:r>
    </w:p>
    <w:p w14:paraId="423C7F93" w14:textId="77777777" w:rsidR="00CE2739" w:rsidRPr="00CE2739" w:rsidRDefault="00CE2739" w:rsidP="00CE2739">
      <w:pPr>
        <w:numPr>
          <w:ilvl w:val="0"/>
          <w:numId w:val="9"/>
        </w:numPr>
        <w:spacing w:after="0" w:line="240" w:lineRule="auto"/>
        <w:rPr>
          <w:sz w:val="24"/>
          <w:szCs w:val="24"/>
        </w:rPr>
      </w:pPr>
      <w:r w:rsidRPr="00CE2739">
        <w:rPr>
          <w:b/>
          <w:bCs/>
          <w:sz w:val="24"/>
          <w:szCs w:val="24"/>
        </w:rPr>
        <w:t>Stop Synchronization</w:t>
      </w:r>
      <w:r w:rsidRPr="00CE2739">
        <w:rPr>
          <w:sz w:val="24"/>
          <w:szCs w:val="24"/>
        </w:rPr>
        <w:t>:</w:t>
      </w:r>
    </w:p>
    <w:p w14:paraId="25F70E0F" w14:textId="77777777" w:rsidR="00CE2739" w:rsidRPr="00CE2739" w:rsidRDefault="00CE2739" w:rsidP="00CE2739">
      <w:pPr>
        <w:numPr>
          <w:ilvl w:val="1"/>
          <w:numId w:val="11"/>
        </w:numPr>
        <w:spacing w:after="0" w:line="240" w:lineRule="auto"/>
        <w:rPr>
          <w:sz w:val="24"/>
          <w:szCs w:val="24"/>
        </w:rPr>
      </w:pPr>
      <w:r w:rsidRPr="00CE2739">
        <w:rPr>
          <w:sz w:val="24"/>
          <w:szCs w:val="24"/>
        </w:rPr>
        <w:t>On the specified save date, stop synchronization to the designated volumes. For example:</w:t>
      </w:r>
    </w:p>
    <w:p w14:paraId="11E31F42" w14:textId="77777777" w:rsidR="00CE2739" w:rsidRPr="00CE2739" w:rsidRDefault="00CE2739" w:rsidP="00CE2739">
      <w:pPr>
        <w:numPr>
          <w:ilvl w:val="1"/>
          <w:numId w:val="11"/>
        </w:numPr>
        <w:spacing w:after="0" w:line="240" w:lineRule="auto"/>
        <w:rPr>
          <w:sz w:val="24"/>
          <w:szCs w:val="24"/>
        </w:rPr>
      </w:pPr>
      <w:r w:rsidRPr="00CE2739">
        <w:rPr>
          <w:sz w:val="24"/>
          <w:szCs w:val="24"/>
        </w:rPr>
        <w:t>Stop Synchronization to 5000-63FF</w:t>
      </w:r>
    </w:p>
    <w:p w14:paraId="5132D73B" w14:textId="77777777" w:rsidR="00CE2739" w:rsidRPr="00CE2739" w:rsidRDefault="00CE2739" w:rsidP="00CE2739">
      <w:pPr>
        <w:numPr>
          <w:ilvl w:val="0"/>
          <w:numId w:val="9"/>
        </w:numPr>
        <w:spacing w:after="0" w:line="240" w:lineRule="auto"/>
        <w:rPr>
          <w:sz w:val="24"/>
          <w:szCs w:val="24"/>
        </w:rPr>
      </w:pPr>
      <w:r w:rsidRPr="00CE2739">
        <w:rPr>
          <w:b/>
          <w:bCs/>
          <w:sz w:val="24"/>
          <w:szCs w:val="24"/>
        </w:rPr>
        <w:t>Save Data</w:t>
      </w:r>
      <w:r w:rsidRPr="00CE2739">
        <w:rPr>
          <w:sz w:val="24"/>
          <w:szCs w:val="24"/>
        </w:rPr>
        <w:t>:</w:t>
      </w:r>
    </w:p>
    <w:p w14:paraId="2677CB60" w14:textId="77777777" w:rsidR="00CE2739" w:rsidRPr="00CE2739" w:rsidRDefault="00CE2739" w:rsidP="00CE2739">
      <w:pPr>
        <w:numPr>
          <w:ilvl w:val="1"/>
          <w:numId w:val="12"/>
        </w:numPr>
        <w:spacing w:after="0" w:line="240" w:lineRule="auto"/>
        <w:rPr>
          <w:sz w:val="24"/>
          <w:szCs w:val="24"/>
        </w:rPr>
      </w:pPr>
      <w:r w:rsidRPr="00CE2739">
        <w:rPr>
          <w:sz w:val="24"/>
          <w:szCs w:val="24"/>
        </w:rPr>
        <w:t>Save the data on the specified date and time for future testing. For example:</w:t>
      </w:r>
    </w:p>
    <w:p w14:paraId="5CC1ECA7" w14:textId="77777777" w:rsidR="00CE2739" w:rsidRPr="00CE2739" w:rsidRDefault="00CE2739" w:rsidP="00CE2739">
      <w:pPr>
        <w:numPr>
          <w:ilvl w:val="1"/>
          <w:numId w:val="12"/>
        </w:numPr>
        <w:spacing w:after="0" w:line="240" w:lineRule="auto"/>
        <w:rPr>
          <w:sz w:val="24"/>
          <w:szCs w:val="24"/>
        </w:rPr>
      </w:pPr>
      <w:r w:rsidRPr="00CE2739">
        <w:rPr>
          <w:sz w:val="24"/>
          <w:szCs w:val="24"/>
        </w:rPr>
        <w:t>Save Data on 2021-11-01 6AM or 6PM for Future Test</w:t>
      </w:r>
    </w:p>
    <w:p w14:paraId="16A0A726" w14:textId="77777777" w:rsidR="00CE2739" w:rsidRPr="00CE2739" w:rsidRDefault="00CE2739" w:rsidP="00CE2739">
      <w:pPr>
        <w:numPr>
          <w:ilvl w:val="0"/>
          <w:numId w:val="9"/>
        </w:numPr>
        <w:spacing w:after="0" w:line="240" w:lineRule="auto"/>
        <w:rPr>
          <w:sz w:val="24"/>
          <w:szCs w:val="24"/>
        </w:rPr>
      </w:pPr>
      <w:r w:rsidRPr="00CE2739">
        <w:rPr>
          <w:b/>
          <w:bCs/>
          <w:sz w:val="24"/>
          <w:szCs w:val="24"/>
        </w:rPr>
        <w:t>Rename JCL Library</w:t>
      </w:r>
      <w:r w:rsidRPr="00CE2739">
        <w:rPr>
          <w:sz w:val="24"/>
          <w:szCs w:val="24"/>
        </w:rPr>
        <w:t>:</w:t>
      </w:r>
    </w:p>
    <w:p w14:paraId="2C392689" w14:textId="77777777" w:rsidR="00CE2739" w:rsidRPr="00CE2739" w:rsidRDefault="00CE2739" w:rsidP="00CE2739">
      <w:pPr>
        <w:numPr>
          <w:ilvl w:val="1"/>
          <w:numId w:val="13"/>
        </w:numPr>
        <w:spacing w:after="0" w:line="240" w:lineRule="auto"/>
        <w:rPr>
          <w:sz w:val="24"/>
          <w:szCs w:val="24"/>
        </w:rPr>
      </w:pPr>
      <w:r w:rsidRPr="00CE2739">
        <w:rPr>
          <w:sz w:val="24"/>
          <w:szCs w:val="24"/>
        </w:rPr>
        <w:t>Rename the JCL library to turn off synchronization. For example:</w:t>
      </w:r>
    </w:p>
    <w:p w14:paraId="2788256C" w14:textId="77777777" w:rsidR="00CE2739" w:rsidRPr="00CE2739" w:rsidRDefault="00CE2739" w:rsidP="00CE2739">
      <w:pPr>
        <w:numPr>
          <w:ilvl w:val="1"/>
          <w:numId w:val="13"/>
        </w:numPr>
        <w:spacing w:after="0" w:line="240" w:lineRule="auto"/>
        <w:rPr>
          <w:sz w:val="24"/>
          <w:szCs w:val="24"/>
        </w:rPr>
      </w:pPr>
      <w:r w:rsidRPr="00CE2739">
        <w:rPr>
          <w:sz w:val="24"/>
          <w:szCs w:val="24"/>
        </w:rPr>
        <w:t>Rename TECH.JCLLIB.DR to TECH.JCLLIB.DR.OFF</w:t>
      </w:r>
    </w:p>
    <w:p w14:paraId="2D1056EF" w14:textId="77777777" w:rsidR="00CE2739" w:rsidRPr="00CE2739" w:rsidRDefault="00CE2739" w:rsidP="00CE2739">
      <w:pPr>
        <w:numPr>
          <w:ilvl w:val="0"/>
          <w:numId w:val="9"/>
        </w:numPr>
        <w:spacing w:after="0" w:line="240" w:lineRule="auto"/>
        <w:rPr>
          <w:sz w:val="24"/>
          <w:szCs w:val="24"/>
        </w:rPr>
      </w:pPr>
      <w:r w:rsidRPr="00CE2739">
        <w:rPr>
          <w:b/>
          <w:bCs/>
          <w:sz w:val="24"/>
          <w:szCs w:val="24"/>
        </w:rPr>
        <w:t>Restore Data</w:t>
      </w:r>
      <w:r w:rsidRPr="00CE2739">
        <w:rPr>
          <w:sz w:val="24"/>
          <w:szCs w:val="24"/>
        </w:rPr>
        <w:t>:</w:t>
      </w:r>
    </w:p>
    <w:p w14:paraId="66E3D93A" w14:textId="77777777" w:rsidR="00CE2739" w:rsidRPr="00CE2739" w:rsidRDefault="00CE2739" w:rsidP="00CE2739">
      <w:pPr>
        <w:numPr>
          <w:ilvl w:val="1"/>
          <w:numId w:val="14"/>
        </w:numPr>
        <w:spacing w:after="0" w:line="240" w:lineRule="auto"/>
        <w:rPr>
          <w:sz w:val="24"/>
          <w:szCs w:val="24"/>
        </w:rPr>
      </w:pPr>
      <w:r w:rsidRPr="00CE2739">
        <w:rPr>
          <w:sz w:val="24"/>
          <w:szCs w:val="24"/>
        </w:rPr>
        <w:t>Use the appropriate JCL commands to restore the data from the mirrored copy. For example:</w:t>
      </w:r>
    </w:p>
    <w:p w14:paraId="4E116E12" w14:textId="77777777" w:rsidR="00CE2739" w:rsidRPr="00CE2739" w:rsidRDefault="00CE2739" w:rsidP="00CE2739">
      <w:pPr>
        <w:numPr>
          <w:ilvl w:val="1"/>
          <w:numId w:val="14"/>
        </w:numPr>
        <w:spacing w:after="0" w:line="240" w:lineRule="auto"/>
        <w:rPr>
          <w:sz w:val="24"/>
          <w:szCs w:val="24"/>
        </w:rPr>
      </w:pPr>
      <w:r w:rsidRPr="00CE2739">
        <w:rPr>
          <w:sz w:val="24"/>
          <w:szCs w:val="24"/>
        </w:rPr>
        <w:t>//IN DD UNIT=T9840C,LABEL=(3,SL),VOL=(SER=LA4428), 04/03/25_012030 UPVOLSER</w:t>
      </w:r>
    </w:p>
    <w:p w14:paraId="0DB886E1" w14:textId="77777777" w:rsidR="00CE2739" w:rsidRPr="00CE2739" w:rsidRDefault="00CE2739" w:rsidP="00CE2739">
      <w:pPr>
        <w:numPr>
          <w:ilvl w:val="1"/>
          <w:numId w:val="14"/>
        </w:numPr>
        <w:spacing w:after="0" w:line="240" w:lineRule="auto"/>
        <w:rPr>
          <w:sz w:val="24"/>
          <w:szCs w:val="24"/>
        </w:rPr>
      </w:pPr>
      <w:r w:rsidRPr="00CE2739">
        <w:rPr>
          <w:sz w:val="24"/>
          <w:szCs w:val="24"/>
        </w:rPr>
        <w:t>// DISP=SHR,DSN=SYS2.DUMP.LIST</w:t>
      </w:r>
    </w:p>
    <w:p w14:paraId="7B1B0D26" w14:textId="77777777" w:rsidR="00CE2739" w:rsidRPr="00CE2739" w:rsidRDefault="00CE2739" w:rsidP="00CE2739">
      <w:pPr>
        <w:numPr>
          <w:ilvl w:val="1"/>
          <w:numId w:val="14"/>
        </w:numPr>
        <w:spacing w:after="0" w:line="240" w:lineRule="auto"/>
        <w:rPr>
          <w:sz w:val="24"/>
          <w:szCs w:val="24"/>
        </w:rPr>
      </w:pPr>
      <w:r w:rsidRPr="00CE2739">
        <w:rPr>
          <w:sz w:val="24"/>
          <w:szCs w:val="24"/>
        </w:rPr>
        <w:t>//SYSPRINT DD SYSOUT=*</w:t>
      </w:r>
    </w:p>
    <w:p w14:paraId="57D45979"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REST CAT ODY(EMERZ1) IDD(IN) DS(INCL( - </w:t>
      </w:r>
    </w:p>
    <w:p w14:paraId="08795BBD"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RMM.PROD.REPORT3 - </w:t>
      </w:r>
    </w:p>
    <w:p w14:paraId="32C120E7"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SYSR.JCLLIB - </w:t>
      </w:r>
    </w:p>
    <w:p w14:paraId="3617FD15"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TECH.LOAD - </w:t>
      </w:r>
    </w:p>
    <w:p w14:paraId="5154ED30"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SYSR.ELS.* - </w:t>
      </w:r>
    </w:p>
    <w:p w14:paraId="421C2D1E"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 RENUNC(- </w:t>
      </w:r>
    </w:p>
    <w:p w14:paraId="4DFBBA34"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(RMM.PROD.REPORT3 SYS1.LACOE.RMM.PROD.REPORT3 )- </w:t>
      </w:r>
    </w:p>
    <w:p w14:paraId="4D2342B8"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(SYSR.JCLLIB SYS1.LACOE.SYSR.JCLLIB )- </w:t>
      </w:r>
    </w:p>
    <w:p w14:paraId="5CC360E9"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(TECH.LOAD SYS1.LACOE.TECH.LOAD )- </w:t>
      </w:r>
    </w:p>
    <w:p w14:paraId="4E69C334"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(SYSR.ELS.JCLLIB SYS1.LACOE.SYSR.ELS.JCLLIB )- </w:t>
      </w:r>
    </w:p>
    <w:p w14:paraId="4A7285B2"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(SYSR.ELS.LINKLIB SYS1.LACOE.SYSR.ELS.LINKLIB )- </w:t>
      </w:r>
    </w:p>
    <w:p w14:paraId="267FD568" w14:textId="77777777" w:rsidR="00CE2739" w:rsidRPr="00CE2739" w:rsidRDefault="00CE2739" w:rsidP="00CE2739">
      <w:pPr>
        <w:numPr>
          <w:ilvl w:val="1"/>
          <w:numId w:val="14"/>
        </w:numPr>
        <w:spacing w:after="0" w:line="240" w:lineRule="auto"/>
        <w:rPr>
          <w:sz w:val="24"/>
          <w:szCs w:val="24"/>
        </w:rPr>
      </w:pPr>
      <w:r w:rsidRPr="00CE2739">
        <w:rPr>
          <w:sz w:val="24"/>
          <w:szCs w:val="24"/>
        </w:rPr>
        <w:t xml:space="preserve">(SYSR.ELS.SEAMAC SYS1.LACOE.SYSR.ELS.SEAMAC )- </w:t>
      </w:r>
    </w:p>
    <w:p w14:paraId="112AC529" w14:textId="77777777" w:rsidR="00CE2739" w:rsidRPr="00CE2739" w:rsidRDefault="00CE2739" w:rsidP="00CE2739">
      <w:pPr>
        <w:numPr>
          <w:ilvl w:val="1"/>
          <w:numId w:val="14"/>
        </w:numPr>
        <w:spacing w:after="0" w:line="240" w:lineRule="auto"/>
        <w:rPr>
          <w:sz w:val="24"/>
          <w:szCs w:val="24"/>
        </w:rPr>
      </w:pPr>
      <w:r w:rsidRPr="00CE2739">
        <w:rPr>
          <w:sz w:val="24"/>
          <w:szCs w:val="24"/>
        </w:rPr>
        <w:t>)</w:t>
      </w:r>
    </w:p>
    <w:p w14:paraId="30DA6939" w14:textId="77777777" w:rsidR="00CE2739" w:rsidRPr="00CE2739" w:rsidRDefault="00CE2739" w:rsidP="00CE2739">
      <w:pPr>
        <w:numPr>
          <w:ilvl w:val="0"/>
          <w:numId w:val="9"/>
        </w:numPr>
        <w:spacing w:after="0" w:line="240" w:lineRule="auto"/>
        <w:rPr>
          <w:sz w:val="24"/>
          <w:szCs w:val="24"/>
        </w:rPr>
      </w:pPr>
      <w:r w:rsidRPr="00CE2739">
        <w:rPr>
          <w:b/>
          <w:bCs/>
          <w:sz w:val="24"/>
          <w:szCs w:val="24"/>
        </w:rPr>
        <w:t>Verify Restoration</w:t>
      </w:r>
      <w:r w:rsidRPr="00CE2739">
        <w:rPr>
          <w:sz w:val="24"/>
          <w:szCs w:val="24"/>
        </w:rPr>
        <w:t>:</w:t>
      </w:r>
    </w:p>
    <w:p w14:paraId="46037371" w14:textId="77777777" w:rsidR="00CE2739" w:rsidRPr="00CE2739" w:rsidRDefault="00CE2739" w:rsidP="00CE2739">
      <w:pPr>
        <w:numPr>
          <w:ilvl w:val="1"/>
          <w:numId w:val="15"/>
        </w:numPr>
        <w:spacing w:after="0" w:line="240" w:lineRule="auto"/>
        <w:rPr>
          <w:sz w:val="24"/>
          <w:szCs w:val="24"/>
        </w:rPr>
      </w:pPr>
      <w:r w:rsidRPr="00CE2739">
        <w:rPr>
          <w:sz w:val="24"/>
          <w:szCs w:val="24"/>
        </w:rPr>
        <w:t>Ensure that the restored data is consistent and operational. Perform necessary checks and validations to confirm the integrity of the restored system.</w:t>
      </w:r>
    </w:p>
    <w:p w14:paraId="0D7097B0" w14:textId="77777777" w:rsidR="00CE2739" w:rsidRDefault="00CE2739" w:rsidP="00CE2739">
      <w:pPr>
        <w:spacing w:after="0" w:line="240" w:lineRule="auto"/>
        <w:rPr>
          <w:sz w:val="24"/>
          <w:szCs w:val="24"/>
        </w:rPr>
      </w:pPr>
      <w:r w:rsidRPr="00CE2739">
        <w:rPr>
          <w:sz w:val="24"/>
          <w:szCs w:val="24"/>
        </w:rPr>
        <w:t>By following these procedures, you can effectively restore a mainframe system using both Tape and Global Disk Mirroring copy method</w:t>
      </w:r>
    </w:p>
    <w:p w14:paraId="4D5DC3F9" w14:textId="77777777" w:rsidR="00EA5059" w:rsidRDefault="00EA5059" w:rsidP="00CE2739">
      <w:pPr>
        <w:spacing w:after="0" w:line="240" w:lineRule="auto"/>
        <w:rPr>
          <w:sz w:val="24"/>
          <w:szCs w:val="24"/>
        </w:rPr>
      </w:pPr>
    </w:p>
    <w:p w14:paraId="62D7D5A4" w14:textId="77777777" w:rsidR="00EA5059" w:rsidRDefault="00EA5059" w:rsidP="00CE2739">
      <w:pPr>
        <w:spacing w:after="0" w:line="240" w:lineRule="auto"/>
        <w:rPr>
          <w:sz w:val="24"/>
          <w:szCs w:val="24"/>
        </w:rPr>
      </w:pPr>
    </w:p>
    <w:p w14:paraId="69187CCF" w14:textId="1EBA2CCD" w:rsidR="00EA5059" w:rsidRDefault="00EA5059" w:rsidP="00CE2739">
      <w:pPr>
        <w:spacing w:after="0" w:line="240" w:lineRule="auto"/>
        <w:rPr>
          <w:sz w:val="24"/>
          <w:szCs w:val="24"/>
        </w:rPr>
      </w:pPr>
      <w:r>
        <w:rPr>
          <w:noProof/>
          <w:sz w:val="24"/>
          <w:szCs w:val="24"/>
        </w:rPr>
        <w:lastRenderedPageBreak/>
        <w:drawing>
          <wp:inline distT="0" distB="0" distL="0" distR="0" wp14:anchorId="675564A6" wp14:editId="1439526D">
            <wp:extent cx="5943600" cy="5695950"/>
            <wp:effectExtent l="0" t="0" r="0" b="0"/>
            <wp:docPr id="20752871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7128" name="Picture 2075287128"/>
                    <pic:cNvPicPr/>
                  </pic:nvPicPr>
                  <pic:blipFill>
                    <a:blip r:embed="rId9">
                      <a:extLst>
                        <a:ext uri="{28A0092B-C50C-407E-A947-70E740481C1C}">
                          <a14:useLocalDpi xmlns:a14="http://schemas.microsoft.com/office/drawing/2010/main" val="0"/>
                        </a:ext>
                      </a:extLst>
                    </a:blip>
                    <a:stretch>
                      <a:fillRect/>
                    </a:stretch>
                  </pic:blipFill>
                  <pic:spPr>
                    <a:xfrm>
                      <a:off x="0" y="0"/>
                      <a:ext cx="5943600" cy="5695950"/>
                    </a:xfrm>
                    <a:prstGeom prst="rect">
                      <a:avLst/>
                    </a:prstGeom>
                  </pic:spPr>
                </pic:pic>
              </a:graphicData>
            </a:graphic>
          </wp:inline>
        </w:drawing>
      </w:r>
    </w:p>
    <w:p w14:paraId="285A2516" w14:textId="77777777" w:rsidR="00EA5059" w:rsidRDefault="00EA5059" w:rsidP="00CE2739">
      <w:pPr>
        <w:spacing w:after="0" w:line="240" w:lineRule="auto"/>
        <w:rPr>
          <w:sz w:val="24"/>
          <w:szCs w:val="24"/>
        </w:rPr>
      </w:pPr>
    </w:p>
    <w:p w14:paraId="4275A50D" w14:textId="77777777" w:rsidR="00EA5059" w:rsidRPr="00EA5059" w:rsidRDefault="00EA5059" w:rsidP="00EA5059">
      <w:pPr>
        <w:spacing w:after="0" w:line="240" w:lineRule="auto"/>
        <w:rPr>
          <w:sz w:val="24"/>
          <w:szCs w:val="24"/>
        </w:rPr>
      </w:pPr>
    </w:p>
    <w:p w14:paraId="3649B505" w14:textId="77777777" w:rsidR="00EA5059" w:rsidRPr="00EA5059" w:rsidRDefault="00EA5059" w:rsidP="00EA5059">
      <w:pPr>
        <w:spacing w:after="0" w:line="240" w:lineRule="auto"/>
        <w:rPr>
          <w:sz w:val="24"/>
          <w:szCs w:val="24"/>
        </w:rPr>
      </w:pPr>
      <w:r w:rsidRPr="00EA5059">
        <w:rPr>
          <w:sz w:val="24"/>
          <w:szCs w:val="24"/>
        </w:rPr>
        <w:t>DR 5000-53FF 3006 Volumes</w:t>
      </w:r>
    </w:p>
    <w:p w14:paraId="44B25DBA" w14:textId="77777777" w:rsidR="00EA5059" w:rsidRPr="00EA5059" w:rsidRDefault="00EA5059" w:rsidP="00EA5059">
      <w:pPr>
        <w:spacing w:after="0" w:line="240" w:lineRule="auto"/>
        <w:rPr>
          <w:sz w:val="24"/>
          <w:szCs w:val="24"/>
        </w:rPr>
      </w:pPr>
      <w:r w:rsidRPr="00EA5059">
        <w:rPr>
          <w:sz w:val="24"/>
          <w:szCs w:val="24"/>
        </w:rPr>
        <w:t>DS1000 5000 3390-9     0001</w:t>
      </w:r>
    </w:p>
    <w:p w14:paraId="09C28B68" w14:textId="77777777" w:rsidR="00EA5059" w:rsidRPr="00EA5059" w:rsidRDefault="00EA5059" w:rsidP="00EA5059">
      <w:pPr>
        <w:spacing w:after="0" w:line="240" w:lineRule="auto"/>
        <w:rPr>
          <w:sz w:val="24"/>
          <w:szCs w:val="24"/>
        </w:rPr>
      </w:pPr>
      <w:r w:rsidRPr="00EA5059">
        <w:rPr>
          <w:sz w:val="24"/>
          <w:szCs w:val="24"/>
        </w:rPr>
        <w:t>HR0321 5001 3390-9     0002</w:t>
      </w:r>
    </w:p>
    <w:p w14:paraId="076AB84D" w14:textId="77777777" w:rsidR="00EA5059" w:rsidRPr="00EA5059" w:rsidRDefault="00EA5059" w:rsidP="00EA5059">
      <w:pPr>
        <w:spacing w:after="0" w:line="240" w:lineRule="auto"/>
        <w:rPr>
          <w:sz w:val="24"/>
          <w:szCs w:val="24"/>
        </w:rPr>
      </w:pPr>
      <w:r w:rsidRPr="00EA5059">
        <w:rPr>
          <w:sz w:val="24"/>
          <w:szCs w:val="24"/>
        </w:rPr>
        <w:t>EMERZ2 5002 3390-9     0003</w:t>
      </w:r>
    </w:p>
    <w:p w14:paraId="242D1932" w14:textId="77777777" w:rsidR="00EA5059" w:rsidRPr="00EA5059" w:rsidRDefault="00EA5059" w:rsidP="00EA5059">
      <w:pPr>
        <w:spacing w:after="0" w:line="240" w:lineRule="auto"/>
        <w:rPr>
          <w:sz w:val="24"/>
          <w:szCs w:val="24"/>
        </w:rPr>
      </w:pPr>
      <w:r w:rsidRPr="00EA5059">
        <w:rPr>
          <w:sz w:val="24"/>
          <w:szCs w:val="24"/>
        </w:rPr>
        <w:t>EMERJ1 5003 3390-9     0004</w:t>
      </w:r>
    </w:p>
    <w:p w14:paraId="712C67FB" w14:textId="77777777" w:rsidR="00EA5059" w:rsidRPr="00EA5059" w:rsidRDefault="00EA5059" w:rsidP="00EA5059">
      <w:pPr>
        <w:spacing w:after="0" w:line="240" w:lineRule="auto"/>
        <w:rPr>
          <w:sz w:val="24"/>
          <w:szCs w:val="24"/>
        </w:rPr>
      </w:pPr>
      <w:r w:rsidRPr="00EA5059">
        <w:rPr>
          <w:sz w:val="24"/>
          <w:szCs w:val="24"/>
        </w:rPr>
        <w:t>EMERJA 5004 3390-9     0005</w:t>
      </w:r>
    </w:p>
    <w:p w14:paraId="4F9DF9B3" w14:textId="77777777" w:rsidR="00EA5059" w:rsidRPr="00EA5059" w:rsidRDefault="00EA5059" w:rsidP="00EA5059">
      <w:pPr>
        <w:spacing w:after="0" w:line="240" w:lineRule="auto"/>
        <w:rPr>
          <w:sz w:val="24"/>
          <w:szCs w:val="24"/>
        </w:rPr>
      </w:pPr>
      <w:r w:rsidRPr="00EA5059">
        <w:rPr>
          <w:sz w:val="24"/>
          <w:szCs w:val="24"/>
        </w:rPr>
        <w:t>EMERT1 5005 3390-9     0006</w:t>
      </w:r>
    </w:p>
    <w:p w14:paraId="7A81290E" w14:textId="77777777" w:rsidR="00EA5059" w:rsidRPr="00EA5059" w:rsidRDefault="00EA5059" w:rsidP="00EA5059">
      <w:pPr>
        <w:spacing w:after="0" w:line="240" w:lineRule="auto"/>
        <w:rPr>
          <w:sz w:val="24"/>
          <w:szCs w:val="24"/>
        </w:rPr>
      </w:pPr>
      <w:r w:rsidRPr="00EA5059">
        <w:rPr>
          <w:sz w:val="24"/>
          <w:szCs w:val="24"/>
        </w:rPr>
        <w:t>EMERT2 5006 3390-9     0007</w:t>
      </w:r>
    </w:p>
    <w:p w14:paraId="481106E8" w14:textId="77777777" w:rsidR="00EA5059" w:rsidRPr="00EA5059" w:rsidRDefault="00EA5059" w:rsidP="00EA5059">
      <w:pPr>
        <w:spacing w:after="0" w:line="240" w:lineRule="auto"/>
        <w:rPr>
          <w:sz w:val="24"/>
          <w:szCs w:val="24"/>
        </w:rPr>
      </w:pPr>
      <w:r w:rsidRPr="00EA5059">
        <w:rPr>
          <w:sz w:val="24"/>
          <w:szCs w:val="24"/>
        </w:rPr>
        <w:t>MAA166 5007 3390-9     0008</w:t>
      </w:r>
    </w:p>
    <w:p w14:paraId="5042BFD5" w14:textId="77777777" w:rsidR="00EA5059" w:rsidRPr="00EA5059" w:rsidRDefault="00EA5059" w:rsidP="00EA5059">
      <w:pPr>
        <w:spacing w:after="0" w:line="240" w:lineRule="auto"/>
        <w:rPr>
          <w:sz w:val="24"/>
          <w:szCs w:val="24"/>
        </w:rPr>
      </w:pPr>
      <w:r w:rsidRPr="00EA5059">
        <w:rPr>
          <w:sz w:val="24"/>
          <w:szCs w:val="24"/>
        </w:rPr>
        <w:t>EMERO1 5008 3390-9     0009</w:t>
      </w:r>
    </w:p>
    <w:p w14:paraId="2BC62825" w14:textId="77777777" w:rsidR="00EA5059" w:rsidRPr="00EA5059" w:rsidRDefault="00EA5059" w:rsidP="00EA5059">
      <w:pPr>
        <w:spacing w:after="0" w:line="240" w:lineRule="auto"/>
        <w:rPr>
          <w:sz w:val="24"/>
          <w:szCs w:val="24"/>
        </w:rPr>
      </w:pPr>
      <w:r w:rsidRPr="00EA5059">
        <w:rPr>
          <w:sz w:val="24"/>
          <w:szCs w:val="24"/>
        </w:rPr>
        <w:lastRenderedPageBreak/>
        <w:t>MAA162 5009 3390-9     0010</w:t>
      </w:r>
    </w:p>
    <w:p w14:paraId="6BFEDE24" w14:textId="77777777" w:rsidR="00EA5059" w:rsidRPr="00EA5059" w:rsidRDefault="00EA5059" w:rsidP="00EA5059">
      <w:pPr>
        <w:spacing w:after="0" w:line="240" w:lineRule="auto"/>
        <w:rPr>
          <w:sz w:val="24"/>
          <w:szCs w:val="24"/>
        </w:rPr>
      </w:pPr>
      <w:r w:rsidRPr="00EA5059">
        <w:rPr>
          <w:sz w:val="24"/>
          <w:szCs w:val="24"/>
        </w:rPr>
        <w:t>MAA163 500A 3390-9     0011</w:t>
      </w:r>
    </w:p>
    <w:p w14:paraId="2B9D0EF4" w14:textId="77777777" w:rsidR="00EA5059" w:rsidRPr="00EA5059" w:rsidRDefault="00EA5059" w:rsidP="00EA5059">
      <w:pPr>
        <w:spacing w:after="0" w:line="240" w:lineRule="auto"/>
        <w:rPr>
          <w:sz w:val="24"/>
          <w:szCs w:val="24"/>
        </w:rPr>
      </w:pPr>
      <w:r w:rsidRPr="00EA5059">
        <w:rPr>
          <w:sz w:val="24"/>
          <w:szCs w:val="24"/>
        </w:rPr>
        <w:t>MAA160 500B 3390-9     0012</w:t>
      </w:r>
    </w:p>
    <w:p w14:paraId="4353747E" w14:textId="77777777" w:rsidR="00EA5059" w:rsidRPr="00EA5059" w:rsidRDefault="00EA5059" w:rsidP="00EA5059">
      <w:pPr>
        <w:spacing w:after="0" w:line="240" w:lineRule="auto"/>
        <w:rPr>
          <w:sz w:val="24"/>
          <w:szCs w:val="24"/>
        </w:rPr>
      </w:pPr>
      <w:r w:rsidRPr="00EA5059">
        <w:rPr>
          <w:sz w:val="24"/>
          <w:szCs w:val="24"/>
        </w:rPr>
        <w:t>MAA164 500C 3390-9     0013</w:t>
      </w:r>
    </w:p>
    <w:p w14:paraId="73A8D50B" w14:textId="77777777" w:rsidR="00EA5059" w:rsidRPr="00EA5059" w:rsidRDefault="00EA5059" w:rsidP="00EA5059">
      <w:pPr>
        <w:spacing w:after="0" w:line="240" w:lineRule="auto"/>
        <w:rPr>
          <w:sz w:val="24"/>
          <w:szCs w:val="24"/>
        </w:rPr>
      </w:pPr>
      <w:r w:rsidRPr="00EA5059">
        <w:rPr>
          <w:sz w:val="24"/>
          <w:szCs w:val="24"/>
        </w:rPr>
        <w:t>MAA165 500D 3390-9     0014</w:t>
      </w:r>
    </w:p>
    <w:p w14:paraId="2F020DF1" w14:textId="77777777" w:rsidR="00EA5059" w:rsidRPr="00EA5059" w:rsidRDefault="00EA5059" w:rsidP="00EA5059">
      <w:pPr>
        <w:spacing w:after="0" w:line="240" w:lineRule="auto"/>
        <w:rPr>
          <w:sz w:val="24"/>
          <w:szCs w:val="24"/>
        </w:rPr>
      </w:pPr>
      <w:r w:rsidRPr="00EA5059">
        <w:rPr>
          <w:sz w:val="24"/>
          <w:szCs w:val="24"/>
        </w:rPr>
        <w:t>MAA161 500E 3390-9     0015</w:t>
      </w:r>
    </w:p>
    <w:p w14:paraId="7CDDB5A2" w14:textId="77777777" w:rsidR="00EA5059" w:rsidRPr="00EA5059" w:rsidRDefault="00EA5059" w:rsidP="00EA5059">
      <w:pPr>
        <w:spacing w:after="0" w:line="240" w:lineRule="auto"/>
        <w:rPr>
          <w:sz w:val="24"/>
          <w:szCs w:val="24"/>
        </w:rPr>
      </w:pPr>
      <w:r w:rsidRPr="00EA5059">
        <w:rPr>
          <w:sz w:val="24"/>
          <w:szCs w:val="24"/>
        </w:rPr>
        <w:t>MAA158 500F 3390-9     0016</w:t>
      </w:r>
    </w:p>
    <w:p w14:paraId="608DF4F2" w14:textId="77777777" w:rsidR="00EA5059" w:rsidRPr="00EA5059" w:rsidRDefault="00EA5059" w:rsidP="00EA5059">
      <w:pPr>
        <w:spacing w:after="0" w:line="240" w:lineRule="auto"/>
        <w:rPr>
          <w:sz w:val="24"/>
          <w:szCs w:val="24"/>
        </w:rPr>
      </w:pPr>
      <w:r w:rsidRPr="00EA5059">
        <w:rPr>
          <w:sz w:val="24"/>
          <w:szCs w:val="24"/>
        </w:rPr>
        <w:t>MAA159 5010 3390-9     0017</w:t>
      </w:r>
    </w:p>
    <w:p w14:paraId="40FAD3BC" w14:textId="77777777" w:rsidR="00EA5059" w:rsidRPr="00EA5059" w:rsidRDefault="00EA5059" w:rsidP="00EA5059">
      <w:pPr>
        <w:spacing w:after="0" w:line="240" w:lineRule="auto"/>
        <w:rPr>
          <w:sz w:val="24"/>
          <w:szCs w:val="24"/>
        </w:rPr>
      </w:pPr>
      <w:r w:rsidRPr="00EA5059">
        <w:rPr>
          <w:sz w:val="24"/>
          <w:szCs w:val="24"/>
        </w:rPr>
        <w:t>MAA156 5011 3390-9     0018</w:t>
      </w:r>
    </w:p>
    <w:p w14:paraId="7199BBBF" w14:textId="77777777" w:rsidR="00EA5059" w:rsidRPr="00EA5059" w:rsidRDefault="00EA5059" w:rsidP="00EA5059">
      <w:pPr>
        <w:spacing w:after="0" w:line="240" w:lineRule="auto"/>
        <w:rPr>
          <w:sz w:val="24"/>
          <w:szCs w:val="24"/>
        </w:rPr>
      </w:pPr>
      <w:r w:rsidRPr="00EA5059">
        <w:rPr>
          <w:sz w:val="24"/>
          <w:szCs w:val="24"/>
        </w:rPr>
        <w:t>MAA157 5012 3390-9     0019</w:t>
      </w:r>
    </w:p>
    <w:p w14:paraId="31C4702B" w14:textId="77777777" w:rsidR="00EA5059" w:rsidRPr="00EA5059" w:rsidRDefault="00EA5059" w:rsidP="00EA5059">
      <w:pPr>
        <w:spacing w:after="0" w:line="240" w:lineRule="auto"/>
        <w:rPr>
          <w:sz w:val="24"/>
          <w:szCs w:val="24"/>
        </w:rPr>
      </w:pPr>
      <w:r w:rsidRPr="00EA5059">
        <w:rPr>
          <w:sz w:val="24"/>
          <w:szCs w:val="24"/>
        </w:rPr>
        <w:t>MAA149 5013 3390-9     0020</w:t>
      </w:r>
    </w:p>
    <w:p w14:paraId="580FFD1B" w14:textId="77777777" w:rsidR="00EA5059" w:rsidRPr="00EA5059" w:rsidRDefault="00EA5059" w:rsidP="00EA5059">
      <w:pPr>
        <w:spacing w:after="0" w:line="240" w:lineRule="auto"/>
        <w:rPr>
          <w:sz w:val="24"/>
          <w:szCs w:val="24"/>
        </w:rPr>
      </w:pPr>
      <w:r w:rsidRPr="00EA5059">
        <w:rPr>
          <w:sz w:val="24"/>
          <w:szCs w:val="24"/>
        </w:rPr>
        <w:t>MAA037 5014 3390-9     0021</w:t>
      </w:r>
    </w:p>
    <w:p w14:paraId="786DECB1" w14:textId="77777777" w:rsidR="00EA5059" w:rsidRPr="00EA5059" w:rsidRDefault="00EA5059" w:rsidP="00EA5059">
      <w:pPr>
        <w:spacing w:after="0" w:line="240" w:lineRule="auto"/>
        <w:rPr>
          <w:sz w:val="24"/>
          <w:szCs w:val="24"/>
        </w:rPr>
      </w:pPr>
      <w:r w:rsidRPr="00EA5059">
        <w:rPr>
          <w:sz w:val="24"/>
          <w:szCs w:val="24"/>
        </w:rPr>
        <w:t>MAA153 5015 3390-9     0022</w:t>
      </w:r>
    </w:p>
    <w:p w14:paraId="2C1E341E" w14:textId="77777777" w:rsidR="00EA5059" w:rsidRPr="00EA5059" w:rsidRDefault="00EA5059" w:rsidP="00EA5059">
      <w:pPr>
        <w:spacing w:after="0" w:line="240" w:lineRule="auto"/>
        <w:rPr>
          <w:sz w:val="24"/>
          <w:szCs w:val="24"/>
        </w:rPr>
      </w:pPr>
      <w:r w:rsidRPr="00EA5059">
        <w:rPr>
          <w:sz w:val="24"/>
          <w:szCs w:val="24"/>
        </w:rPr>
        <w:t>MAA086 5016 3390-9     0023</w:t>
      </w:r>
    </w:p>
    <w:p w14:paraId="1DC23971" w14:textId="77777777" w:rsidR="00EA5059" w:rsidRPr="00EA5059" w:rsidRDefault="00EA5059" w:rsidP="00EA5059">
      <w:pPr>
        <w:spacing w:after="0" w:line="240" w:lineRule="auto"/>
        <w:rPr>
          <w:sz w:val="24"/>
          <w:szCs w:val="24"/>
        </w:rPr>
      </w:pPr>
      <w:r w:rsidRPr="00EA5059">
        <w:rPr>
          <w:sz w:val="24"/>
          <w:szCs w:val="24"/>
        </w:rPr>
        <w:t>MAA020 5017 3390-9     0024</w:t>
      </w:r>
    </w:p>
    <w:p w14:paraId="3F227606" w14:textId="77777777" w:rsidR="00EA5059" w:rsidRPr="00EA5059" w:rsidRDefault="00EA5059" w:rsidP="00EA5059">
      <w:pPr>
        <w:spacing w:after="0" w:line="240" w:lineRule="auto"/>
        <w:rPr>
          <w:sz w:val="24"/>
          <w:szCs w:val="24"/>
        </w:rPr>
      </w:pPr>
      <w:r w:rsidRPr="00EA5059">
        <w:rPr>
          <w:sz w:val="24"/>
          <w:szCs w:val="24"/>
        </w:rPr>
        <w:t>MAA139 5018 3390-9     0025</w:t>
      </w:r>
    </w:p>
    <w:p w14:paraId="28169315" w14:textId="77777777" w:rsidR="00EA5059" w:rsidRPr="00EA5059" w:rsidRDefault="00EA5059" w:rsidP="00EA5059">
      <w:pPr>
        <w:spacing w:after="0" w:line="240" w:lineRule="auto"/>
        <w:rPr>
          <w:sz w:val="24"/>
          <w:szCs w:val="24"/>
        </w:rPr>
      </w:pPr>
      <w:r w:rsidRPr="00EA5059">
        <w:rPr>
          <w:sz w:val="24"/>
          <w:szCs w:val="24"/>
        </w:rPr>
        <w:t>MAA003 5019 3390-9     0026</w:t>
      </w:r>
    </w:p>
    <w:p w14:paraId="05154A60" w14:textId="77777777" w:rsidR="00EA5059" w:rsidRPr="00EA5059" w:rsidRDefault="00EA5059" w:rsidP="00EA5059">
      <w:pPr>
        <w:spacing w:after="0" w:line="240" w:lineRule="auto"/>
        <w:rPr>
          <w:sz w:val="24"/>
          <w:szCs w:val="24"/>
        </w:rPr>
      </w:pPr>
      <w:r w:rsidRPr="00EA5059">
        <w:rPr>
          <w:sz w:val="24"/>
          <w:szCs w:val="24"/>
        </w:rPr>
        <w:t>MAA017 501A 3390-9     0027</w:t>
      </w:r>
    </w:p>
    <w:p w14:paraId="1CD2EBC4" w14:textId="77777777" w:rsidR="00EA5059" w:rsidRPr="00EA5059" w:rsidRDefault="00EA5059" w:rsidP="00EA5059">
      <w:pPr>
        <w:spacing w:after="0" w:line="240" w:lineRule="auto"/>
        <w:rPr>
          <w:sz w:val="24"/>
          <w:szCs w:val="24"/>
        </w:rPr>
      </w:pPr>
      <w:r w:rsidRPr="00EA5059">
        <w:rPr>
          <w:sz w:val="24"/>
          <w:szCs w:val="24"/>
        </w:rPr>
        <w:t>MAA018 501B 3390-9     0028</w:t>
      </w:r>
    </w:p>
    <w:p w14:paraId="62AB7C18" w14:textId="77777777" w:rsidR="00EA5059" w:rsidRPr="00EA5059" w:rsidRDefault="00EA5059" w:rsidP="00EA5059">
      <w:pPr>
        <w:spacing w:after="0" w:line="240" w:lineRule="auto"/>
        <w:rPr>
          <w:sz w:val="24"/>
          <w:szCs w:val="24"/>
        </w:rPr>
      </w:pPr>
      <w:r w:rsidRPr="00EA5059">
        <w:rPr>
          <w:sz w:val="24"/>
          <w:szCs w:val="24"/>
        </w:rPr>
        <w:t>MAA004 501C 3390-9     0029</w:t>
      </w:r>
    </w:p>
    <w:p w14:paraId="67C47FE8" w14:textId="77777777" w:rsidR="00EA5059" w:rsidRPr="00EA5059" w:rsidRDefault="00EA5059" w:rsidP="00EA5059">
      <w:pPr>
        <w:spacing w:after="0" w:line="240" w:lineRule="auto"/>
        <w:rPr>
          <w:sz w:val="24"/>
          <w:szCs w:val="24"/>
        </w:rPr>
      </w:pPr>
      <w:r w:rsidRPr="00EA5059">
        <w:rPr>
          <w:sz w:val="24"/>
          <w:szCs w:val="24"/>
        </w:rPr>
        <w:t>MAA036 501D 3390-9     0030</w:t>
      </w:r>
    </w:p>
    <w:p w14:paraId="786BC34A" w14:textId="77777777" w:rsidR="00EA5059" w:rsidRPr="00EA5059" w:rsidRDefault="00EA5059" w:rsidP="00EA5059">
      <w:pPr>
        <w:spacing w:after="0" w:line="240" w:lineRule="auto"/>
        <w:rPr>
          <w:sz w:val="24"/>
          <w:szCs w:val="24"/>
        </w:rPr>
      </w:pPr>
      <w:r w:rsidRPr="00EA5059">
        <w:rPr>
          <w:sz w:val="24"/>
          <w:szCs w:val="24"/>
        </w:rPr>
        <w:t>MAA130 501E 3390-9     0031</w:t>
      </w:r>
    </w:p>
    <w:p w14:paraId="592FF02F" w14:textId="77777777" w:rsidR="00EA5059" w:rsidRPr="00EA5059" w:rsidRDefault="00EA5059" w:rsidP="00EA5059">
      <w:pPr>
        <w:spacing w:after="0" w:line="240" w:lineRule="auto"/>
        <w:rPr>
          <w:sz w:val="24"/>
          <w:szCs w:val="24"/>
        </w:rPr>
      </w:pPr>
      <w:r w:rsidRPr="00EA5059">
        <w:rPr>
          <w:sz w:val="24"/>
          <w:szCs w:val="24"/>
        </w:rPr>
        <w:t>MAA008 501F 3390-9     0032</w:t>
      </w:r>
    </w:p>
    <w:p w14:paraId="1F1E101F" w14:textId="77777777" w:rsidR="00EA5059" w:rsidRPr="00EA5059" w:rsidRDefault="00EA5059" w:rsidP="00EA5059">
      <w:pPr>
        <w:spacing w:after="0" w:line="240" w:lineRule="auto"/>
        <w:rPr>
          <w:sz w:val="24"/>
          <w:szCs w:val="24"/>
        </w:rPr>
      </w:pPr>
      <w:r w:rsidRPr="00EA5059">
        <w:rPr>
          <w:sz w:val="24"/>
          <w:szCs w:val="24"/>
        </w:rPr>
        <w:t>MAAL02 5020 3390-9     0033</w:t>
      </w:r>
    </w:p>
    <w:p w14:paraId="5F5D2EF4" w14:textId="77777777" w:rsidR="00EA5059" w:rsidRPr="00EA5059" w:rsidRDefault="00EA5059" w:rsidP="00EA5059">
      <w:pPr>
        <w:spacing w:after="0" w:line="240" w:lineRule="auto"/>
        <w:rPr>
          <w:sz w:val="24"/>
          <w:szCs w:val="24"/>
        </w:rPr>
      </w:pPr>
      <w:r w:rsidRPr="00EA5059">
        <w:rPr>
          <w:sz w:val="24"/>
          <w:szCs w:val="24"/>
        </w:rPr>
        <w:t>MAA012 5021 3390-9     0034</w:t>
      </w:r>
    </w:p>
    <w:p w14:paraId="14DF419A" w14:textId="77777777" w:rsidR="00EA5059" w:rsidRPr="00EA5059" w:rsidRDefault="00EA5059" w:rsidP="00EA5059">
      <w:pPr>
        <w:spacing w:after="0" w:line="240" w:lineRule="auto"/>
        <w:rPr>
          <w:sz w:val="24"/>
          <w:szCs w:val="24"/>
        </w:rPr>
      </w:pPr>
      <w:r w:rsidRPr="00EA5059">
        <w:rPr>
          <w:sz w:val="24"/>
          <w:szCs w:val="24"/>
        </w:rPr>
        <w:t>MAA087 5022 3390-9     0035</w:t>
      </w:r>
    </w:p>
    <w:p w14:paraId="53E46731" w14:textId="77777777" w:rsidR="00EA5059" w:rsidRPr="00EA5059" w:rsidRDefault="00EA5059" w:rsidP="00EA5059">
      <w:pPr>
        <w:spacing w:after="0" w:line="240" w:lineRule="auto"/>
        <w:rPr>
          <w:sz w:val="24"/>
          <w:szCs w:val="24"/>
        </w:rPr>
      </w:pPr>
      <w:r w:rsidRPr="00EA5059">
        <w:rPr>
          <w:sz w:val="24"/>
          <w:szCs w:val="24"/>
        </w:rPr>
        <w:t>MAA085 5023 3390-9     0036</w:t>
      </w:r>
    </w:p>
    <w:p w14:paraId="7C57B01E" w14:textId="77777777" w:rsidR="00EA5059" w:rsidRPr="00EA5059" w:rsidRDefault="00EA5059" w:rsidP="00EA5059">
      <w:pPr>
        <w:spacing w:after="0" w:line="240" w:lineRule="auto"/>
        <w:rPr>
          <w:sz w:val="24"/>
          <w:szCs w:val="24"/>
        </w:rPr>
      </w:pPr>
      <w:r w:rsidRPr="00EA5059">
        <w:rPr>
          <w:sz w:val="24"/>
          <w:szCs w:val="24"/>
        </w:rPr>
        <w:t>MAA143 5024 3390-9     0037</w:t>
      </w:r>
    </w:p>
    <w:p w14:paraId="4B0C6FA0" w14:textId="77777777" w:rsidR="00EA5059" w:rsidRPr="00EA5059" w:rsidRDefault="00EA5059" w:rsidP="00EA5059">
      <w:pPr>
        <w:spacing w:after="0" w:line="240" w:lineRule="auto"/>
        <w:rPr>
          <w:sz w:val="24"/>
          <w:szCs w:val="24"/>
        </w:rPr>
      </w:pPr>
      <w:r w:rsidRPr="00EA5059">
        <w:rPr>
          <w:sz w:val="24"/>
          <w:szCs w:val="24"/>
        </w:rPr>
        <w:t>MAA021 5025 3390-9     0038</w:t>
      </w:r>
    </w:p>
    <w:p w14:paraId="3723295D" w14:textId="77777777" w:rsidR="00EA5059" w:rsidRPr="00EA5059" w:rsidRDefault="00EA5059" w:rsidP="00EA5059">
      <w:pPr>
        <w:spacing w:after="0" w:line="240" w:lineRule="auto"/>
        <w:rPr>
          <w:sz w:val="24"/>
          <w:szCs w:val="24"/>
        </w:rPr>
      </w:pPr>
      <w:r w:rsidRPr="00EA5059">
        <w:rPr>
          <w:sz w:val="24"/>
          <w:szCs w:val="24"/>
        </w:rPr>
        <w:t>MAA154 5026 3390-9     0039</w:t>
      </w:r>
    </w:p>
    <w:p w14:paraId="5AF69F43" w14:textId="77777777" w:rsidR="00EA5059" w:rsidRPr="00EA5059" w:rsidRDefault="00EA5059" w:rsidP="00EA5059">
      <w:pPr>
        <w:spacing w:after="0" w:line="240" w:lineRule="auto"/>
        <w:rPr>
          <w:sz w:val="24"/>
          <w:szCs w:val="24"/>
        </w:rPr>
      </w:pPr>
      <w:r w:rsidRPr="00EA5059">
        <w:rPr>
          <w:sz w:val="24"/>
          <w:szCs w:val="24"/>
        </w:rPr>
        <w:t>MAA009 5027 3390-9     0040</w:t>
      </w:r>
    </w:p>
    <w:p w14:paraId="4248BC4F" w14:textId="77777777" w:rsidR="00EA5059" w:rsidRPr="00EA5059" w:rsidRDefault="00EA5059" w:rsidP="00EA5059">
      <w:pPr>
        <w:spacing w:after="0" w:line="240" w:lineRule="auto"/>
        <w:rPr>
          <w:sz w:val="24"/>
          <w:szCs w:val="24"/>
        </w:rPr>
      </w:pPr>
      <w:r w:rsidRPr="00EA5059">
        <w:rPr>
          <w:sz w:val="24"/>
          <w:szCs w:val="24"/>
        </w:rPr>
        <w:t>MAAL00 5028 3390-9     0041</w:t>
      </w:r>
    </w:p>
    <w:p w14:paraId="7B6CFCE9" w14:textId="77777777" w:rsidR="00EA5059" w:rsidRPr="00EA5059" w:rsidRDefault="00EA5059" w:rsidP="00EA5059">
      <w:pPr>
        <w:spacing w:after="0" w:line="240" w:lineRule="auto"/>
        <w:rPr>
          <w:sz w:val="24"/>
          <w:szCs w:val="24"/>
        </w:rPr>
      </w:pPr>
      <w:r w:rsidRPr="00EA5059">
        <w:rPr>
          <w:sz w:val="24"/>
          <w:szCs w:val="24"/>
        </w:rPr>
        <w:t>MAAL05 5029 3390-9     0042</w:t>
      </w:r>
    </w:p>
    <w:p w14:paraId="1F2F6B29" w14:textId="77777777" w:rsidR="00EA5059" w:rsidRPr="00EA5059" w:rsidRDefault="00EA5059" w:rsidP="00EA5059">
      <w:pPr>
        <w:spacing w:after="0" w:line="240" w:lineRule="auto"/>
        <w:rPr>
          <w:sz w:val="24"/>
          <w:szCs w:val="24"/>
        </w:rPr>
      </w:pPr>
      <w:r w:rsidRPr="00EA5059">
        <w:rPr>
          <w:sz w:val="24"/>
          <w:szCs w:val="24"/>
        </w:rPr>
        <w:t>MAA033 502A 3390-9     0043</w:t>
      </w:r>
    </w:p>
    <w:p w14:paraId="792EC8C0" w14:textId="77777777" w:rsidR="00EA5059" w:rsidRPr="00EA5059" w:rsidRDefault="00EA5059" w:rsidP="00EA5059">
      <w:pPr>
        <w:spacing w:after="0" w:line="240" w:lineRule="auto"/>
        <w:rPr>
          <w:sz w:val="24"/>
          <w:szCs w:val="24"/>
        </w:rPr>
      </w:pPr>
      <w:r w:rsidRPr="00EA5059">
        <w:rPr>
          <w:sz w:val="24"/>
          <w:szCs w:val="24"/>
        </w:rPr>
        <w:t>MAA129 502B 3390-9     0044</w:t>
      </w:r>
    </w:p>
    <w:p w14:paraId="12D86B2F" w14:textId="77777777" w:rsidR="00EA5059" w:rsidRPr="00EA5059" w:rsidRDefault="00EA5059" w:rsidP="00EA5059">
      <w:pPr>
        <w:spacing w:after="0" w:line="240" w:lineRule="auto"/>
        <w:rPr>
          <w:sz w:val="24"/>
          <w:szCs w:val="24"/>
        </w:rPr>
      </w:pPr>
      <w:r w:rsidRPr="00EA5059">
        <w:rPr>
          <w:sz w:val="24"/>
          <w:szCs w:val="24"/>
        </w:rPr>
        <w:t>MAA032 502C 3390-9     0045</w:t>
      </w:r>
    </w:p>
    <w:p w14:paraId="1394A040" w14:textId="77777777" w:rsidR="00EA5059" w:rsidRPr="00EA5059" w:rsidRDefault="00EA5059" w:rsidP="00EA5059">
      <w:pPr>
        <w:spacing w:after="0" w:line="240" w:lineRule="auto"/>
        <w:rPr>
          <w:sz w:val="24"/>
          <w:szCs w:val="24"/>
        </w:rPr>
      </w:pPr>
      <w:r w:rsidRPr="00EA5059">
        <w:rPr>
          <w:sz w:val="24"/>
          <w:szCs w:val="24"/>
        </w:rPr>
        <w:t>MAA128 502D 3390-9     0046</w:t>
      </w:r>
    </w:p>
    <w:p w14:paraId="47D4773D" w14:textId="77777777" w:rsidR="00EA5059" w:rsidRPr="00EA5059" w:rsidRDefault="00EA5059" w:rsidP="00EA5059">
      <w:pPr>
        <w:spacing w:after="0" w:line="240" w:lineRule="auto"/>
        <w:rPr>
          <w:sz w:val="24"/>
          <w:szCs w:val="24"/>
        </w:rPr>
      </w:pPr>
      <w:r w:rsidRPr="00EA5059">
        <w:rPr>
          <w:sz w:val="24"/>
          <w:szCs w:val="24"/>
        </w:rPr>
        <w:t>MAAL03 502E 3390-9     0047</w:t>
      </w:r>
    </w:p>
    <w:p w14:paraId="3CEF3DA5" w14:textId="77777777" w:rsidR="00EA5059" w:rsidRPr="00EA5059" w:rsidRDefault="00EA5059" w:rsidP="00EA5059">
      <w:pPr>
        <w:spacing w:after="0" w:line="240" w:lineRule="auto"/>
        <w:rPr>
          <w:sz w:val="24"/>
          <w:szCs w:val="24"/>
        </w:rPr>
      </w:pPr>
      <w:r w:rsidRPr="00EA5059">
        <w:rPr>
          <w:sz w:val="24"/>
          <w:szCs w:val="24"/>
        </w:rPr>
        <w:t>MAAL04 502F 3390-9     0048</w:t>
      </w:r>
    </w:p>
    <w:p w14:paraId="411CBEA7" w14:textId="77777777" w:rsidR="00EA5059" w:rsidRPr="00EA5059" w:rsidRDefault="00EA5059" w:rsidP="00EA5059">
      <w:pPr>
        <w:spacing w:after="0" w:line="240" w:lineRule="auto"/>
        <w:rPr>
          <w:sz w:val="24"/>
          <w:szCs w:val="24"/>
        </w:rPr>
      </w:pPr>
      <w:r w:rsidRPr="00EA5059">
        <w:rPr>
          <w:sz w:val="24"/>
          <w:szCs w:val="24"/>
        </w:rPr>
        <w:t>MAA133 5030 3390-9     0049</w:t>
      </w:r>
    </w:p>
    <w:p w14:paraId="06CAF319" w14:textId="77777777" w:rsidR="00EA5059" w:rsidRPr="00EA5059" w:rsidRDefault="00EA5059" w:rsidP="00EA5059">
      <w:pPr>
        <w:spacing w:after="0" w:line="240" w:lineRule="auto"/>
        <w:rPr>
          <w:sz w:val="24"/>
          <w:szCs w:val="24"/>
        </w:rPr>
      </w:pPr>
      <w:r w:rsidRPr="00EA5059">
        <w:rPr>
          <w:sz w:val="24"/>
          <w:szCs w:val="24"/>
        </w:rPr>
        <w:t>MAAL01 5031 3390-9     0050</w:t>
      </w:r>
    </w:p>
    <w:p w14:paraId="32DCC52C" w14:textId="77777777" w:rsidR="00EA5059" w:rsidRPr="00EA5059" w:rsidRDefault="00EA5059" w:rsidP="00EA5059">
      <w:pPr>
        <w:spacing w:after="0" w:line="240" w:lineRule="auto"/>
        <w:rPr>
          <w:sz w:val="24"/>
          <w:szCs w:val="24"/>
        </w:rPr>
      </w:pPr>
      <w:r w:rsidRPr="00EA5059">
        <w:rPr>
          <w:sz w:val="24"/>
          <w:szCs w:val="24"/>
        </w:rPr>
        <w:t>MAA136 5032 3390-9     0051</w:t>
      </w:r>
    </w:p>
    <w:p w14:paraId="5A850093" w14:textId="77777777" w:rsidR="00EA5059" w:rsidRPr="00EA5059" w:rsidRDefault="00EA5059" w:rsidP="00EA5059">
      <w:pPr>
        <w:spacing w:after="0" w:line="240" w:lineRule="auto"/>
        <w:rPr>
          <w:sz w:val="24"/>
          <w:szCs w:val="24"/>
        </w:rPr>
      </w:pPr>
      <w:r w:rsidRPr="00EA5059">
        <w:rPr>
          <w:sz w:val="24"/>
          <w:szCs w:val="24"/>
        </w:rPr>
        <w:lastRenderedPageBreak/>
        <w:t>MAA131 5033 3390-9     0052</w:t>
      </w:r>
    </w:p>
    <w:p w14:paraId="3B73EE34" w14:textId="77777777" w:rsidR="00EA5059" w:rsidRPr="00EA5059" w:rsidRDefault="00EA5059" w:rsidP="00EA5059">
      <w:pPr>
        <w:spacing w:after="0" w:line="240" w:lineRule="auto"/>
        <w:rPr>
          <w:sz w:val="24"/>
          <w:szCs w:val="24"/>
        </w:rPr>
      </w:pPr>
      <w:r w:rsidRPr="00EA5059">
        <w:rPr>
          <w:sz w:val="24"/>
          <w:szCs w:val="24"/>
        </w:rPr>
        <w:t>MAA132 5034 3390-9     0053</w:t>
      </w:r>
    </w:p>
    <w:p w14:paraId="698622D2" w14:textId="77777777" w:rsidR="00EA5059" w:rsidRPr="00EA5059" w:rsidRDefault="00EA5059" w:rsidP="00EA5059">
      <w:pPr>
        <w:spacing w:after="0" w:line="240" w:lineRule="auto"/>
        <w:rPr>
          <w:sz w:val="24"/>
          <w:szCs w:val="24"/>
        </w:rPr>
      </w:pPr>
      <w:r w:rsidRPr="00EA5059">
        <w:rPr>
          <w:sz w:val="24"/>
          <w:szCs w:val="24"/>
        </w:rPr>
        <w:t>MAA148 5035 3390-9     0054</w:t>
      </w:r>
    </w:p>
    <w:p w14:paraId="59F2BBA3" w14:textId="77777777" w:rsidR="00EA5059" w:rsidRPr="00EA5059" w:rsidRDefault="00EA5059" w:rsidP="00EA5059">
      <w:pPr>
        <w:spacing w:after="0" w:line="240" w:lineRule="auto"/>
        <w:rPr>
          <w:sz w:val="24"/>
          <w:szCs w:val="24"/>
        </w:rPr>
      </w:pPr>
      <w:r w:rsidRPr="00EA5059">
        <w:rPr>
          <w:sz w:val="24"/>
          <w:szCs w:val="24"/>
        </w:rPr>
        <w:t>MAA022 5036 3390-9     0055</w:t>
      </w:r>
    </w:p>
    <w:p w14:paraId="501544E4" w14:textId="77777777" w:rsidR="00EA5059" w:rsidRPr="00EA5059" w:rsidRDefault="00EA5059" w:rsidP="00EA5059">
      <w:pPr>
        <w:spacing w:after="0" w:line="240" w:lineRule="auto"/>
        <w:rPr>
          <w:sz w:val="24"/>
          <w:szCs w:val="24"/>
        </w:rPr>
      </w:pPr>
      <w:r w:rsidRPr="00EA5059">
        <w:rPr>
          <w:sz w:val="24"/>
          <w:szCs w:val="24"/>
        </w:rPr>
        <w:t>MAA035 5037 3390-9     0056</w:t>
      </w:r>
    </w:p>
    <w:p w14:paraId="5B00AF26" w14:textId="77777777" w:rsidR="00EA5059" w:rsidRPr="00EA5059" w:rsidRDefault="00EA5059" w:rsidP="00EA5059">
      <w:pPr>
        <w:spacing w:after="0" w:line="240" w:lineRule="auto"/>
        <w:rPr>
          <w:sz w:val="24"/>
          <w:szCs w:val="24"/>
        </w:rPr>
      </w:pPr>
      <w:r w:rsidRPr="00EA5059">
        <w:rPr>
          <w:sz w:val="24"/>
          <w:szCs w:val="24"/>
        </w:rPr>
        <w:t>MAA147 5038 3390-9     0057</w:t>
      </w:r>
    </w:p>
    <w:p w14:paraId="444C3A38" w14:textId="77777777" w:rsidR="00EA5059" w:rsidRPr="00EA5059" w:rsidRDefault="00EA5059" w:rsidP="00EA5059">
      <w:pPr>
        <w:spacing w:after="0" w:line="240" w:lineRule="auto"/>
        <w:rPr>
          <w:sz w:val="24"/>
          <w:szCs w:val="24"/>
        </w:rPr>
      </w:pPr>
      <w:r w:rsidRPr="00EA5059">
        <w:rPr>
          <w:sz w:val="24"/>
          <w:szCs w:val="24"/>
        </w:rPr>
        <w:t>MAA100 5039 3390-9     0058</w:t>
      </w:r>
    </w:p>
    <w:p w14:paraId="3B624206" w14:textId="77777777" w:rsidR="00EA5059" w:rsidRPr="00EA5059" w:rsidRDefault="00EA5059" w:rsidP="00EA5059">
      <w:pPr>
        <w:spacing w:after="0" w:line="240" w:lineRule="auto"/>
        <w:rPr>
          <w:sz w:val="24"/>
          <w:szCs w:val="24"/>
        </w:rPr>
      </w:pPr>
      <w:r w:rsidRPr="00EA5059">
        <w:rPr>
          <w:sz w:val="24"/>
          <w:szCs w:val="24"/>
        </w:rPr>
        <w:t>MAA134 503A 3390-9     0059</w:t>
      </w:r>
    </w:p>
    <w:p w14:paraId="438BA530" w14:textId="77777777" w:rsidR="00EA5059" w:rsidRPr="00EA5059" w:rsidRDefault="00EA5059" w:rsidP="00EA5059">
      <w:pPr>
        <w:spacing w:after="0" w:line="240" w:lineRule="auto"/>
        <w:rPr>
          <w:sz w:val="24"/>
          <w:szCs w:val="24"/>
        </w:rPr>
      </w:pPr>
      <w:r w:rsidRPr="00EA5059">
        <w:rPr>
          <w:sz w:val="24"/>
          <w:szCs w:val="24"/>
        </w:rPr>
        <w:t>MAA140 503B 3390-9     0060</w:t>
      </w:r>
    </w:p>
    <w:p w14:paraId="5F4D0770" w14:textId="77777777" w:rsidR="00EA5059" w:rsidRPr="00EA5059" w:rsidRDefault="00EA5059" w:rsidP="00EA5059">
      <w:pPr>
        <w:spacing w:after="0" w:line="240" w:lineRule="auto"/>
        <w:rPr>
          <w:sz w:val="24"/>
          <w:szCs w:val="24"/>
        </w:rPr>
      </w:pPr>
      <w:r w:rsidRPr="00EA5059">
        <w:rPr>
          <w:sz w:val="24"/>
          <w:szCs w:val="24"/>
        </w:rPr>
        <w:t>MAA141 503C 3390-9     0061</w:t>
      </w:r>
    </w:p>
    <w:p w14:paraId="29234E32" w14:textId="77777777" w:rsidR="00EA5059" w:rsidRPr="00EA5059" w:rsidRDefault="00EA5059" w:rsidP="00EA5059">
      <w:pPr>
        <w:spacing w:after="0" w:line="240" w:lineRule="auto"/>
        <w:rPr>
          <w:sz w:val="24"/>
          <w:szCs w:val="24"/>
        </w:rPr>
      </w:pPr>
      <w:r w:rsidRPr="00EA5059">
        <w:rPr>
          <w:sz w:val="24"/>
          <w:szCs w:val="24"/>
        </w:rPr>
        <w:t>MAA098 503D 3390-9     0062</w:t>
      </w:r>
    </w:p>
    <w:p w14:paraId="4A7BAD54" w14:textId="77777777" w:rsidR="00EA5059" w:rsidRPr="00EA5059" w:rsidRDefault="00EA5059" w:rsidP="00EA5059">
      <w:pPr>
        <w:spacing w:after="0" w:line="240" w:lineRule="auto"/>
        <w:rPr>
          <w:sz w:val="24"/>
          <w:szCs w:val="24"/>
        </w:rPr>
      </w:pPr>
      <w:r w:rsidRPr="00EA5059">
        <w:rPr>
          <w:sz w:val="24"/>
          <w:szCs w:val="24"/>
        </w:rPr>
        <w:t>MAA144 503E 3390-9     0063</w:t>
      </w:r>
    </w:p>
    <w:p w14:paraId="05B54F34" w14:textId="77777777" w:rsidR="00EA5059" w:rsidRPr="00EA5059" w:rsidRDefault="00EA5059" w:rsidP="00EA5059">
      <w:pPr>
        <w:spacing w:after="0" w:line="240" w:lineRule="auto"/>
        <w:rPr>
          <w:sz w:val="24"/>
          <w:szCs w:val="24"/>
        </w:rPr>
      </w:pPr>
      <w:r w:rsidRPr="00EA5059">
        <w:rPr>
          <w:sz w:val="24"/>
          <w:szCs w:val="24"/>
        </w:rPr>
        <w:t>MAA145 503F 3390-9     0064</w:t>
      </w:r>
    </w:p>
    <w:p w14:paraId="17AC2FA5" w14:textId="77777777" w:rsidR="00EA5059" w:rsidRPr="00EA5059" w:rsidRDefault="00EA5059" w:rsidP="00EA5059">
      <w:pPr>
        <w:spacing w:after="0" w:line="240" w:lineRule="auto"/>
        <w:rPr>
          <w:sz w:val="24"/>
          <w:szCs w:val="24"/>
        </w:rPr>
      </w:pPr>
      <w:r w:rsidRPr="00EA5059">
        <w:rPr>
          <w:sz w:val="24"/>
          <w:szCs w:val="24"/>
        </w:rPr>
        <w:t>MAA099 5040 3390-9     0065</w:t>
      </w:r>
    </w:p>
    <w:p w14:paraId="43AC97CB" w14:textId="77777777" w:rsidR="00EA5059" w:rsidRPr="00EA5059" w:rsidRDefault="00EA5059" w:rsidP="00EA5059">
      <w:pPr>
        <w:spacing w:after="0" w:line="240" w:lineRule="auto"/>
        <w:rPr>
          <w:sz w:val="24"/>
          <w:szCs w:val="24"/>
        </w:rPr>
      </w:pPr>
      <w:r w:rsidRPr="00EA5059">
        <w:rPr>
          <w:sz w:val="24"/>
          <w:szCs w:val="24"/>
        </w:rPr>
        <w:t>MAA025 5041 3390-9     0066</w:t>
      </w:r>
    </w:p>
    <w:p w14:paraId="4F483231" w14:textId="77777777" w:rsidR="00EA5059" w:rsidRPr="00EA5059" w:rsidRDefault="00EA5059" w:rsidP="00EA5059">
      <w:pPr>
        <w:spacing w:after="0" w:line="240" w:lineRule="auto"/>
        <w:rPr>
          <w:sz w:val="24"/>
          <w:szCs w:val="24"/>
        </w:rPr>
      </w:pPr>
      <w:r w:rsidRPr="00EA5059">
        <w:rPr>
          <w:sz w:val="24"/>
          <w:szCs w:val="24"/>
        </w:rPr>
        <w:t>MAA146 5042 3390-9     0067</w:t>
      </w:r>
    </w:p>
    <w:p w14:paraId="1FBA6DC6" w14:textId="77777777" w:rsidR="00EA5059" w:rsidRPr="00EA5059" w:rsidRDefault="00EA5059" w:rsidP="00EA5059">
      <w:pPr>
        <w:spacing w:after="0" w:line="240" w:lineRule="auto"/>
        <w:rPr>
          <w:sz w:val="24"/>
          <w:szCs w:val="24"/>
        </w:rPr>
      </w:pPr>
      <w:r w:rsidRPr="00EA5059">
        <w:rPr>
          <w:sz w:val="24"/>
          <w:szCs w:val="24"/>
        </w:rPr>
        <w:t>MAA135 5043 3390-9     0068</w:t>
      </w:r>
    </w:p>
    <w:p w14:paraId="4E1214F4" w14:textId="77777777" w:rsidR="00EA5059" w:rsidRPr="00EA5059" w:rsidRDefault="00EA5059" w:rsidP="00EA5059">
      <w:pPr>
        <w:spacing w:after="0" w:line="240" w:lineRule="auto"/>
        <w:rPr>
          <w:sz w:val="24"/>
          <w:szCs w:val="24"/>
        </w:rPr>
      </w:pPr>
      <w:r w:rsidRPr="00EA5059">
        <w:rPr>
          <w:sz w:val="24"/>
          <w:szCs w:val="24"/>
        </w:rPr>
        <w:t>MAAL06 5044 3390-9     0069</w:t>
      </w:r>
    </w:p>
    <w:p w14:paraId="26BAAE2F" w14:textId="77777777" w:rsidR="00EA5059" w:rsidRPr="00EA5059" w:rsidRDefault="00EA5059" w:rsidP="00EA5059">
      <w:pPr>
        <w:spacing w:after="0" w:line="240" w:lineRule="auto"/>
        <w:rPr>
          <w:sz w:val="24"/>
          <w:szCs w:val="24"/>
        </w:rPr>
      </w:pPr>
      <w:r w:rsidRPr="00EA5059">
        <w:rPr>
          <w:sz w:val="24"/>
          <w:szCs w:val="24"/>
        </w:rPr>
        <w:t>MAA155 5045 3390-9     0070</w:t>
      </w:r>
    </w:p>
    <w:p w14:paraId="62B8F6DF" w14:textId="77777777" w:rsidR="00EA5059" w:rsidRPr="00EA5059" w:rsidRDefault="00EA5059" w:rsidP="00EA5059">
      <w:pPr>
        <w:spacing w:after="0" w:line="240" w:lineRule="auto"/>
        <w:rPr>
          <w:sz w:val="24"/>
          <w:szCs w:val="24"/>
        </w:rPr>
      </w:pPr>
      <w:r w:rsidRPr="00EA5059">
        <w:rPr>
          <w:sz w:val="24"/>
          <w:szCs w:val="24"/>
        </w:rPr>
        <w:t>MAA137 5046 3390-9     0071</w:t>
      </w:r>
    </w:p>
    <w:p w14:paraId="6CE3B2E2" w14:textId="77777777" w:rsidR="00EA5059" w:rsidRPr="00EA5059" w:rsidRDefault="00EA5059" w:rsidP="00EA5059">
      <w:pPr>
        <w:spacing w:after="0" w:line="240" w:lineRule="auto"/>
        <w:rPr>
          <w:sz w:val="24"/>
          <w:szCs w:val="24"/>
        </w:rPr>
      </w:pPr>
      <w:r w:rsidRPr="00EA5059">
        <w:rPr>
          <w:sz w:val="24"/>
          <w:szCs w:val="24"/>
        </w:rPr>
        <w:t>MAA138 5047 3390-9     0072</w:t>
      </w:r>
    </w:p>
    <w:p w14:paraId="76527B30" w14:textId="77777777" w:rsidR="00EA5059" w:rsidRPr="00EA5059" w:rsidRDefault="00EA5059" w:rsidP="00EA5059">
      <w:pPr>
        <w:spacing w:after="0" w:line="240" w:lineRule="auto"/>
        <w:rPr>
          <w:sz w:val="24"/>
          <w:szCs w:val="24"/>
        </w:rPr>
      </w:pPr>
      <w:r w:rsidRPr="00EA5059">
        <w:rPr>
          <w:sz w:val="24"/>
          <w:szCs w:val="24"/>
        </w:rPr>
        <w:t>MAA152 5048 3390-9     0073</w:t>
      </w:r>
    </w:p>
    <w:p w14:paraId="554CE0A4" w14:textId="77777777" w:rsidR="00EA5059" w:rsidRPr="00EA5059" w:rsidRDefault="00EA5059" w:rsidP="00EA5059">
      <w:pPr>
        <w:spacing w:after="0" w:line="240" w:lineRule="auto"/>
        <w:rPr>
          <w:sz w:val="24"/>
          <w:szCs w:val="24"/>
        </w:rPr>
      </w:pPr>
      <w:r w:rsidRPr="00EA5059">
        <w:rPr>
          <w:sz w:val="24"/>
          <w:szCs w:val="24"/>
        </w:rPr>
        <w:t>MAA026 5049 3390-9     0074</w:t>
      </w:r>
    </w:p>
    <w:p w14:paraId="0152C554" w14:textId="77777777" w:rsidR="00EA5059" w:rsidRPr="00EA5059" w:rsidRDefault="00EA5059" w:rsidP="00EA5059">
      <w:pPr>
        <w:spacing w:after="0" w:line="240" w:lineRule="auto"/>
        <w:rPr>
          <w:sz w:val="24"/>
          <w:szCs w:val="24"/>
        </w:rPr>
      </w:pPr>
      <w:r w:rsidRPr="00EA5059">
        <w:rPr>
          <w:sz w:val="24"/>
          <w:szCs w:val="24"/>
        </w:rPr>
        <w:t>MAA142 504A 3390-9     0075</w:t>
      </w:r>
    </w:p>
    <w:p w14:paraId="5F68E182" w14:textId="77777777" w:rsidR="00EA5059" w:rsidRPr="00EA5059" w:rsidRDefault="00EA5059" w:rsidP="00EA5059">
      <w:pPr>
        <w:spacing w:after="0" w:line="240" w:lineRule="auto"/>
        <w:rPr>
          <w:sz w:val="24"/>
          <w:szCs w:val="24"/>
        </w:rPr>
      </w:pPr>
      <w:r w:rsidRPr="00EA5059">
        <w:rPr>
          <w:sz w:val="24"/>
          <w:szCs w:val="24"/>
        </w:rPr>
        <w:t>MAA150 504B 3390-9     0076</w:t>
      </w:r>
    </w:p>
    <w:p w14:paraId="55A028B2" w14:textId="77777777" w:rsidR="00EA5059" w:rsidRPr="00EA5059" w:rsidRDefault="00EA5059" w:rsidP="00EA5059">
      <w:pPr>
        <w:spacing w:after="0" w:line="240" w:lineRule="auto"/>
        <w:rPr>
          <w:sz w:val="24"/>
          <w:szCs w:val="24"/>
        </w:rPr>
      </w:pPr>
      <w:r w:rsidRPr="00EA5059">
        <w:rPr>
          <w:sz w:val="24"/>
          <w:szCs w:val="24"/>
        </w:rPr>
        <w:t>MAA056 504C 3390-9     0077</w:t>
      </w:r>
    </w:p>
    <w:p w14:paraId="7C460C40" w14:textId="77777777" w:rsidR="00EA5059" w:rsidRPr="00EA5059" w:rsidRDefault="00EA5059" w:rsidP="00EA5059">
      <w:pPr>
        <w:spacing w:after="0" w:line="240" w:lineRule="auto"/>
        <w:rPr>
          <w:sz w:val="24"/>
          <w:szCs w:val="24"/>
        </w:rPr>
      </w:pPr>
      <w:r w:rsidRPr="00EA5059">
        <w:rPr>
          <w:sz w:val="24"/>
          <w:szCs w:val="24"/>
        </w:rPr>
        <w:t>MAA076 504D 3390-9     0078</w:t>
      </w:r>
    </w:p>
    <w:p w14:paraId="2651006B" w14:textId="77777777" w:rsidR="00EA5059" w:rsidRPr="00EA5059" w:rsidRDefault="00EA5059" w:rsidP="00EA5059">
      <w:pPr>
        <w:spacing w:after="0" w:line="240" w:lineRule="auto"/>
        <w:rPr>
          <w:sz w:val="24"/>
          <w:szCs w:val="24"/>
        </w:rPr>
      </w:pPr>
      <w:r w:rsidRPr="00EA5059">
        <w:rPr>
          <w:sz w:val="24"/>
          <w:szCs w:val="24"/>
        </w:rPr>
        <w:t>MAA151 504E 3390-9     0079</w:t>
      </w:r>
    </w:p>
    <w:p w14:paraId="0C89C471" w14:textId="77777777" w:rsidR="00EA5059" w:rsidRPr="00EA5059" w:rsidRDefault="00EA5059" w:rsidP="00EA5059">
      <w:pPr>
        <w:spacing w:after="0" w:line="240" w:lineRule="auto"/>
        <w:rPr>
          <w:sz w:val="24"/>
          <w:szCs w:val="24"/>
        </w:rPr>
      </w:pPr>
      <w:r w:rsidRPr="00EA5059">
        <w:rPr>
          <w:sz w:val="24"/>
          <w:szCs w:val="24"/>
        </w:rPr>
        <w:t>MAA014 504F 3390-9     0080</w:t>
      </w:r>
    </w:p>
    <w:p w14:paraId="1C41E60A" w14:textId="77777777" w:rsidR="00EA5059" w:rsidRPr="00EA5059" w:rsidRDefault="00EA5059" w:rsidP="00EA5059">
      <w:pPr>
        <w:spacing w:after="0" w:line="240" w:lineRule="auto"/>
        <w:rPr>
          <w:sz w:val="24"/>
          <w:szCs w:val="24"/>
        </w:rPr>
      </w:pPr>
      <w:r w:rsidRPr="00EA5059">
        <w:rPr>
          <w:sz w:val="24"/>
          <w:szCs w:val="24"/>
        </w:rPr>
        <w:t>MAA015 5050 3390-9     0081</w:t>
      </w:r>
    </w:p>
    <w:p w14:paraId="2722CFF2" w14:textId="77777777" w:rsidR="00EA5059" w:rsidRPr="00EA5059" w:rsidRDefault="00EA5059" w:rsidP="00EA5059">
      <w:pPr>
        <w:spacing w:after="0" w:line="240" w:lineRule="auto"/>
        <w:rPr>
          <w:sz w:val="24"/>
          <w:szCs w:val="24"/>
        </w:rPr>
      </w:pPr>
      <w:r w:rsidRPr="00EA5059">
        <w:rPr>
          <w:sz w:val="24"/>
          <w:szCs w:val="24"/>
        </w:rPr>
        <w:t>MAA096 5051 3390-9     0082</w:t>
      </w:r>
    </w:p>
    <w:p w14:paraId="7D90473C" w14:textId="77777777" w:rsidR="00EA5059" w:rsidRPr="00EA5059" w:rsidRDefault="00EA5059" w:rsidP="00EA5059">
      <w:pPr>
        <w:spacing w:after="0" w:line="240" w:lineRule="auto"/>
        <w:rPr>
          <w:sz w:val="24"/>
          <w:szCs w:val="24"/>
        </w:rPr>
      </w:pPr>
      <w:r w:rsidRPr="00EA5059">
        <w:rPr>
          <w:sz w:val="24"/>
          <w:szCs w:val="24"/>
        </w:rPr>
        <w:t>MAA095 5052 3390-9     0083</w:t>
      </w:r>
    </w:p>
    <w:p w14:paraId="2309BE36" w14:textId="77777777" w:rsidR="00EA5059" w:rsidRPr="00EA5059" w:rsidRDefault="00EA5059" w:rsidP="00EA5059">
      <w:pPr>
        <w:spacing w:after="0" w:line="240" w:lineRule="auto"/>
        <w:rPr>
          <w:sz w:val="24"/>
          <w:szCs w:val="24"/>
        </w:rPr>
      </w:pPr>
      <w:r w:rsidRPr="00EA5059">
        <w:rPr>
          <w:sz w:val="24"/>
          <w:szCs w:val="24"/>
        </w:rPr>
        <w:t>MAA061 5053 3390-9     0084</w:t>
      </w:r>
    </w:p>
    <w:p w14:paraId="47D2E95F" w14:textId="77777777" w:rsidR="00EA5059" w:rsidRPr="00EA5059" w:rsidRDefault="00EA5059" w:rsidP="00EA5059">
      <w:pPr>
        <w:spacing w:after="0" w:line="240" w:lineRule="auto"/>
        <w:rPr>
          <w:sz w:val="24"/>
          <w:szCs w:val="24"/>
        </w:rPr>
      </w:pPr>
      <w:r w:rsidRPr="00EA5059">
        <w:rPr>
          <w:sz w:val="24"/>
          <w:szCs w:val="24"/>
        </w:rPr>
        <w:t>MAA016 5054 3390-9     0085</w:t>
      </w:r>
    </w:p>
    <w:p w14:paraId="014FAD7E" w14:textId="77777777" w:rsidR="00EA5059" w:rsidRPr="00EA5059" w:rsidRDefault="00EA5059" w:rsidP="00EA5059">
      <w:pPr>
        <w:spacing w:after="0" w:line="240" w:lineRule="auto"/>
        <w:rPr>
          <w:sz w:val="24"/>
          <w:szCs w:val="24"/>
        </w:rPr>
      </w:pPr>
      <w:r w:rsidRPr="00EA5059">
        <w:rPr>
          <w:sz w:val="24"/>
          <w:szCs w:val="24"/>
        </w:rPr>
        <w:t>MAA097 5055 3390-9     0086</w:t>
      </w:r>
    </w:p>
    <w:p w14:paraId="68BF754A" w14:textId="77777777" w:rsidR="00EA5059" w:rsidRPr="00EA5059" w:rsidRDefault="00EA5059" w:rsidP="00EA5059">
      <w:pPr>
        <w:spacing w:after="0" w:line="240" w:lineRule="auto"/>
        <w:rPr>
          <w:sz w:val="24"/>
          <w:szCs w:val="24"/>
        </w:rPr>
      </w:pPr>
      <w:r w:rsidRPr="00EA5059">
        <w:rPr>
          <w:sz w:val="24"/>
          <w:szCs w:val="24"/>
        </w:rPr>
        <w:t>MAA063 5056 3390-9     0087</w:t>
      </w:r>
    </w:p>
    <w:p w14:paraId="140392C5" w14:textId="77777777" w:rsidR="00EA5059" w:rsidRPr="00EA5059" w:rsidRDefault="00EA5059" w:rsidP="00EA5059">
      <w:pPr>
        <w:spacing w:after="0" w:line="240" w:lineRule="auto"/>
        <w:rPr>
          <w:sz w:val="24"/>
          <w:szCs w:val="24"/>
        </w:rPr>
      </w:pPr>
      <w:r w:rsidRPr="00EA5059">
        <w:rPr>
          <w:sz w:val="24"/>
          <w:szCs w:val="24"/>
        </w:rPr>
        <w:t>MAA055 5057 3390-9     0088</w:t>
      </w:r>
    </w:p>
    <w:p w14:paraId="68224A4F" w14:textId="77777777" w:rsidR="00EA5059" w:rsidRPr="00EA5059" w:rsidRDefault="00EA5059" w:rsidP="00EA5059">
      <w:pPr>
        <w:spacing w:after="0" w:line="240" w:lineRule="auto"/>
        <w:rPr>
          <w:sz w:val="24"/>
          <w:szCs w:val="24"/>
        </w:rPr>
      </w:pPr>
      <w:r w:rsidRPr="00EA5059">
        <w:rPr>
          <w:sz w:val="24"/>
          <w:szCs w:val="24"/>
        </w:rPr>
        <w:t>MAA094 5058 3390-9     0089</w:t>
      </w:r>
    </w:p>
    <w:p w14:paraId="0689A221" w14:textId="77777777" w:rsidR="00EA5059" w:rsidRPr="00EA5059" w:rsidRDefault="00EA5059" w:rsidP="00EA5059">
      <w:pPr>
        <w:spacing w:after="0" w:line="240" w:lineRule="auto"/>
        <w:rPr>
          <w:sz w:val="24"/>
          <w:szCs w:val="24"/>
        </w:rPr>
      </w:pPr>
      <w:r w:rsidRPr="00EA5059">
        <w:rPr>
          <w:sz w:val="24"/>
          <w:szCs w:val="24"/>
        </w:rPr>
        <w:t>MAA075 5059 3390-9     0090</w:t>
      </w:r>
    </w:p>
    <w:p w14:paraId="691D6EE7" w14:textId="77777777" w:rsidR="00EA5059" w:rsidRPr="00EA5059" w:rsidRDefault="00EA5059" w:rsidP="00EA5059">
      <w:pPr>
        <w:spacing w:after="0" w:line="240" w:lineRule="auto"/>
        <w:rPr>
          <w:sz w:val="24"/>
          <w:szCs w:val="24"/>
        </w:rPr>
      </w:pPr>
      <w:r w:rsidRPr="00EA5059">
        <w:rPr>
          <w:sz w:val="24"/>
          <w:szCs w:val="24"/>
        </w:rPr>
        <w:t>MAA030 505A 3390-9     0091</w:t>
      </w:r>
    </w:p>
    <w:p w14:paraId="2934867C" w14:textId="77777777" w:rsidR="00EA5059" w:rsidRPr="00EA5059" w:rsidRDefault="00EA5059" w:rsidP="00EA5059">
      <w:pPr>
        <w:spacing w:after="0" w:line="240" w:lineRule="auto"/>
        <w:rPr>
          <w:sz w:val="24"/>
          <w:szCs w:val="24"/>
        </w:rPr>
      </w:pPr>
      <w:r w:rsidRPr="00EA5059">
        <w:rPr>
          <w:sz w:val="24"/>
          <w:szCs w:val="24"/>
        </w:rPr>
        <w:t>MAA031 505B 3390-9     0092</w:t>
      </w:r>
    </w:p>
    <w:p w14:paraId="5F181278" w14:textId="77777777" w:rsidR="00EA5059" w:rsidRPr="00EA5059" w:rsidRDefault="00EA5059" w:rsidP="00EA5059">
      <w:pPr>
        <w:spacing w:after="0" w:line="240" w:lineRule="auto"/>
        <w:rPr>
          <w:sz w:val="24"/>
          <w:szCs w:val="24"/>
        </w:rPr>
      </w:pPr>
      <w:r w:rsidRPr="00EA5059">
        <w:rPr>
          <w:sz w:val="24"/>
          <w:szCs w:val="24"/>
        </w:rPr>
        <w:t>MAA080 505C 3390-9     0093</w:t>
      </w:r>
    </w:p>
    <w:p w14:paraId="3989741D" w14:textId="77777777" w:rsidR="00EA5059" w:rsidRPr="00EA5059" w:rsidRDefault="00EA5059" w:rsidP="00EA5059">
      <w:pPr>
        <w:spacing w:after="0" w:line="240" w:lineRule="auto"/>
        <w:rPr>
          <w:sz w:val="24"/>
          <w:szCs w:val="24"/>
        </w:rPr>
      </w:pPr>
      <w:r w:rsidRPr="00EA5059">
        <w:rPr>
          <w:sz w:val="24"/>
          <w:szCs w:val="24"/>
        </w:rPr>
        <w:lastRenderedPageBreak/>
        <w:t>MAA081 505D 3390-9     0094</w:t>
      </w:r>
    </w:p>
    <w:p w14:paraId="6938534D" w14:textId="77777777" w:rsidR="00EA5059" w:rsidRPr="00EA5059" w:rsidRDefault="00EA5059" w:rsidP="00EA5059">
      <w:pPr>
        <w:spacing w:after="0" w:line="240" w:lineRule="auto"/>
        <w:rPr>
          <w:sz w:val="24"/>
          <w:szCs w:val="24"/>
        </w:rPr>
      </w:pPr>
      <w:r w:rsidRPr="00EA5059">
        <w:rPr>
          <w:sz w:val="24"/>
          <w:szCs w:val="24"/>
        </w:rPr>
        <w:t>MAA068 505E 3390-9     0095</w:t>
      </w:r>
    </w:p>
    <w:p w14:paraId="30E097DA" w14:textId="77777777" w:rsidR="00EA5059" w:rsidRPr="00EA5059" w:rsidRDefault="00EA5059" w:rsidP="00EA5059">
      <w:pPr>
        <w:spacing w:after="0" w:line="240" w:lineRule="auto"/>
        <w:rPr>
          <w:sz w:val="24"/>
          <w:szCs w:val="24"/>
        </w:rPr>
      </w:pPr>
      <w:r w:rsidRPr="00EA5059">
        <w:rPr>
          <w:sz w:val="24"/>
          <w:szCs w:val="24"/>
        </w:rPr>
        <w:t>MAA070 505F 3390-9     0096</w:t>
      </w:r>
    </w:p>
    <w:p w14:paraId="332E48BC" w14:textId="77777777" w:rsidR="00EA5059" w:rsidRPr="00EA5059" w:rsidRDefault="00EA5059" w:rsidP="00EA5059">
      <w:pPr>
        <w:spacing w:after="0" w:line="240" w:lineRule="auto"/>
        <w:rPr>
          <w:sz w:val="24"/>
          <w:szCs w:val="24"/>
        </w:rPr>
      </w:pPr>
      <w:r w:rsidRPr="00EA5059">
        <w:rPr>
          <w:sz w:val="24"/>
          <w:szCs w:val="24"/>
        </w:rPr>
        <w:t>MAA071 5060 3390-9     0097</w:t>
      </w:r>
    </w:p>
    <w:p w14:paraId="11A9132A" w14:textId="77777777" w:rsidR="00EA5059" w:rsidRPr="00EA5059" w:rsidRDefault="00EA5059" w:rsidP="00EA5059">
      <w:pPr>
        <w:spacing w:after="0" w:line="240" w:lineRule="auto"/>
        <w:rPr>
          <w:sz w:val="24"/>
          <w:szCs w:val="24"/>
        </w:rPr>
      </w:pPr>
      <w:r w:rsidRPr="00EA5059">
        <w:rPr>
          <w:sz w:val="24"/>
          <w:szCs w:val="24"/>
        </w:rPr>
        <w:t>MAA069 5061 3390-9     0098</w:t>
      </w:r>
    </w:p>
    <w:p w14:paraId="1E50F4F2" w14:textId="77777777" w:rsidR="00EA5059" w:rsidRPr="00EA5059" w:rsidRDefault="00EA5059" w:rsidP="00EA5059">
      <w:pPr>
        <w:spacing w:after="0" w:line="240" w:lineRule="auto"/>
        <w:rPr>
          <w:sz w:val="24"/>
          <w:szCs w:val="24"/>
        </w:rPr>
      </w:pPr>
      <w:r w:rsidRPr="00EA5059">
        <w:rPr>
          <w:sz w:val="24"/>
          <w:szCs w:val="24"/>
        </w:rPr>
        <w:t>MAA066 5062 3390-9     0099</w:t>
      </w:r>
    </w:p>
    <w:p w14:paraId="22D1B4B8" w14:textId="77777777" w:rsidR="00EA5059" w:rsidRPr="00EA5059" w:rsidRDefault="00EA5059" w:rsidP="00EA5059">
      <w:pPr>
        <w:spacing w:after="0" w:line="240" w:lineRule="auto"/>
        <w:rPr>
          <w:sz w:val="24"/>
          <w:szCs w:val="24"/>
        </w:rPr>
      </w:pPr>
      <w:r w:rsidRPr="00EA5059">
        <w:rPr>
          <w:sz w:val="24"/>
          <w:szCs w:val="24"/>
        </w:rPr>
        <w:t>MAA073 5063 3390-9     0100</w:t>
      </w:r>
    </w:p>
    <w:p w14:paraId="620EB149" w14:textId="77777777" w:rsidR="00EA5059" w:rsidRPr="00EA5059" w:rsidRDefault="00EA5059" w:rsidP="00EA5059">
      <w:pPr>
        <w:spacing w:after="0" w:line="240" w:lineRule="auto"/>
        <w:rPr>
          <w:sz w:val="24"/>
          <w:szCs w:val="24"/>
        </w:rPr>
      </w:pPr>
      <w:r w:rsidRPr="00EA5059">
        <w:rPr>
          <w:sz w:val="24"/>
          <w:szCs w:val="24"/>
        </w:rPr>
        <w:t>MAA074 5064 3390-9     0101</w:t>
      </w:r>
    </w:p>
    <w:p w14:paraId="68B4316E" w14:textId="77777777" w:rsidR="00EA5059" w:rsidRPr="00EA5059" w:rsidRDefault="00EA5059" w:rsidP="00EA5059">
      <w:pPr>
        <w:spacing w:after="0" w:line="240" w:lineRule="auto"/>
        <w:rPr>
          <w:sz w:val="24"/>
          <w:szCs w:val="24"/>
        </w:rPr>
      </w:pPr>
      <w:r w:rsidRPr="00EA5059">
        <w:rPr>
          <w:sz w:val="24"/>
          <w:szCs w:val="24"/>
        </w:rPr>
        <w:t>MAA078 5065 3390-9     0102</w:t>
      </w:r>
    </w:p>
    <w:p w14:paraId="63D94916" w14:textId="77777777" w:rsidR="00EA5059" w:rsidRPr="00EA5059" w:rsidRDefault="00EA5059" w:rsidP="00EA5059">
      <w:pPr>
        <w:spacing w:after="0" w:line="240" w:lineRule="auto"/>
        <w:rPr>
          <w:sz w:val="24"/>
          <w:szCs w:val="24"/>
        </w:rPr>
      </w:pPr>
      <w:r w:rsidRPr="00EA5059">
        <w:rPr>
          <w:sz w:val="24"/>
          <w:szCs w:val="24"/>
        </w:rPr>
        <w:t>MAA083 5066 3390-9     0103</w:t>
      </w:r>
    </w:p>
    <w:p w14:paraId="21D5C210" w14:textId="77777777" w:rsidR="00EA5059" w:rsidRPr="00EA5059" w:rsidRDefault="00EA5059" w:rsidP="00EA5059">
      <w:pPr>
        <w:spacing w:after="0" w:line="240" w:lineRule="auto"/>
        <w:rPr>
          <w:sz w:val="24"/>
          <w:szCs w:val="24"/>
        </w:rPr>
      </w:pPr>
      <w:r w:rsidRPr="00EA5059">
        <w:rPr>
          <w:sz w:val="24"/>
          <w:szCs w:val="24"/>
        </w:rPr>
        <w:t>MAA084 5067 3390-9     0104</w:t>
      </w:r>
    </w:p>
    <w:p w14:paraId="208296F6" w14:textId="77777777" w:rsidR="00EA5059" w:rsidRPr="00EA5059" w:rsidRDefault="00EA5059" w:rsidP="00EA5059">
      <w:pPr>
        <w:spacing w:after="0" w:line="240" w:lineRule="auto"/>
        <w:rPr>
          <w:sz w:val="24"/>
          <w:szCs w:val="24"/>
        </w:rPr>
      </w:pPr>
      <w:r w:rsidRPr="00EA5059">
        <w:rPr>
          <w:sz w:val="24"/>
          <w:szCs w:val="24"/>
        </w:rPr>
        <w:t>MAA079 5068 3390-9     0105</w:t>
      </w:r>
    </w:p>
    <w:p w14:paraId="4CE62938" w14:textId="77777777" w:rsidR="00EA5059" w:rsidRPr="00EA5059" w:rsidRDefault="00EA5059" w:rsidP="00EA5059">
      <w:pPr>
        <w:spacing w:after="0" w:line="240" w:lineRule="auto"/>
        <w:rPr>
          <w:sz w:val="24"/>
          <w:szCs w:val="24"/>
        </w:rPr>
      </w:pPr>
      <w:r w:rsidRPr="00EA5059">
        <w:rPr>
          <w:sz w:val="24"/>
          <w:szCs w:val="24"/>
        </w:rPr>
        <w:t>MAA067 5069 3390-9     0106</w:t>
      </w:r>
    </w:p>
    <w:p w14:paraId="34C8189E" w14:textId="77777777" w:rsidR="00EA5059" w:rsidRPr="00EA5059" w:rsidRDefault="00EA5059" w:rsidP="00EA5059">
      <w:pPr>
        <w:spacing w:after="0" w:line="240" w:lineRule="auto"/>
        <w:rPr>
          <w:sz w:val="24"/>
          <w:szCs w:val="24"/>
        </w:rPr>
      </w:pPr>
      <w:r w:rsidRPr="00EA5059">
        <w:rPr>
          <w:sz w:val="24"/>
          <w:szCs w:val="24"/>
        </w:rPr>
        <w:t>MIR0A6 506A 3390-9     0107</w:t>
      </w:r>
    </w:p>
    <w:p w14:paraId="7B6545FA" w14:textId="77777777" w:rsidR="00EA5059" w:rsidRPr="00EA5059" w:rsidRDefault="00EA5059" w:rsidP="00EA5059">
      <w:pPr>
        <w:spacing w:after="0" w:line="240" w:lineRule="auto"/>
        <w:rPr>
          <w:sz w:val="24"/>
          <w:szCs w:val="24"/>
        </w:rPr>
      </w:pPr>
      <w:r w:rsidRPr="00EA5059">
        <w:rPr>
          <w:sz w:val="24"/>
          <w:szCs w:val="24"/>
        </w:rPr>
        <w:t>MIR0A7 506B 3390-9     0108</w:t>
      </w:r>
    </w:p>
    <w:p w14:paraId="773A8D31" w14:textId="77777777" w:rsidR="00EA5059" w:rsidRPr="00EA5059" w:rsidRDefault="00EA5059" w:rsidP="00EA5059">
      <w:pPr>
        <w:spacing w:after="0" w:line="240" w:lineRule="auto"/>
        <w:rPr>
          <w:sz w:val="24"/>
          <w:szCs w:val="24"/>
        </w:rPr>
      </w:pPr>
      <w:r w:rsidRPr="00EA5059">
        <w:rPr>
          <w:sz w:val="24"/>
          <w:szCs w:val="24"/>
        </w:rPr>
        <w:t>MIR0A8 506C 3390-9     0109</w:t>
      </w:r>
    </w:p>
    <w:p w14:paraId="1C4776EE" w14:textId="77777777" w:rsidR="00EA5059" w:rsidRPr="00EA5059" w:rsidRDefault="00EA5059" w:rsidP="00EA5059">
      <w:pPr>
        <w:spacing w:after="0" w:line="240" w:lineRule="auto"/>
        <w:rPr>
          <w:sz w:val="24"/>
          <w:szCs w:val="24"/>
        </w:rPr>
      </w:pPr>
      <w:r w:rsidRPr="00EA5059">
        <w:rPr>
          <w:sz w:val="24"/>
          <w:szCs w:val="24"/>
        </w:rPr>
        <w:t>MIR0A9 506D 3390-9     0110</w:t>
      </w:r>
    </w:p>
    <w:p w14:paraId="7CAA521D" w14:textId="77777777" w:rsidR="00EA5059" w:rsidRPr="00EA5059" w:rsidRDefault="00EA5059" w:rsidP="00EA5059">
      <w:pPr>
        <w:spacing w:after="0" w:line="240" w:lineRule="auto"/>
        <w:rPr>
          <w:sz w:val="24"/>
          <w:szCs w:val="24"/>
        </w:rPr>
      </w:pPr>
      <w:r w:rsidRPr="00EA5059">
        <w:rPr>
          <w:sz w:val="24"/>
          <w:szCs w:val="24"/>
        </w:rPr>
        <w:t>MIR0B0 506E 3390-9     0111</w:t>
      </w:r>
    </w:p>
    <w:p w14:paraId="2D1D1195" w14:textId="77777777" w:rsidR="00EA5059" w:rsidRPr="00EA5059" w:rsidRDefault="00EA5059" w:rsidP="00EA5059">
      <w:pPr>
        <w:spacing w:after="0" w:line="240" w:lineRule="auto"/>
        <w:rPr>
          <w:sz w:val="24"/>
          <w:szCs w:val="24"/>
        </w:rPr>
      </w:pPr>
      <w:r w:rsidRPr="00EA5059">
        <w:rPr>
          <w:sz w:val="24"/>
          <w:szCs w:val="24"/>
        </w:rPr>
        <w:t>MIR0A5 506F 3390-9     0112</w:t>
      </w:r>
    </w:p>
    <w:p w14:paraId="4F383C19" w14:textId="77777777" w:rsidR="00EA5059" w:rsidRPr="00EA5059" w:rsidRDefault="00EA5059" w:rsidP="00EA5059">
      <w:pPr>
        <w:spacing w:after="0" w:line="240" w:lineRule="auto"/>
        <w:rPr>
          <w:sz w:val="24"/>
          <w:szCs w:val="24"/>
        </w:rPr>
      </w:pPr>
      <w:r w:rsidRPr="00EA5059">
        <w:rPr>
          <w:sz w:val="24"/>
          <w:szCs w:val="24"/>
        </w:rPr>
        <w:t>MIR009 5070 3390-9     0113</w:t>
      </w:r>
    </w:p>
    <w:p w14:paraId="3B66630C" w14:textId="77777777" w:rsidR="00EA5059" w:rsidRPr="00EA5059" w:rsidRDefault="00EA5059" w:rsidP="00EA5059">
      <w:pPr>
        <w:spacing w:after="0" w:line="240" w:lineRule="auto"/>
        <w:rPr>
          <w:sz w:val="24"/>
          <w:szCs w:val="24"/>
        </w:rPr>
      </w:pPr>
      <w:r w:rsidRPr="00EA5059">
        <w:rPr>
          <w:sz w:val="24"/>
          <w:szCs w:val="24"/>
        </w:rPr>
        <w:t>MIR059 5071 3390-9     0114</w:t>
      </w:r>
    </w:p>
    <w:p w14:paraId="61F2A6A3" w14:textId="77777777" w:rsidR="00EA5059" w:rsidRPr="00EA5059" w:rsidRDefault="00EA5059" w:rsidP="00EA5059">
      <w:pPr>
        <w:spacing w:after="0" w:line="240" w:lineRule="auto"/>
        <w:rPr>
          <w:sz w:val="24"/>
          <w:szCs w:val="24"/>
        </w:rPr>
      </w:pPr>
      <w:r w:rsidRPr="00EA5059">
        <w:rPr>
          <w:sz w:val="24"/>
          <w:szCs w:val="24"/>
        </w:rPr>
        <w:t>MIR011 5072 3390-9     0115</w:t>
      </w:r>
    </w:p>
    <w:p w14:paraId="34EFAEE8" w14:textId="77777777" w:rsidR="00EA5059" w:rsidRPr="00EA5059" w:rsidRDefault="00EA5059" w:rsidP="00EA5059">
      <w:pPr>
        <w:spacing w:after="0" w:line="240" w:lineRule="auto"/>
        <w:rPr>
          <w:sz w:val="24"/>
          <w:szCs w:val="24"/>
        </w:rPr>
      </w:pPr>
      <w:r w:rsidRPr="00EA5059">
        <w:rPr>
          <w:sz w:val="24"/>
          <w:szCs w:val="24"/>
        </w:rPr>
        <w:t>MIR0B1 5073 3390-9     0116</w:t>
      </w:r>
    </w:p>
    <w:p w14:paraId="6A15BF23" w14:textId="77777777" w:rsidR="00EA5059" w:rsidRPr="00EA5059" w:rsidRDefault="00EA5059" w:rsidP="00EA5059">
      <w:pPr>
        <w:spacing w:after="0" w:line="240" w:lineRule="auto"/>
        <w:rPr>
          <w:sz w:val="24"/>
          <w:szCs w:val="24"/>
        </w:rPr>
      </w:pPr>
      <w:r w:rsidRPr="00EA5059">
        <w:rPr>
          <w:sz w:val="24"/>
          <w:szCs w:val="24"/>
        </w:rPr>
        <w:t>MIR0B2 5074 3390-9     0117</w:t>
      </w:r>
    </w:p>
    <w:p w14:paraId="5F529F25" w14:textId="77777777" w:rsidR="00EA5059" w:rsidRPr="00EA5059" w:rsidRDefault="00EA5059" w:rsidP="00EA5059">
      <w:pPr>
        <w:spacing w:after="0" w:line="240" w:lineRule="auto"/>
        <w:rPr>
          <w:sz w:val="24"/>
          <w:szCs w:val="24"/>
        </w:rPr>
      </w:pPr>
      <w:r w:rsidRPr="00EA5059">
        <w:rPr>
          <w:sz w:val="24"/>
          <w:szCs w:val="24"/>
        </w:rPr>
        <w:t>MIR057 5075 3390-9     0118</w:t>
      </w:r>
    </w:p>
    <w:p w14:paraId="7FB02AD3" w14:textId="77777777" w:rsidR="00EA5059" w:rsidRPr="00EA5059" w:rsidRDefault="00EA5059" w:rsidP="00EA5059">
      <w:pPr>
        <w:spacing w:after="0" w:line="240" w:lineRule="auto"/>
        <w:rPr>
          <w:sz w:val="24"/>
          <w:szCs w:val="24"/>
        </w:rPr>
      </w:pPr>
      <w:r w:rsidRPr="00EA5059">
        <w:rPr>
          <w:sz w:val="24"/>
          <w:szCs w:val="24"/>
        </w:rPr>
        <w:t>MIR0A0 5076 3390-9     0119</w:t>
      </w:r>
    </w:p>
    <w:p w14:paraId="2467DF6F" w14:textId="77777777" w:rsidR="00EA5059" w:rsidRPr="00EA5059" w:rsidRDefault="00EA5059" w:rsidP="00EA5059">
      <w:pPr>
        <w:spacing w:after="0" w:line="240" w:lineRule="auto"/>
        <w:rPr>
          <w:sz w:val="24"/>
          <w:szCs w:val="24"/>
        </w:rPr>
      </w:pPr>
      <w:r w:rsidRPr="00EA5059">
        <w:rPr>
          <w:sz w:val="24"/>
          <w:szCs w:val="24"/>
        </w:rPr>
        <w:t>MIR0A4 5077 3390-9     0120</w:t>
      </w:r>
    </w:p>
    <w:p w14:paraId="3FF365B0" w14:textId="77777777" w:rsidR="00EA5059" w:rsidRPr="00EA5059" w:rsidRDefault="00EA5059" w:rsidP="00EA5059">
      <w:pPr>
        <w:spacing w:after="0" w:line="240" w:lineRule="auto"/>
        <w:rPr>
          <w:sz w:val="24"/>
          <w:szCs w:val="24"/>
        </w:rPr>
      </w:pPr>
      <w:r w:rsidRPr="00EA5059">
        <w:rPr>
          <w:sz w:val="24"/>
          <w:szCs w:val="24"/>
        </w:rPr>
        <w:t>MIR005 5078 3390-9     0121</w:t>
      </w:r>
    </w:p>
    <w:p w14:paraId="7790EBE6" w14:textId="77777777" w:rsidR="00EA5059" w:rsidRPr="00EA5059" w:rsidRDefault="00EA5059" w:rsidP="00EA5059">
      <w:pPr>
        <w:spacing w:after="0" w:line="240" w:lineRule="auto"/>
        <w:rPr>
          <w:sz w:val="24"/>
          <w:szCs w:val="24"/>
        </w:rPr>
      </w:pPr>
      <w:r w:rsidRPr="00EA5059">
        <w:rPr>
          <w:sz w:val="24"/>
          <w:szCs w:val="24"/>
        </w:rPr>
        <w:t>MIR012 5079 3390-9     0122</w:t>
      </w:r>
    </w:p>
    <w:p w14:paraId="0DB6C407" w14:textId="77777777" w:rsidR="00EA5059" w:rsidRPr="00EA5059" w:rsidRDefault="00EA5059" w:rsidP="00EA5059">
      <w:pPr>
        <w:spacing w:after="0" w:line="240" w:lineRule="auto"/>
        <w:rPr>
          <w:sz w:val="24"/>
          <w:szCs w:val="24"/>
        </w:rPr>
      </w:pPr>
      <w:r w:rsidRPr="00EA5059">
        <w:rPr>
          <w:sz w:val="24"/>
          <w:szCs w:val="24"/>
        </w:rPr>
        <w:t>MIR046 507A 3390-9     0123</w:t>
      </w:r>
    </w:p>
    <w:p w14:paraId="378B028E" w14:textId="77777777" w:rsidR="00EA5059" w:rsidRPr="00EA5059" w:rsidRDefault="00EA5059" w:rsidP="00EA5059">
      <w:pPr>
        <w:spacing w:after="0" w:line="240" w:lineRule="auto"/>
        <w:rPr>
          <w:sz w:val="24"/>
          <w:szCs w:val="24"/>
        </w:rPr>
      </w:pPr>
      <w:r w:rsidRPr="00EA5059">
        <w:rPr>
          <w:sz w:val="24"/>
          <w:szCs w:val="24"/>
        </w:rPr>
        <w:t>MIR006 507B 3390-9     0124</w:t>
      </w:r>
    </w:p>
    <w:p w14:paraId="6AEDDC66" w14:textId="77777777" w:rsidR="00EA5059" w:rsidRPr="00EA5059" w:rsidRDefault="00EA5059" w:rsidP="00EA5059">
      <w:pPr>
        <w:spacing w:after="0" w:line="240" w:lineRule="auto"/>
        <w:rPr>
          <w:sz w:val="24"/>
          <w:szCs w:val="24"/>
        </w:rPr>
      </w:pPr>
      <w:r w:rsidRPr="00EA5059">
        <w:rPr>
          <w:sz w:val="24"/>
          <w:szCs w:val="24"/>
        </w:rPr>
        <w:t>MIR056 507C 3390-9     0125</w:t>
      </w:r>
    </w:p>
    <w:p w14:paraId="422D1497" w14:textId="77777777" w:rsidR="00EA5059" w:rsidRPr="00EA5059" w:rsidRDefault="00EA5059" w:rsidP="00EA5059">
      <w:pPr>
        <w:spacing w:after="0" w:line="240" w:lineRule="auto"/>
        <w:rPr>
          <w:sz w:val="24"/>
          <w:szCs w:val="24"/>
        </w:rPr>
      </w:pPr>
      <w:r w:rsidRPr="00EA5059">
        <w:rPr>
          <w:sz w:val="24"/>
          <w:szCs w:val="24"/>
        </w:rPr>
        <w:t>MIR066 507D 3390-9     0126</w:t>
      </w:r>
    </w:p>
    <w:p w14:paraId="567BAF1C" w14:textId="77777777" w:rsidR="00EA5059" w:rsidRPr="00EA5059" w:rsidRDefault="00EA5059" w:rsidP="00EA5059">
      <w:pPr>
        <w:spacing w:after="0" w:line="240" w:lineRule="auto"/>
        <w:rPr>
          <w:sz w:val="24"/>
          <w:szCs w:val="24"/>
        </w:rPr>
      </w:pPr>
      <w:r w:rsidRPr="00EA5059">
        <w:rPr>
          <w:sz w:val="24"/>
          <w:szCs w:val="24"/>
        </w:rPr>
        <w:t>MIR076 507E 3390-9     0127</w:t>
      </w:r>
    </w:p>
    <w:p w14:paraId="61F99F3C" w14:textId="77777777" w:rsidR="00EA5059" w:rsidRPr="00EA5059" w:rsidRDefault="00EA5059" w:rsidP="00EA5059">
      <w:pPr>
        <w:spacing w:after="0" w:line="240" w:lineRule="auto"/>
        <w:rPr>
          <w:sz w:val="24"/>
          <w:szCs w:val="24"/>
        </w:rPr>
      </w:pPr>
      <w:r w:rsidRPr="00EA5059">
        <w:rPr>
          <w:sz w:val="24"/>
          <w:szCs w:val="24"/>
        </w:rPr>
        <w:t>MIR077 507F 3390-9     0128</w:t>
      </w:r>
    </w:p>
    <w:p w14:paraId="405EA760" w14:textId="77777777" w:rsidR="00EA5059" w:rsidRPr="00EA5059" w:rsidRDefault="00EA5059" w:rsidP="00EA5059">
      <w:pPr>
        <w:spacing w:after="0" w:line="240" w:lineRule="auto"/>
        <w:rPr>
          <w:sz w:val="24"/>
          <w:szCs w:val="24"/>
        </w:rPr>
      </w:pPr>
      <w:r w:rsidRPr="00EA5059">
        <w:rPr>
          <w:sz w:val="24"/>
          <w:szCs w:val="24"/>
        </w:rPr>
        <w:t>MIR069 5080 3390-9     0129</w:t>
      </w:r>
    </w:p>
    <w:p w14:paraId="0A47DAE8" w14:textId="77777777" w:rsidR="00EA5059" w:rsidRPr="00EA5059" w:rsidRDefault="00EA5059" w:rsidP="00EA5059">
      <w:pPr>
        <w:spacing w:after="0" w:line="240" w:lineRule="auto"/>
        <w:rPr>
          <w:sz w:val="24"/>
          <w:szCs w:val="24"/>
        </w:rPr>
      </w:pPr>
      <w:r w:rsidRPr="00EA5059">
        <w:rPr>
          <w:sz w:val="24"/>
          <w:szCs w:val="24"/>
        </w:rPr>
        <w:t>MIRL09 5081 3390-9     0130</w:t>
      </w:r>
    </w:p>
    <w:p w14:paraId="01A59F45" w14:textId="77777777" w:rsidR="00EA5059" w:rsidRPr="00EA5059" w:rsidRDefault="00EA5059" w:rsidP="00EA5059">
      <w:pPr>
        <w:spacing w:after="0" w:line="240" w:lineRule="auto"/>
        <w:rPr>
          <w:sz w:val="24"/>
          <w:szCs w:val="24"/>
        </w:rPr>
      </w:pPr>
      <w:r w:rsidRPr="00EA5059">
        <w:rPr>
          <w:sz w:val="24"/>
          <w:szCs w:val="24"/>
        </w:rPr>
        <w:t>MIR001 5082 3390-9     0131</w:t>
      </w:r>
    </w:p>
    <w:p w14:paraId="49DBDB41" w14:textId="77777777" w:rsidR="00EA5059" w:rsidRPr="00EA5059" w:rsidRDefault="00EA5059" w:rsidP="00EA5059">
      <w:pPr>
        <w:spacing w:after="0" w:line="240" w:lineRule="auto"/>
        <w:rPr>
          <w:sz w:val="24"/>
          <w:szCs w:val="24"/>
        </w:rPr>
      </w:pPr>
      <w:r w:rsidRPr="00EA5059">
        <w:rPr>
          <w:sz w:val="24"/>
          <w:szCs w:val="24"/>
        </w:rPr>
        <w:t>MIR002 5083 3390-9     0132</w:t>
      </w:r>
    </w:p>
    <w:p w14:paraId="12772781" w14:textId="77777777" w:rsidR="00EA5059" w:rsidRPr="00EA5059" w:rsidRDefault="00EA5059" w:rsidP="00EA5059">
      <w:pPr>
        <w:spacing w:after="0" w:line="240" w:lineRule="auto"/>
        <w:rPr>
          <w:sz w:val="24"/>
          <w:szCs w:val="24"/>
        </w:rPr>
      </w:pPr>
      <w:r w:rsidRPr="00EA5059">
        <w:rPr>
          <w:sz w:val="24"/>
          <w:szCs w:val="24"/>
        </w:rPr>
        <w:t>MIR007 5084 3390-9     0133</w:t>
      </w:r>
    </w:p>
    <w:p w14:paraId="00334B78" w14:textId="77777777" w:rsidR="00EA5059" w:rsidRPr="00EA5059" w:rsidRDefault="00EA5059" w:rsidP="00EA5059">
      <w:pPr>
        <w:spacing w:after="0" w:line="240" w:lineRule="auto"/>
        <w:rPr>
          <w:sz w:val="24"/>
          <w:szCs w:val="24"/>
        </w:rPr>
      </w:pPr>
      <w:r w:rsidRPr="00EA5059">
        <w:rPr>
          <w:sz w:val="24"/>
          <w:szCs w:val="24"/>
        </w:rPr>
        <w:t>MIR004 5085 3390-9     0134</w:t>
      </w:r>
    </w:p>
    <w:p w14:paraId="4AE2F8A2" w14:textId="77777777" w:rsidR="00EA5059" w:rsidRPr="00EA5059" w:rsidRDefault="00EA5059" w:rsidP="00EA5059">
      <w:pPr>
        <w:spacing w:after="0" w:line="240" w:lineRule="auto"/>
        <w:rPr>
          <w:sz w:val="24"/>
          <w:szCs w:val="24"/>
        </w:rPr>
      </w:pPr>
      <w:r w:rsidRPr="00EA5059">
        <w:rPr>
          <w:sz w:val="24"/>
          <w:szCs w:val="24"/>
        </w:rPr>
        <w:t>MIR047 5086 3390-9     0135</w:t>
      </w:r>
    </w:p>
    <w:p w14:paraId="006947FB" w14:textId="77777777" w:rsidR="00EA5059" w:rsidRPr="00EA5059" w:rsidRDefault="00EA5059" w:rsidP="00EA5059">
      <w:pPr>
        <w:spacing w:after="0" w:line="240" w:lineRule="auto"/>
        <w:rPr>
          <w:sz w:val="24"/>
          <w:szCs w:val="24"/>
        </w:rPr>
      </w:pPr>
      <w:r w:rsidRPr="00EA5059">
        <w:rPr>
          <w:sz w:val="24"/>
          <w:szCs w:val="24"/>
        </w:rPr>
        <w:lastRenderedPageBreak/>
        <w:t>MIR020 5087 3390-9     0136</w:t>
      </w:r>
    </w:p>
    <w:p w14:paraId="61FB23FA" w14:textId="77777777" w:rsidR="00EA5059" w:rsidRPr="00EA5059" w:rsidRDefault="00EA5059" w:rsidP="00EA5059">
      <w:pPr>
        <w:spacing w:after="0" w:line="240" w:lineRule="auto"/>
        <w:rPr>
          <w:sz w:val="24"/>
          <w:szCs w:val="24"/>
        </w:rPr>
      </w:pPr>
      <w:r w:rsidRPr="00EA5059">
        <w:rPr>
          <w:sz w:val="24"/>
          <w:szCs w:val="24"/>
        </w:rPr>
        <w:t>MIR008 5088 3390-9     0137</w:t>
      </w:r>
    </w:p>
    <w:p w14:paraId="7AA005B6" w14:textId="77777777" w:rsidR="00EA5059" w:rsidRPr="00EA5059" w:rsidRDefault="00EA5059" w:rsidP="00EA5059">
      <w:pPr>
        <w:spacing w:after="0" w:line="240" w:lineRule="auto"/>
        <w:rPr>
          <w:sz w:val="24"/>
          <w:szCs w:val="24"/>
        </w:rPr>
      </w:pPr>
      <w:r w:rsidRPr="00EA5059">
        <w:rPr>
          <w:sz w:val="24"/>
          <w:szCs w:val="24"/>
        </w:rPr>
        <w:t>MIR010 5089 3390-9     0138</w:t>
      </w:r>
    </w:p>
    <w:p w14:paraId="680801D0" w14:textId="77777777" w:rsidR="00EA5059" w:rsidRPr="00EA5059" w:rsidRDefault="00EA5059" w:rsidP="00EA5059">
      <w:pPr>
        <w:spacing w:after="0" w:line="240" w:lineRule="auto"/>
        <w:rPr>
          <w:sz w:val="24"/>
          <w:szCs w:val="24"/>
        </w:rPr>
      </w:pPr>
      <w:r w:rsidRPr="00EA5059">
        <w:rPr>
          <w:sz w:val="24"/>
          <w:szCs w:val="24"/>
        </w:rPr>
        <w:t>MIR022 508A 3390-9     0139</w:t>
      </w:r>
    </w:p>
    <w:p w14:paraId="163A7B95" w14:textId="77777777" w:rsidR="00EA5059" w:rsidRPr="00EA5059" w:rsidRDefault="00EA5059" w:rsidP="00EA5059">
      <w:pPr>
        <w:spacing w:after="0" w:line="240" w:lineRule="auto"/>
        <w:rPr>
          <w:sz w:val="24"/>
          <w:szCs w:val="24"/>
        </w:rPr>
      </w:pPr>
      <w:r w:rsidRPr="00EA5059">
        <w:rPr>
          <w:sz w:val="24"/>
          <w:szCs w:val="24"/>
        </w:rPr>
        <w:t>MIR051 508B 3390-9     0140</w:t>
      </w:r>
    </w:p>
    <w:p w14:paraId="5CA3AFA3" w14:textId="77777777" w:rsidR="00EA5059" w:rsidRPr="00EA5059" w:rsidRDefault="00EA5059" w:rsidP="00EA5059">
      <w:pPr>
        <w:spacing w:after="0" w:line="240" w:lineRule="auto"/>
        <w:rPr>
          <w:sz w:val="24"/>
          <w:szCs w:val="24"/>
        </w:rPr>
      </w:pPr>
      <w:r w:rsidRPr="00EA5059">
        <w:rPr>
          <w:sz w:val="24"/>
          <w:szCs w:val="24"/>
        </w:rPr>
        <w:t>MIRL0A 508C 3390-9     0141</w:t>
      </w:r>
    </w:p>
    <w:p w14:paraId="0E95D603" w14:textId="77777777" w:rsidR="00EA5059" w:rsidRPr="00EA5059" w:rsidRDefault="00EA5059" w:rsidP="00EA5059">
      <w:pPr>
        <w:spacing w:after="0" w:line="240" w:lineRule="auto"/>
        <w:rPr>
          <w:sz w:val="24"/>
          <w:szCs w:val="24"/>
        </w:rPr>
      </w:pPr>
      <w:r w:rsidRPr="00EA5059">
        <w:rPr>
          <w:sz w:val="24"/>
          <w:szCs w:val="24"/>
        </w:rPr>
        <w:t>MIR048 508D 3390-9     0142</w:t>
      </w:r>
    </w:p>
    <w:p w14:paraId="253FE3BE" w14:textId="77777777" w:rsidR="00EA5059" w:rsidRPr="00EA5059" w:rsidRDefault="00EA5059" w:rsidP="00EA5059">
      <w:pPr>
        <w:spacing w:after="0" w:line="240" w:lineRule="auto"/>
        <w:rPr>
          <w:sz w:val="24"/>
          <w:szCs w:val="24"/>
        </w:rPr>
      </w:pPr>
      <w:r w:rsidRPr="00EA5059">
        <w:rPr>
          <w:sz w:val="24"/>
          <w:szCs w:val="24"/>
        </w:rPr>
        <w:t>MIRL01 508E 3390-9     0143</w:t>
      </w:r>
    </w:p>
    <w:p w14:paraId="1F10C1C6" w14:textId="77777777" w:rsidR="00EA5059" w:rsidRPr="00EA5059" w:rsidRDefault="00EA5059" w:rsidP="00EA5059">
      <w:pPr>
        <w:spacing w:after="0" w:line="240" w:lineRule="auto"/>
        <w:rPr>
          <w:sz w:val="24"/>
          <w:szCs w:val="24"/>
        </w:rPr>
      </w:pPr>
      <w:r w:rsidRPr="00EA5059">
        <w:rPr>
          <w:sz w:val="24"/>
          <w:szCs w:val="24"/>
        </w:rPr>
        <w:t>MIRL03 508F 3390-9     0144</w:t>
      </w:r>
    </w:p>
    <w:p w14:paraId="60E682EC" w14:textId="77777777" w:rsidR="00EA5059" w:rsidRPr="00EA5059" w:rsidRDefault="00EA5059" w:rsidP="00EA5059">
      <w:pPr>
        <w:spacing w:after="0" w:line="240" w:lineRule="auto"/>
        <w:rPr>
          <w:sz w:val="24"/>
          <w:szCs w:val="24"/>
        </w:rPr>
      </w:pPr>
      <w:r w:rsidRPr="00EA5059">
        <w:rPr>
          <w:sz w:val="24"/>
          <w:szCs w:val="24"/>
        </w:rPr>
        <w:t>MIR063 5090 3390-9     0145</w:t>
      </w:r>
    </w:p>
    <w:p w14:paraId="06398835" w14:textId="77777777" w:rsidR="00EA5059" w:rsidRPr="00EA5059" w:rsidRDefault="00EA5059" w:rsidP="00EA5059">
      <w:pPr>
        <w:spacing w:after="0" w:line="240" w:lineRule="auto"/>
        <w:rPr>
          <w:sz w:val="24"/>
          <w:szCs w:val="24"/>
        </w:rPr>
      </w:pPr>
      <w:r w:rsidRPr="00EA5059">
        <w:rPr>
          <w:sz w:val="24"/>
          <w:szCs w:val="24"/>
        </w:rPr>
        <w:t>MIRL02 5091 3390-9     0146</w:t>
      </w:r>
    </w:p>
    <w:p w14:paraId="682AFF04" w14:textId="77777777" w:rsidR="00EA5059" w:rsidRPr="00EA5059" w:rsidRDefault="00EA5059" w:rsidP="00EA5059">
      <w:pPr>
        <w:spacing w:after="0" w:line="240" w:lineRule="auto"/>
        <w:rPr>
          <w:sz w:val="24"/>
          <w:szCs w:val="24"/>
        </w:rPr>
      </w:pPr>
      <w:r w:rsidRPr="00EA5059">
        <w:rPr>
          <w:sz w:val="24"/>
          <w:szCs w:val="24"/>
        </w:rPr>
        <w:t>MIR071 5092 3390-9     0147</w:t>
      </w:r>
    </w:p>
    <w:p w14:paraId="54862B45" w14:textId="77777777" w:rsidR="00EA5059" w:rsidRPr="00EA5059" w:rsidRDefault="00EA5059" w:rsidP="00EA5059">
      <w:pPr>
        <w:spacing w:after="0" w:line="240" w:lineRule="auto"/>
        <w:rPr>
          <w:sz w:val="24"/>
          <w:szCs w:val="24"/>
        </w:rPr>
      </w:pPr>
      <w:r w:rsidRPr="00EA5059">
        <w:rPr>
          <w:sz w:val="24"/>
          <w:szCs w:val="24"/>
        </w:rPr>
        <w:t>MIR018 5093 3390-9     0148</w:t>
      </w:r>
    </w:p>
    <w:p w14:paraId="3A36E8B5" w14:textId="77777777" w:rsidR="00EA5059" w:rsidRPr="00EA5059" w:rsidRDefault="00EA5059" w:rsidP="00EA5059">
      <w:pPr>
        <w:spacing w:after="0" w:line="240" w:lineRule="auto"/>
        <w:rPr>
          <w:sz w:val="24"/>
          <w:szCs w:val="24"/>
        </w:rPr>
      </w:pPr>
      <w:r w:rsidRPr="00EA5059">
        <w:rPr>
          <w:sz w:val="24"/>
          <w:szCs w:val="24"/>
        </w:rPr>
        <w:t>MIR049 5094 3390-9     0149</w:t>
      </w:r>
    </w:p>
    <w:p w14:paraId="678A3E25" w14:textId="77777777" w:rsidR="00EA5059" w:rsidRPr="00EA5059" w:rsidRDefault="00EA5059" w:rsidP="00EA5059">
      <w:pPr>
        <w:spacing w:after="0" w:line="240" w:lineRule="auto"/>
        <w:rPr>
          <w:sz w:val="24"/>
          <w:szCs w:val="24"/>
        </w:rPr>
      </w:pPr>
      <w:r w:rsidRPr="00EA5059">
        <w:rPr>
          <w:sz w:val="24"/>
          <w:szCs w:val="24"/>
        </w:rPr>
        <w:t>MIR050 5095 3390-9     0150</w:t>
      </w:r>
    </w:p>
    <w:p w14:paraId="3D7EFBD7" w14:textId="77777777" w:rsidR="00EA5059" w:rsidRPr="00EA5059" w:rsidRDefault="00EA5059" w:rsidP="00EA5059">
      <w:pPr>
        <w:spacing w:after="0" w:line="240" w:lineRule="auto"/>
        <w:rPr>
          <w:sz w:val="24"/>
          <w:szCs w:val="24"/>
        </w:rPr>
      </w:pPr>
      <w:r w:rsidRPr="00EA5059">
        <w:rPr>
          <w:sz w:val="24"/>
          <w:szCs w:val="24"/>
        </w:rPr>
        <w:t>MIR016 5096 3390-9     0151</w:t>
      </w:r>
    </w:p>
    <w:p w14:paraId="4B903E3F" w14:textId="77777777" w:rsidR="00EA5059" w:rsidRPr="00EA5059" w:rsidRDefault="00EA5059" w:rsidP="00EA5059">
      <w:pPr>
        <w:spacing w:after="0" w:line="240" w:lineRule="auto"/>
        <w:rPr>
          <w:sz w:val="24"/>
          <w:szCs w:val="24"/>
        </w:rPr>
      </w:pPr>
      <w:r w:rsidRPr="00EA5059">
        <w:rPr>
          <w:sz w:val="24"/>
          <w:szCs w:val="24"/>
        </w:rPr>
        <w:t>MIR073 5097 3390-9     0152</w:t>
      </w:r>
    </w:p>
    <w:p w14:paraId="77B0DA3D" w14:textId="77777777" w:rsidR="00EA5059" w:rsidRPr="00EA5059" w:rsidRDefault="00EA5059" w:rsidP="00EA5059">
      <w:pPr>
        <w:spacing w:after="0" w:line="240" w:lineRule="auto"/>
        <w:rPr>
          <w:sz w:val="24"/>
          <w:szCs w:val="24"/>
        </w:rPr>
      </w:pPr>
      <w:r w:rsidRPr="00EA5059">
        <w:rPr>
          <w:sz w:val="24"/>
          <w:szCs w:val="24"/>
        </w:rPr>
        <w:t>MIR082 5098 3390-9     0153</w:t>
      </w:r>
    </w:p>
    <w:p w14:paraId="56B150D1" w14:textId="77777777" w:rsidR="00EA5059" w:rsidRPr="00EA5059" w:rsidRDefault="00EA5059" w:rsidP="00EA5059">
      <w:pPr>
        <w:spacing w:after="0" w:line="240" w:lineRule="auto"/>
        <w:rPr>
          <w:sz w:val="24"/>
          <w:szCs w:val="24"/>
        </w:rPr>
      </w:pPr>
      <w:r w:rsidRPr="00EA5059">
        <w:rPr>
          <w:sz w:val="24"/>
          <w:szCs w:val="24"/>
        </w:rPr>
        <w:t>MIRC00 5099 3390-9     0154</w:t>
      </w:r>
    </w:p>
    <w:p w14:paraId="6B76491A" w14:textId="77777777" w:rsidR="00EA5059" w:rsidRPr="00EA5059" w:rsidRDefault="00EA5059" w:rsidP="00EA5059">
      <w:pPr>
        <w:spacing w:after="0" w:line="240" w:lineRule="auto"/>
        <w:rPr>
          <w:sz w:val="24"/>
          <w:szCs w:val="24"/>
        </w:rPr>
      </w:pPr>
      <w:r w:rsidRPr="00EA5059">
        <w:rPr>
          <w:sz w:val="24"/>
          <w:szCs w:val="24"/>
        </w:rPr>
        <w:t>MIRL00 509A 3390-9     0155</w:t>
      </w:r>
    </w:p>
    <w:p w14:paraId="33DF48DB" w14:textId="77777777" w:rsidR="00EA5059" w:rsidRPr="00EA5059" w:rsidRDefault="00EA5059" w:rsidP="00EA5059">
      <w:pPr>
        <w:spacing w:after="0" w:line="240" w:lineRule="auto"/>
        <w:rPr>
          <w:sz w:val="24"/>
          <w:szCs w:val="24"/>
        </w:rPr>
      </w:pPr>
      <w:r w:rsidRPr="00EA5059">
        <w:rPr>
          <w:sz w:val="24"/>
          <w:szCs w:val="24"/>
        </w:rPr>
        <w:t>MIR094 509B 3390-9     0156</w:t>
      </w:r>
    </w:p>
    <w:p w14:paraId="17FACE4E" w14:textId="77777777" w:rsidR="00EA5059" w:rsidRPr="00EA5059" w:rsidRDefault="00EA5059" w:rsidP="00EA5059">
      <w:pPr>
        <w:spacing w:after="0" w:line="240" w:lineRule="auto"/>
        <w:rPr>
          <w:sz w:val="24"/>
          <w:szCs w:val="24"/>
        </w:rPr>
      </w:pPr>
      <w:r w:rsidRPr="00EA5059">
        <w:rPr>
          <w:sz w:val="24"/>
          <w:szCs w:val="24"/>
        </w:rPr>
        <w:t>MIR074 509C 3390-9     0157</w:t>
      </w:r>
    </w:p>
    <w:p w14:paraId="0BC94A86" w14:textId="77777777" w:rsidR="00EA5059" w:rsidRPr="00EA5059" w:rsidRDefault="00EA5059" w:rsidP="00EA5059">
      <w:pPr>
        <w:spacing w:after="0" w:line="240" w:lineRule="auto"/>
        <w:rPr>
          <w:sz w:val="24"/>
          <w:szCs w:val="24"/>
        </w:rPr>
      </w:pPr>
      <w:r w:rsidRPr="00EA5059">
        <w:rPr>
          <w:sz w:val="24"/>
          <w:szCs w:val="24"/>
        </w:rPr>
        <w:t>MIR072 509D 3390-9     0158</w:t>
      </w:r>
    </w:p>
    <w:p w14:paraId="443CB565" w14:textId="77777777" w:rsidR="00EA5059" w:rsidRPr="00EA5059" w:rsidRDefault="00EA5059" w:rsidP="00EA5059">
      <w:pPr>
        <w:spacing w:after="0" w:line="240" w:lineRule="auto"/>
        <w:rPr>
          <w:sz w:val="24"/>
          <w:szCs w:val="24"/>
        </w:rPr>
      </w:pPr>
      <w:r w:rsidRPr="00EA5059">
        <w:rPr>
          <w:sz w:val="24"/>
          <w:szCs w:val="24"/>
        </w:rPr>
        <w:t>MIR092 509E 3390-9     0159</w:t>
      </w:r>
    </w:p>
    <w:p w14:paraId="6807BECD" w14:textId="77777777" w:rsidR="00EA5059" w:rsidRPr="00EA5059" w:rsidRDefault="00EA5059" w:rsidP="00EA5059">
      <w:pPr>
        <w:spacing w:after="0" w:line="240" w:lineRule="auto"/>
        <w:rPr>
          <w:sz w:val="24"/>
          <w:szCs w:val="24"/>
        </w:rPr>
      </w:pPr>
      <w:r w:rsidRPr="00EA5059">
        <w:rPr>
          <w:sz w:val="24"/>
          <w:szCs w:val="24"/>
        </w:rPr>
        <w:t>MIR045 509F 3390-9     0160</w:t>
      </w:r>
    </w:p>
    <w:p w14:paraId="0C2FB9E2" w14:textId="77777777" w:rsidR="00EA5059" w:rsidRPr="00EA5059" w:rsidRDefault="00EA5059" w:rsidP="00EA5059">
      <w:pPr>
        <w:spacing w:after="0" w:line="240" w:lineRule="auto"/>
        <w:rPr>
          <w:sz w:val="24"/>
          <w:szCs w:val="24"/>
        </w:rPr>
      </w:pPr>
      <w:r w:rsidRPr="00EA5059">
        <w:rPr>
          <w:sz w:val="24"/>
          <w:szCs w:val="24"/>
        </w:rPr>
        <w:t>MIR053 50A0 3390-9     0161</w:t>
      </w:r>
    </w:p>
    <w:p w14:paraId="1DFACCCC" w14:textId="77777777" w:rsidR="00EA5059" w:rsidRPr="00EA5059" w:rsidRDefault="00EA5059" w:rsidP="00EA5059">
      <w:pPr>
        <w:spacing w:after="0" w:line="240" w:lineRule="auto"/>
        <w:rPr>
          <w:sz w:val="24"/>
          <w:szCs w:val="24"/>
        </w:rPr>
      </w:pPr>
      <w:r w:rsidRPr="00EA5059">
        <w:rPr>
          <w:sz w:val="24"/>
          <w:szCs w:val="24"/>
        </w:rPr>
        <w:t>MIR052 50A1 3390-9     0162</w:t>
      </w:r>
    </w:p>
    <w:p w14:paraId="398F82B4" w14:textId="77777777" w:rsidR="00EA5059" w:rsidRPr="00EA5059" w:rsidRDefault="00EA5059" w:rsidP="00EA5059">
      <w:pPr>
        <w:spacing w:after="0" w:line="240" w:lineRule="auto"/>
        <w:rPr>
          <w:sz w:val="24"/>
          <w:szCs w:val="24"/>
        </w:rPr>
      </w:pPr>
      <w:r w:rsidRPr="00EA5059">
        <w:rPr>
          <w:sz w:val="24"/>
          <w:szCs w:val="24"/>
        </w:rPr>
        <w:t>MIR021 50A2 3390-9     0163</w:t>
      </w:r>
    </w:p>
    <w:p w14:paraId="51961000" w14:textId="77777777" w:rsidR="00EA5059" w:rsidRPr="00EA5059" w:rsidRDefault="00EA5059" w:rsidP="00EA5059">
      <w:pPr>
        <w:spacing w:after="0" w:line="240" w:lineRule="auto"/>
        <w:rPr>
          <w:sz w:val="24"/>
          <w:szCs w:val="24"/>
        </w:rPr>
      </w:pPr>
      <w:r w:rsidRPr="00EA5059">
        <w:rPr>
          <w:sz w:val="24"/>
          <w:szCs w:val="24"/>
        </w:rPr>
        <w:t>MIR031 50A3 3390-9     0164</w:t>
      </w:r>
    </w:p>
    <w:p w14:paraId="04F0BD53" w14:textId="77777777" w:rsidR="00EA5059" w:rsidRPr="00EA5059" w:rsidRDefault="00EA5059" w:rsidP="00EA5059">
      <w:pPr>
        <w:spacing w:after="0" w:line="240" w:lineRule="auto"/>
        <w:rPr>
          <w:sz w:val="24"/>
          <w:szCs w:val="24"/>
        </w:rPr>
      </w:pPr>
      <w:r w:rsidRPr="00EA5059">
        <w:rPr>
          <w:sz w:val="24"/>
          <w:szCs w:val="24"/>
        </w:rPr>
        <w:t>MIR064 50A4 3390-9     0165</w:t>
      </w:r>
    </w:p>
    <w:p w14:paraId="229BCD28" w14:textId="77777777" w:rsidR="00EA5059" w:rsidRPr="00EA5059" w:rsidRDefault="00EA5059" w:rsidP="00EA5059">
      <w:pPr>
        <w:spacing w:after="0" w:line="240" w:lineRule="auto"/>
        <w:rPr>
          <w:sz w:val="24"/>
          <w:szCs w:val="24"/>
        </w:rPr>
      </w:pPr>
      <w:r w:rsidRPr="00EA5059">
        <w:rPr>
          <w:sz w:val="24"/>
          <w:szCs w:val="24"/>
        </w:rPr>
        <w:t>MIR065 50A5 3390-9     0166</w:t>
      </w:r>
    </w:p>
    <w:p w14:paraId="4E1A2D41" w14:textId="77777777" w:rsidR="00EA5059" w:rsidRPr="00EA5059" w:rsidRDefault="00EA5059" w:rsidP="00EA5059">
      <w:pPr>
        <w:spacing w:after="0" w:line="240" w:lineRule="auto"/>
        <w:rPr>
          <w:sz w:val="24"/>
          <w:szCs w:val="24"/>
        </w:rPr>
      </w:pPr>
      <w:r w:rsidRPr="00EA5059">
        <w:rPr>
          <w:sz w:val="24"/>
          <w:szCs w:val="24"/>
        </w:rPr>
        <w:t>MIR067 50A6 3390-9     0167</w:t>
      </w:r>
    </w:p>
    <w:p w14:paraId="5D46F984" w14:textId="77777777" w:rsidR="00EA5059" w:rsidRPr="00EA5059" w:rsidRDefault="00EA5059" w:rsidP="00EA5059">
      <w:pPr>
        <w:spacing w:after="0" w:line="240" w:lineRule="auto"/>
        <w:rPr>
          <w:sz w:val="24"/>
          <w:szCs w:val="24"/>
        </w:rPr>
      </w:pPr>
      <w:r w:rsidRPr="00EA5059">
        <w:rPr>
          <w:sz w:val="24"/>
          <w:szCs w:val="24"/>
        </w:rPr>
        <w:t>MIR075 50A7 3390-9     0168</w:t>
      </w:r>
    </w:p>
    <w:p w14:paraId="06DF342B" w14:textId="77777777" w:rsidR="00EA5059" w:rsidRPr="00EA5059" w:rsidRDefault="00EA5059" w:rsidP="00EA5059">
      <w:pPr>
        <w:spacing w:after="0" w:line="240" w:lineRule="auto"/>
        <w:rPr>
          <w:sz w:val="24"/>
          <w:szCs w:val="24"/>
        </w:rPr>
      </w:pPr>
      <w:r w:rsidRPr="00EA5059">
        <w:rPr>
          <w:sz w:val="24"/>
          <w:szCs w:val="24"/>
        </w:rPr>
        <w:t>MIR081 50A8 3390-9     0169</w:t>
      </w:r>
    </w:p>
    <w:p w14:paraId="3BE108B9" w14:textId="77777777" w:rsidR="00EA5059" w:rsidRPr="00EA5059" w:rsidRDefault="00EA5059" w:rsidP="00EA5059">
      <w:pPr>
        <w:spacing w:after="0" w:line="240" w:lineRule="auto"/>
        <w:rPr>
          <w:sz w:val="24"/>
          <w:szCs w:val="24"/>
        </w:rPr>
      </w:pPr>
      <w:r w:rsidRPr="00EA5059">
        <w:rPr>
          <w:sz w:val="24"/>
          <w:szCs w:val="24"/>
        </w:rPr>
        <w:t>MIR084 50A9 3390-9     0170</w:t>
      </w:r>
    </w:p>
    <w:p w14:paraId="43187667" w14:textId="77777777" w:rsidR="00EA5059" w:rsidRPr="00EA5059" w:rsidRDefault="00EA5059" w:rsidP="00EA5059">
      <w:pPr>
        <w:spacing w:after="0" w:line="240" w:lineRule="auto"/>
        <w:rPr>
          <w:sz w:val="24"/>
          <w:szCs w:val="24"/>
        </w:rPr>
      </w:pPr>
      <w:r w:rsidRPr="00EA5059">
        <w:rPr>
          <w:sz w:val="24"/>
          <w:szCs w:val="24"/>
        </w:rPr>
        <w:t>MIR088 50AA 3390-9     0171</w:t>
      </w:r>
    </w:p>
    <w:p w14:paraId="1C83150D" w14:textId="77777777" w:rsidR="00EA5059" w:rsidRPr="00EA5059" w:rsidRDefault="00EA5059" w:rsidP="00EA5059">
      <w:pPr>
        <w:spacing w:after="0" w:line="240" w:lineRule="auto"/>
        <w:rPr>
          <w:sz w:val="24"/>
          <w:szCs w:val="24"/>
        </w:rPr>
      </w:pPr>
      <w:r w:rsidRPr="00EA5059">
        <w:rPr>
          <w:sz w:val="24"/>
          <w:szCs w:val="24"/>
        </w:rPr>
        <w:t>MIR093 50AB 3390-9     0172</w:t>
      </w:r>
    </w:p>
    <w:p w14:paraId="6BCB6012" w14:textId="77777777" w:rsidR="00EA5059" w:rsidRPr="00EA5059" w:rsidRDefault="00EA5059" w:rsidP="00EA5059">
      <w:pPr>
        <w:spacing w:after="0" w:line="240" w:lineRule="auto"/>
        <w:rPr>
          <w:sz w:val="24"/>
          <w:szCs w:val="24"/>
        </w:rPr>
      </w:pPr>
      <w:r w:rsidRPr="00EA5059">
        <w:rPr>
          <w:sz w:val="24"/>
          <w:szCs w:val="24"/>
        </w:rPr>
        <w:t>MIR024 50AC 3390-9     0173</w:t>
      </w:r>
    </w:p>
    <w:p w14:paraId="74319643" w14:textId="77777777" w:rsidR="00EA5059" w:rsidRPr="00EA5059" w:rsidRDefault="00EA5059" w:rsidP="00EA5059">
      <w:pPr>
        <w:spacing w:after="0" w:line="240" w:lineRule="auto"/>
        <w:rPr>
          <w:sz w:val="24"/>
          <w:szCs w:val="24"/>
        </w:rPr>
      </w:pPr>
      <w:r w:rsidRPr="00EA5059">
        <w:rPr>
          <w:sz w:val="24"/>
          <w:szCs w:val="24"/>
        </w:rPr>
        <w:t>MIR027 50AD 3390-9     0174</w:t>
      </w:r>
    </w:p>
    <w:p w14:paraId="2D5E6EC5" w14:textId="77777777" w:rsidR="00EA5059" w:rsidRPr="00EA5059" w:rsidRDefault="00EA5059" w:rsidP="00EA5059">
      <w:pPr>
        <w:spacing w:after="0" w:line="240" w:lineRule="auto"/>
        <w:rPr>
          <w:sz w:val="24"/>
          <w:szCs w:val="24"/>
        </w:rPr>
      </w:pPr>
      <w:r w:rsidRPr="00EA5059">
        <w:rPr>
          <w:sz w:val="24"/>
          <w:szCs w:val="24"/>
        </w:rPr>
        <w:t>MIR068 50AE 3390-9     0175</w:t>
      </w:r>
    </w:p>
    <w:p w14:paraId="1ACC3ABC" w14:textId="77777777" w:rsidR="00EA5059" w:rsidRPr="00EA5059" w:rsidRDefault="00EA5059" w:rsidP="00EA5059">
      <w:pPr>
        <w:spacing w:after="0" w:line="240" w:lineRule="auto"/>
        <w:rPr>
          <w:sz w:val="24"/>
          <w:szCs w:val="24"/>
        </w:rPr>
      </w:pPr>
      <w:r w:rsidRPr="00EA5059">
        <w:rPr>
          <w:sz w:val="24"/>
          <w:szCs w:val="24"/>
        </w:rPr>
        <w:t>MIR070 50AF 3390-9     0176</w:t>
      </w:r>
    </w:p>
    <w:p w14:paraId="27F5F67F" w14:textId="77777777" w:rsidR="00EA5059" w:rsidRPr="00EA5059" w:rsidRDefault="00EA5059" w:rsidP="00EA5059">
      <w:pPr>
        <w:spacing w:after="0" w:line="240" w:lineRule="auto"/>
        <w:rPr>
          <w:sz w:val="24"/>
          <w:szCs w:val="24"/>
        </w:rPr>
      </w:pPr>
      <w:r w:rsidRPr="00EA5059">
        <w:rPr>
          <w:sz w:val="24"/>
          <w:szCs w:val="24"/>
        </w:rPr>
        <w:t>MIR080 50B0 3390-9     0177</w:t>
      </w:r>
    </w:p>
    <w:p w14:paraId="21FE2275" w14:textId="77777777" w:rsidR="00EA5059" w:rsidRPr="00EA5059" w:rsidRDefault="00EA5059" w:rsidP="00EA5059">
      <w:pPr>
        <w:spacing w:after="0" w:line="240" w:lineRule="auto"/>
        <w:rPr>
          <w:sz w:val="24"/>
          <w:szCs w:val="24"/>
        </w:rPr>
      </w:pPr>
      <w:r w:rsidRPr="00EA5059">
        <w:rPr>
          <w:sz w:val="24"/>
          <w:szCs w:val="24"/>
        </w:rPr>
        <w:lastRenderedPageBreak/>
        <w:t>MIR090 50B1 3390-9     0178</w:t>
      </w:r>
    </w:p>
    <w:p w14:paraId="2D7C9E73" w14:textId="77777777" w:rsidR="00EA5059" w:rsidRPr="00EA5059" w:rsidRDefault="00EA5059" w:rsidP="00EA5059">
      <w:pPr>
        <w:spacing w:after="0" w:line="240" w:lineRule="auto"/>
        <w:rPr>
          <w:sz w:val="24"/>
          <w:szCs w:val="24"/>
        </w:rPr>
      </w:pPr>
      <w:r w:rsidRPr="00EA5059">
        <w:rPr>
          <w:sz w:val="24"/>
          <w:szCs w:val="24"/>
        </w:rPr>
        <w:t>MIR058 50B2 3390-9     0179</w:t>
      </w:r>
    </w:p>
    <w:p w14:paraId="20D7613E" w14:textId="77777777" w:rsidR="00EA5059" w:rsidRPr="00EA5059" w:rsidRDefault="00EA5059" w:rsidP="00EA5059">
      <w:pPr>
        <w:spacing w:after="0" w:line="240" w:lineRule="auto"/>
        <w:rPr>
          <w:sz w:val="24"/>
          <w:szCs w:val="24"/>
        </w:rPr>
      </w:pPr>
      <w:r w:rsidRPr="00EA5059">
        <w:rPr>
          <w:sz w:val="24"/>
          <w:szCs w:val="24"/>
        </w:rPr>
        <w:t>MIR078 50B3 3390-9     0180</w:t>
      </w:r>
    </w:p>
    <w:p w14:paraId="01BA5B99" w14:textId="77777777" w:rsidR="00EA5059" w:rsidRPr="00EA5059" w:rsidRDefault="00EA5059" w:rsidP="00EA5059">
      <w:pPr>
        <w:spacing w:after="0" w:line="240" w:lineRule="auto"/>
        <w:rPr>
          <w:sz w:val="24"/>
          <w:szCs w:val="24"/>
        </w:rPr>
      </w:pPr>
      <w:r w:rsidRPr="00EA5059">
        <w:rPr>
          <w:sz w:val="24"/>
          <w:szCs w:val="24"/>
        </w:rPr>
        <w:t>MIR079 50B4 3390-9     0181</w:t>
      </w:r>
    </w:p>
    <w:p w14:paraId="6558A86A" w14:textId="77777777" w:rsidR="00EA5059" w:rsidRPr="00EA5059" w:rsidRDefault="00EA5059" w:rsidP="00EA5059">
      <w:pPr>
        <w:spacing w:after="0" w:line="240" w:lineRule="auto"/>
        <w:rPr>
          <w:sz w:val="24"/>
          <w:szCs w:val="24"/>
        </w:rPr>
      </w:pPr>
      <w:r w:rsidRPr="00EA5059">
        <w:rPr>
          <w:sz w:val="24"/>
          <w:szCs w:val="24"/>
        </w:rPr>
        <w:t>MIR086 50B5 3390-9     0182</w:t>
      </w:r>
    </w:p>
    <w:p w14:paraId="1541CE51" w14:textId="77777777" w:rsidR="00EA5059" w:rsidRPr="00EA5059" w:rsidRDefault="00EA5059" w:rsidP="00EA5059">
      <w:pPr>
        <w:spacing w:after="0" w:line="240" w:lineRule="auto"/>
        <w:rPr>
          <w:sz w:val="24"/>
          <w:szCs w:val="24"/>
        </w:rPr>
      </w:pPr>
      <w:r w:rsidRPr="00EA5059">
        <w:rPr>
          <w:sz w:val="24"/>
          <w:szCs w:val="24"/>
        </w:rPr>
        <w:t>MIR095 50B6 3390-9     0183</w:t>
      </w:r>
    </w:p>
    <w:p w14:paraId="1894C1CF" w14:textId="77777777" w:rsidR="00EA5059" w:rsidRPr="00EA5059" w:rsidRDefault="00EA5059" w:rsidP="00EA5059">
      <w:pPr>
        <w:spacing w:after="0" w:line="240" w:lineRule="auto"/>
        <w:rPr>
          <w:sz w:val="24"/>
          <w:szCs w:val="24"/>
        </w:rPr>
      </w:pPr>
      <w:r w:rsidRPr="00EA5059">
        <w:rPr>
          <w:sz w:val="24"/>
          <w:szCs w:val="24"/>
        </w:rPr>
        <w:t>MIR096 50B7 3390-9     0184</w:t>
      </w:r>
    </w:p>
    <w:p w14:paraId="1DDBE783" w14:textId="77777777" w:rsidR="00EA5059" w:rsidRPr="00EA5059" w:rsidRDefault="00EA5059" w:rsidP="00EA5059">
      <w:pPr>
        <w:spacing w:after="0" w:line="240" w:lineRule="auto"/>
        <w:rPr>
          <w:sz w:val="24"/>
          <w:szCs w:val="24"/>
        </w:rPr>
      </w:pPr>
      <w:r w:rsidRPr="00EA5059">
        <w:rPr>
          <w:sz w:val="24"/>
          <w:szCs w:val="24"/>
        </w:rPr>
        <w:t>MIR087 50B8 3390-9     0185</w:t>
      </w:r>
    </w:p>
    <w:p w14:paraId="184D40BE" w14:textId="77777777" w:rsidR="00EA5059" w:rsidRPr="00EA5059" w:rsidRDefault="00EA5059" w:rsidP="00EA5059">
      <w:pPr>
        <w:spacing w:after="0" w:line="240" w:lineRule="auto"/>
        <w:rPr>
          <w:sz w:val="24"/>
          <w:szCs w:val="24"/>
        </w:rPr>
      </w:pPr>
      <w:r w:rsidRPr="00EA5059">
        <w:rPr>
          <w:sz w:val="24"/>
          <w:szCs w:val="24"/>
        </w:rPr>
        <w:t>MIR091 50B9 3390-9     0186</w:t>
      </w:r>
    </w:p>
    <w:p w14:paraId="66B97CAF" w14:textId="77777777" w:rsidR="00EA5059" w:rsidRPr="00EA5059" w:rsidRDefault="00EA5059" w:rsidP="00EA5059">
      <w:pPr>
        <w:spacing w:after="0" w:line="240" w:lineRule="auto"/>
        <w:rPr>
          <w:sz w:val="24"/>
          <w:szCs w:val="24"/>
        </w:rPr>
      </w:pPr>
      <w:r w:rsidRPr="00EA5059">
        <w:rPr>
          <w:sz w:val="24"/>
          <w:szCs w:val="24"/>
        </w:rPr>
        <w:t>MIR089 50BA 3390-9     0187</w:t>
      </w:r>
    </w:p>
    <w:p w14:paraId="74F1203C" w14:textId="77777777" w:rsidR="00EA5059" w:rsidRPr="00EA5059" w:rsidRDefault="00EA5059" w:rsidP="00EA5059">
      <w:pPr>
        <w:spacing w:after="0" w:line="240" w:lineRule="auto"/>
        <w:rPr>
          <w:sz w:val="24"/>
          <w:szCs w:val="24"/>
        </w:rPr>
      </w:pPr>
      <w:r w:rsidRPr="00EA5059">
        <w:rPr>
          <w:sz w:val="24"/>
          <w:szCs w:val="24"/>
        </w:rPr>
        <w:t>MIR083 50BB 3390-9     0188</w:t>
      </w:r>
    </w:p>
    <w:p w14:paraId="616E95C1" w14:textId="77777777" w:rsidR="00EA5059" w:rsidRPr="00EA5059" w:rsidRDefault="00EA5059" w:rsidP="00EA5059">
      <w:pPr>
        <w:spacing w:after="0" w:line="240" w:lineRule="auto"/>
        <w:rPr>
          <w:sz w:val="24"/>
          <w:szCs w:val="24"/>
        </w:rPr>
      </w:pPr>
      <w:r w:rsidRPr="00EA5059">
        <w:rPr>
          <w:sz w:val="24"/>
          <w:szCs w:val="24"/>
        </w:rPr>
        <w:t>MIR097 50BC 3390-9     0189</w:t>
      </w:r>
    </w:p>
    <w:p w14:paraId="6A7405F8" w14:textId="77777777" w:rsidR="00EA5059" w:rsidRPr="00EA5059" w:rsidRDefault="00EA5059" w:rsidP="00EA5059">
      <w:pPr>
        <w:spacing w:after="0" w:line="240" w:lineRule="auto"/>
        <w:rPr>
          <w:sz w:val="24"/>
          <w:szCs w:val="24"/>
        </w:rPr>
      </w:pPr>
      <w:r w:rsidRPr="00EA5059">
        <w:rPr>
          <w:sz w:val="24"/>
          <w:szCs w:val="24"/>
        </w:rPr>
        <w:t>MIR085 50BD 3390-9     0190</w:t>
      </w:r>
    </w:p>
    <w:p w14:paraId="0015FAC7" w14:textId="77777777" w:rsidR="00EA5059" w:rsidRPr="00EA5059" w:rsidRDefault="00EA5059" w:rsidP="00EA5059">
      <w:pPr>
        <w:spacing w:after="0" w:line="240" w:lineRule="auto"/>
        <w:rPr>
          <w:sz w:val="24"/>
          <w:szCs w:val="24"/>
        </w:rPr>
      </w:pPr>
      <w:r w:rsidRPr="00EA5059">
        <w:rPr>
          <w:sz w:val="24"/>
          <w:szCs w:val="24"/>
        </w:rPr>
        <w:t>MIR098 50BE 3390-9     0191</w:t>
      </w:r>
    </w:p>
    <w:p w14:paraId="6642452F" w14:textId="77777777" w:rsidR="00EA5059" w:rsidRPr="00EA5059" w:rsidRDefault="00EA5059" w:rsidP="00EA5059">
      <w:pPr>
        <w:spacing w:after="0" w:line="240" w:lineRule="auto"/>
        <w:rPr>
          <w:sz w:val="24"/>
          <w:szCs w:val="24"/>
        </w:rPr>
      </w:pPr>
      <w:r w:rsidRPr="00EA5059">
        <w:rPr>
          <w:sz w:val="24"/>
          <w:szCs w:val="24"/>
        </w:rPr>
        <w:t>MIR0A1 50BF 3390-9     0192</w:t>
      </w:r>
    </w:p>
    <w:p w14:paraId="17651251" w14:textId="77777777" w:rsidR="00EA5059" w:rsidRPr="00EA5059" w:rsidRDefault="00EA5059" w:rsidP="00EA5059">
      <w:pPr>
        <w:spacing w:after="0" w:line="240" w:lineRule="auto"/>
        <w:rPr>
          <w:sz w:val="24"/>
          <w:szCs w:val="24"/>
        </w:rPr>
      </w:pPr>
      <w:r w:rsidRPr="00EA5059">
        <w:rPr>
          <w:sz w:val="24"/>
          <w:szCs w:val="24"/>
        </w:rPr>
        <w:t>MIR099 50C0 3390-9     0193</w:t>
      </w:r>
    </w:p>
    <w:p w14:paraId="1B7C604E" w14:textId="77777777" w:rsidR="00EA5059" w:rsidRPr="00EA5059" w:rsidRDefault="00EA5059" w:rsidP="00EA5059">
      <w:pPr>
        <w:spacing w:after="0" w:line="240" w:lineRule="auto"/>
        <w:rPr>
          <w:sz w:val="24"/>
          <w:szCs w:val="24"/>
        </w:rPr>
      </w:pPr>
      <w:r w:rsidRPr="00EA5059">
        <w:rPr>
          <w:sz w:val="24"/>
          <w:szCs w:val="24"/>
        </w:rPr>
        <w:t>MIR061 50C1 3390-9     0194</w:t>
      </w:r>
    </w:p>
    <w:p w14:paraId="0D8750A1" w14:textId="77777777" w:rsidR="00EA5059" w:rsidRPr="00EA5059" w:rsidRDefault="00EA5059" w:rsidP="00EA5059">
      <w:pPr>
        <w:spacing w:after="0" w:line="240" w:lineRule="auto"/>
        <w:rPr>
          <w:sz w:val="24"/>
          <w:szCs w:val="24"/>
        </w:rPr>
      </w:pPr>
      <w:r w:rsidRPr="00EA5059">
        <w:rPr>
          <w:sz w:val="24"/>
          <w:szCs w:val="24"/>
        </w:rPr>
        <w:t>MIR040 50C2 3390-9     0195</w:t>
      </w:r>
    </w:p>
    <w:p w14:paraId="1B2CDE1F" w14:textId="77777777" w:rsidR="00EA5059" w:rsidRPr="00EA5059" w:rsidRDefault="00EA5059" w:rsidP="00EA5059">
      <w:pPr>
        <w:spacing w:after="0" w:line="240" w:lineRule="auto"/>
        <w:rPr>
          <w:sz w:val="24"/>
          <w:szCs w:val="24"/>
        </w:rPr>
      </w:pPr>
      <w:r w:rsidRPr="00EA5059">
        <w:rPr>
          <w:sz w:val="24"/>
          <w:szCs w:val="24"/>
        </w:rPr>
        <w:t>MIR055 50C3 3390-9     0196</w:t>
      </w:r>
    </w:p>
    <w:p w14:paraId="2352167E" w14:textId="77777777" w:rsidR="00EA5059" w:rsidRPr="00EA5059" w:rsidRDefault="00EA5059" w:rsidP="00EA5059">
      <w:pPr>
        <w:spacing w:after="0" w:line="240" w:lineRule="auto"/>
        <w:rPr>
          <w:sz w:val="24"/>
          <w:szCs w:val="24"/>
        </w:rPr>
      </w:pPr>
      <w:r w:rsidRPr="00EA5059">
        <w:rPr>
          <w:sz w:val="24"/>
          <w:szCs w:val="24"/>
        </w:rPr>
        <w:t>MIR029 50C4 3390-9     0197</w:t>
      </w:r>
    </w:p>
    <w:p w14:paraId="1F35A157" w14:textId="77777777" w:rsidR="00EA5059" w:rsidRPr="00EA5059" w:rsidRDefault="00EA5059" w:rsidP="00EA5059">
      <w:pPr>
        <w:spacing w:after="0" w:line="240" w:lineRule="auto"/>
        <w:rPr>
          <w:sz w:val="24"/>
          <w:szCs w:val="24"/>
        </w:rPr>
      </w:pPr>
      <w:r w:rsidRPr="00EA5059">
        <w:rPr>
          <w:sz w:val="24"/>
          <w:szCs w:val="24"/>
        </w:rPr>
        <w:t>MIR030 50C5 3390-9     0198</w:t>
      </w:r>
    </w:p>
    <w:p w14:paraId="677B379B" w14:textId="77777777" w:rsidR="00EA5059" w:rsidRPr="00EA5059" w:rsidRDefault="00EA5059" w:rsidP="00EA5059">
      <w:pPr>
        <w:spacing w:after="0" w:line="240" w:lineRule="auto"/>
        <w:rPr>
          <w:sz w:val="24"/>
          <w:szCs w:val="24"/>
        </w:rPr>
      </w:pPr>
      <w:r w:rsidRPr="00EA5059">
        <w:rPr>
          <w:sz w:val="24"/>
          <w:szCs w:val="24"/>
        </w:rPr>
        <w:t>MIR032 50C6 3390-9     0199</w:t>
      </w:r>
    </w:p>
    <w:p w14:paraId="7D112D91" w14:textId="77777777" w:rsidR="00EA5059" w:rsidRPr="00EA5059" w:rsidRDefault="00EA5059" w:rsidP="00EA5059">
      <w:pPr>
        <w:spacing w:after="0" w:line="240" w:lineRule="auto"/>
        <w:rPr>
          <w:sz w:val="24"/>
          <w:szCs w:val="24"/>
        </w:rPr>
      </w:pPr>
      <w:r w:rsidRPr="00EA5059">
        <w:rPr>
          <w:sz w:val="24"/>
          <w:szCs w:val="24"/>
        </w:rPr>
        <w:t>MIR036 50C7 3390-9     0200</w:t>
      </w:r>
    </w:p>
    <w:p w14:paraId="170E01F9" w14:textId="77777777" w:rsidR="00EA5059" w:rsidRPr="00EA5059" w:rsidRDefault="00EA5059" w:rsidP="00EA5059">
      <w:pPr>
        <w:spacing w:after="0" w:line="240" w:lineRule="auto"/>
        <w:rPr>
          <w:sz w:val="24"/>
          <w:szCs w:val="24"/>
        </w:rPr>
      </w:pPr>
      <w:r w:rsidRPr="00EA5059">
        <w:rPr>
          <w:sz w:val="24"/>
          <w:szCs w:val="24"/>
        </w:rPr>
        <w:t>MIR041 50C8 3390-9     0201</w:t>
      </w:r>
    </w:p>
    <w:p w14:paraId="0F6E6F53" w14:textId="77777777" w:rsidR="00EA5059" w:rsidRPr="00EA5059" w:rsidRDefault="00EA5059" w:rsidP="00EA5059">
      <w:pPr>
        <w:spacing w:after="0" w:line="240" w:lineRule="auto"/>
        <w:rPr>
          <w:sz w:val="24"/>
          <w:szCs w:val="24"/>
        </w:rPr>
      </w:pPr>
      <w:r w:rsidRPr="00EA5059">
        <w:rPr>
          <w:sz w:val="24"/>
          <w:szCs w:val="24"/>
        </w:rPr>
        <w:t>MIR042 50C9 3390-9     0202</w:t>
      </w:r>
    </w:p>
    <w:p w14:paraId="1AB169AB" w14:textId="77777777" w:rsidR="00EA5059" w:rsidRPr="00EA5059" w:rsidRDefault="00EA5059" w:rsidP="00EA5059">
      <w:pPr>
        <w:spacing w:after="0" w:line="240" w:lineRule="auto"/>
        <w:rPr>
          <w:sz w:val="24"/>
          <w:szCs w:val="24"/>
        </w:rPr>
      </w:pPr>
      <w:r w:rsidRPr="00EA5059">
        <w:rPr>
          <w:sz w:val="24"/>
          <w:szCs w:val="24"/>
        </w:rPr>
        <w:t>MIR013 50CA 3390-9     0203</w:t>
      </w:r>
    </w:p>
    <w:p w14:paraId="232F8689" w14:textId="77777777" w:rsidR="00EA5059" w:rsidRPr="00EA5059" w:rsidRDefault="00EA5059" w:rsidP="00EA5059">
      <w:pPr>
        <w:spacing w:after="0" w:line="240" w:lineRule="auto"/>
        <w:rPr>
          <w:sz w:val="24"/>
          <w:szCs w:val="24"/>
        </w:rPr>
      </w:pPr>
      <w:r w:rsidRPr="00EA5059">
        <w:rPr>
          <w:sz w:val="24"/>
          <w:szCs w:val="24"/>
        </w:rPr>
        <w:t>MIR017 50CB 3390-9     0204</w:t>
      </w:r>
    </w:p>
    <w:p w14:paraId="7148FF32" w14:textId="77777777" w:rsidR="00EA5059" w:rsidRPr="00EA5059" w:rsidRDefault="00EA5059" w:rsidP="00EA5059">
      <w:pPr>
        <w:spacing w:after="0" w:line="240" w:lineRule="auto"/>
        <w:rPr>
          <w:sz w:val="24"/>
          <w:szCs w:val="24"/>
        </w:rPr>
      </w:pPr>
      <w:r w:rsidRPr="00EA5059">
        <w:rPr>
          <w:sz w:val="24"/>
          <w:szCs w:val="24"/>
        </w:rPr>
        <w:t>MIR019 50CC 3390-9     0205</w:t>
      </w:r>
    </w:p>
    <w:p w14:paraId="187321AB" w14:textId="77777777" w:rsidR="00EA5059" w:rsidRPr="00EA5059" w:rsidRDefault="00EA5059" w:rsidP="00EA5059">
      <w:pPr>
        <w:spacing w:after="0" w:line="240" w:lineRule="auto"/>
        <w:rPr>
          <w:sz w:val="24"/>
          <w:szCs w:val="24"/>
        </w:rPr>
      </w:pPr>
      <w:r w:rsidRPr="00EA5059">
        <w:rPr>
          <w:sz w:val="24"/>
          <w:szCs w:val="24"/>
        </w:rPr>
        <w:t>MIR026 50CD 3390-9     0206</w:t>
      </w:r>
    </w:p>
    <w:p w14:paraId="13DF6462" w14:textId="77777777" w:rsidR="00EA5059" w:rsidRPr="00EA5059" w:rsidRDefault="00EA5059" w:rsidP="00EA5059">
      <w:pPr>
        <w:spacing w:after="0" w:line="240" w:lineRule="auto"/>
        <w:rPr>
          <w:sz w:val="24"/>
          <w:szCs w:val="24"/>
        </w:rPr>
      </w:pPr>
      <w:r w:rsidRPr="00EA5059">
        <w:rPr>
          <w:sz w:val="24"/>
          <w:szCs w:val="24"/>
        </w:rPr>
        <w:t>MIR028 50CE 3390-9     0207</w:t>
      </w:r>
    </w:p>
    <w:p w14:paraId="7C1AAD1C" w14:textId="77777777" w:rsidR="00EA5059" w:rsidRPr="00EA5059" w:rsidRDefault="00EA5059" w:rsidP="00EA5059">
      <w:pPr>
        <w:spacing w:after="0" w:line="240" w:lineRule="auto"/>
        <w:rPr>
          <w:sz w:val="24"/>
          <w:szCs w:val="24"/>
        </w:rPr>
      </w:pPr>
      <w:r w:rsidRPr="00EA5059">
        <w:rPr>
          <w:sz w:val="24"/>
          <w:szCs w:val="24"/>
        </w:rPr>
        <w:t>MIR0A2 50CF 3390-9     0208</w:t>
      </w:r>
    </w:p>
    <w:p w14:paraId="266FFD24" w14:textId="77777777" w:rsidR="00EA5059" w:rsidRPr="00EA5059" w:rsidRDefault="00EA5059" w:rsidP="00EA5059">
      <w:pPr>
        <w:spacing w:after="0" w:line="240" w:lineRule="auto"/>
        <w:rPr>
          <w:sz w:val="24"/>
          <w:szCs w:val="24"/>
        </w:rPr>
      </w:pPr>
      <w:r w:rsidRPr="00EA5059">
        <w:rPr>
          <w:sz w:val="24"/>
          <w:szCs w:val="24"/>
        </w:rPr>
        <w:t>MIR023 50D0 3390-9     0209</w:t>
      </w:r>
    </w:p>
    <w:p w14:paraId="314F0C32" w14:textId="77777777" w:rsidR="00EA5059" w:rsidRPr="00EA5059" w:rsidRDefault="00EA5059" w:rsidP="00EA5059">
      <w:pPr>
        <w:spacing w:after="0" w:line="240" w:lineRule="auto"/>
        <w:rPr>
          <w:sz w:val="24"/>
          <w:szCs w:val="24"/>
        </w:rPr>
      </w:pPr>
      <w:r w:rsidRPr="00EA5059">
        <w:rPr>
          <w:sz w:val="24"/>
          <w:szCs w:val="24"/>
        </w:rPr>
        <w:t>MIR025 50D1 3390-9     0210</w:t>
      </w:r>
    </w:p>
    <w:p w14:paraId="4093A3E5" w14:textId="77777777" w:rsidR="00EA5059" w:rsidRPr="00EA5059" w:rsidRDefault="00EA5059" w:rsidP="00EA5059">
      <w:pPr>
        <w:spacing w:after="0" w:line="240" w:lineRule="auto"/>
        <w:rPr>
          <w:sz w:val="24"/>
          <w:szCs w:val="24"/>
        </w:rPr>
      </w:pPr>
      <w:r w:rsidRPr="00EA5059">
        <w:rPr>
          <w:sz w:val="24"/>
          <w:szCs w:val="24"/>
        </w:rPr>
        <w:t>MIR003 50D2 3390-9     0211</w:t>
      </w:r>
    </w:p>
    <w:p w14:paraId="7B0357D6" w14:textId="77777777" w:rsidR="00EA5059" w:rsidRPr="00EA5059" w:rsidRDefault="00EA5059" w:rsidP="00EA5059">
      <w:pPr>
        <w:spacing w:after="0" w:line="240" w:lineRule="auto"/>
        <w:rPr>
          <w:sz w:val="24"/>
          <w:szCs w:val="24"/>
        </w:rPr>
      </w:pPr>
      <w:r w:rsidRPr="00EA5059">
        <w:rPr>
          <w:sz w:val="24"/>
          <w:szCs w:val="24"/>
        </w:rPr>
        <w:t>MIR033 50D3 3390-9     0212</w:t>
      </w:r>
    </w:p>
    <w:p w14:paraId="4A4DB02B" w14:textId="77777777" w:rsidR="00EA5059" w:rsidRPr="00EA5059" w:rsidRDefault="00EA5059" w:rsidP="00EA5059">
      <w:pPr>
        <w:spacing w:after="0" w:line="240" w:lineRule="auto"/>
        <w:rPr>
          <w:sz w:val="24"/>
          <w:szCs w:val="24"/>
        </w:rPr>
      </w:pPr>
      <w:r w:rsidRPr="00EA5059">
        <w:rPr>
          <w:sz w:val="24"/>
          <w:szCs w:val="24"/>
        </w:rPr>
        <w:t>MIR014 50D4 3390-9     0213</w:t>
      </w:r>
    </w:p>
    <w:p w14:paraId="216C2C2D" w14:textId="77777777" w:rsidR="00EA5059" w:rsidRPr="00EA5059" w:rsidRDefault="00EA5059" w:rsidP="00EA5059">
      <w:pPr>
        <w:spacing w:after="0" w:line="240" w:lineRule="auto"/>
        <w:rPr>
          <w:sz w:val="24"/>
          <w:szCs w:val="24"/>
        </w:rPr>
      </w:pPr>
      <w:r w:rsidRPr="00EA5059">
        <w:rPr>
          <w:sz w:val="24"/>
          <w:szCs w:val="24"/>
        </w:rPr>
        <w:t>MIR015 50D5 3390-9     0214</w:t>
      </w:r>
    </w:p>
    <w:p w14:paraId="4DE789EC" w14:textId="77777777" w:rsidR="00EA5059" w:rsidRPr="00EA5059" w:rsidRDefault="00EA5059" w:rsidP="00EA5059">
      <w:pPr>
        <w:spacing w:after="0" w:line="240" w:lineRule="auto"/>
        <w:rPr>
          <w:sz w:val="24"/>
          <w:szCs w:val="24"/>
        </w:rPr>
      </w:pPr>
      <w:r w:rsidRPr="00EA5059">
        <w:rPr>
          <w:sz w:val="24"/>
          <w:szCs w:val="24"/>
        </w:rPr>
        <w:t>MIR035 50D6 3390-9     0215</w:t>
      </w:r>
    </w:p>
    <w:p w14:paraId="46A2F8D4" w14:textId="77777777" w:rsidR="00EA5059" w:rsidRPr="00EA5059" w:rsidRDefault="00EA5059" w:rsidP="00EA5059">
      <w:pPr>
        <w:spacing w:after="0" w:line="240" w:lineRule="auto"/>
        <w:rPr>
          <w:sz w:val="24"/>
          <w:szCs w:val="24"/>
        </w:rPr>
      </w:pPr>
      <w:r w:rsidRPr="00EA5059">
        <w:rPr>
          <w:sz w:val="24"/>
          <w:szCs w:val="24"/>
        </w:rPr>
        <w:t>MIR037 50D7 3390-9     0216</w:t>
      </w:r>
    </w:p>
    <w:p w14:paraId="7530AB8A" w14:textId="77777777" w:rsidR="00EA5059" w:rsidRPr="00EA5059" w:rsidRDefault="00EA5059" w:rsidP="00EA5059">
      <w:pPr>
        <w:spacing w:after="0" w:line="240" w:lineRule="auto"/>
        <w:rPr>
          <w:sz w:val="24"/>
          <w:szCs w:val="24"/>
        </w:rPr>
      </w:pPr>
      <w:r w:rsidRPr="00EA5059">
        <w:rPr>
          <w:sz w:val="24"/>
          <w:szCs w:val="24"/>
        </w:rPr>
        <w:t>MIR034 50D8 3390-9     0217</w:t>
      </w:r>
    </w:p>
    <w:p w14:paraId="6731B4C2" w14:textId="77777777" w:rsidR="00EA5059" w:rsidRPr="00EA5059" w:rsidRDefault="00EA5059" w:rsidP="00EA5059">
      <w:pPr>
        <w:spacing w:after="0" w:line="240" w:lineRule="auto"/>
        <w:rPr>
          <w:sz w:val="24"/>
          <w:szCs w:val="24"/>
        </w:rPr>
      </w:pPr>
      <w:r w:rsidRPr="00EA5059">
        <w:rPr>
          <w:sz w:val="24"/>
          <w:szCs w:val="24"/>
        </w:rPr>
        <w:t>MIR060 50D9 3390-9     0218</w:t>
      </w:r>
    </w:p>
    <w:p w14:paraId="78F05868" w14:textId="77777777" w:rsidR="00EA5059" w:rsidRPr="00EA5059" w:rsidRDefault="00EA5059" w:rsidP="00EA5059">
      <w:pPr>
        <w:spacing w:after="0" w:line="240" w:lineRule="auto"/>
        <w:rPr>
          <w:sz w:val="24"/>
          <w:szCs w:val="24"/>
        </w:rPr>
      </w:pPr>
      <w:r w:rsidRPr="00EA5059">
        <w:rPr>
          <w:sz w:val="24"/>
          <w:szCs w:val="24"/>
        </w:rPr>
        <w:t>MIR038 50DA 3390-9     0219</w:t>
      </w:r>
    </w:p>
    <w:p w14:paraId="377C7722" w14:textId="77777777" w:rsidR="00EA5059" w:rsidRPr="00EA5059" w:rsidRDefault="00EA5059" w:rsidP="00EA5059">
      <w:pPr>
        <w:spacing w:after="0" w:line="240" w:lineRule="auto"/>
        <w:rPr>
          <w:sz w:val="24"/>
          <w:szCs w:val="24"/>
        </w:rPr>
      </w:pPr>
      <w:r w:rsidRPr="00EA5059">
        <w:rPr>
          <w:sz w:val="24"/>
          <w:szCs w:val="24"/>
        </w:rPr>
        <w:lastRenderedPageBreak/>
        <w:t>MIR039 50DB 3390-9     0220</w:t>
      </w:r>
    </w:p>
    <w:p w14:paraId="3CF315D0" w14:textId="77777777" w:rsidR="00EA5059" w:rsidRPr="00EA5059" w:rsidRDefault="00EA5059" w:rsidP="00EA5059">
      <w:pPr>
        <w:spacing w:after="0" w:line="240" w:lineRule="auto"/>
        <w:rPr>
          <w:sz w:val="24"/>
          <w:szCs w:val="24"/>
        </w:rPr>
      </w:pPr>
      <w:r w:rsidRPr="00EA5059">
        <w:rPr>
          <w:sz w:val="24"/>
          <w:szCs w:val="24"/>
        </w:rPr>
        <w:t>MIR0A3 50DC 3390-9     0221</w:t>
      </w:r>
    </w:p>
    <w:p w14:paraId="5498AAD2" w14:textId="77777777" w:rsidR="00EA5059" w:rsidRPr="00EA5059" w:rsidRDefault="00EA5059" w:rsidP="00EA5059">
      <w:pPr>
        <w:spacing w:after="0" w:line="240" w:lineRule="auto"/>
        <w:rPr>
          <w:sz w:val="24"/>
          <w:szCs w:val="24"/>
        </w:rPr>
      </w:pPr>
      <w:r w:rsidRPr="00EA5059">
        <w:rPr>
          <w:sz w:val="24"/>
          <w:szCs w:val="24"/>
        </w:rPr>
        <w:t>MIR062 50DD 3390-9     0222</w:t>
      </w:r>
    </w:p>
    <w:p w14:paraId="7FDE2775" w14:textId="77777777" w:rsidR="00EA5059" w:rsidRPr="00EA5059" w:rsidRDefault="00EA5059" w:rsidP="00EA5059">
      <w:pPr>
        <w:spacing w:after="0" w:line="240" w:lineRule="auto"/>
        <w:rPr>
          <w:sz w:val="24"/>
          <w:szCs w:val="24"/>
        </w:rPr>
      </w:pPr>
      <w:r w:rsidRPr="00EA5059">
        <w:rPr>
          <w:sz w:val="24"/>
          <w:szCs w:val="24"/>
        </w:rPr>
        <w:t>MIR054 50DE 3390-9     0223</w:t>
      </w:r>
    </w:p>
    <w:p w14:paraId="089CA64C" w14:textId="77777777" w:rsidR="00EA5059" w:rsidRPr="00EA5059" w:rsidRDefault="00EA5059" w:rsidP="00EA5059">
      <w:pPr>
        <w:spacing w:after="0" w:line="240" w:lineRule="auto"/>
        <w:rPr>
          <w:sz w:val="24"/>
          <w:szCs w:val="24"/>
        </w:rPr>
      </w:pPr>
      <w:r w:rsidRPr="00EA5059">
        <w:rPr>
          <w:sz w:val="24"/>
          <w:szCs w:val="24"/>
        </w:rPr>
        <w:t>MIR043 50DF 3390-9     0224</w:t>
      </w:r>
    </w:p>
    <w:p w14:paraId="7CA46F92" w14:textId="77777777" w:rsidR="00EA5059" w:rsidRPr="00EA5059" w:rsidRDefault="00EA5059" w:rsidP="00EA5059">
      <w:pPr>
        <w:spacing w:after="0" w:line="240" w:lineRule="auto"/>
        <w:rPr>
          <w:sz w:val="24"/>
          <w:szCs w:val="24"/>
        </w:rPr>
      </w:pPr>
      <w:r w:rsidRPr="00EA5059">
        <w:rPr>
          <w:sz w:val="24"/>
          <w:szCs w:val="24"/>
        </w:rPr>
        <w:t>MIR044 50E0 3390-9     0225</w:t>
      </w:r>
    </w:p>
    <w:p w14:paraId="4B593C8F" w14:textId="77777777" w:rsidR="00EA5059" w:rsidRPr="00EA5059" w:rsidRDefault="00EA5059" w:rsidP="00EA5059">
      <w:pPr>
        <w:spacing w:after="0" w:line="240" w:lineRule="auto"/>
        <w:rPr>
          <w:sz w:val="24"/>
          <w:szCs w:val="24"/>
        </w:rPr>
      </w:pPr>
      <w:r w:rsidRPr="00EA5059">
        <w:rPr>
          <w:sz w:val="24"/>
          <w:szCs w:val="24"/>
        </w:rPr>
        <w:t>HR03L3 50E1 3390-9     0226</w:t>
      </w:r>
    </w:p>
    <w:p w14:paraId="397511FE" w14:textId="77777777" w:rsidR="00EA5059" w:rsidRPr="00EA5059" w:rsidRDefault="00EA5059" w:rsidP="00EA5059">
      <w:pPr>
        <w:spacing w:after="0" w:line="240" w:lineRule="auto"/>
        <w:rPr>
          <w:sz w:val="24"/>
          <w:szCs w:val="24"/>
        </w:rPr>
      </w:pPr>
      <w:r w:rsidRPr="00EA5059">
        <w:rPr>
          <w:sz w:val="24"/>
          <w:szCs w:val="24"/>
        </w:rPr>
        <w:t>HR0301 50E2 3390-9     0227</w:t>
      </w:r>
    </w:p>
    <w:p w14:paraId="5B400128" w14:textId="77777777" w:rsidR="00EA5059" w:rsidRPr="00EA5059" w:rsidRDefault="00EA5059" w:rsidP="00EA5059">
      <w:pPr>
        <w:spacing w:after="0" w:line="240" w:lineRule="auto"/>
        <w:rPr>
          <w:sz w:val="24"/>
          <w:szCs w:val="24"/>
        </w:rPr>
      </w:pPr>
      <w:r w:rsidRPr="00EA5059">
        <w:rPr>
          <w:sz w:val="24"/>
          <w:szCs w:val="24"/>
        </w:rPr>
        <w:t>HR03A2 50E3 3390-9     0228</w:t>
      </w:r>
    </w:p>
    <w:p w14:paraId="41794B1A" w14:textId="77777777" w:rsidR="00EA5059" w:rsidRPr="00EA5059" w:rsidRDefault="00EA5059" w:rsidP="00EA5059">
      <w:pPr>
        <w:spacing w:after="0" w:line="240" w:lineRule="auto"/>
        <w:rPr>
          <w:sz w:val="24"/>
          <w:szCs w:val="24"/>
        </w:rPr>
      </w:pPr>
      <w:r w:rsidRPr="00EA5059">
        <w:rPr>
          <w:sz w:val="24"/>
          <w:szCs w:val="24"/>
        </w:rPr>
        <w:t>HR03A3 50E4 3390-9     0229</w:t>
      </w:r>
    </w:p>
    <w:p w14:paraId="6542E9AD" w14:textId="77777777" w:rsidR="00EA5059" w:rsidRPr="00EA5059" w:rsidRDefault="00EA5059" w:rsidP="00EA5059">
      <w:pPr>
        <w:spacing w:after="0" w:line="240" w:lineRule="auto"/>
        <w:rPr>
          <w:sz w:val="24"/>
          <w:szCs w:val="24"/>
        </w:rPr>
      </w:pPr>
      <w:r w:rsidRPr="00EA5059">
        <w:rPr>
          <w:sz w:val="24"/>
          <w:szCs w:val="24"/>
        </w:rPr>
        <w:t>HR0302 50E5 3390-9     0230</w:t>
      </w:r>
    </w:p>
    <w:p w14:paraId="530B8BC1" w14:textId="77777777" w:rsidR="00EA5059" w:rsidRPr="00EA5059" w:rsidRDefault="00EA5059" w:rsidP="00EA5059">
      <w:pPr>
        <w:spacing w:after="0" w:line="240" w:lineRule="auto"/>
        <w:rPr>
          <w:sz w:val="24"/>
          <w:szCs w:val="24"/>
        </w:rPr>
      </w:pPr>
      <w:r w:rsidRPr="00EA5059">
        <w:rPr>
          <w:sz w:val="24"/>
          <w:szCs w:val="24"/>
        </w:rPr>
        <w:t>HR03A4 50E6 3390-9     0231</w:t>
      </w:r>
    </w:p>
    <w:p w14:paraId="7CFD5941" w14:textId="77777777" w:rsidR="00EA5059" w:rsidRPr="00EA5059" w:rsidRDefault="00EA5059" w:rsidP="00EA5059">
      <w:pPr>
        <w:spacing w:after="0" w:line="240" w:lineRule="auto"/>
        <w:rPr>
          <w:sz w:val="24"/>
          <w:szCs w:val="24"/>
        </w:rPr>
      </w:pPr>
      <w:r w:rsidRPr="00EA5059">
        <w:rPr>
          <w:sz w:val="24"/>
          <w:szCs w:val="24"/>
        </w:rPr>
        <w:t>HR03A5 50E7 3390-9     0232</w:t>
      </w:r>
    </w:p>
    <w:p w14:paraId="1E561344" w14:textId="77777777" w:rsidR="00EA5059" w:rsidRPr="00EA5059" w:rsidRDefault="00EA5059" w:rsidP="00EA5059">
      <w:pPr>
        <w:spacing w:after="0" w:line="240" w:lineRule="auto"/>
        <w:rPr>
          <w:sz w:val="24"/>
          <w:szCs w:val="24"/>
        </w:rPr>
      </w:pPr>
      <w:r w:rsidRPr="00EA5059">
        <w:rPr>
          <w:sz w:val="24"/>
          <w:szCs w:val="24"/>
        </w:rPr>
        <w:t>HR0314 50E8 3390-9     0233</w:t>
      </w:r>
    </w:p>
    <w:p w14:paraId="672DECE5" w14:textId="77777777" w:rsidR="00EA5059" w:rsidRPr="00EA5059" w:rsidRDefault="00EA5059" w:rsidP="00EA5059">
      <w:pPr>
        <w:spacing w:after="0" w:line="240" w:lineRule="auto"/>
        <w:rPr>
          <w:sz w:val="24"/>
          <w:szCs w:val="24"/>
        </w:rPr>
      </w:pPr>
      <w:r w:rsidRPr="00EA5059">
        <w:rPr>
          <w:sz w:val="24"/>
          <w:szCs w:val="24"/>
        </w:rPr>
        <w:t>HR0315 50E9 3390-9     0234</w:t>
      </w:r>
    </w:p>
    <w:p w14:paraId="67E5FB2F" w14:textId="77777777" w:rsidR="00EA5059" w:rsidRPr="00EA5059" w:rsidRDefault="00EA5059" w:rsidP="00EA5059">
      <w:pPr>
        <w:spacing w:after="0" w:line="240" w:lineRule="auto"/>
        <w:rPr>
          <w:sz w:val="24"/>
          <w:szCs w:val="24"/>
        </w:rPr>
      </w:pPr>
      <w:r w:rsidRPr="00EA5059">
        <w:rPr>
          <w:sz w:val="24"/>
          <w:szCs w:val="24"/>
        </w:rPr>
        <w:t>HR0318 50EA 3390-9     0235</w:t>
      </w:r>
    </w:p>
    <w:p w14:paraId="7CE22CC9" w14:textId="77777777" w:rsidR="00EA5059" w:rsidRPr="00EA5059" w:rsidRDefault="00EA5059" w:rsidP="00EA5059">
      <w:pPr>
        <w:spacing w:after="0" w:line="240" w:lineRule="auto"/>
        <w:rPr>
          <w:sz w:val="24"/>
          <w:szCs w:val="24"/>
        </w:rPr>
      </w:pPr>
      <w:r w:rsidRPr="00EA5059">
        <w:rPr>
          <w:sz w:val="24"/>
          <w:szCs w:val="24"/>
        </w:rPr>
        <w:t>HR0319 50EB 3390-9     0236</w:t>
      </w:r>
    </w:p>
    <w:p w14:paraId="0BDD1EBF" w14:textId="77777777" w:rsidR="00EA5059" w:rsidRPr="00EA5059" w:rsidRDefault="00EA5059" w:rsidP="00EA5059">
      <w:pPr>
        <w:spacing w:after="0" w:line="240" w:lineRule="auto"/>
        <w:rPr>
          <w:sz w:val="24"/>
          <w:szCs w:val="24"/>
        </w:rPr>
      </w:pPr>
      <w:r w:rsidRPr="00EA5059">
        <w:rPr>
          <w:sz w:val="24"/>
          <w:szCs w:val="24"/>
        </w:rPr>
        <w:t>HR0320 50EC 3390-9     0237</w:t>
      </w:r>
    </w:p>
    <w:p w14:paraId="3CF14573" w14:textId="77777777" w:rsidR="00EA5059" w:rsidRPr="00EA5059" w:rsidRDefault="00EA5059" w:rsidP="00EA5059">
      <w:pPr>
        <w:spacing w:after="0" w:line="240" w:lineRule="auto"/>
        <w:rPr>
          <w:sz w:val="24"/>
          <w:szCs w:val="24"/>
        </w:rPr>
      </w:pPr>
      <w:r w:rsidRPr="00EA5059">
        <w:rPr>
          <w:sz w:val="24"/>
          <w:szCs w:val="24"/>
        </w:rPr>
        <w:t>HR0316 50ED 3390-9     0238</w:t>
      </w:r>
    </w:p>
    <w:p w14:paraId="0F02323C" w14:textId="77777777" w:rsidR="00EA5059" w:rsidRPr="00EA5059" w:rsidRDefault="00EA5059" w:rsidP="00EA5059">
      <w:pPr>
        <w:spacing w:after="0" w:line="240" w:lineRule="auto"/>
        <w:rPr>
          <w:sz w:val="24"/>
          <w:szCs w:val="24"/>
        </w:rPr>
      </w:pPr>
      <w:r w:rsidRPr="00EA5059">
        <w:rPr>
          <w:sz w:val="24"/>
          <w:szCs w:val="24"/>
        </w:rPr>
        <w:t>HR0317 50EE 3390-9     0239</w:t>
      </w:r>
    </w:p>
    <w:p w14:paraId="624DD906" w14:textId="77777777" w:rsidR="00EA5059" w:rsidRPr="00EA5059" w:rsidRDefault="00EA5059" w:rsidP="00EA5059">
      <w:pPr>
        <w:spacing w:after="0" w:line="240" w:lineRule="auto"/>
        <w:rPr>
          <w:sz w:val="24"/>
          <w:szCs w:val="24"/>
        </w:rPr>
      </w:pPr>
      <w:r w:rsidRPr="00EA5059">
        <w:rPr>
          <w:sz w:val="24"/>
          <w:szCs w:val="24"/>
        </w:rPr>
        <w:t>HR03L4 50EF 3390-9     0240</w:t>
      </w:r>
    </w:p>
    <w:p w14:paraId="5F8BA1FB" w14:textId="77777777" w:rsidR="00EA5059" w:rsidRPr="00EA5059" w:rsidRDefault="00EA5059" w:rsidP="00EA5059">
      <w:pPr>
        <w:spacing w:after="0" w:line="240" w:lineRule="auto"/>
        <w:rPr>
          <w:sz w:val="24"/>
          <w:szCs w:val="24"/>
        </w:rPr>
      </w:pPr>
      <w:r w:rsidRPr="00EA5059">
        <w:rPr>
          <w:sz w:val="24"/>
          <w:szCs w:val="24"/>
        </w:rPr>
        <w:t>HR0309 50F0 3390-9     0241</w:t>
      </w:r>
    </w:p>
    <w:p w14:paraId="0AD1FC1E" w14:textId="77777777" w:rsidR="00EA5059" w:rsidRPr="00EA5059" w:rsidRDefault="00EA5059" w:rsidP="00EA5059">
      <w:pPr>
        <w:spacing w:after="0" w:line="240" w:lineRule="auto"/>
        <w:rPr>
          <w:sz w:val="24"/>
          <w:szCs w:val="24"/>
        </w:rPr>
      </w:pPr>
      <w:r w:rsidRPr="00EA5059">
        <w:rPr>
          <w:sz w:val="24"/>
          <w:szCs w:val="24"/>
        </w:rPr>
        <w:t>HR0310 50F1 3390-9     0242</w:t>
      </w:r>
    </w:p>
    <w:p w14:paraId="34C1CDE3" w14:textId="77777777" w:rsidR="00EA5059" w:rsidRPr="00EA5059" w:rsidRDefault="00EA5059" w:rsidP="00EA5059">
      <w:pPr>
        <w:spacing w:after="0" w:line="240" w:lineRule="auto"/>
        <w:rPr>
          <w:sz w:val="24"/>
          <w:szCs w:val="24"/>
        </w:rPr>
      </w:pPr>
      <w:r w:rsidRPr="00EA5059">
        <w:rPr>
          <w:sz w:val="24"/>
          <w:szCs w:val="24"/>
        </w:rPr>
        <w:t>HR0312 50F2 3390-9     0243</w:t>
      </w:r>
    </w:p>
    <w:p w14:paraId="0A043FC8" w14:textId="77777777" w:rsidR="00EA5059" w:rsidRPr="00EA5059" w:rsidRDefault="00EA5059" w:rsidP="00EA5059">
      <w:pPr>
        <w:spacing w:after="0" w:line="240" w:lineRule="auto"/>
        <w:rPr>
          <w:sz w:val="24"/>
          <w:szCs w:val="24"/>
        </w:rPr>
      </w:pPr>
      <w:r w:rsidRPr="00EA5059">
        <w:rPr>
          <w:sz w:val="24"/>
          <w:szCs w:val="24"/>
        </w:rPr>
        <w:t>HR0313 50F3 3390-9     0244</w:t>
      </w:r>
    </w:p>
    <w:p w14:paraId="600F859D" w14:textId="77777777" w:rsidR="00EA5059" w:rsidRPr="00EA5059" w:rsidRDefault="00EA5059" w:rsidP="00EA5059">
      <w:pPr>
        <w:spacing w:after="0" w:line="240" w:lineRule="auto"/>
        <w:rPr>
          <w:sz w:val="24"/>
          <w:szCs w:val="24"/>
        </w:rPr>
      </w:pPr>
      <w:r w:rsidRPr="00EA5059">
        <w:rPr>
          <w:sz w:val="24"/>
          <w:szCs w:val="24"/>
        </w:rPr>
        <w:t>HR0311 50F4 3390-9     0245</w:t>
      </w:r>
    </w:p>
    <w:p w14:paraId="4E85CD72" w14:textId="77777777" w:rsidR="00EA5059" w:rsidRPr="00EA5059" w:rsidRDefault="00EA5059" w:rsidP="00EA5059">
      <w:pPr>
        <w:spacing w:after="0" w:line="240" w:lineRule="auto"/>
        <w:rPr>
          <w:sz w:val="24"/>
          <w:szCs w:val="24"/>
        </w:rPr>
      </w:pPr>
      <w:r w:rsidRPr="00EA5059">
        <w:rPr>
          <w:sz w:val="24"/>
          <w:szCs w:val="24"/>
        </w:rPr>
        <w:t>HR03C0 50F5 3390-9     0246</w:t>
      </w:r>
    </w:p>
    <w:p w14:paraId="7E278074" w14:textId="77777777" w:rsidR="00EA5059" w:rsidRPr="00EA5059" w:rsidRDefault="00EA5059" w:rsidP="00EA5059">
      <w:pPr>
        <w:spacing w:after="0" w:line="240" w:lineRule="auto"/>
        <w:rPr>
          <w:sz w:val="24"/>
          <w:szCs w:val="24"/>
        </w:rPr>
      </w:pPr>
      <w:r w:rsidRPr="00EA5059">
        <w:rPr>
          <w:sz w:val="24"/>
          <w:szCs w:val="24"/>
        </w:rPr>
        <w:t>HR03A0 50F6 3390-9     0247</w:t>
      </w:r>
    </w:p>
    <w:p w14:paraId="4C77CD83" w14:textId="77777777" w:rsidR="00EA5059" w:rsidRPr="00EA5059" w:rsidRDefault="00EA5059" w:rsidP="00EA5059">
      <w:pPr>
        <w:spacing w:after="0" w:line="240" w:lineRule="auto"/>
        <w:rPr>
          <w:sz w:val="24"/>
          <w:szCs w:val="24"/>
        </w:rPr>
      </w:pPr>
      <w:r w:rsidRPr="00EA5059">
        <w:rPr>
          <w:sz w:val="24"/>
          <w:szCs w:val="24"/>
        </w:rPr>
        <w:t>HR03A6 50F7 3390-9     0248</w:t>
      </w:r>
    </w:p>
    <w:p w14:paraId="2B13FFAB" w14:textId="77777777" w:rsidR="00EA5059" w:rsidRPr="00EA5059" w:rsidRDefault="00EA5059" w:rsidP="00EA5059">
      <w:pPr>
        <w:spacing w:after="0" w:line="240" w:lineRule="auto"/>
        <w:rPr>
          <w:sz w:val="24"/>
          <w:szCs w:val="24"/>
        </w:rPr>
      </w:pPr>
      <w:r w:rsidRPr="00EA5059">
        <w:rPr>
          <w:sz w:val="24"/>
          <w:szCs w:val="24"/>
        </w:rPr>
        <w:t>HR03A7 50F8 3390-9     0249</w:t>
      </w:r>
    </w:p>
    <w:p w14:paraId="39441E3C" w14:textId="77777777" w:rsidR="00EA5059" w:rsidRPr="00EA5059" w:rsidRDefault="00EA5059" w:rsidP="00EA5059">
      <w:pPr>
        <w:spacing w:after="0" w:line="240" w:lineRule="auto"/>
        <w:rPr>
          <w:sz w:val="24"/>
          <w:szCs w:val="24"/>
        </w:rPr>
      </w:pPr>
      <w:r w:rsidRPr="00EA5059">
        <w:rPr>
          <w:sz w:val="24"/>
          <w:szCs w:val="24"/>
        </w:rPr>
        <w:t>HR03A8 50F9 3390-9     0250</w:t>
      </w:r>
    </w:p>
    <w:p w14:paraId="0548B8D8" w14:textId="77777777" w:rsidR="00EA5059" w:rsidRPr="00EA5059" w:rsidRDefault="00EA5059" w:rsidP="00EA5059">
      <w:pPr>
        <w:spacing w:after="0" w:line="240" w:lineRule="auto"/>
        <w:rPr>
          <w:sz w:val="24"/>
          <w:szCs w:val="24"/>
        </w:rPr>
      </w:pPr>
      <w:r w:rsidRPr="00EA5059">
        <w:rPr>
          <w:sz w:val="24"/>
          <w:szCs w:val="24"/>
        </w:rPr>
        <w:t>HR03A9 50FA 3390-9     0251</w:t>
      </w:r>
    </w:p>
    <w:p w14:paraId="51E7F02A" w14:textId="77777777" w:rsidR="00EA5059" w:rsidRPr="00EA5059" w:rsidRDefault="00EA5059" w:rsidP="00EA5059">
      <w:pPr>
        <w:spacing w:after="0" w:line="240" w:lineRule="auto"/>
        <w:rPr>
          <w:sz w:val="24"/>
          <w:szCs w:val="24"/>
        </w:rPr>
      </w:pPr>
      <w:r w:rsidRPr="00EA5059">
        <w:rPr>
          <w:sz w:val="24"/>
          <w:szCs w:val="24"/>
        </w:rPr>
        <w:t>ZFS104 50FB 3390-9     0252</w:t>
      </w:r>
    </w:p>
    <w:p w14:paraId="49F54FDA" w14:textId="77777777" w:rsidR="00EA5059" w:rsidRPr="00EA5059" w:rsidRDefault="00EA5059" w:rsidP="00EA5059">
      <w:pPr>
        <w:spacing w:after="0" w:line="240" w:lineRule="auto"/>
        <w:rPr>
          <w:sz w:val="24"/>
          <w:szCs w:val="24"/>
        </w:rPr>
      </w:pPr>
      <w:r w:rsidRPr="00EA5059">
        <w:rPr>
          <w:sz w:val="24"/>
          <w:szCs w:val="24"/>
        </w:rPr>
        <w:t>ZFS100 50FC 3390-9     0253</w:t>
      </w:r>
    </w:p>
    <w:p w14:paraId="63053ACE" w14:textId="77777777" w:rsidR="00EA5059" w:rsidRPr="00EA5059" w:rsidRDefault="00EA5059" w:rsidP="00EA5059">
      <w:pPr>
        <w:spacing w:after="0" w:line="240" w:lineRule="auto"/>
        <w:rPr>
          <w:sz w:val="24"/>
          <w:szCs w:val="24"/>
        </w:rPr>
      </w:pPr>
      <w:r w:rsidRPr="00EA5059">
        <w:rPr>
          <w:sz w:val="24"/>
          <w:szCs w:val="24"/>
        </w:rPr>
        <w:t>ZFS102 50FD 3390-9     0254</w:t>
      </w:r>
    </w:p>
    <w:p w14:paraId="5AADDE28" w14:textId="77777777" w:rsidR="00EA5059" w:rsidRPr="00EA5059" w:rsidRDefault="00EA5059" w:rsidP="00EA5059">
      <w:pPr>
        <w:spacing w:after="0" w:line="240" w:lineRule="auto"/>
        <w:rPr>
          <w:sz w:val="24"/>
          <w:szCs w:val="24"/>
        </w:rPr>
      </w:pPr>
      <w:r w:rsidRPr="00EA5059">
        <w:rPr>
          <w:sz w:val="24"/>
          <w:szCs w:val="24"/>
        </w:rPr>
        <w:t>ZFS101 50FE 3390-9     0255</w:t>
      </w:r>
    </w:p>
    <w:p w14:paraId="5B307EE5" w14:textId="77777777" w:rsidR="00EA5059" w:rsidRPr="00EA5059" w:rsidRDefault="00EA5059" w:rsidP="00EA5059">
      <w:pPr>
        <w:spacing w:after="0" w:line="240" w:lineRule="auto"/>
        <w:rPr>
          <w:sz w:val="24"/>
          <w:szCs w:val="24"/>
        </w:rPr>
      </w:pPr>
      <w:r w:rsidRPr="00EA5059">
        <w:rPr>
          <w:sz w:val="24"/>
          <w:szCs w:val="24"/>
        </w:rPr>
        <w:t>ZFS103 50FF 3390-9     0256</w:t>
      </w:r>
    </w:p>
    <w:p w14:paraId="6E80F347" w14:textId="77777777" w:rsidR="00EA5059" w:rsidRPr="00EA5059" w:rsidRDefault="00EA5059" w:rsidP="00EA5059">
      <w:pPr>
        <w:spacing w:after="0" w:line="240" w:lineRule="auto"/>
        <w:rPr>
          <w:sz w:val="24"/>
          <w:szCs w:val="24"/>
        </w:rPr>
      </w:pPr>
      <w:r w:rsidRPr="00EA5059">
        <w:rPr>
          <w:sz w:val="24"/>
          <w:szCs w:val="24"/>
        </w:rPr>
        <w:t>ZFS013 5100 3390-9     0257</w:t>
      </w:r>
    </w:p>
    <w:p w14:paraId="6401CDB2" w14:textId="77777777" w:rsidR="00EA5059" w:rsidRPr="00EA5059" w:rsidRDefault="00EA5059" w:rsidP="00EA5059">
      <w:pPr>
        <w:spacing w:after="0" w:line="240" w:lineRule="auto"/>
        <w:rPr>
          <w:sz w:val="24"/>
          <w:szCs w:val="24"/>
        </w:rPr>
      </w:pPr>
      <w:r w:rsidRPr="00EA5059">
        <w:rPr>
          <w:sz w:val="24"/>
          <w:szCs w:val="24"/>
        </w:rPr>
        <w:t>ZFS014 5101 3390-9     0258</w:t>
      </w:r>
    </w:p>
    <w:p w14:paraId="343D1CE0" w14:textId="77777777" w:rsidR="00EA5059" w:rsidRPr="00EA5059" w:rsidRDefault="00EA5059" w:rsidP="00EA5059">
      <w:pPr>
        <w:spacing w:after="0" w:line="240" w:lineRule="auto"/>
        <w:rPr>
          <w:sz w:val="24"/>
          <w:szCs w:val="24"/>
        </w:rPr>
      </w:pPr>
      <w:r w:rsidRPr="00EA5059">
        <w:rPr>
          <w:sz w:val="24"/>
          <w:szCs w:val="24"/>
        </w:rPr>
        <w:t>ZFS006 5102 3390-9     0259</w:t>
      </w:r>
    </w:p>
    <w:p w14:paraId="278996D7" w14:textId="77777777" w:rsidR="00EA5059" w:rsidRPr="00EA5059" w:rsidRDefault="00EA5059" w:rsidP="00EA5059">
      <w:pPr>
        <w:spacing w:after="0" w:line="240" w:lineRule="auto"/>
        <w:rPr>
          <w:sz w:val="24"/>
          <w:szCs w:val="24"/>
        </w:rPr>
      </w:pPr>
      <w:r w:rsidRPr="00EA5059">
        <w:rPr>
          <w:sz w:val="24"/>
          <w:szCs w:val="24"/>
        </w:rPr>
        <w:t>ZFS007 5103 3390-9     0260</w:t>
      </w:r>
    </w:p>
    <w:p w14:paraId="646C8B4C" w14:textId="77777777" w:rsidR="00EA5059" w:rsidRPr="00EA5059" w:rsidRDefault="00EA5059" w:rsidP="00EA5059">
      <w:pPr>
        <w:spacing w:after="0" w:line="240" w:lineRule="auto"/>
        <w:rPr>
          <w:sz w:val="24"/>
          <w:szCs w:val="24"/>
        </w:rPr>
      </w:pPr>
      <w:r w:rsidRPr="00EA5059">
        <w:rPr>
          <w:sz w:val="24"/>
          <w:szCs w:val="24"/>
        </w:rPr>
        <w:t>ZFS015 5104 3390-9     0261</w:t>
      </w:r>
    </w:p>
    <w:p w14:paraId="3328D09B" w14:textId="77777777" w:rsidR="00EA5059" w:rsidRPr="00EA5059" w:rsidRDefault="00EA5059" w:rsidP="00EA5059">
      <w:pPr>
        <w:spacing w:after="0" w:line="240" w:lineRule="auto"/>
        <w:rPr>
          <w:sz w:val="24"/>
          <w:szCs w:val="24"/>
        </w:rPr>
      </w:pPr>
      <w:r w:rsidRPr="00EA5059">
        <w:rPr>
          <w:sz w:val="24"/>
          <w:szCs w:val="24"/>
        </w:rPr>
        <w:lastRenderedPageBreak/>
        <w:t>ZFS012 5105 3390-9     0262</w:t>
      </w:r>
    </w:p>
    <w:p w14:paraId="3FD796A9" w14:textId="77777777" w:rsidR="00EA5059" w:rsidRPr="00EA5059" w:rsidRDefault="00EA5059" w:rsidP="00EA5059">
      <w:pPr>
        <w:spacing w:after="0" w:line="240" w:lineRule="auto"/>
        <w:rPr>
          <w:sz w:val="24"/>
          <w:szCs w:val="24"/>
        </w:rPr>
      </w:pPr>
      <w:r w:rsidRPr="00EA5059">
        <w:rPr>
          <w:sz w:val="24"/>
          <w:szCs w:val="24"/>
        </w:rPr>
        <w:t>ZFS005 5106 3390-9     0263</w:t>
      </w:r>
    </w:p>
    <w:p w14:paraId="4CBBAEC1" w14:textId="77777777" w:rsidR="00EA5059" w:rsidRPr="00EA5059" w:rsidRDefault="00EA5059" w:rsidP="00EA5059">
      <w:pPr>
        <w:spacing w:after="0" w:line="240" w:lineRule="auto"/>
        <w:rPr>
          <w:sz w:val="24"/>
          <w:szCs w:val="24"/>
        </w:rPr>
      </w:pPr>
      <w:r w:rsidRPr="00EA5059">
        <w:rPr>
          <w:sz w:val="24"/>
          <w:szCs w:val="24"/>
        </w:rPr>
        <w:t>ZFS004 5107 3390-9     0264</w:t>
      </w:r>
    </w:p>
    <w:p w14:paraId="572C0864" w14:textId="77777777" w:rsidR="00EA5059" w:rsidRPr="00EA5059" w:rsidRDefault="00EA5059" w:rsidP="00EA5059">
      <w:pPr>
        <w:spacing w:after="0" w:line="240" w:lineRule="auto"/>
        <w:rPr>
          <w:sz w:val="24"/>
          <w:szCs w:val="24"/>
        </w:rPr>
      </w:pPr>
      <w:r w:rsidRPr="00EA5059">
        <w:rPr>
          <w:sz w:val="24"/>
          <w:szCs w:val="24"/>
        </w:rPr>
        <w:t>ZFS001 5108 3390-9     0265</w:t>
      </w:r>
    </w:p>
    <w:p w14:paraId="4F4ABBD8" w14:textId="77777777" w:rsidR="00EA5059" w:rsidRPr="00EA5059" w:rsidRDefault="00EA5059" w:rsidP="00EA5059">
      <w:pPr>
        <w:spacing w:after="0" w:line="240" w:lineRule="auto"/>
        <w:rPr>
          <w:sz w:val="24"/>
          <w:szCs w:val="24"/>
        </w:rPr>
      </w:pPr>
      <w:r w:rsidRPr="00EA5059">
        <w:rPr>
          <w:sz w:val="24"/>
          <w:szCs w:val="24"/>
        </w:rPr>
        <w:t>ZFS002 5109 3390-9     0266</w:t>
      </w:r>
    </w:p>
    <w:p w14:paraId="01152D4E" w14:textId="77777777" w:rsidR="00EA5059" w:rsidRPr="00EA5059" w:rsidRDefault="00EA5059" w:rsidP="00EA5059">
      <w:pPr>
        <w:spacing w:after="0" w:line="240" w:lineRule="auto"/>
        <w:rPr>
          <w:sz w:val="24"/>
          <w:szCs w:val="24"/>
        </w:rPr>
      </w:pPr>
      <w:r w:rsidRPr="00EA5059">
        <w:rPr>
          <w:sz w:val="24"/>
          <w:szCs w:val="24"/>
        </w:rPr>
        <w:t>ZFS011 510A 3390-9     0267</w:t>
      </w:r>
    </w:p>
    <w:p w14:paraId="2477C907" w14:textId="77777777" w:rsidR="00EA5059" w:rsidRPr="00EA5059" w:rsidRDefault="00EA5059" w:rsidP="00EA5059">
      <w:pPr>
        <w:spacing w:after="0" w:line="240" w:lineRule="auto"/>
        <w:rPr>
          <w:sz w:val="24"/>
          <w:szCs w:val="24"/>
        </w:rPr>
      </w:pPr>
      <w:r w:rsidRPr="00EA5059">
        <w:rPr>
          <w:sz w:val="24"/>
          <w:szCs w:val="24"/>
        </w:rPr>
        <w:t>ZFS008 510B 3390-9     0268</w:t>
      </w:r>
    </w:p>
    <w:p w14:paraId="2267D428" w14:textId="77777777" w:rsidR="00EA5059" w:rsidRPr="00EA5059" w:rsidRDefault="00EA5059" w:rsidP="00EA5059">
      <w:pPr>
        <w:spacing w:after="0" w:line="240" w:lineRule="auto"/>
        <w:rPr>
          <w:sz w:val="24"/>
          <w:szCs w:val="24"/>
        </w:rPr>
      </w:pPr>
      <w:r w:rsidRPr="00EA5059">
        <w:rPr>
          <w:sz w:val="24"/>
          <w:szCs w:val="24"/>
        </w:rPr>
        <w:t>ZFS009 510C 3390-9     0269</w:t>
      </w:r>
    </w:p>
    <w:p w14:paraId="0442D3DF" w14:textId="77777777" w:rsidR="00EA5059" w:rsidRPr="00EA5059" w:rsidRDefault="00EA5059" w:rsidP="00EA5059">
      <w:pPr>
        <w:spacing w:after="0" w:line="240" w:lineRule="auto"/>
        <w:rPr>
          <w:sz w:val="24"/>
          <w:szCs w:val="24"/>
        </w:rPr>
      </w:pPr>
      <w:r w:rsidRPr="00EA5059">
        <w:rPr>
          <w:sz w:val="24"/>
          <w:szCs w:val="24"/>
        </w:rPr>
        <w:t>ZFS010 510D 3390-9     0270</w:t>
      </w:r>
    </w:p>
    <w:p w14:paraId="12C6B8DD" w14:textId="77777777" w:rsidR="00EA5059" w:rsidRPr="00EA5059" w:rsidRDefault="00EA5059" w:rsidP="00EA5059">
      <w:pPr>
        <w:spacing w:after="0" w:line="240" w:lineRule="auto"/>
        <w:rPr>
          <w:sz w:val="24"/>
          <w:szCs w:val="24"/>
        </w:rPr>
      </w:pPr>
      <w:r w:rsidRPr="00EA5059">
        <w:rPr>
          <w:sz w:val="24"/>
          <w:szCs w:val="24"/>
        </w:rPr>
        <w:t>HRSP98 510E 3390-9     0271</w:t>
      </w:r>
    </w:p>
    <w:p w14:paraId="6CAEC3DF" w14:textId="77777777" w:rsidR="00EA5059" w:rsidRPr="00EA5059" w:rsidRDefault="00EA5059" w:rsidP="00EA5059">
      <w:pPr>
        <w:spacing w:after="0" w:line="240" w:lineRule="auto"/>
        <w:rPr>
          <w:sz w:val="24"/>
          <w:szCs w:val="24"/>
        </w:rPr>
      </w:pPr>
      <w:r w:rsidRPr="00EA5059">
        <w:rPr>
          <w:sz w:val="24"/>
          <w:szCs w:val="24"/>
        </w:rPr>
        <w:t>HRS247 510F 3390-9     0272</w:t>
      </w:r>
    </w:p>
    <w:p w14:paraId="079D3272" w14:textId="77777777" w:rsidR="00EA5059" w:rsidRPr="00EA5059" w:rsidRDefault="00EA5059" w:rsidP="00EA5059">
      <w:pPr>
        <w:spacing w:after="0" w:line="240" w:lineRule="auto"/>
        <w:rPr>
          <w:sz w:val="24"/>
          <w:szCs w:val="24"/>
        </w:rPr>
      </w:pPr>
      <w:r w:rsidRPr="00EA5059">
        <w:rPr>
          <w:sz w:val="24"/>
          <w:szCs w:val="24"/>
        </w:rPr>
        <w:t>HRS252 5110 3390-9     0273</w:t>
      </w:r>
    </w:p>
    <w:p w14:paraId="34A4F4FD" w14:textId="77777777" w:rsidR="00EA5059" w:rsidRPr="00EA5059" w:rsidRDefault="00EA5059" w:rsidP="00EA5059">
      <w:pPr>
        <w:spacing w:after="0" w:line="240" w:lineRule="auto"/>
        <w:rPr>
          <w:sz w:val="24"/>
          <w:szCs w:val="24"/>
        </w:rPr>
      </w:pPr>
      <w:r w:rsidRPr="00EA5059">
        <w:rPr>
          <w:sz w:val="24"/>
          <w:szCs w:val="24"/>
        </w:rPr>
        <w:t>HRS276 5111 3390-9     0274</w:t>
      </w:r>
    </w:p>
    <w:p w14:paraId="375762E1" w14:textId="77777777" w:rsidR="00EA5059" w:rsidRPr="00EA5059" w:rsidRDefault="00EA5059" w:rsidP="00EA5059">
      <w:pPr>
        <w:spacing w:after="0" w:line="240" w:lineRule="auto"/>
        <w:rPr>
          <w:sz w:val="24"/>
          <w:szCs w:val="24"/>
        </w:rPr>
      </w:pPr>
      <w:r w:rsidRPr="00EA5059">
        <w:rPr>
          <w:sz w:val="24"/>
          <w:szCs w:val="24"/>
        </w:rPr>
        <w:t>HRS249 5112 3390-9     0275</w:t>
      </w:r>
    </w:p>
    <w:p w14:paraId="2E792AD4" w14:textId="77777777" w:rsidR="00EA5059" w:rsidRPr="00EA5059" w:rsidRDefault="00EA5059" w:rsidP="00EA5059">
      <w:pPr>
        <w:spacing w:after="0" w:line="240" w:lineRule="auto"/>
        <w:rPr>
          <w:sz w:val="24"/>
          <w:szCs w:val="24"/>
        </w:rPr>
      </w:pPr>
      <w:r w:rsidRPr="00EA5059">
        <w:rPr>
          <w:sz w:val="24"/>
          <w:szCs w:val="24"/>
        </w:rPr>
        <w:t>HRS250 5113 3390-9     0276</w:t>
      </w:r>
    </w:p>
    <w:p w14:paraId="796CDFBA" w14:textId="77777777" w:rsidR="00EA5059" w:rsidRPr="00EA5059" w:rsidRDefault="00EA5059" w:rsidP="00EA5059">
      <w:pPr>
        <w:spacing w:after="0" w:line="240" w:lineRule="auto"/>
        <w:rPr>
          <w:sz w:val="24"/>
          <w:szCs w:val="24"/>
        </w:rPr>
      </w:pPr>
      <w:r w:rsidRPr="00EA5059">
        <w:rPr>
          <w:sz w:val="24"/>
          <w:szCs w:val="24"/>
        </w:rPr>
        <w:t>HRS248 5114 3390-9     0277</w:t>
      </w:r>
    </w:p>
    <w:p w14:paraId="60CFE52B" w14:textId="77777777" w:rsidR="00EA5059" w:rsidRPr="00EA5059" w:rsidRDefault="00EA5059" w:rsidP="00EA5059">
      <w:pPr>
        <w:spacing w:after="0" w:line="240" w:lineRule="auto"/>
        <w:rPr>
          <w:sz w:val="24"/>
          <w:szCs w:val="24"/>
        </w:rPr>
      </w:pPr>
      <w:r w:rsidRPr="00EA5059">
        <w:rPr>
          <w:sz w:val="24"/>
          <w:szCs w:val="24"/>
        </w:rPr>
        <w:t>HRS272 5115 3390-9     0278</w:t>
      </w:r>
    </w:p>
    <w:p w14:paraId="2297938A" w14:textId="77777777" w:rsidR="00EA5059" w:rsidRPr="00EA5059" w:rsidRDefault="00EA5059" w:rsidP="00EA5059">
      <w:pPr>
        <w:spacing w:after="0" w:line="240" w:lineRule="auto"/>
        <w:rPr>
          <w:sz w:val="24"/>
          <w:szCs w:val="24"/>
        </w:rPr>
      </w:pPr>
      <w:r w:rsidRPr="00EA5059">
        <w:rPr>
          <w:sz w:val="24"/>
          <w:szCs w:val="24"/>
        </w:rPr>
        <w:t>HRS278 5116 3390-9     0279</w:t>
      </w:r>
    </w:p>
    <w:p w14:paraId="2C03E4B5" w14:textId="77777777" w:rsidR="00EA5059" w:rsidRPr="00EA5059" w:rsidRDefault="00EA5059" w:rsidP="00EA5059">
      <w:pPr>
        <w:spacing w:after="0" w:line="240" w:lineRule="auto"/>
        <w:rPr>
          <w:sz w:val="24"/>
          <w:szCs w:val="24"/>
        </w:rPr>
      </w:pPr>
      <w:r w:rsidRPr="00EA5059">
        <w:rPr>
          <w:sz w:val="24"/>
          <w:szCs w:val="24"/>
        </w:rPr>
        <w:t>HRS279 5117 3390-9     0280</w:t>
      </w:r>
    </w:p>
    <w:p w14:paraId="2C69C9D9" w14:textId="77777777" w:rsidR="00EA5059" w:rsidRPr="00EA5059" w:rsidRDefault="00EA5059" w:rsidP="00EA5059">
      <w:pPr>
        <w:spacing w:after="0" w:line="240" w:lineRule="auto"/>
        <w:rPr>
          <w:sz w:val="24"/>
          <w:szCs w:val="24"/>
        </w:rPr>
      </w:pPr>
      <w:r w:rsidRPr="00EA5059">
        <w:rPr>
          <w:sz w:val="24"/>
          <w:szCs w:val="24"/>
        </w:rPr>
        <w:t>HRS273 5118 3390-9     0281</w:t>
      </w:r>
    </w:p>
    <w:p w14:paraId="7171585B" w14:textId="77777777" w:rsidR="00EA5059" w:rsidRPr="00EA5059" w:rsidRDefault="00EA5059" w:rsidP="00EA5059">
      <w:pPr>
        <w:spacing w:after="0" w:line="240" w:lineRule="auto"/>
        <w:rPr>
          <w:sz w:val="24"/>
          <w:szCs w:val="24"/>
        </w:rPr>
      </w:pPr>
      <w:r w:rsidRPr="00EA5059">
        <w:rPr>
          <w:sz w:val="24"/>
          <w:szCs w:val="24"/>
        </w:rPr>
        <w:t>HRS218 5119 3390-9     0282</w:t>
      </w:r>
    </w:p>
    <w:p w14:paraId="245782B0" w14:textId="77777777" w:rsidR="00EA5059" w:rsidRPr="00EA5059" w:rsidRDefault="00EA5059" w:rsidP="00EA5059">
      <w:pPr>
        <w:spacing w:after="0" w:line="240" w:lineRule="auto"/>
        <w:rPr>
          <w:sz w:val="24"/>
          <w:szCs w:val="24"/>
        </w:rPr>
      </w:pPr>
      <w:r w:rsidRPr="00EA5059">
        <w:rPr>
          <w:sz w:val="24"/>
          <w:szCs w:val="24"/>
        </w:rPr>
        <w:t>HRS280 511A 3390-9     0283</w:t>
      </w:r>
    </w:p>
    <w:p w14:paraId="4C3D5581" w14:textId="77777777" w:rsidR="00EA5059" w:rsidRPr="00EA5059" w:rsidRDefault="00EA5059" w:rsidP="00EA5059">
      <w:pPr>
        <w:spacing w:after="0" w:line="240" w:lineRule="auto"/>
        <w:rPr>
          <w:sz w:val="24"/>
          <w:szCs w:val="24"/>
        </w:rPr>
      </w:pPr>
      <w:r w:rsidRPr="00EA5059">
        <w:rPr>
          <w:sz w:val="24"/>
          <w:szCs w:val="24"/>
        </w:rPr>
        <w:t>HRS281 511B 3390-9     0284</w:t>
      </w:r>
    </w:p>
    <w:p w14:paraId="68061F36" w14:textId="77777777" w:rsidR="00EA5059" w:rsidRPr="00EA5059" w:rsidRDefault="00EA5059" w:rsidP="00EA5059">
      <w:pPr>
        <w:spacing w:after="0" w:line="240" w:lineRule="auto"/>
        <w:rPr>
          <w:sz w:val="24"/>
          <w:szCs w:val="24"/>
        </w:rPr>
      </w:pPr>
      <w:r w:rsidRPr="00EA5059">
        <w:rPr>
          <w:sz w:val="24"/>
          <w:szCs w:val="24"/>
        </w:rPr>
        <w:t>HRS274 511C 3390-9     0285</w:t>
      </w:r>
    </w:p>
    <w:p w14:paraId="4DE8434B" w14:textId="77777777" w:rsidR="00EA5059" w:rsidRPr="00EA5059" w:rsidRDefault="00EA5059" w:rsidP="00EA5059">
      <w:pPr>
        <w:spacing w:after="0" w:line="240" w:lineRule="auto"/>
        <w:rPr>
          <w:sz w:val="24"/>
          <w:szCs w:val="24"/>
        </w:rPr>
      </w:pPr>
      <w:r w:rsidRPr="00EA5059">
        <w:rPr>
          <w:sz w:val="24"/>
          <w:szCs w:val="24"/>
        </w:rPr>
        <w:t>HRS251 511D 3390-9     0286</w:t>
      </w:r>
    </w:p>
    <w:p w14:paraId="626A6491" w14:textId="77777777" w:rsidR="00EA5059" w:rsidRPr="00EA5059" w:rsidRDefault="00EA5059" w:rsidP="00EA5059">
      <w:pPr>
        <w:spacing w:after="0" w:line="240" w:lineRule="auto"/>
        <w:rPr>
          <w:sz w:val="24"/>
          <w:szCs w:val="24"/>
        </w:rPr>
      </w:pPr>
      <w:r w:rsidRPr="00EA5059">
        <w:rPr>
          <w:sz w:val="24"/>
          <w:szCs w:val="24"/>
        </w:rPr>
        <w:t>HRS277 511E 3390-9     0287</w:t>
      </w:r>
    </w:p>
    <w:p w14:paraId="26A10417" w14:textId="77777777" w:rsidR="00EA5059" w:rsidRPr="00EA5059" w:rsidRDefault="00EA5059" w:rsidP="00EA5059">
      <w:pPr>
        <w:spacing w:after="0" w:line="240" w:lineRule="auto"/>
        <w:rPr>
          <w:sz w:val="24"/>
          <w:szCs w:val="24"/>
        </w:rPr>
      </w:pPr>
      <w:r w:rsidRPr="00EA5059">
        <w:rPr>
          <w:sz w:val="24"/>
          <w:szCs w:val="24"/>
        </w:rPr>
        <w:t>HRS275 511F 3390-9     0288</w:t>
      </w:r>
    </w:p>
    <w:p w14:paraId="0A26B209" w14:textId="77777777" w:rsidR="00EA5059" w:rsidRPr="00EA5059" w:rsidRDefault="00EA5059" w:rsidP="00EA5059">
      <w:pPr>
        <w:spacing w:after="0" w:line="240" w:lineRule="auto"/>
        <w:rPr>
          <w:sz w:val="24"/>
          <w:szCs w:val="24"/>
        </w:rPr>
      </w:pPr>
      <w:r w:rsidRPr="00EA5059">
        <w:rPr>
          <w:sz w:val="24"/>
          <w:szCs w:val="24"/>
        </w:rPr>
        <w:t>HRS219 5120 3390-9     0289</w:t>
      </w:r>
    </w:p>
    <w:p w14:paraId="0988C848" w14:textId="77777777" w:rsidR="00EA5059" w:rsidRPr="00EA5059" w:rsidRDefault="00EA5059" w:rsidP="00EA5059">
      <w:pPr>
        <w:spacing w:after="0" w:line="240" w:lineRule="auto"/>
        <w:rPr>
          <w:sz w:val="24"/>
          <w:szCs w:val="24"/>
        </w:rPr>
      </w:pPr>
      <w:r w:rsidRPr="00EA5059">
        <w:rPr>
          <w:sz w:val="24"/>
          <w:szCs w:val="24"/>
        </w:rPr>
        <w:t>HRS268 5121 3390-9     0290</w:t>
      </w:r>
    </w:p>
    <w:p w14:paraId="5F7830CB" w14:textId="77777777" w:rsidR="00EA5059" w:rsidRPr="00EA5059" w:rsidRDefault="00EA5059" w:rsidP="00EA5059">
      <w:pPr>
        <w:spacing w:after="0" w:line="240" w:lineRule="auto"/>
        <w:rPr>
          <w:sz w:val="24"/>
          <w:szCs w:val="24"/>
        </w:rPr>
      </w:pPr>
      <w:r w:rsidRPr="00EA5059">
        <w:rPr>
          <w:sz w:val="24"/>
          <w:szCs w:val="24"/>
        </w:rPr>
        <w:t>HRSP79 5122 3390-9     0291</w:t>
      </w:r>
    </w:p>
    <w:p w14:paraId="20F4D642" w14:textId="77777777" w:rsidR="00EA5059" w:rsidRPr="00EA5059" w:rsidRDefault="00EA5059" w:rsidP="00EA5059">
      <w:pPr>
        <w:spacing w:after="0" w:line="240" w:lineRule="auto"/>
        <w:rPr>
          <w:sz w:val="24"/>
          <w:szCs w:val="24"/>
        </w:rPr>
      </w:pPr>
      <w:r w:rsidRPr="00EA5059">
        <w:rPr>
          <w:sz w:val="24"/>
          <w:szCs w:val="24"/>
        </w:rPr>
        <w:t>HRSP80 5123 3390-9     0292</w:t>
      </w:r>
    </w:p>
    <w:p w14:paraId="6BCC54C7" w14:textId="77777777" w:rsidR="00EA5059" w:rsidRPr="00EA5059" w:rsidRDefault="00EA5059" w:rsidP="00EA5059">
      <w:pPr>
        <w:spacing w:after="0" w:line="240" w:lineRule="auto"/>
        <w:rPr>
          <w:sz w:val="24"/>
          <w:szCs w:val="24"/>
        </w:rPr>
      </w:pPr>
      <w:r w:rsidRPr="00EA5059">
        <w:rPr>
          <w:sz w:val="24"/>
          <w:szCs w:val="24"/>
        </w:rPr>
        <w:t>HRS050 5124 3390-9     0293</w:t>
      </w:r>
    </w:p>
    <w:p w14:paraId="18DD35FB" w14:textId="77777777" w:rsidR="00EA5059" w:rsidRPr="00EA5059" w:rsidRDefault="00EA5059" w:rsidP="00EA5059">
      <w:pPr>
        <w:spacing w:after="0" w:line="240" w:lineRule="auto"/>
        <w:rPr>
          <w:sz w:val="24"/>
          <w:szCs w:val="24"/>
        </w:rPr>
      </w:pPr>
      <w:r w:rsidRPr="00EA5059">
        <w:rPr>
          <w:sz w:val="24"/>
          <w:szCs w:val="24"/>
        </w:rPr>
        <w:t>HRS074 5125 3390-9     0294</w:t>
      </w:r>
    </w:p>
    <w:p w14:paraId="796C9002" w14:textId="77777777" w:rsidR="00EA5059" w:rsidRPr="00EA5059" w:rsidRDefault="00EA5059" w:rsidP="00EA5059">
      <w:pPr>
        <w:spacing w:after="0" w:line="240" w:lineRule="auto"/>
        <w:rPr>
          <w:sz w:val="24"/>
          <w:szCs w:val="24"/>
        </w:rPr>
      </w:pPr>
      <w:r w:rsidRPr="00EA5059">
        <w:rPr>
          <w:sz w:val="24"/>
          <w:szCs w:val="24"/>
        </w:rPr>
        <w:t>HRS012 5126 3390-9     0295</w:t>
      </w:r>
    </w:p>
    <w:p w14:paraId="54DD94E9" w14:textId="77777777" w:rsidR="00EA5059" w:rsidRPr="00EA5059" w:rsidRDefault="00EA5059" w:rsidP="00EA5059">
      <w:pPr>
        <w:spacing w:after="0" w:line="240" w:lineRule="auto"/>
        <w:rPr>
          <w:sz w:val="24"/>
          <w:szCs w:val="24"/>
        </w:rPr>
      </w:pPr>
      <w:r w:rsidRPr="00EA5059">
        <w:rPr>
          <w:sz w:val="24"/>
          <w:szCs w:val="24"/>
        </w:rPr>
        <w:t>HRSP82 5127 3390-9     0296</w:t>
      </w:r>
    </w:p>
    <w:p w14:paraId="53A695F8" w14:textId="77777777" w:rsidR="00EA5059" w:rsidRPr="00EA5059" w:rsidRDefault="00EA5059" w:rsidP="00EA5059">
      <w:pPr>
        <w:spacing w:after="0" w:line="240" w:lineRule="auto"/>
        <w:rPr>
          <w:sz w:val="24"/>
          <w:szCs w:val="24"/>
        </w:rPr>
      </w:pPr>
      <w:r w:rsidRPr="00EA5059">
        <w:rPr>
          <w:sz w:val="24"/>
          <w:szCs w:val="24"/>
        </w:rPr>
        <w:t>HRSP93 5128 3390-9     0297</w:t>
      </w:r>
    </w:p>
    <w:p w14:paraId="38D43771" w14:textId="77777777" w:rsidR="00EA5059" w:rsidRPr="00EA5059" w:rsidRDefault="00EA5059" w:rsidP="00EA5059">
      <w:pPr>
        <w:spacing w:after="0" w:line="240" w:lineRule="auto"/>
        <w:rPr>
          <w:sz w:val="24"/>
          <w:szCs w:val="24"/>
        </w:rPr>
      </w:pPr>
      <w:r w:rsidRPr="00EA5059">
        <w:rPr>
          <w:sz w:val="24"/>
          <w:szCs w:val="24"/>
        </w:rPr>
        <w:t>HRS073 5129 3390-9     0298</w:t>
      </w:r>
    </w:p>
    <w:p w14:paraId="405FB68E" w14:textId="77777777" w:rsidR="00EA5059" w:rsidRPr="00EA5059" w:rsidRDefault="00EA5059" w:rsidP="00EA5059">
      <w:pPr>
        <w:spacing w:after="0" w:line="240" w:lineRule="auto"/>
        <w:rPr>
          <w:sz w:val="24"/>
          <w:szCs w:val="24"/>
        </w:rPr>
      </w:pPr>
      <w:r w:rsidRPr="00EA5059">
        <w:rPr>
          <w:sz w:val="24"/>
          <w:szCs w:val="24"/>
        </w:rPr>
        <w:t>HRSP85 512A 3390-9     0299</w:t>
      </w:r>
    </w:p>
    <w:p w14:paraId="32EB2A85" w14:textId="77777777" w:rsidR="00EA5059" w:rsidRPr="00EA5059" w:rsidRDefault="00EA5059" w:rsidP="00EA5059">
      <w:pPr>
        <w:spacing w:after="0" w:line="240" w:lineRule="auto"/>
        <w:rPr>
          <w:sz w:val="24"/>
          <w:szCs w:val="24"/>
        </w:rPr>
      </w:pPr>
      <w:r w:rsidRPr="00EA5059">
        <w:rPr>
          <w:sz w:val="24"/>
          <w:szCs w:val="24"/>
        </w:rPr>
        <w:t>HRSP14 512B 3390-9     0300</w:t>
      </w:r>
    </w:p>
    <w:p w14:paraId="02CB0E5B" w14:textId="77777777" w:rsidR="00EA5059" w:rsidRPr="00EA5059" w:rsidRDefault="00EA5059" w:rsidP="00EA5059">
      <w:pPr>
        <w:spacing w:after="0" w:line="240" w:lineRule="auto"/>
        <w:rPr>
          <w:sz w:val="24"/>
          <w:szCs w:val="24"/>
        </w:rPr>
      </w:pPr>
      <w:r w:rsidRPr="00EA5059">
        <w:rPr>
          <w:sz w:val="24"/>
          <w:szCs w:val="24"/>
        </w:rPr>
        <w:t>HRSP20 512C 3390-9     0301</w:t>
      </w:r>
    </w:p>
    <w:p w14:paraId="42F26AF6" w14:textId="77777777" w:rsidR="00EA5059" w:rsidRPr="00EA5059" w:rsidRDefault="00EA5059" w:rsidP="00EA5059">
      <w:pPr>
        <w:spacing w:after="0" w:line="240" w:lineRule="auto"/>
        <w:rPr>
          <w:sz w:val="24"/>
          <w:szCs w:val="24"/>
        </w:rPr>
      </w:pPr>
      <w:r w:rsidRPr="00EA5059">
        <w:rPr>
          <w:sz w:val="24"/>
          <w:szCs w:val="24"/>
        </w:rPr>
        <w:t>HRS088 512D 3390-9     0302</w:t>
      </w:r>
    </w:p>
    <w:p w14:paraId="68FE3828" w14:textId="77777777" w:rsidR="00EA5059" w:rsidRPr="00EA5059" w:rsidRDefault="00EA5059" w:rsidP="00EA5059">
      <w:pPr>
        <w:spacing w:after="0" w:line="240" w:lineRule="auto"/>
        <w:rPr>
          <w:sz w:val="24"/>
          <w:szCs w:val="24"/>
        </w:rPr>
      </w:pPr>
      <w:r w:rsidRPr="00EA5059">
        <w:rPr>
          <w:sz w:val="24"/>
          <w:szCs w:val="24"/>
        </w:rPr>
        <w:t>HRSP87 512E 3390-9     0303</w:t>
      </w:r>
    </w:p>
    <w:p w14:paraId="7BBD50BC" w14:textId="77777777" w:rsidR="00EA5059" w:rsidRPr="00EA5059" w:rsidRDefault="00EA5059" w:rsidP="00EA5059">
      <w:pPr>
        <w:spacing w:after="0" w:line="240" w:lineRule="auto"/>
        <w:rPr>
          <w:sz w:val="24"/>
          <w:szCs w:val="24"/>
        </w:rPr>
      </w:pPr>
      <w:r w:rsidRPr="00EA5059">
        <w:rPr>
          <w:sz w:val="24"/>
          <w:szCs w:val="24"/>
        </w:rPr>
        <w:lastRenderedPageBreak/>
        <w:t>HRSP91 512F 3390-9     0304</w:t>
      </w:r>
    </w:p>
    <w:p w14:paraId="28CF4651" w14:textId="77777777" w:rsidR="00EA5059" w:rsidRPr="00EA5059" w:rsidRDefault="00EA5059" w:rsidP="00EA5059">
      <w:pPr>
        <w:spacing w:after="0" w:line="240" w:lineRule="auto"/>
        <w:rPr>
          <w:sz w:val="24"/>
          <w:szCs w:val="24"/>
        </w:rPr>
      </w:pPr>
      <w:r w:rsidRPr="00EA5059">
        <w:rPr>
          <w:sz w:val="24"/>
          <w:szCs w:val="24"/>
        </w:rPr>
        <w:t>HRSP92 5130 3390-9     0305</w:t>
      </w:r>
    </w:p>
    <w:p w14:paraId="32C95B62" w14:textId="77777777" w:rsidR="00EA5059" w:rsidRPr="00EA5059" w:rsidRDefault="00EA5059" w:rsidP="00EA5059">
      <w:pPr>
        <w:spacing w:after="0" w:line="240" w:lineRule="auto"/>
        <w:rPr>
          <w:sz w:val="24"/>
          <w:szCs w:val="24"/>
        </w:rPr>
      </w:pPr>
      <w:r w:rsidRPr="00EA5059">
        <w:rPr>
          <w:sz w:val="24"/>
          <w:szCs w:val="24"/>
        </w:rPr>
        <w:t>HRSP77 5131 3390-9     0306</w:t>
      </w:r>
    </w:p>
    <w:p w14:paraId="71C37CCA" w14:textId="77777777" w:rsidR="00EA5059" w:rsidRPr="00EA5059" w:rsidRDefault="00EA5059" w:rsidP="00EA5059">
      <w:pPr>
        <w:spacing w:after="0" w:line="240" w:lineRule="auto"/>
        <w:rPr>
          <w:sz w:val="24"/>
          <w:szCs w:val="24"/>
        </w:rPr>
      </w:pPr>
      <w:r w:rsidRPr="00EA5059">
        <w:rPr>
          <w:sz w:val="24"/>
          <w:szCs w:val="24"/>
        </w:rPr>
        <w:t>HRSP73 5132 3390-9     0307</w:t>
      </w:r>
    </w:p>
    <w:p w14:paraId="73974871" w14:textId="77777777" w:rsidR="00EA5059" w:rsidRPr="00EA5059" w:rsidRDefault="00EA5059" w:rsidP="00EA5059">
      <w:pPr>
        <w:spacing w:after="0" w:line="240" w:lineRule="auto"/>
        <w:rPr>
          <w:sz w:val="24"/>
          <w:szCs w:val="24"/>
        </w:rPr>
      </w:pPr>
      <w:r w:rsidRPr="00EA5059">
        <w:rPr>
          <w:sz w:val="24"/>
          <w:szCs w:val="24"/>
        </w:rPr>
        <w:t>HRS267 5133 3390-9     0308</w:t>
      </w:r>
    </w:p>
    <w:p w14:paraId="0DC30905" w14:textId="77777777" w:rsidR="00EA5059" w:rsidRPr="00EA5059" w:rsidRDefault="00EA5059" w:rsidP="00EA5059">
      <w:pPr>
        <w:spacing w:after="0" w:line="240" w:lineRule="auto"/>
        <w:rPr>
          <w:sz w:val="24"/>
          <w:szCs w:val="24"/>
        </w:rPr>
      </w:pPr>
      <w:r w:rsidRPr="00EA5059">
        <w:rPr>
          <w:sz w:val="24"/>
          <w:szCs w:val="24"/>
        </w:rPr>
        <w:t>HRSP99 5134 3390-9     0309</w:t>
      </w:r>
    </w:p>
    <w:p w14:paraId="0E3DC2EF" w14:textId="77777777" w:rsidR="00EA5059" w:rsidRPr="00EA5059" w:rsidRDefault="00EA5059" w:rsidP="00EA5059">
      <w:pPr>
        <w:spacing w:after="0" w:line="240" w:lineRule="auto"/>
        <w:rPr>
          <w:sz w:val="24"/>
          <w:szCs w:val="24"/>
        </w:rPr>
      </w:pPr>
      <w:r w:rsidRPr="00EA5059">
        <w:rPr>
          <w:sz w:val="24"/>
          <w:szCs w:val="24"/>
        </w:rPr>
        <w:t>HRS000 5135 3390-9     0310</w:t>
      </w:r>
    </w:p>
    <w:p w14:paraId="726C148D" w14:textId="77777777" w:rsidR="00EA5059" w:rsidRPr="00EA5059" w:rsidRDefault="00EA5059" w:rsidP="00EA5059">
      <w:pPr>
        <w:spacing w:after="0" w:line="240" w:lineRule="auto"/>
        <w:rPr>
          <w:sz w:val="24"/>
          <w:szCs w:val="24"/>
        </w:rPr>
      </w:pPr>
      <w:r w:rsidRPr="00EA5059">
        <w:rPr>
          <w:sz w:val="24"/>
          <w:szCs w:val="24"/>
        </w:rPr>
        <w:t>HRS001 5136 3390-9     0311</w:t>
      </w:r>
    </w:p>
    <w:p w14:paraId="375D5B3C" w14:textId="77777777" w:rsidR="00EA5059" w:rsidRPr="00EA5059" w:rsidRDefault="00EA5059" w:rsidP="00EA5059">
      <w:pPr>
        <w:spacing w:after="0" w:line="240" w:lineRule="auto"/>
        <w:rPr>
          <w:sz w:val="24"/>
          <w:szCs w:val="24"/>
        </w:rPr>
      </w:pPr>
      <w:r w:rsidRPr="00EA5059">
        <w:rPr>
          <w:sz w:val="24"/>
          <w:szCs w:val="24"/>
        </w:rPr>
        <w:t>HRS002 5137 3390-9     0312</w:t>
      </w:r>
    </w:p>
    <w:p w14:paraId="1381E9F0" w14:textId="77777777" w:rsidR="00EA5059" w:rsidRPr="00EA5059" w:rsidRDefault="00EA5059" w:rsidP="00EA5059">
      <w:pPr>
        <w:spacing w:after="0" w:line="240" w:lineRule="auto"/>
        <w:rPr>
          <w:sz w:val="24"/>
          <w:szCs w:val="24"/>
        </w:rPr>
      </w:pPr>
      <w:r w:rsidRPr="00EA5059">
        <w:rPr>
          <w:sz w:val="24"/>
          <w:szCs w:val="24"/>
        </w:rPr>
        <w:t>HRS003 5138 3390-9     0313</w:t>
      </w:r>
    </w:p>
    <w:p w14:paraId="79F84731" w14:textId="77777777" w:rsidR="00EA5059" w:rsidRPr="00EA5059" w:rsidRDefault="00EA5059" w:rsidP="00EA5059">
      <w:pPr>
        <w:spacing w:after="0" w:line="240" w:lineRule="auto"/>
        <w:rPr>
          <w:sz w:val="24"/>
          <w:szCs w:val="24"/>
        </w:rPr>
      </w:pPr>
      <w:r w:rsidRPr="00EA5059">
        <w:rPr>
          <w:sz w:val="24"/>
          <w:szCs w:val="24"/>
        </w:rPr>
        <w:t>HRS004 5139 3390-9     0314</w:t>
      </w:r>
    </w:p>
    <w:p w14:paraId="44D02D0B" w14:textId="77777777" w:rsidR="00EA5059" w:rsidRPr="00EA5059" w:rsidRDefault="00EA5059" w:rsidP="00EA5059">
      <w:pPr>
        <w:spacing w:after="0" w:line="240" w:lineRule="auto"/>
        <w:rPr>
          <w:sz w:val="24"/>
          <w:szCs w:val="24"/>
        </w:rPr>
      </w:pPr>
      <w:r w:rsidRPr="00EA5059">
        <w:rPr>
          <w:sz w:val="24"/>
          <w:szCs w:val="24"/>
        </w:rPr>
        <w:t>HRS005 513A 3390-9     0315</w:t>
      </w:r>
    </w:p>
    <w:p w14:paraId="015CDDC9" w14:textId="77777777" w:rsidR="00EA5059" w:rsidRPr="00EA5059" w:rsidRDefault="00EA5059" w:rsidP="00EA5059">
      <w:pPr>
        <w:spacing w:after="0" w:line="240" w:lineRule="auto"/>
        <w:rPr>
          <w:sz w:val="24"/>
          <w:szCs w:val="24"/>
        </w:rPr>
      </w:pPr>
      <w:r w:rsidRPr="00EA5059">
        <w:rPr>
          <w:sz w:val="24"/>
          <w:szCs w:val="24"/>
        </w:rPr>
        <w:t>HRS006 513B 3390-9     0316</w:t>
      </w:r>
    </w:p>
    <w:p w14:paraId="62B512E0" w14:textId="77777777" w:rsidR="00EA5059" w:rsidRPr="00EA5059" w:rsidRDefault="00EA5059" w:rsidP="00EA5059">
      <w:pPr>
        <w:spacing w:after="0" w:line="240" w:lineRule="auto"/>
        <w:rPr>
          <w:sz w:val="24"/>
          <w:szCs w:val="24"/>
        </w:rPr>
      </w:pPr>
      <w:r w:rsidRPr="00EA5059">
        <w:rPr>
          <w:sz w:val="24"/>
          <w:szCs w:val="24"/>
        </w:rPr>
        <w:t>HRS007 513C 3390-9     0317</w:t>
      </w:r>
    </w:p>
    <w:p w14:paraId="57A217AE" w14:textId="77777777" w:rsidR="00EA5059" w:rsidRPr="00EA5059" w:rsidRDefault="00EA5059" w:rsidP="00EA5059">
      <w:pPr>
        <w:spacing w:after="0" w:line="240" w:lineRule="auto"/>
        <w:rPr>
          <w:sz w:val="24"/>
          <w:szCs w:val="24"/>
        </w:rPr>
      </w:pPr>
      <w:r w:rsidRPr="00EA5059">
        <w:rPr>
          <w:sz w:val="24"/>
          <w:szCs w:val="24"/>
        </w:rPr>
        <w:t>HRS008 513D 3390-9     0318</w:t>
      </w:r>
    </w:p>
    <w:p w14:paraId="007360A1" w14:textId="77777777" w:rsidR="00EA5059" w:rsidRPr="00EA5059" w:rsidRDefault="00EA5059" w:rsidP="00EA5059">
      <w:pPr>
        <w:spacing w:after="0" w:line="240" w:lineRule="auto"/>
        <w:rPr>
          <w:sz w:val="24"/>
          <w:szCs w:val="24"/>
        </w:rPr>
      </w:pPr>
      <w:r w:rsidRPr="00EA5059">
        <w:rPr>
          <w:sz w:val="24"/>
          <w:szCs w:val="24"/>
        </w:rPr>
        <w:t>HRS087 513E 3390-9     0319</w:t>
      </w:r>
    </w:p>
    <w:p w14:paraId="654EC1F9" w14:textId="77777777" w:rsidR="00EA5059" w:rsidRPr="00EA5059" w:rsidRDefault="00EA5059" w:rsidP="00EA5059">
      <w:pPr>
        <w:spacing w:after="0" w:line="240" w:lineRule="auto"/>
        <w:rPr>
          <w:sz w:val="24"/>
          <w:szCs w:val="24"/>
        </w:rPr>
      </w:pPr>
      <w:r w:rsidRPr="00EA5059">
        <w:rPr>
          <w:sz w:val="24"/>
          <w:szCs w:val="24"/>
        </w:rPr>
        <w:t>HRSP95 513F 3390-9     0320</w:t>
      </w:r>
    </w:p>
    <w:p w14:paraId="19746439" w14:textId="77777777" w:rsidR="00EA5059" w:rsidRPr="00EA5059" w:rsidRDefault="00EA5059" w:rsidP="00EA5059">
      <w:pPr>
        <w:spacing w:after="0" w:line="240" w:lineRule="auto"/>
        <w:rPr>
          <w:sz w:val="24"/>
          <w:szCs w:val="24"/>
        </w:rPr>
      </w:pPr>
      <w:r w:rsidRPr="00EA5059">
        <w:rPr>
          <w:sz w:val="24"/>
          <w:szCs w:val="24"/>
        </w:rPr>
        <w:t>HRS270 5140 3390-9     0321</w:t>
      </w:r>
    </w:p>
    <w:p w14:paraId="213599D4" w14:textId="77777777" w:rsidR="00EA5059" w:rsidRPr="00EA5059" w:rsidRDefault="00EA5059" w:rsidP="00EA5059">
      <w:pPr>
        <w:spacing w:after="0" w:line="240" w:lineRule="auto"/>
        <w:rPr>
          <w:sz w:val="24"/>
          <w:szCs w:val="24"/>
        </w:rPr>
      </w:pPr>
      <w:r w:rsidRPr="00EA5059">
        <w:rPr>
          <w:sz w:val="24"/>
          <w:szCs w:val="24"/>
        </w:rPr>
        <w:t>HRSP97 5141 3390-9     0322</w:t>
      </w:r>
    </w:p>
    <w:p w14:paraId="205B198F" w14:textId="77777777" w:rsidR="00EA5059" w:rsidRPr="00EA5059" w:rsidRDefault="00EA5059" w:rsidP="00EA5059">
      <w:pPr>
        <w:spacing w:after="0" w:line="240" w:lineRule="auto"/>
        <w:rPr>
          <w:sz w:val="24"/>
          <w:szCs w:val="24"/>
        </w:rPr>
      </w:pPr>
      <w:r w:rsidRPr="00EA5059">
        <w:rPr>
          <w:sz w:val="24"/>
          <w:szCs w:val="24"/>
        </w:rPr>
        <w:t>HRS011 5142 3390-9     0323</w:t>
      </w:r>
    </w:p>
    <w:p w14:paraId="61F0379F" w14:textId="77777777" w:rsidR="00EA5059" w:rsidRPr="00EA5059" w:rsidRDefault="00EA5059" w:rsidP="00EA5059">
      <w:pPr>
        <w:spacing w:after="0" w:line="240" w:lineRule="auto"/>
        <w:rPr>
          <w:sz w:val="24"/>
          <w:szCs w:val="24"/>
        </w:rPr>
      </w:pPr>
      <w:r w:rsidRPr="00EA5059">
        <w:rPr>
          <w:sz w:val="24"/>
          <w:szCs w:val="24"/>
        </w:rPr>
        <w:t>HRSP44 5143 3390-9     0324</w:t>
      </w:r>
    </w:p>
    <w:p w14:paraId="5792C333" w14:textId="77777777" w:rsidR="00EA5059" w:rsidRPr="00EA5059" w:rsidRDefault="00EA5059" w:rsidP="00EA5059">
      <w:pPr>
        <w:spacing w:after="0" w:line="240" w:lineRule="auto"/>
        <w:rPr>
          <w:sz w:val="24"/>
          <w:szCs w:val="24"/>
        </w:rPr>
      </w:pPr>
      <w:r w:rsidRPr="00EA5059">
        <w:rPr>
          <w:sz w:val="24"/>
          <w:szCs w:val="24"/>
        </w:rPr>
        <w:t>HRS009 5144 3390-9     0325</w:t>
      </w:r>
    </w:p>
    <w:p w14:paraId="34575FB5" w14:textId="77777777" w:rsidR="00EA5059" w:rsidRPr="00EA5059" w:rsidRDefault="00EA5059" w:rsidP="00EA5059">
      <w:pPr>
        <w:spacing w:after="0" w:line="240" w:lineRule="auto"/>
        <w:rPr>
          <w:sz w:val="24"/>
          <w:szCs w:val="24"/>
        </w:rPr>
      </w:pPr>
      <w:r w:rsidRPr="00EA5059">
        <w:rPr>
          <w:sz w:val="24"/>
          <w:szCs w:val="24"/>
        </w:rPr>
        <w:t>HRSP78 5145 3390-9     0326</w:t>
      </w:r>
    </w:p>
    <w:p w14:paraId="16FF76FA" w14:textId="77777777" w:rsidR="00EA5059" w:rsidRPr="00EA5059" w:rsidRDefault="00EA5059" w:rsidP="00EA5059">
      <w:pPr>
        <w:spacing w:after="0" w:line="240" w:lineRule="auto"/>
        <w:rPr>
          <w:sz w:val="24"/>
          <w:szCs w:val="24"/>
        </w:rPr>
      </w:pPr>
      <w:r w:rsidRPr="00EA5059">
        <w:rPr>
          <w:sz w:val="24"/>
          <w:szCs w:val="24"/>
        </w:rPr>
        <w:t>HRSP49 5146 3390-9     0327</w:t>
      </w:r>
    </w:p>
    <w:p w14:paraId="61840E97" w14:textId="77777777" w:rsidR="00EA5059" w:rsidRPr="00EA5059" w:rsidRDefault="00EA5059" w:rsidP="00EA5059">
      <w:pPr>
        <w:spacing w:after="0" w:line="240" w:lineRule="auto"/>
        <w:rPr>
          <w:sz w:val="24"/>
          <w:szCs w:val="24"/>
        </w:rPr>
      </w:pPr>
      <w:r w:rsidRPr="00EA5059">
        <w:rPr>
          <w:sz w:val="24"/>
          <w:szCs w:val="24"/>
        </w:rPr>
        <w:t>HRSP16 5147 3390-9     0328</w:t>
      </w:r>
    </w:p>
    <w:p w14:paraId="2230926C" w14:textId="77777777" w:rsidR="00EA5059" w:rsidRPr="00EA5059" w:rsidRDefault="00EA5059" w:rsidP="00EA5059">
      <w:pPr>
        <w:spacing w:after="0" w:line="240" w:lineRule="auto"/>
        <w:rPr>
          <w:sz w:val="24"/>
          <w:szCs w:val="24"/>
        </w:rPr>
      </w:pPr>
      <w:r w:rsidRPr="00EA5059">
        <w:rPr>
          <w:sz w:val="24"/>
          <w:szCs w:val="24"/>
        </w:rPr>
        <w:t>HRSP19 5148 3390-9     0329</w:t>
      </w:r>
    </w:p>
    <w:p w14:paraId="3C6DEB5D" w14:textId="77777777" w:rsidR="00EA5059" w:rsidRPr="00EA5059" w:rsidRDefault="00EA5059" w:rsidP="00EA5059">
      <w:pPr>
        <w:spacing w:after="0" w:line="240" w:lineRule="auto"/>
        <w:rPr>
          <w:sz w:val="24"/>
          <w:szCs w:val="24"/>
        </w:rPr>
      </w:pPr>
      <w:r w:rsidRPr="00EA5059">
        <w:rPr>
          <w:sz w:val="24"/>
          <w:szCs w:val="24"/>
        </w:rPr>
        <w:t>HRSP26 5149 3390-9     0330</w:t>
      </w:r>
    </w:p>
    <w:p w14:paraId="5FEB161E" w14:textId="77777777" w:rsidR="00EA5059" w:rsidRPr="00EA5059" w:rsidRDefault="00EA5059" w:rsidP="00EA5059">
      <w:pPr>
        <w:spacing w:after="0" w:line="240" w:lineRule="auto"/>
        <w:rPr>
          <w:sz w:val="24"/>
          <w:szCs w:val="24"/>
        </w:rPr>
      </w:pPr>
      <w:r w:rsidRPr="00EA5059">
        <w:rPr>
          <w:sz w:val="24"/>
          <w:szCs w:val="24"/>
        </w:rPr>
        <w:t>HRSP18 514A 3390-9     0331</w:t>
      </w:r>
    </w:p>
    <w:p w14:paraId="58BC53BD" w14:textId="77777777" w:rsidR="00EA5059" w:rsidRPr="00EA5059" w:rsidRDefault="00EA5059" w:rsidP="00EA5059">
      <w:pPr>
        <w:spacing w:after="0" w:line="240" w:lineRule="auto"/>
        <w:rPr>
          <w:sz w:val="24"/>
          <w:szCs w:val="24"/>
        </w:rPr>
      </w:pPr>
      <w:r w:rsidRPr="00EA5059">
        <w:rPr>
          <w:sz w:val="24"/>
          <w:szCs w:val="24"/>
        </w:rPr>
        <w:t>HRS085 514B 3390-9     0332</w:t>
      </w:r>
    </w:p>
    <w:p w14:paraId="4BE56781" w14:textId="77777777" w:rsidR="00EA5059" w:rsidRPr="00EA5059" w:rsidRDefault="00EA5059" w:rsidP="00EA5059">
      <w:pPr>
        <w:spacing w:after="0" w:line="240" w:lineRule="auto"/>
        <w:rPr>
          <w:sz w:val="24"/>
          <w:szCs w:val="24"/>
        </w:rPr>
      </w:pPr>
      <w:r w:rsidRPr="00EA5059">
        <w:rPr>
          <w:sz w:val="24"/>
          <w:szCs w:val="24"/>
        </w:rPr>
        <w:t>HRSP32 514C 3390-9     0333</w:t>
      </w:r>
    </w:p>
    <w:p w14:paraId="3AC0A4A4" w14:textId="77777777" w:rsidR="00EA5059" w:rsidRPr="00EA5059" w:rsidRDefault="00EA5059" w:rsidP="00EA5059">
      <w:pPr>
        <w:spacing w:after="0" w:line="240" w:lineRule="auto"/>
        <w:rPr>
          <w:sz w:val="24"/>
          <w:szCs w:val="24"/>
        </w:rPr>
      </w:pPr>
      <w:r w:rsidRPr="00EA5059">
        <w:rPr>
          <w:sz w:val="24"/>
          <w:szCs w:val="24"/>
        </w:rPr>
        <w:t>HRSP41 514D 3390-9     0334</w:t>
      </w:r>
    </w:p>
    <w:p w14:paraId="0B790D2F" w14:textId="77777777" w:rsidR="00EA5059" w:rsidRPr="00EA5059" w:rsidRDefault="00EA5059" w:rsidP="00EA5059">
      <w:pPr>
        <w:spacing w:after="0" w:line="240" w:lineRule="auto"/>
        <w:rPr>
          <w:sz w:val="24"/>
          <w:szCs w:val="24"/>
        </w:rPr>
      </w:pPr>
      <w:r w:rsidRPr="00EA5059">
        <w:rPr>
          <w:sz w:val="24"/>
          <w:szCs w:val="24"/>
        </w:rPr>
        <w:t>HRSP07 514E 3390-9     0335</w:t>
      </w:r>
    </w:p>
    <w:p w14:paraId="3DFB833D" w14:textId="77777777" w:rsidR="00EA5059" w:rsidRPr="00EA5059" w:rsidRDefault="00EA5059" w:rsidP="00EA5059">
      <w:pPr>
        <w:spacing w:after="0" w:line="240" w:lineRule="auto"/>
        <w:rPr>
          <w:sz w:val="24"/>
          <w:szCs w:val="24"/>
        </w:rPr>
      </w:pPr>
      <w:r w:rsidRPr="00EA5059">
        <w:rPr>
          <w:sz w:val="24"/>
          <w:szCs w:val="24"/>
        </w:rPr>
        <w:t>HRS258 514F 3390-9     0336</w:t>
      </w:r>
    </w:p>
    <w:p w14:paraId="74E699B7" w14:textId="77777777" w:rsidR="00EA5059" w:rsidRPr="00EA5059" w:rsidRDefault="00EA5059" w:rsidP="00EA5059">
      <w:pPr>
        <w:spacing w:after="0" w:line="240" w:lineRule="auto"/>
        <w:rPr>
          <w:sz w:val="24"/>
          <w:szCs w:val="24"/>
        </w:rPr>
      </w:pPr>
      <w:r w:rsidRPr="00EA5059">
        <w:rPr>
          <w:sz w:val="24"/>
          <w:szCs w:val="24"/>
        </w:rPr>
        <w:t>HRS260 5150 3390-9     0337</w:t>
      </w:r>
    </w:p>
    <w:p w14:paraId="4DA40A86" w14:textId="77777777" w:rsidR="00EA5059" w:rsidRPr="00EA5059" w:rsidRDefault="00EA5059" w:rsidP="00EA5059">
      <w:pPr>
        <w:spacing w:after="0" w:line="240" w:lineRule="auto"/>
        <w:rPr>
          <w:sz w:val="24"/>
          <w:szCs w:val="24"/>
        </w:rPr>
      </w:pPr>
      <w:r w:rsidRPr="00EA5059">
        <w:rPr>
          <w:sz w:val="24"/>
          <w:szCs w:val="24"/>
        </w:rPr>
        <w:t>HRS261 5151 3390-9     0338</w:t>
      </w:r>
    </w:p>
    <w:p w14:paraId="29349910" w14:textId="77777777" w:rsidR="00EA5059" w:rsidRPr="00EA5059" w:rsidRDefault="00EA5059" w:rsidP="00EA5059">
      <w:pPr>
        <w:spacing w:after="0" w:line="240" w:lineRule="auto"/>
        <w:rPr>
          <w:sz w:val="24"/>
          <w:szCs w:val="24"/>
        </w:rPr>
      </w:pPr>
      <w:r w:rsidRPr="00EA5059">
        <w:rPr>
          <w:sz w:val="24"/>
          <w:szCs w:val="24"/>
        </w:rPr>
        <w:t>HRS259 5152 3390-9     0339</w:t>
      </w:r>
    </w:p>
    <w:p w14:paraId="61E0C13E" w14:textId="77777777" w:rsidR="00EA5059" w:rsidRPr="00EA5059" w:rsidRDefault="00EA5059" w:rsidP="00EA5059">
      <w:pPr>
        <w:spacing w:after="0" w:line="240" w:lineRule="auto"/>
        <w:rPr>
          <w:sz w:val="24"/>
          <w:szCs w:val="24"/>
        </w:rPr>
      </w:pPr>
      <w:r w:rsidRPr="00EA5059">
        <w:rPr>
          <w:sz w:val="24"/>
          <w:szCs w:val="24"/>
        </w:rPr>
        <w:t>HRS263 5153 3390-9     0340</w:t>
      </w:r>
    </w:p>
    <w:p w14:paraId="06625DD7" w14:textId="77777777" w:rsidR="00EA5059" w:rsidRPr="00EA5059" w:rsidRDefault="00EA5059" w:rsidP="00EA5059">
      <w:pPr>
        <w:spacing w:after="0" w:line="240" w:lineRule="auto"/>
        <w:rPr>
          <w:sz w:val="24"/>
          <w:szCs w:val="24"/>
        </w:rPr>
      </w:pPr>
      <w:r w:rsidRPr="00EA5059">
        <w:rPr>
          <w:sz w:val="24"/>
          <w:szCs w:val="24"/>
        </w:rPr>
        <w:t>HRS082 5154 3390-9     0341</w:t>
      </w:r>
    </w:p>
    <w:p w14:paraId="06B6AD51" w14:textId="77777777" w:rsidR="00EA5059" w:rsidRPr="00EA5059" w:rsidRDefault="00EA5059" w:rsidP="00EA5059">
      <w:pPr>
        <w:spacing w:after="0" w:line="240" w:lineRule="auto"/>
        <w:rPr>
          <w:sz w:val="24"/>
          <w:szCs w:val="24"/>
        </w:rPr>
      </w:pPr>
      <w:r w:rsidRPr="00EA5059">
        <w:rPr>
          <w:sz w:val="24"/>
          <w:szCs w:val="24"/>
        </w:rPr>
        <w:t>HRSP15 5155 3390-9     0342</w:t>
      </w:r>
    </w:p>
    <w:p w14:paraId="2923B659" w14:textId="77777777" w:rsidR="00EA5059" w:rsidRPr="00EA5059" w:rsidRDefault="00EA5059" w:rsidP="00EA5059">
      <w:pPr>
        <w:spacing w:after="0" w:line="240" w:lineRule="auto"/>
        <w:rPr>
          <w:sz w:val="24"/>
          <w:szCs w:val="24"/>
        </w:rPr>
      </w:pPr>
      <w:r w:rsidRPr="00EA5059">
        <w:rPr>
          <w:sz w:val="24"/>
          <w:szCs w:val="24"/>
        </w:rPr>
        <w:t>HRS264 5156 3390-9     0343</w:t>
      </w:r>
    </w:p>
    <w:p w14:paraId="5A173777" w14:textId="77777777" w:rsidR="00EA5059" w:rsidRPr="00EA5059" w:rsidRDefault="00EA5059" w:rsidP="00EA5059">
      <w:pPr>
        <w:spacing w:after="0" w:line="240" w:lineRule="auto"/>
        <w:rPr>
          <w:sz w:val="24"/>
          <w:szCs w:val="24"/>
        </w:rPr>
      </w:pPr>
      <w:r w:rsidRPr="00EA5059">
        <w:rPr>
          <w:sz w:val="24"/>
          <w:szCs w:val="24"/>
        </w:rPr>
        <w:t>HRS253 5157 3390-9     0344</w:t>
      </w:r>
    </w:p>
    <w:p w14:paraId="47B7C6D8" w14:textId="77777777" w:rsidR="00EA5059" w:rsidRPr="00EA5059" w:rsidRDefault="00EA5059" w:rsidP="00EA5059">
      <w:pPr>
        <w:spacing w:after="0" w:line="240" w:lineRule="auto"/>
        <w:rPr>
          <w:sz w:val="24"/>
          <w:szCs w:val="24"/>
        </w:rPr>
      </w:pPr>
      <w:r w:rsidRPr="00EA5059">
        <w:rPr>
          <w:sz w:val="24"/>
          <w:szCs w:val="24"/>
        </w:rPr>
        <w:t>HRS256 5158 3390-9     0345</w:t>
      </w:r>
    </w:p>
    <w:p w14:paraId="7054148C" w14:textId="77777777" w:rsidR="00EA5059" w:rsidRPr="00EA5059" w:rsidRDefault="00EA5059" w:rsidP="00EA5059">
      <w:pPr>
        <w:spacing w:after="0" w:line="240" w:lineRule="auto"/>
        <w:rPr>
          <w:sz w:val="24"/>
          <w:szCs w:val="24"/>
        </w:rPr>
      </w:pPr>
      <w:r w:rsidRPr="00EA5059">
        <w:rPr>
          <w:sz w:val="24"/>
          <w:szCs w:val="24"/>
        </w:rPr>
        <w:lastRenderedPageBreak/>
        <w:t>HRS145 5159 3390-9     0346</w:t>
      </w:r>
    </w:p>
    <w:p w14:paraId="64A53505" w14:textId="77777777" w:rsidR="00EA5059" w:rsidRPr="00EA5059" w:rsidRDefault="00EA5059" w:rsidP="00EA5059">
      <w:pPr>
        <w:spacing w:after="0" w:line="240" w:lineRule="auto"/>
        <w:rPr>
          <w:sz w:val="24"/>
          <w:szCs w:val="24"/>
        </w:rPr>
      </w:pPr>
      <w:r w:rsidRPr="00EA5059">
        <w:rPr>
          <w:sz w:val="24"/>
          <w:szCs w:val="24"/>
        </w:rPr>
        <w:t>HRS161 515A 3390-9     0347</w:t>
      </w:r>
    </w:p>
    <w:p w14:paraId="30EFEBE4" w14:textId="77777777" w:rsidR="00EA5059" w:rsidRPr="00EA5059" w:rsidRDefault="00EA5059" w:rsidP="00EA5059">
      <w:pPr>
        <w:spacing w:after="0" w:line="240" w:lineRule="auto"/>
        <w:rPr>
          <w:sz w:val="24"/>
          <w:szCs w:val="24"/>
        </w:rPr>
      </w:pPr>
      <w:r w:rsidRPr="00EA5059">
        <w:rPr>
          <w:sz w:val="24"/>
          <w:szCs w:val="24"/>
        </w:rPr>
        <w:t>HRS257 515B 3390-9     0348</w:t>
      </w:r>
    </w:p>
    <w:p w14:paraId="7F3952F4" w14:textId="77777777" w:rsidR="00EA5059" w:rsidRPr="00EA5059" w:rsidRDefault="00EA5059" w:rsidP="00EA5059">
      <w:pPr>
        <w:spacing w:after="0" w:line="240" w:lineRule="auto"/>
        <w:rPr>
          <w:sz w:val="24"/>
          <w:szCs w:val="24"/>
        </w:rPr>
      </w:pPr>
      <w:r w:rsidRPr="00EA5059">
        <w:rPr>
          <w:sz w:val="24"/>
          <w:szCs w:val="24"/>
        </w:rPr>
        <w:t>HRS255 515C 3390-9     0349</w:t>
      </w:r>
    </w:p>
    <w:p w14:paraId="553065A2" w14:textId="77777777" w:rsidR="00EA5059" w:rsidRPr="00EA5059" w:rsidRDefault="00EA5059" w:rsidP="00EA5059">
      <w:pPr>
        <w:spacing w:after="0" w:line="240" w:lineRule="auto"/>
        <w:rPr>
          <w:sz w:val="24"/>
          <w:szCs w:val="24"/>
        </w:rPr>
      </w:pPr>
      <w:r w:rsidRPr="00EA5059">
        <w:rPr>
          <w:sz w:val="24"/>
          <w:szCs w:val="24"/>
        </w:rPr>
        <w:t>HRSP17 515D 3390-9     0350</w:t>
      </w:r>
    </w:p>
    <w:p w14:paraId="3CB7CF98" w14:textId="77777777" w:rsidR="00EA5059" w:rsidRPr="00EA5059" w:rsidRDefault="00EA5059" w:rsidP="00EA5059">
      <w:pPr>
        <w:spacing w:after="0" w:line="240" w:lineRule="auto"/>
        <w:rPr>
          <w:sz w:val="24"/>
          <w:szCs w:val="24"/>
        </w:rPr>
      </w:pPr>
      <w:r w:rsidRPr="00EA5059">
        <w:rPr>
          <w:sz w:val="24"/>
          <w:szCs w:val="24"/>
        </w:rPr>
        <w:t>HRS265 515E 3390-9     0351</w:t>
      </w:r>
    </w:p>
    <w:p w14:paraId="72A3C897" w14:textId="77777777" w:rsidR="00EA5059" w:rsidRPr="00EA5059" w:rsidRDefault="00EA5059" w:rsidP="00EA5059">
      <w:pPr>
        <w:spacing w:after="0" w:line="240" w:lineRule="auto"/>
        <w:rPr>
          <w:sz w:val="24"/>
          <w:szCs w:val="24"/>
        </w:rPr>
      </w:pPr>
      <w:r w:rsidRPr="00EA5059">
        <w:rPr>
          <w:sz w:val="24"/>
          <w:szCs w:val="24"/>
        </w:rPr>
        <w:t>HRS162 515F 3390-9     0352</w:t>
      </w:r>
    </w:p>
    <w:p w14:paraId="105348E9" w14:textId="77777777" w:rsidR="00EA5059" w:rsidRPr="00EA5059" w:rsidRDefault="00EA5059" w:rsidP="00EA5059">
      <w:pPr>
        <w:spacing w:after="0" w:line="240" w:lineRule="auto"/>
        <w:rPr>
          <w:sz w:val="24"/>
          <w:szCs w:val="24"/>
        </w:rPr>
      </w:pPr>
      <w:r w:rsidRPr="00EA5059">
        <w:rPr>
          <w:sz w:val="24"/>
          <w:szCs w:val="24"/>
        </w:rPr>
        <w:t>HRS160 5160 3390-9     0353</w:t>
      </w:r>
    </w:p>
    <w:p w14:paraId="6620D674" w14:textId="77777777" w:rsidR="00EA5059" w:rsidRPr="00EA5059" w:rsidRDefault="00EA5059" w:rsidP="00EA5059">
      <w:pPr>
        <w:spacing w:after="0" w:line="240" w:lineRule="auto"/>
        <w:rPr>
          <w:sz w:val="24"/>
          <w:szCs w:val="24"/>
        </w:rPr>
      </w:pPr>
      <w:r w:rsidRPr="00EA5059">
        <w:rPr>
          <w:sz w:val="24"/>
          <w:szCs w:val="24"/>
        </w:rPr>
        <w:t>HRS266 5161 3390-9     0354</w:t>
      </w:r>
    </w:p>
    <w:p w14:paraId="14D008BE" w14:textId="77777777" w:rsidR="00EA5059" w:rsidRPr="00EA5059" w:rsidRDefault="00EA5059" w:rsidP="00EA5059">
      <w:pPr>
        <w:spacing w:after="0" w:line="240" w:lineRule="auto"/>
        <w:rPr>
          <w:sz w:val="24"/>
          <w:szCs w:val="24"/>
        </w:rPr>
      </w:pPr>
      <w:r w:rsidRPr="00EA5059">
        <w:rPr>
          <w:sz w:val="24"/>
          <w:szCs w:val="24"/>
        </w:rPr>
        <w:t>HRS262 5162 3390-9     0355</w:t>
      </w:r>
    </w:p>
    <w:p w14:paraId="0BEC2A62" w14:textId="77777777" w:rsidR="00EA5059" w:rsidRPr="00EA5059" w:rsidRDefault="00EA5059" w:rsidP="00EA5059">
      <w:pPr>
        <w:spacing w:after="0" w:line="240" w:lineRule="auto"/>
        <w:rPr>
          <w:sz w:val="24"/>
          <w:szCs w:val="24"/>
        </w:rPr>
      </w:pPr>
      <w:r w:rsidRPr="00EA5059">
        <w:rPr>
          <w:sz w:val="24"/>
          <w:szCs w:val="24"/>
        </w:rPr>
        <w:t>HRS254 5163 3390-9     0356</w:t>
      </w:r>
    </w:p>
    <w:p w14:paraId="7E229E68" w14:textId="77777777" w:rsidR="00EA5059" w:rsidRPr="00EA5059" w:rsidRDefault="00EA5059" w:rsidP="00EA5059">
      <w:pPr>
        <w:spacing w:after="0" w:line="240" w:lineRule="auto"/>
        <w:rPr>
          <w:sz w:val="24"/>
          <w:szCs w:val="24"/>
        </w:rPr>
      </w:pPr>
      <w:r w:rsidRPr="00EA5059">
        <w:rPr>
          <w:sz w:val="24"/>
          <w:szCs w:val="24"/>
        </w:rPr>
        <w:t>PS0054 5164 3390-9     0357</w:t>
      </w:r>
    </w:p>
    <w:p w14:paraId="1123ED73" w14:textId="77777777" w:rsidR="00EA5059" w:rsidRPr="00EA5059" w:rsidRDefault="00EA5059" w:rsidP="00EA5059">
      <w:pPr>
        <w:spacing w:after="0" w:line="240" w:lineRule="auto"/>
        <w:rPr>
          <w:sz w:val="24"/>
          <w:szCs w:val="24"/>
        </w:rPr>
      </w:pPr>
      <w:r w:rsidRPr="00EA5059">
        <w:rPr>
          <w:sz w:val="24"/>
          <w:szCs w:val="24"/>
        </w:rPr>
        <w:t>MOBP76 5165 3390-9     0358</w:t>
      </w:r>
    </w:p>
    <w:p w14:paraId="2A591D62" w14:textId="77777777" w:rsidR="00EA5059" w:rsidRPr="00EA5059" w:rsidRDefault="00EA5059" w:rsidP="00EA5059">
      <w:pPr>
        <w:spacing w:after="0" w:line="240" w:lineRule="auto"/>
        <w:rPr>
          <w:sz w:val="24"/>
          <w:szCs w:val="24"/>
        </w:rPr>
      </w:pPr>
      <w:r w:rsidRPr="00EA5059">
        <w:rPr>
          <w:sz w:val="24"/>
          <w:szCs w:val="24"/>
        </w:rPr>
        <w:t>MOBP74 5166 3390-9     0359</w:t>
      </w:r>
    </w:p>
    <w:p w14:paraId="37C912D1" w14:textId="77777777" w:rsidR="00EA5059" w:rsidRPr="00EA5059" w:rsidRDefault="00EA5059" w:rsidP="00EA5059">
      <w:pPr>
        <w:spacing w:after="0" w:line="240" w:lineRule="auto"/>
        <w:rPr>
          <w:sz w:val="24"/>
          <w:szCs w:val="24"/>
        </w:rPr>
      </w:pPr>
      <w:r w:rsidRPr="00EA5059">
        <w:rPr>
          <w:sz w:val="24"/>
          <w:szCs w:val="24"/>
        </w:rPr>
        <w:t>MOBP75 5167 3390-9     0360</w:t>
      </w:r>
    </w:p>
    <w:p w14:paraId="37E3AA14" w14:textId="77777777" w:rsidR="00EA5059" w:rsidRPr="00EA5059" w:rsidRDefault="00EA5059" w:rsidP="00EA5059">
      <w:pPr>
        <w:spacing w:after="0" w:line="240" w:lineRule="auto"/>
        <w:rPr>
          <w:sz w:val="24"/>
          <w:szCs w:val="24"/>
        </w:rPr>
      </w:pPr>
      <w:r w:rsidRPr="00EA5059">
        <w:rPr>
          <w:sz w:val="24"/>
          <w:szCs w:val="24"/>
        </w:rPr>
        <w:t>MOBP72 5168 3390-9     0361</w:t>
      </w:r>
    </w:p>
    <w:p w14:paraId="3400860D" w14:textId="77777777" w:rsidR="00EA5059" w:rsidRPr="00EA5059" w:rsidRDefault="00EA5059" w:rsidP="00EA5059">
      <w:pPr>
        <w:spacing w:after="0" w:line="240" w:lineRule="auto"/>
        <w:rPr>
          <w:sz w:val="24"/>
          <w:szCs w:val="24"/>
        </w:rPr>
      </w:pPr>
      <w:r w:rsidRPr="00EA5059">
        <w:rPr>
          <w:sz w:val="24"/>
          <w:szCs w:val="24"/>
        </w:rPr>
        <w:t>MOBP73 5169 3390-9     0362</w:t>
      </w:r>
    </w:p>
    <w:p w14:paraId="132370D3" w14:textId="77777777" w:rsidR="00EA5059" w:rsidRPr="00EA5059" w:rsidRDefault="00EA5059" w:rsidP="00EA5059">
      <w:pPr>
        <w:spacing w:after="0" w:line="240" w:lineRule="auto"/>
        <w:rPr>
          <w:sz w:val="24"/>
          <w:szCs w:val="24"/>
        </w:rPr>
      </w:pPr>
      <w:r w:rsidRPr="00EA5059">
        <w:rPr>
          <w:sz w:val="24"/>
          <w:szCs w:val="24"/>
        </w:rPr>
        <w:t>MOBP44 516A 3390-9     0363</w:t>
      </w:r>
    </w:p>
    <w:p w14:paraId="51AC08CC" w14:textId="77777777" w:rsidR="00EA5059" w:rsidRPr="00EA5059" w:rsidRDefault="00EA5059" w:rsidP="00EA5059">
      <w:pPr>
        <w:spacing w:after="0" w:line="240" w:lineRule="auto"/>
        <w:rPr>
          <w:sz w:val="24"/>
          <w:szCs w:val="24"/>
        </w:rPr>
      </w:pPr>
      <w:r w:rsidRPr="00EA5059">
        <w:rPr>
          <w:sz w:val="24"/>
          <w:szCs w:val="24"/>
        </w:rPr>
        <w:t>MOBP71 516B 3390-9     0364</w:t>
      </w:r>
    </w:p>
    <w:p w14:paraId="4FDA5226" w14:textId="77777777" w:rsidR="00EA5059" w:rsidRPr="00EA5059" w:rsidRDefault="00EA5059" w:rsidP="00EA5059">
      <w:pPr>
        <w:spacing w:after="0" w:line="240" w:lineRule="auto"/>
        <w:rPr>
          <w:sz w:val="24"/>
          <w:szCs w:val="24"/>
        </w:rPr>
      </w:pPr>
      <w:r w:rsidRPr="00EA5059">
        <w:rPr>
          <w:sz w:val="24"/>
          <w:szCs w:val="24"/>
        </w:rPr>
        <w:t>MOBP39 516C 3390-9     0365</w:t>
      </w:r>
    </w:p>
    <w:p w14:paraId="058E660F" w14:textId="77777777" w:rsidR="00EA5059" w:rsidRPr="00EA5059" w:rsidRDefault="00EA5059" w:rsidP="00EA5059">
      <w:pPr>
        <w:spacing w:after="0" w:line="240" w:lineRule="auto"/>
        <w:rPr>
          <w:sz w:val="24"/>
          <w:szCs w:val="24"/>
        </w:rPr>
      </w:pPr>
      <w:r w:rsidRPr="00EA5059">
        <w:rPr>
          <w:sz w:val="24"/>
          <w:szCs w:val="24"/>
        </w:rPr>
        <w:t>MOBP43 516D 3390-9     0366</w:t>
      </w:r>
    </w:p>
    <w:p w14:paraId="42EDF04B" w14:textId="77777777" w:rsidR="00EA5059" w:rsidRPr="00EA5059" w:rsidRDefault="00EA5059" w:rsidP="00EA5059">
      <w:pPr>
        <w:spacing w:after="0" w:line="240" w:lineRule="auto"/>
        <w:rPr>
          <w:sz w:val="24"/>
          <w:szCs w:val="24"/>
        </w:rPr>
      </w:pPr>
      <w:r w:rsidRPr="00EA5059">
        <w:rPr>
          <w:sz w:val="24"/>
          <w:szCs w:val="24"/>
        </w:rPr>
        <w:t>MOBP41 516E 3390-9     0367</w:t>
      </w:r>
    </w:p>
    <w:p w14:paraId="3D28327B" w14:textId="77777777" w:rsidR="00EA5059" w:rsidRPr="00EA5059" w:rsidRDefault="00EA5059" w:rsidP="00EA5059">
      <w:pPr>
        <w:spacing w:after="0" w:line="240" w:lineRule="auto"/>
        <w:rPr>
          <w:sz w:val="24"/>
          <w:szCs w:val="24"/>
        </w:rPr>
      </w:pPr>
      <w:r w:rsidRPr="00EA5059">
        <w:rPr>
          <w:sz w:val="24"/>
          <w:szCs w:val="24"/>
        </w:rPr>
        <w:t>MOBP42 516F 3390-9     0368</w:t>
      </w:r>
    </w:p>
    <w:p w14:paraId="4A256C3A" w14:textId="77777777" w:rsidR="00EA5059" w:rsidRPr="00EA5059" w:rsidRDefault="00EA5059" w:rsidP="00EA5059">
      <w:pPr>
        <w:spacing w:after="0" w:line="240" w:lineRule="auto"/>
        <w:rPr>
          <w:sz w:val="24"/>
          <w:szCs w:val="24"/>
        </w:rPr>
      </w:pPr>
      <w:r w:rsidRPr="00EA5059">
        <w:rPr>
          <w:sz w:val="24"/>
          <w:szCs w:val="24"/>
        </w:rPr>
        <w:t>MOBP19 5170 3390-9     0369</w:t>
      </w:r>
    </w:p>
    <w:p w14:paraId="18B5DB38" w14:textId="77777777" w:rsidR="00EA5059" w:rsidRPr="00EA5059" w:rsidRDefault="00EA5059" w:rsidP="00EA5059">
      <w:pPr>
        <w:spacing w:after="0" w:line="240" w:lineRule="auto"/>
        <w:rPr>
          <w:sz w:val="24"/>
          <w:szCs w:val="24"/>
        </w:rPr>
      </w:pPr>
      <w:r w:rsidRPr="00EA5059">
        <w:rPr>
          <w:sz w:val="24"/>
          <w:szCs w:val="24"/>
        </w:rPr>
        <w:t>MOBP37 5171 3390-9     0370</w:t>
      </w:r>
    </w:p>
    <w:p w14:paraId="13A7A746" w14:textId="77777777" w:rsidR="00EA5059" w:rsidRPr="00EA5059" w:rsidRDefault="00EA5059" w:rsidP="00EA5059">
      <w:pPr>
        <w:spacing w:after="0" w:line="240" w:lineRule="auto"/>
        <w:rPr>
          <w:sz w:val="24"/>
          <w:szCs w:val="24"/>
        </w:rPr>
      </w:pPr>
      <w:r w:rsidRPr="00EA5059">
        <w:rPr>
          <w:sz w:val="24"/>
          <w:szCs w:val="24"/>
        </w:rPr>
        <w:t>MOBP40 5172 3390-9     0371</w:t>
      </w:r>
    </w:p>
    <w:p w14:paraId="21C8D730" w14:textId="77777777" w:rsidR="00EA5059" w:rsidRPr="00EA5059" w:rsidRDefault="00EA5059" w:rsidP="00EA5059">
      <w:pPr>
        <w:spacing w:after="0" w:line="240" w:lineRule="auto"/>
        <w:rPr>
          <w:sz w:val="24"/>
          <w:szCs w:val="24"/>
        </w:rPr>
      </w:pPr>
      <w:r w:rsidRPr="00EA5059">
        <w:rPr>
          <w:sz w:val="24"/>
          <w:szCs w:val="24"/>
        </w:rPr>
        <w:t>MOBP38 5173 3390-9     0372</w:t>
      </w:r>
    </w:p>
    <w:p w14:paraId="30F40D1A" w14:textId="77777777" w:rsidR="00EA5059" w:rsidRPr="00EA5059" w:rsidRDefault="00EA5059" w:rsidP="00EA5059">
      <w:pPr>
        <w:spacing w:after="0" w:line="240" w:lineRule="auto"/>
        <w:rPr>
          <w:sz w:val="24"/>
          <w:szCs w:val="24"/>
        </w:rPr>
      </w:pPr>
      <w:r w:rsidRPr="00EA5059">
        <w:rPr>
          <w:sz w:val="24"/>
          <w:szCs w:val="24"/>
        </w:rPr>
        <w:t>PS0064 5174 3390-9     0373</w:t>
      </w:r>
    </w:p>
    <w:p w14:paraId="1DA76EEC" w14:textId="77777777" w:rsidR="00EA5059" w:rsidRPr="00EA5059" w:rsidRDefault="00EA5059" w:rsidP="00EA5059">
      <w:pPr>
        <w:spacing w:after="0" w:line="240" w:lineRule="auto"/>
        <w:rPr>
          <w:sz w:val="24"/>
          <w:szCs w:val="24"/>
        </w:rPr>
      </w:pPr>
      <w:r w:rsidRPr="00EA5059">
        <w:rPr>
          <w:sz w:val="24"/>
          <w:szCs w:val="24"/>
        </w:rPr>
        <w:t>PS0068 5175 3390-9     0374</w:t>
      </w:r>
    </w:p>
    <w:p w14:paraId="3B570A5C" w14:textId="77777777" w:rsidR="00EA5059" w:rsidRPr="00EA5059" w:rsidRDefault="00EA5059" w:rsidP="00EA5059">
      <w:pPr>
        <w:spacing w:after="0" w:line="240" w:lineRule="auto"/>
        <w:rPr>
          <w:sz w:val="24"/>
          <w:szCs w:val="24"/>
        </w:rPr>
      </w:pPr>
      <w:r w:rsidRPr="00EA5059">
        <w:rPr>
          <w:sz w:val="24"/>
          <w:szCs w:val="24"/>
        </w:rPr>
        <w:t>PS0069 5176 3390-9     0375</w:t>
      </w:r>
    </w:p>
    <w:p w14:paraId="15352EDC" w14:textId="77777777" w:rsidR="00EA5059" w:rsidRPr="00EA5059" w:rsidRDefault="00EA5059" w:rsidP="00EA5059">
      <w:pPr>
        <w:spacing w:after="0" w:line="240" w:lineRule="auto"/>
        <w:rPr>
          <w:sz w:val="24"/>
          <w:szCs w:val="24"/>
        </w:rPr>
      </w:pPr>
      <w:r w:rsidRPr="00EA5059">
        <w:rPr>
          <w:sz w:val="24"/>
          <w:szCs w:val="24"/>
        </w:rPr>
        <w:t>PS0070 5177 3390-9     0376</w:t>
      </w:r>
    </w:p>
    <w:p w14:paraId="345373AE" w14:textId="77777777" w:rsidR="00EA5059" w:rsidRPr="00EA5059" w:rsidRDefault="00EA5059" w:rsidP="00EA5059">
      <w:pPr>
        <w:spacing w:after="0" w:line="240" w:lineRule="auto"/>
        <w:rPr>
          <w:sz w:val="24"/>
          <w:szCs w:val="24"/>
        </w:rPr>
      </w:pPr>
      <w:r w:rsidRPr="00EA5059">
        <w:rPr>
          <w:sz w:val="24"/>
          <w:szCs w:val="24"/>
        </w:rPr>
        <w:t>PS0071 5178 3390-9     0377</w:t>
      </w:r>
    </w:p>
    <w:p w14:paraId="0089B82D" w14:textId="77777777" w:rsidR="00EA5059" w:rsidRPr="00EA5059" w:rsidRDefault="00EA5059" w:rsidP="00EA5059">
      <w:pPr>
        <w:spacing w:after="0" w:line="240" w:lineRule="auto"/>
        <w:rPr>
          <w:sz w:val="24"/>
          <w:szCs w:val="24"/>
        </w:rPr>
      </w:pPr>
      <w:r w:rsidRPr="00EA5059">
        <w:rPr>
          <w:sz w:val="24"/>
          <w:szCs w:val="24"/>
        </w:rPr>
        <w:t>PS0072 5179 3390-9     0378</w:t>
      </w:r>
    </w:p>
    <w:p w14:paraId="3E6B4148" w14:textId="77777777" w:rsidR="00EA5059" w:rsidRPr="00EA5059" w:rsidRDefault="00EA5059" w:rsidP="00EA5059">
      <w:pPr>
        <w:spacing w:after="0" w:line="240" w:lineRule="auto"/>
        <w:rPr>
          <w:sz w:val="24"/>
          <w:szCs w:val="24"/>
        </w:rPr>
      </w:pPr>
      <w:r w:rsidRPr="00EA5059">
        <w:rPr>
          <w:sz w:val="24"/>
          <w:szCs w:val="24"/>
        </w:rPr>
        <w:t>PS0073 517A 3390-9     0379</w:t>
      </w:r>
    </w:p>
    <w:p w14:paraId="33B44412" w14:textId="77777777" w:rsidR="00EA5059" w:rsidRPr="00EA5059" w:rsidRDefault="00EA5059" w:rsidP="00EA5059">
      <w:pPr>
        <w:spacing w:after="0" w:line="240" w:lineRule="auto"/>
        <w:rPr>
          <w:sz w:val="24"/>
          <w:szCs w:val="24"/>
        </w:rPr>
      </w:pPr>
      <w:r w:rsidRPr="00EA5059">
        <w:rPr>
          <w:sz w:val="24"/>
          <w:szCs w:val="24"/>
        </w:rPr>
        <w:t>PS0074 517B 3390-9     0380</w:t>
      </w:r>
    </w:p>
    <w:p w14:paraId="25A42E79" w14:textId="77777777" w:rsidR="00EA5059" w:rsidRPr="00EA5059" w:rsidRDefault="00EA5059" w:rsidP="00EA5059">
      <w:pPr>
        <w:spacing w:after="0" w:line="240" w:lineRule="auto"/>
        <w:rPr>
          <w:sz w:val="24"/>
          <w:szCs w:val="24"/>
        </w:rPr>
      </w:pPr>
      <w:r w:rsidRPr="00EA5059">
        <w:rPr>
          <w:sz w:val="24"/>
          <w:szCs w:val="24"/>
        </w:rPr>
        <w:t>PS0075 517C 3390-9     0381</w:t>
      </w:r>
    </w:p>
    <w:p w14:paraId="269799D2" w14:textId="77777777" w:rsidR="00EA5059" w:rsidRPr="00EA5059" w:rsidRDefault="00EA5059" w:rsidP="00EA5059">
      <w:pPr>
        <w:spacing w:after="0" w:line="240" w:lineRule="auto"/>
        <w:rPr>
          <w:sz w:val="24"/>
          <w:szCs w:val="24"/>
        </w:rPr>
      </w:pPr>
      <w:r w:rsidRPr="00EA5059">
        <w:rPr>
          <w:sz w:val="24"/>
          <w:szCs w:val="24"/>
        </w:rPr>
        <w:t>PS0076 517D 3390-9     0382</w:t>
      </w:r>
    </w:p>
    <w:p w14:paraId="20F4DA2B" w14:textId="77777777" w:rsidR="00EA5059" w:rsidRPr="00EA5059" w:rsidRDefault="00EA5059" w:rsidP="00EA5059">
      <w:pPr>
        <w:spacing w:after="0" w:line="240" w:lineRule="auto"/>
        <w:rPr>
          <w:sz w:val="24"/>
          <w:szCs w:val="24"/>
        </w:rPr>
      </w:pPr>
      <w:r w:rsidRPr="00EA5059">
        <w:rPr>
          <w:sz w:val="24"/>
          <w:szCs w:val="24"/>
        </w:rPr>
        <w:t>PS0077 517E 3390-9     0383</w:t>
      </w:r>
    </w:p>
    <w:p w14:paraId="6C626508" w14:textId="77777777" w:rsidR="00EA5059" w:rsidRPr="00EA5059" w:rsidRDefault="00EA5059" w:rsidP="00EA5059">
      <w:pPr>
        <w:spacing w:after="0" w:line="240" w:lineRule="auto"/>
        <w:rPr>
          <w:sz w:val="24"/>
          <w:szCs w:val="24"/>
        </w:rPr>
      </w:pPr>
      <w:r w:rsidRPr="00EA5059">
        <w:rPr>
          <w:sz w:val="24"/>
          <w:szCs w:val="24"/>
        </w:rPr>
        <w:t>PS0066 517F 3390-9     0384</w:t>
      </w:r>
    </w:p>
    <w:p w14:paraId="15CAD3B4" w14:textId="77777777" w:rsidR="00EA5059" w:rsidRPr="00EA5059" w:rsidRDefault="00EA5059" w:rsidP="00EA5059">
      <w:pPr>
        <w:spacing w:after="0" w:line="240" w:lineRule="auto"/>
        <w:rPr>
          <w:sz w:val="24"/>
          <w:szCs w:val="24"/>
        </w:rPr>
      </w:pPr>
      <w:r w:rsidRPr="00EA5059">
        <w:rPr>
          <w:sz w:val="24"/>
          <w:szCs w:val="24"/>
        </w:rPr>
        <w:t>PS0067 5180 3390-9     0385</w:t>
      </w:r>
    </w:p>
    <w:p w14:paraId="2128542B" w14:textId="77777777" w:rsidR="00EA5059" w:rsidRPr="00EA5059" w:rsidRDefault="00EA5059" w:rsidP="00EA5059">
      <w:pPr>
        <w:spacing w:after="0" w:line="240" w:lineRule="auto"/>
        <w:rPr>
          <w:sz w:val="24"/>
          <w:szCs w:val="24"/>
        </w:rPr>
      </w:pPr>
      <w:r w:rsidRPr="00EA5059">
        <w:rPr>
          <w:sz w:val="24"/>
          <w:szCs w:val="24"/>
        </w:rPr>
        <w:t>PS0065 5181 3390-9     0386</w:t>
      </w:r>
    </w:p>
    <w:p w14:paraId="2331BCCE" w14:textId="77777777" w:rsidR="00EA5059" w:rsidRPr="00EA5059" w:rsidRDefault="00EA5059" w:rsidP="00EA5059">
      <w:pPr>
        <w:spacing w:after="0" w:line="240" w:lineRule="auto"/>
        <w:rPr>
          <w:sz w:val="24"/>
          <w:szCs w:val="24"/>
        </w:rPr>
      </w:pPr>
      <w:r w:rsidRPr="00EA5059">
        <w:rPr>
          <w:sz w:val="24"/>
          <w:szCs w:val="24"/>
        </w:rPr>
        <w:t>PS0058 5182 3390-9     0387</w:t>
      </w:r>
    </w:p>
    <w:p w14:paraId="4624F3BE" w14:textId="77777777" w:rsidR="00EA5059" w:rsidRPr="00EA5059" w:rsidRDefault="00EA5059" w:rsidP="00EA5059">
      <w:pPr>
        <w:spacing w:after="0" w:line="240" w:lineRule="auto"/>
        <w:rPr>
          <w:sz w:val="24"/>
          <w:szCs w:val="24"/>
        </w:rPr>
      </w:pPr>
      <w:r w:rsidRPr="00EA5059">
        <w:rPr>
          <w:sz w:val="24"/>
          <w:szCs w:val="24"/>
        </w:rPr>
        <w:lastRenderedPageBreak/>
        <w:t>PS0031 5183 3390-9     0388</w:t>
      </w:r>
    </w:p>
    <w:p w14:paraId="12A78FC0" w14:textId="77777777" w:rsidR="00EA5059" w:rsidRPr="00EA5059" w:rsidRDefault="00EA5059" w:rsidP="00EA5059">
      <w:pPr>
        <w:spacing w:after="0" w:line="240" w:lineRule="auto"/>
        <w:rPr>
          <w:sz w:val="24"/>
          <w:szCs w:val="24"/>
        </w:rPr>
      </w:pPr>
      <w:r w:rsidRPr="00EA5059">
        <w:rPr>
          <w:sz w:val="24"/>
          <w:szCs w:val="24"/>
        </w:rPr>
        <w:t>PS0030 5184 3390-9     0389</w:t>
      </w:r>
    </w:p>
    <w:p w14:paraId="4142766B" w14:textId="77777777" w:rsidR="00EA5059" w:rsidRPr="00EA5059" w:rsidRDefault="00EA5059" w:rsidP="00EA5059">
      <w:pPr>
        <w:spacing w:after="0" w:line="240" w:lineRule="auto"/>
        <w:rPr>
          <w:sz w:val="24"/>
          <w:szCs w:val="24"/>
        </w:rPr>
      </w:pPr>
      <w:r w:rsidRPr="00EA5059">
        <w:rPr>
          <w:sz w:val="24"/>
          <w:szCs w:val="24"/>
        </w:rPr>
        <w:t>PS0063 5185 3390-9     0390</w:t>
      </w:r>
    </w:p>
    <w:p w14:paraId="2DC5AD28" w14:textId="77777777" w:rsidR="00EA5059" w:rsidRPr="00EA5059" w:rsidRDefault="00EA5059" w:rsidP="00EA5059">
      <w:pPr>
        <w:spacing w:after="0" w:line="240" w:lineRule="auto"/>
        <w:rPr>
          <w:sz w:val="24"/>
          <w:szCs w:val="24"/>
        </w:rPr>
      </w:pPr>
      <w:r w:rsidRPr="00EA5059">
        <w:rPr>
          <w:sz w:val="24"/>
          <w:szCs w:val="24"/>
        </w:rPr>
        <w:t>HRS149 5186 3390-9     0391</w:t>
      </w:r>
    </w:p>
    <w:p w14:paraId="1390998C" w14:textId="77777777" w:rsidR="00EA5059" w:rsidRPr="00EA5059" w:rsidRDefault="00EA5059" w:rsidP="00EA5059">
      <w:pPr>
        <w:spacing w:after="0" w:line="240" w:lineRule="auto"/>
        <w:rPr>
          <w:sz w:val="24"/>
          <w:szCs w:val="24"/>
        </w:rPr>
      </w:pPr>
      <w:r w:rsidRPr="00EA5059">
        <w:rPr>
          <w:sz w:val="24"/>
          <w:szCs w:val="24"/>
        </w:rPr>
        <w:t>HRS158 5187 3390-9     0392</w:t>
      </w:r>
    </w:p>
    <w:p w14:paraId="2D5F4450" w14:textId="77777777" w:rsidR="00EA5059" w:rsidRPr="00EA5059" w:rsidRDefault="00EA5059" w:rsidP="00EA5059">
      <w:pPr>
        <w:spacing w:after="0" w:line="240" w:lineRule="auto"/>
        <w:rPr>
          <w:sz w:val="24"/>
          <w:szCs w:val="24"/>
        </w:rPr>
      </w:pPr>
      <w:r w:rsidRPr="00EA5059">
        <w:rPr>
          <w:sz w:val="24"/>
          <w:szCs w:val="24"/>
        </w:rPr>
        <w:t>PROD03 5188 3390-9     0393</w:t>
      </w:r>
    </w:p>
    <w:p w14:paraId="3ACC6A3C" w14:textId="77777777" w:rsidR="00EA5059" w:rsidRPr="00EA5059" w:rsidRDefault="00EA5059" w:rsidP="00EA5059">
      <w:pPr>
        <w:spacing w:after="0" w:line="240" w:lineRule="auto"/>
        <w:rPr>
          <w:sz w:val="24"/>
          <w:szCs w:val="24"/>
        </w:rPr>
      </w:pPr>
      <w:r w:rsidRPr="00EA5059">
        <w:rPr>
          <w:sz w:val="24"/>
          <w:szCs w:val="24"/>
        </w:rPr>
        <w:t>PROD04 5189 3390-9     0394</w:t>
      </w:r>
    </w:p>
    <w:p w14:paraId="4F1449FA" w14:textId="77777777" w:rsidR="00EA5059" w:rsidRPr="00EA5059" w:rsidRDefault="00EA5059" w:rsidP="00EA5059">
      <w:pPr>
        <w:spacing w:after="0" w:line="240" w:lineRule="auto"/>
        <w:rPr>
          <w:sz w:val="24"/>
          <w:szCs w:val="24"/>
        </w:rPr>
      </w:pPr>
      <w:r w:rsidRPr="00EA5059">
        <w:rPr>
          <w:sz w:val="24"/>
          <w:szCs w:val="24"/>
        </w:rPr>
        <w:t>PROD08 518A 3390-9     0395</w:t>
      </w:r>
    </w:p>
    <w:p w14:paraId="5866CEEA" w14:textId="77777777" w:rsidR="00EA5059" w:rsidRPr="00EA5059" w:rsidRDefault="00EA5059" w:rsidP="00EA5059">
      <w:pPr>
        <w:spacing w:after="0" w:line="240" w:lineRule="auto"/>
        <w:rPr>
          <w:sz w:val="24"/>
          <w:szCs w:val="24"/>
        </w:rPr>
      </w:pPr>
      <w:r w:rsidRPr="00EA5059">
        <w:rPr>
          <w:sz w:val="24"/>
          <w:szCs w:val="24"/>
        </w:rPr>
        <w:t>PROD09 518B 3390-9     0396</w:t>
      </w:r>
    </w:p>
    <w:p w14:paraId="7B1CD1B4" w14:textId="77777777" w:rsidR="00EA5059" w:rsidRPr="00EA5059" w:rsidRDefault="00EA5059" w:rsidP="00EA5059">
      <w:pPr>
        <w:spacing w:after="0" w:line="240" w:lineRule="auto"/>
        <w:rPr>
          <w:sz w:val="24"/>
          <w:szCs w:val="24"/>
        </w:rPr>
      </w:pPr>
      <w:r w:rsidRPr="00EA5059">
        <w:rPr>
          <w:sz w:val="24"/>
          <w:szCs w:val="24"/>
        </w:rPr>
        <w:t>XIR001 518C 3390-9     0397</w:t>
      </w:r>
    </w:p>
    <w:p w14:paraId="1BA5D968" w14:textId="77777777" w:rsidR="00EA5059" w:rsidRPr="00EA5059" w:rsidRDefault="00EA5059" w:rsidP="00EA5059">
      <w:pPr>
        <w:spacing w:after="0" w:line="240" w:lineRule="auto"/>
        <w:rPr>
          <w:sz w:val="24"/>
          <w:szCs w:val="24"/>
        </w:rPr>
      </w:pPr>
      <w:r w:rsidRPr="00EA5059">
        <w:rPr>
          <w:sz w:val="24"/>
          <w:szCs w:val="24"/>
        </w:rPr>
        <w:t>XIR002 518D 3390-9     0398</w:t>
      </w:r>
    </w:p>
    <w:p w14:paraId="44923DBA" w14:textId="77777777" w:rsidR="00EA5059" w:rsidRPr="00EA5059" w:rsidRDefault="00EA5059" w:rsidP="00EA5059">
      <w:pPr>
        <w:spacing w:after="0" w:line="240" w:lineRule="auto"/>
        <w:rPr>
          <w:sz w:val="24"/>
          <w:szCs w:val="24"/>
        </w:rPr>
      </w:pPr>
      <w:r w:rsidRPr="00EA5059">
        <w:rPr>
          <w:sz w:val="24"/>
          <w:szCs w:val="24"/>
        </w:rPr>
        <w:t>XIR011 518E 3390-9     0399</w:t>
      </w:r>
    </w:p>
    <w:p w14:paraId="3956E555" w14:textId="77777777" w:rsidR="00EA5059" w:rsidRPr="00EA5059" w:rsidRDefault="00EA5059" w:rsidP="00EA5059">
      <w:pPr>
        <w:spacing w:after="0" w:line="240" w:lineRule="auto"/>
        <w:rPr>
          <w:sz w:val="24"/>
          <w:szCs w:val="24"/>
        </w:rPr>
      </w:pPr>
      <w:r w:rsidRPr="00EA5059">
        <w:rPr>
          <w:sz w:val="24"/>
          <w:szCs w:val="24"/>
        </w:rPr>
        <w:t>XIR016 518F 3390-9     0400</w:t>
      </w:r>
    </w:p>
    <w:p w14:paraId="55A8C2C6" w14:textId="77777777" w:rsidR="00EA5059" w:rsidRPr="00EA5059" w:rsidRDefault="00EA5059" w:rsidP="00EA5059">
      <w:pPr>
        <w:spacing w:after="0" w:line="240" w:lineRule="auto"/>
        <w:rPr>
          <w:sz w:val="24"/>
          <w:szCs w:val="24"/>
        </w:rPr>
      </w:pPr>
      <w:r w:rsidRPr="00EA5059">
        <w:rPr>
          <w:sz w:val="24"/>
          <w:szCs w:val="24"/>
        </w:rPr>
        <w:t>XIR012 5190 3390-9     0401</w:t>
      </w:r>
    </w:p>
    <w:p w14:paraId="4644F80D" w14:textId="77777777" w:rsidR="00EA5059" w:rsidRPr="00EA5059" w:rsidRDefault="00EA5059" w:rsidP="00EA5059">
      <w:pPr>
        <w:spacing w:after="0" w:line="240" w:lineRule="auto"/>
        <w:rPr>
          <w:sz w:val="24"/>
          <w:szCs w:val="24"/>
        </w:rPr>
      </w:pPr>
      <w:r w:rsidRPr="00EA5059">
        <w:rPr>
          <w:sz w:val="24"/>
          <w:szCs w:val="24"/>
        </w:rPr>
        <w:t>XIR013 5191 3390-9     0402</w:t>
      </w:r>
    </w:p>
    <w:p w14:paraId="5EECE78F" w14:textId="77777777" w:rsidR="00EA5059" w:rsidRPr="00EA5059" w:rsidRDefault="00EA5059" w:rsidP="00EA5059">
      <w:pPr>
        <w:spacing w:after="0" w:line="240" w:lineRule="auto"/>
        <w:rPr>
          <w:sz w:val="24"/>
          <w:szCs w:val="24"/>
        </w:rPr>
      </w:pPr>
      <w:r w:rsidRPr="00EA5059">
        <w:rPr>
          <w:sz w:val="24"/>
          <w:szCs w:val="24"/>
        </w:rPr>
        <w:t>HRS154 5192 3390-9     0403</w:t>
      </w:r>
    </w:p>
    <w:p w14:paraId="417C34D0" w14:textId="77777777" w:rsidR="00EA5059" w:rsidRPr="00EA5059" w:rsidRDefault="00EA5059" w:rsidP="00EA5059">
      <w:pPr>
        <w:spacing w:after="0" w:line="240" w:lineRule="auto"/>
        <w:rPr>
          <w:sz w:val="24"/>
          <w:szCs w:val="24"/>
        </w:rPr>
      </w:pPr>
      <w:r w:rsidRPr="00EA5059">
        <w:rPr>
          <w:sz w:val="24"/>
          <w:szCs w:val="24"/>
        </w:rPr>
        <w:t>HRS065 5193 3390-9     0404</w:t>
      </w:r>
    </w:p>
    <w:p w14:paraId="5502DD90" w14:textId="77777777" w:rsidR="00EA5059" w:rsidRPr="00EA5059" w:rsidRDefault="00EA5059" w:rsidP="00EA5059">
      <w:pPr>
        <w:spacing w:after="0" w:line="240" w:lineRule="auto"/>
        <w:rPr>
          <w:sz w:val="24"/>
          <w:szCs w:val="24"/>
        </w:rPr>
      </w:pPr>
      <w:r w:rsidRPr="00EA5059">
        <w:rPr>
          <w:sz w:val="24"/>
          <w:szCs w:val="24"/>
        </w:rPr>
        <w:t>HRS066 5194 3390-9     0405</w:t>
      </w:r>
    </w:p>
    <w:p w14:paraId="69FABA85" w14:textId="77777777" w:rsidR="00EA5059" w:rsidRPr="00EA5059" w:rsidRDefault="00EA5059" w:rsidP="00EA5059">
      <w:pPr>
        <w:spacing w:after="0" w:line="240" w:lineRule="auto"/>
        <w:rPr>
          <w:sz w:val="24"/>
          <w:szCs w:val="24"/>
        </w:rPr>
      </w:pPr>
      <w:r w:rsidRPr="00EA5059">
        <w:rPr>
          <w:sz w:val="24"/>
          <w:szCs w:val="24"/>
        </w:rPr>
        <w:t>HRSP00 5195 3390-9     0406</w:t>
      </w:r>
    </w:p>
    <w:p w14:paraId="52D27F05" w14:textId="77777777" w:rsidR="00EA5059" w:rsidRPr="00EA5059" w:rsidRDefault="00EA5059" w:rsidP="00EA5059">
      <w:pPr>
        <w:spacing w:after="0" w:line="240" w:lineRule="auto"/>
        <w:rPr>
          <w:sz w:val="24"/>
          <w:szCs w:val="24"/>
        </w:rPr>
      </w:pPr>
      <w:r w:rsidRPr="00EA5059">
        <w:rPr>
          <w:sz w:val="24"/>
          <w:szCs w:val="24"/>
        </w:rPr>
        <w:t>HRSP13 5196 3390-9     0407</w:t>
      </w:r>
    </w:p>
    <w:p w14:paraId="705FC292" w14:textId="77777777" w:rsidR="00EA5059" w:rsidRPr="00EA5059" w:rsidRDefault="00EA5059" w:rsidP="00EA5059">
      <w:pPr>
        <w:spacing w:after="0" w:line="240" w:lineRule="auto"/>
        <w:rPr>
          <w:sz w:val="24"/>
          <w:szCs w:val="24"/>
        </w:rPr>
      </w:pPr>
      <w:r w:rsidRPr="00EA5059">
        <w:rPr>
          <w:sz w:val="24"/>
          <w:szCs w:val="24"/>
        </w:rPr>
        <w:t>HRS077 5197 3390-9     0408</w:t>
      </w:r>
    </w:p>
    <w:p w14:paraId="24B8607D" w14:textId="77777777" w:rsidR="00EA5059" w:rsidRPr="00EA5059" w:rsidRDefault="00EA5059" w:rsidP="00EA5059">
      <w:pPr>
        <w:spacing w:after="0" w:line="240" w:lineRule="auto"/>
        <w:rPr>
          <w:sz w:val="24"/>
          <w:szCs w:val="24"/>
        </w:rPr>
      </w:pPr>
      <w:r w:rsidRPr="00EA5059">
        <w:rPr>
          <w:sz w:val="24"/>
          <w:szCs w:val="24"/>
        </w:rPr>
        <w:t>HRS043 5198 3390-9     0409</w:t>
      </w:r>
    </w:p>
    <w:p w14:paraId="505A6237" w14:textId="77777777" w:rsidR="00EA5059" w:rsidRPr="00EA5059" w:rsidRDefault="00EA5059" w:rsidP="00EA5059">
      <w:pPr>
        <w:spacing w:after="0" w:line="240" w:lineRule="auto"/>
        <w:rPr>
          <w:sz w:val="24"/>
          <w:szCs w:val="24"/>
        </w:rPr>
      </w:pPr>
      <w:r w:rsidRPr="00EA5059">
        <w:rPr>
          <w:sz w:val="24"/>
          <w:szCs w:val="24"/>
        </w:rPr>
        <w:t>HRSP96 5199 3390-9     0410</w:t>
      </w:r>
    </w:p>
    <w:p w14:paraId="3676CAC6" w14:textId="77777777" w:rsidR="00EA5059" w:rsidRPr="00EA5059" w:rsidRDefault="00EA5059" w:rsidP="00EA5059">
      <w:pPr>
        <w:spacing w:after="0" w:line="240" w:lineRule="auto"/>
        <w:rPr>
          <w:sz w:val="24"/>
          <w:szCs w:val="24"/>
        </w:rPr>
      </w:pPr>
      <w:r w:rsidRPr="00EA5059">
        <w:rPr>
          <w:sz w:val="24"/>
          <w:szCs w:val="24"/>
        </w:rPr>
        <w:t>HRS148 519A 3390-9     0411</w:t>
      </w:r>
    </w:p>
    <w:p w14:paraId="064DCBE6" w14:textId="77777777" w:rsidR="00EA5059" w:rsidRPr="00EA5059" w:rsidRDefault="00EA5059" w:rsidP="00EA5059">
      <w:pPr>
        <w:spacing w:after="0" w:line="240" w:lineRule="auto"/>
        <w:rPr>
          <w:sz w:val="24"/>
          <w:szCs w:val="24"/>
        </w:rPr>
      </w:pPr>
      <w:r w:rsidRPr="00EA5059">
        <w:rPr>
          <w:sz w:val="24"/>
          <w:szCs w:val="24"/>
        </w:rPr>
        <w:t>HRS146 519B 3390-9     0412</w:t>
      </w:r>
    </w:p>
    <w:p w14:paraId="7193F258" w14:textId="77777777" w:rsidR="00EA5059" w:rsidRPr="00EA5059" w:rsidRDefault="00EA5059" w:rsidP="00EA5059">
      <w:pPr>
        <w:spacing w:after="0" w:line="240" w:lineRule="auto"/>
        <w:rPr>
          <w:sz w:val="24"/>
          <w:szCs w:val="24"/>
        </w:rPr>
      </w:pPr>
      <w:r w:rsidRPr="00EA5059">
        <w:rPr>
          <w:sz w:val="24"/>
          <w:szCs w:val="24"/>
        </w:rPr>
        <w:t>HRS147 519C 3390-9     0413</w:t>
      </w:r>
    </w:p>
    <w:p w14:paraId="53C51839" w14:textId="77777777" w:rsidR="00EA5059" w:rsidRPr="00EA5059" w:rsidRDefault="00EA5059" w:rsidP="00EA5059">
      <w:pPr>
        <w:spacing w:after="0" w:line="240" w:lineRule="auto"/>
        <w:rPr>
          <w:sz w:val="24"/>
          <w:szCs w:val="24"/>
        </w:rPr>
      </w:pPr>
      <w:r w:rsidRPr="00EA5059">
        <w:rPr>
          <w:sz w:val="24"/>
          <w:szCs w:val="24"/>
        </w:rPr>
        <w:t>HRS084 519D 3390-9     0414</w:t>
      </w:r>
    </w:p>
    <w:p w14:paraId="4B3F1F18" w14:textId="77777777" w:rsidR="00EA5059" w:rsidRPr="00EA5059" w:rsidRDefault="00EA5059" w:rsidP="00EA5059">
      <w:pPr>
        <w:spacing w:after="0" w:line="240" w:lineRule="auto"/>
        <w:rPr>
          <w:sz w:val="24"/>
          <w:szCs w:val="24"/>
        </w:rPr>
      </w:pPr>
      <w:r w:rsidRPr="00EA5059">
        <w:rPr>
          <w:sz w:val="24"/>
          <w:szCs w:val="24"/>
        </w:rPr>
        <w:t>HRS076 519E 3390-9     0415</w:t>
      </w:r>
    </w:p>
    <w:p w14:paraId="4F98B422" w14:textId="77777777" w:rsidR="00EA5059" w:rsidRPr="00EA5059" w:rsidRDefault="00EA5059" w:rsidP="00EA5059">
      <w:pPr>
        <w:spacing w:after="0" w:line="240" w:lineRule="auto"/>
        <w:rPr>
          <w:sz w:val="24"/>
          <w:szCs w:val="24"/>
        </w:rPr>
      </w:pPr>
      <w:r w:rsidRPr="00EA5059">
        <w:rPr>
          <w:sz w:val="24"/>
          <w:szCs w:val="24"/>
        </w:rPr>
        <w:t>HRS075 519F 3390-9     0416</w:t>
      </w:r>
    </w:p>
    <w:p w14:paraId="30436314" w14:textId="77777777" w:rsidR="00EA5059" w:rsidRPr="00EA5059" w:rsidRDefault="00EA5059" w:rsidP="00EA5059">
      <w:pPr>
        <w:spacing w:after="0" w:line="240" w:lineRule="auto"/>
        <w:rPr>
          <w:sz w:val="24"/>
          <w:szCs w:val="24"/>
        </w:rPr>
      </w:pPr>
      <w:r w:rsidRPr="00EA5059">
        <w:rPr>
          <w:sz w:val="24"/>
          <w:szCs w:val="24"/>
        </w:rPr>
        <w:t>HRS155 51A0 3390-9     0417</w:t>
      </w:r>
    </w:p>
    <w:p w14:paraId="243CD13B" w14:textId="77777777" w:rsidR="00EA5059" w:rsidRPr="00EA5059" w:rsidRDefault="00EA5059" w:rsidP="00EA5059">
      <w:pPr>
        <w:spacing w:after="0" w:line="240" w:lineRule="auto"/>
        <w:rPr>
          <w:sz w:val="24"/>
          <w:szCs w:val="24"/>
        </w:rPr>
      </w:pPr>
      <w:r w:rsidRPr="00EA5059">
        <w:rPr>
          <w:sz w:val="24"/>
          <w:szCs w:val="24"/>
        </w:rPr>
        <w:t>HRS078 51A1 3390-9     0418</w:t>
      </w:r>
    </w:p>
    <w:p w14:paraId="4C338B8A" w14:textId="77777777" w:rsidR="00EA5059" w:rsidRPr="00EA5059" w:rsidRDefault="00EA5059" w:rsidP="00EA5059">
      <w:pPr>
        <w:spacing w:after="0" w:line="240" w:lineRule="auto"/>
        <w:rPr>
          <w:sz w:val="24"/>
          <w:szCs w:val="24"/>
        </w:rPr>
      </w:pPr>
      <w:r w:rsidRPr="00EA5059">
        <w:rPr>
          <w:sz w:val="24"/>
          <w:szCs w:val="24"/>
        </w:rPr>
        <w:t>HRS159 51A2 3390-9     0419</w:t>
      </w:r>
    </w:p>
    <w:p w14:paraId="707D156E" w14:textId="77777777" w:rsidR="00EA5059" w:rsidRPr="00EA5059" w:rsidRDefault="00EA5059" w:rsidP="00EA5059">
      <w:pPr>
        <w:spacing w:after="0" w:line="240" w:lineRule="auto"/>
        <w:rPr>
          <w:sz w:val="24"/>
          <w:szCs w:val="24"/>
        </w:rPr>
      </w:pPr>
      <w:r w:rsidRPr="00EA5059">
        <w:rPr>
          <w:sz w:val="24"/>
          <w:szCs w:val="24"/>
        </w:rPr>
        <w:t>HRS157 51A3 3390-9     0420</w:t>
      </w:r>
    </w:p>
    <w:p w14:paraId="09AC172C" w14:textId="77777777" w:rsidR="00EA5059" w:rsidRPr="00EA5059" w:rsidRDefault="00EA5059" w:rsidP="00EA5059">
      <w:pPr>
        <w:spacing w:after="0" w:line="240" w:lineRule="auto"/>
        <w:rPr>
          <w:sz w:val="24"/>
          <w:szCs w:val="24"/>
        </w:rPr>
      </w:pPr>
      <w:r w:rsidRPr="00EA5059">
        <w:rPr>
          <w:sz w:val="24"/>
          <w:szCs w:val="24"/>
        </w:rPr>
        <w:t>HRS081 51A4 3390-9     0421</w:t>
      </w:r>
    </w:p>
    <w:p w14:paraId="2A01B05A" w14:textId="77777777" w:rsidR="00EA5059" w:rsidRPr="00EA5059" w:rsidRDefault="00EA5059" w:rsidP="00EA5059">
      <w:pPr>
        <w:spacing w:after="0" w:line="240" w:lineRule="auto"/>
        <w:rPr>
          <w:sz w:val="24"/>
          <w:szCs w:val="24"/>
        </w:rPr>
      </w:pPr>
      <w:r w:rsidRPr="00EA5059">
        <w:rPr>
          <w:sz w:val="24"/>
          <w:szCs w:val="24"/>
        </w:rPr>
        <w:t>HRS151 51A5 3390-9     0422</w:t>
      </w:r>
    </w:p>
    <w:p w14:paraId="1DD73D78" w14:textId="77777777" w:rsidR="00EA5059" w:rsidRPr="00EA5059" w:rsidRDefault="00EA5059" w:rsidP="00EA5059">
      <w:pPr>
        <w:spacing w:after="0" w:line="240" w:lineRule="auto"/>
        <w:rPr>
          <w:sz w:val="24"/>
          <w:szCs w:val="24"/>
        </w:rPr>
      </w:pPr>
      <w:r w:rsidRPr="00EA5059">
        <w:rPr>
          <w:sz w:val="24"/>
          <w:szCs w:val="24"/>
        </w:rPr>
        <w:t>HRS080 51A6 3390-9     0423</w:t>
      </w:r>
    </w:p>
    <w:p w14:paraId="655DF716" w14:textId="77777777" w:rsidR="00EA5059" w:rsidRPr="00EA5059" w:rsidRDefault="00EA5059" w:rsidP="00EA5059">
      <w:pPr>
        <w:spacing w:after="0" w:line="240" w:lineRule="auto"/>
        <w:rPr>
          <w:sz w:val="24"/>
          <w:szCs w:val="24"/>
        </w:rPr>
      </w:pPr>
      <w:r w:rsidRPr="00EA5059">
        <w:rPr>
          <w:sz w:val="24"/>
          <w:szCs w:val="24"/>
        </w:rPr>
        <w:t>HRS156 51A7 3390-9     0424</w:t>
      </w:r>
    </w:p>
    <w:p w14:paraId="60DD06AB" w14:textId="77777777" w:rsidR="00EA5059" w:rsidRPr="00EA5059" w:rsidRDefault="00EA5059" w:rsidP="00EA5059">
      <w:pPr>
        <w:spacing w:after="0" w:line="240" w:lineRule="auto"/>
        <w:rPr>
          <w:sz w:val="24"/>
          <w:szCs w:val="24"/>
        </w:rPr>
      </w:pPr>
      <w:r w:rsidRPr="00EA5059">
        <w:rPr>
          <w:sz w:val="24"/>
          <w:szCs w:val="24"/>
        </w:rPr>
        <w:t>HRS152 51A8 3390-9     0425</w:t>
      </w:r>
    </w:p>
    <w:p w14:paraId="1A55BBBE" w14:textId="77777777" w:rsidR="00EA5059" w:rsidRPr="00EA5059" w:rsidRDefault="00EA5059" w:rsidP="00EA5059">
      <w:pPr>
        <w:spacing w:after="0" w:line="240" w:lineRule="auto"/>
        <w:rPr>
          <w:sz w:val="24"/>
          <w:szCs w:val="24"/>
        </w:rPr>
      </w:pPr>
      <w:r w:rsidRPr="00EA5059">
        <w:rPr>
          <w:sz w:val="24"/>
          <w:szCs w:val="24"/>
        </w:rPr>
        <w:t>HRS150 51A9 3390-9     0426</w:t>
      </w:r>
    </w:p>
    <w:p w14:paraId="661037E5" w14:textId="77777777" w:rsidR="00EA5059" w:rsidRPr="00EA5059" w:rsidRDefault="00EA5059" w:rsidP="00EA5059">
      <w:pPr>
        <w:spacing w:after="0" w:line="240" w:lineRule="auto"/>
        <w:rPr>
          <w:sz w:val="24"/>
          <w:szCs w:val="24"/>
        </w:rPr>
      </w:pPr>
      <w:r w:rsidRPr="00EA5059">
        <w:rPr>
          <w:sz w:val="24"/>
          <w:szCs w:val="24"/>
        </w:rPr>
        <w:t>HRS209 51AA 3390-9     0427</w:t>
      </w:r>
    </w:p>
    <w:p w14:paraId="173D3E29" w14:textId="77777777" w:rsidR="00EA5059" w:rsidRPr="00EA5059" w:rsidRDefault="00EA5059" w:rsidP="00EA5059">
      <w:pPr>
        <w:spacing w:after="0" w:line="240" w:lineRule="auto"/>
        <w:rPr>
          <w:sz w:val="24"/>
          <w:szCs w:val="24"/>
        </w:rPr>
      </w:pPr>
      <w:r w:rsidRPr="00EA5059">
        <w:rPr>
          <w:sz w:val="24"/>
          <w:szCs w:val="24"/>
        </w:rPr>
        <w:t>HPRD54 51AB 3390-9     0428</w:t>
      </w:r>
    </w:p>
    <w:p w14:paraId="238668F0" w14:textId="77777777" w:rsidR="00EA5059" w:rsidRPr="00EA5059" w:rsidRDefault="00EA5059" w:rsidP="00EA5059">
      <w:pPr>
        <w:spacing w:after="0" w:line="240" w:lineRule="auto"/>
        <w:rPr>
          <w:sz w:val="24"/>
          <w:szCs w:val="24"/>
        </w:rPr>
      </w:pPr>
      <w:r w:rsidRPr="00EA5059">
        <w:rPr>
          <w:sz w:val="24"/>
          <w:szCs w:val="24"/>
        </w:rPr>
        <w:t>HPRD30 51AC 3390-9     0429</w:t>
      </w:r>
    </w:p>
    <w:p w14:paraId="767481F2" w14:textId="77777777" w:rsidR="00EA5059" w:rsidRPr="00EA5059" w:rsidRDefault="00EA5059" w:rsidP="00EA5059">
      <w:pPr>
        <w:spacing w:after="0" w:line="240" w:lineRule="auto"/>
        <w:rPr>
          <w:sz w:val="24"/>
          <w:szCs w:val="24"/>
        </w:rPr>
      </w:pPr>
      <w:r w:rsidRPr="00EA5059">
        <w:rPr>
          <w:sz w:val="24"/>
          <w:szCs w:val="24"/>
        </w:rPr>
        <w:lastRenderedPageBreak/>
        <w:t>HPRD31 51AD 3390-9     0430</w:t>
      </w:r>
    </w:p>
    <w:p w14:paraId="6EAA1B0B" w14:textId="77777777" w:rsidR="00EA5059" w:rsidRPr="00EA5059" w:rsidRDefault="00EA5059" w:rsidP="00EA5059">
      <w:pPr>
        <w:spacing w:after="0" w:line="240" w:lineRule="auto"/>
        <w:rPr>
          <w:sz w:val="24"/>
          <w:szCs w:val="24"/>
        </w:rPr>
      </w:pPr>
      <w:r w:rsidRPr="00EA5059">
        <w:rPr>
          <w:sz w:val="24"/>
          <w:szCs w:val="24"/>
        </w:rPr>
        <w:t>HPRD32 51AE 3390-9     0431</w:t>
      </w:r>
    </w:p>
    <w:p w14:paraId="0EDC7833" w14:textId="77777777" w:rsidR="00EA5059" w:rsidRPr="00EA5059" w:rsidRDefault="00EA5059" w:rsidP="00EA5059">
      <w:pPr>
        <w:spacing w:after="0" w:line="240" w:lineRule="auto"/>
        <w:rPr>
          <w:sz w:val="24"/>
          <w:szCs w:val="24"/>
        </w:rPr>
      </w:pPr>
      <w:r w:rsidRPr="00EA5059">
        <w:rPr>
          <w:sz w:val="24"/>
          <w:szCs w:val="24"/>
        </w:rPr>
        <w:t>HPRD33 51AF 3390-9     0432</w:t>
      </w:r>
    </w:p>
    <w:p w14:paraId="3AFBF21A" w14:textId="77777777" w:rsidR="00EA5059" w:rsidRPr="00EA5059" w:rsidRDefault="00EA5059" w:rsidP="00EA5059">
      <w:pPr>
        <w:spacing w:after="0" w:line="240" w:lineRule="auto"/>
        <w:rPr>
          <w:sz w:val="24"/>
          <w:szCs w:val="24"/>
        </w:rPr>
      </w:pPr>
      <w:r w:rsidRPr="00EA5059">
        <w:rPr>
          <w:sz w:val="24"/>
          <w:szCs w:val="24"/>
        </w:rPr>
        <w:t>HPRD34 51B0 3390-9     0433</w:t>
      </w:r>
    </w:p>
    <w:p w14:paraId="6E83A469" w14:textId="77777777" w:rsidR="00EA5059" w:rsidRPr="00EA5059" w:rsidRDefault="00EA5059" w:rsidP="00EA5059">
      <w:pPr>
        <w:spacing w:after="0" w:line="240" w:lineRule="auto"/>
        <w:rPr>
          <w:sz w:val="24"/>
          <w:szCs w:val="24"/>
        </w:rPr>
      </w:pPr>
      <w:r w:rsidRPr="00EA5059">
        <w:rPr>
          <w:sz w:val="24"/>
          <w:szCs w:val="24"/>
        </w:rPr>
        <w:t>HPRDD6 51B1 3390-9     0434</w:t>
      </w:r>
    </w:p>
    <w:p w14:paraId="4B474F99" w14:textId="77777777" w:rsidR="00EA5059" w:rsidRPr="00EA5059" w:rsidRDefault="00EA5059" w:rsidP="00EA5059">
      <w:pPr>
        <w:spacing w:after="0" w:line="240" w:lineRule="auto"/>
        <w:rPr>
          <w:sz w:val="24"/>
          <w:szCs w:val="24"/>
        </w:rPr>
      </w:pPr>
      <w:r w:rsidRPr="00EA5059">
        <w:rPr>
          <w:sz w:val="24"/>
          <w:szCs w:val="24"/>
        </w:rPr>
        <w:t>HPRD75 51B2 3390-9     0435</w:t>
      </w:r>
    </w:p>
    <w:p w14:paraId="09C57960" w14:textId="77777777" w:rsidR="00EA5059" w:rsidRPr="00EA5059" w:rsidRDefault="00EA5059" w:rsidP="00EA5059">
      <w:pPr>
        <w:spacing w:after="0" w:line="240" w:lineRule="auto"/>
        <w:rPr>
          <w:sz w:val="24"/>
          <w:szCs w:val="24"/>
        </w:rPr>
      </w:pPr>
      <w:r w:rsidRPr="00EA5059">
        <w:rPr>
          <w:sz w:val="24"/>
          <w:szCs w:val="24"/>
        </w:rPr>
        <w:t>HPRDD7 51B3 3390-9     0436</w:t>
      </w:r>
    </w:p>
    <w:p w14:paraId="77CE14B7" w14:textId="77777777" w:rsidR="00EA5059" w:rsidRPr="00EA5059" w:rsidRDefault="00EA5059" w:rsidP="00EA5059">
      <w:pPr>
        <w:spacing w:after="0" w:line="240" w:lineRule="auto"/>
        <w:rPr>
          <w:sz w:val="24"/>
          <w:szCs w:val="24"/>
        </w:rPr>
      </w:pPr>
      <w:r w:rsidRPr="00EA5059">
        <w:rPr>
          <w:sz w:val="24"/>
          <w:szCs w:val="24"/>
        </w:rPr>
        <w:t>HPRDG5 51B4 3390-9     0437</w:t>
      </w:r>
    </w:p>
    <w:p w14:paraId="37FD9D34" w14:textId="77777777" w:rsidR="00EA5059" w:rsidRPr="00EA5059" w:rsidRDefault="00EA5059" w:rsidP="00EA5059">
      <w:pPr>
        <w:spacing w:after="0" w:line="240" w:lineRule="auto"/>
        <w:rPr>
          <w:sz w:val="24"/>
          <w:szCs w:val="24"/>
        </w:rPr>
      </w:pPr>
      <w:r w:rsidRPr="00EA5059">
        <w:rPr>
          <w:sz w:val="24"/>
          <w:szCs w:val="24"/>
        </w:rPr>
        <w:t>HPRDD8 51B5 3390-9     0438</w:t>
      </w:r>
    </w:p>
    <w:p w14:paraId="17849CF3" w14:textId="77777777" w:rsidR="00EA5059" w:rsidRPr="00EA5059" w:rsidRDefault="00EA5059" w:rsidP="00EA5059">
      <w:pPr>
        <w:spacing w:after="0" w:line="240" w:lineRule="auto"/>
        <w:rPr>
          <w:sz w:val="24"/>
          <w:szCs w:val="24"/>
        </w:rPr>
      </w:pPr>
      <w:r w:rsidRPr="00EA5059">
        <w:rPr>
          <w:sz w:val="24"/>
          <w:szCs w:val="24"/>
        </w:rPr>
        <w:t>HPRDD9 51B6 3390-9     0439</w:t>
      </w:r>
    </w:p>
    <w:p w14:paraId="5585CD93" w14:textId="77777777" w:rsidR="00EA5059" w:rsidRPr="00EA5059" w:rsidRDefault="00EA5059" w:rsidP="00EA5059">
      <w:pPr>
        <w:spacing w:after="0" w:line="240" w:lineRule="auto"/>
        <w:rPr>
          <w:sz w:val="24"/>
          <w:szCs w:val="24"/>
        </w:rPr>
      </w:pPr>
      <w:r w:rsidRPr="00EA5059">
        <w:rPr>
          <w:sz w:val="24"/>
          <w:szCs w:val="24"/>
        </w:rPr>
        <w:t>HRS024 51B7 3390-9     0440</w:t>
      </w:r>
    </w:p>
    <w:p w14:paraId="092C5C31" w14:textId="77777777" w:rsidR="00EA5059" w:rsidRPr="00EA5059" w:rsidRDefault="00EA5059" w:rsidP="00EA5059">
      <w:pPr>
        <w:spacing w:after="0" w:line="240" w:lineRule="auto"/>
        <w:rPr>
          <w:sz w:val="24"/>
          <w:szCs w:val="24"/>
        </w:rPr>
      </w:pPr>
      <w:r w:rsidRPr="00EA5059">
        <w:rPr>
          <w:sz w:val="24"/>
          <w:szCs w:val="24"/>
        </w:rPr>
        <w:t>HPRD27 51B8 3390-9     0441</w:t>
      </w:r>
    </w:p>
    <w:p w14:paraId="05D98AD6" w14:textId="77777777" w:rsidR="00EA5059" w:rsidRPr="00EA5059" w:rsidRDefault="00EA5059" w:rsidP="00EA5059">
      <w:pPr>
        <w:spacing w:after="0" w:line="240" w:lineRule="auto"/>
        <w:rPr>
          <w:sz w:val="24"/>
          <w:szCs w:val="24"/>
        </w:rPr>
      </w:pPr>
      <w:r w:rsidRPr="00EA5059">
        <w:rPr>
          <w:sz w:val="24"/>
          <w:szCs w:val="24"/>
        </w:rPr>
        <w:t>HPRD25 51B9 3390-9     0442</w:t>
      </w:r>
    </w:p>
    <w:p w14:paraId="05AFEEB7" w14:textId="77777777" w:rsidR="00EA5059" w:rsidRPr="00EA5059" w:rsidRDefault="00EA5059" w:rsidP="00EA5059">
      <w:pPr>
        <w:spacing w:after="0" w:line="240" w:lineRule="auto"/>
        <w:rPr>
          <w:sz w:val="24"/>
          <w:szCs w:val="24"/>
        </w:rPr>
      </w:pPr>
      <w:r w:rsidRPr="00EA5059">
        <w:rPr>
          <w:sz w:val="24"/>
          <w:szCs w:val="24"/>
        </w:rPr>
        <w:t>HPRD26 51BA 3390-9     0443</w:t>
      </w:r>
    </w:p>
    <w:p w14:paraId="49659415" w14:textId="77777777" w:rsidR="00EA5059" w:rsidRPr="00EA5059" w:rsidRDefault="00EA5059" w:rsidP="00EA5059">
      <w:pPr>
        <w:spacing w:after="0" w:line="240" w:lineRule="auto"/>
        <w:rPr>
          <w:sz w:val="24"/>
          <w:szCs w:val="24"/>
        </w:rPr>
      </w:pPr>
      <w:r w:rsidRPr="00EA5059">
        <w:rPr>
          <w:sz w:val="24"/>
          <w:szCs w:val="24"/>
        </w:rPr>
        <w:t>HRS211 51BB 3390-9     0444</w:t>
      </w:r>
    </w:p>
    <w:p w14:paraId="58EECCE8" w14:textId="77777777" w:rsidR="00EA5059" w:rsidRPr="00EA5059" w:rsidRDefault="00EA5059" w:rsidP="00EA5059">
      <w:pPr>
        <w:spacing w:after="0" w:line="240" w:lineRule="auto"/>
        <w:rPr>
          <w:sz w:val="24"/>
          <w:szCs w:val="24"/>
        </w:rPr>
      </w:pPr>
      <w:r w:rsidRPr="00EA5059">
        <w:rPr>
          <w:sz w:val="24"/>
          <w:szCs w:val="24"/>
        </w:rPr>
        <w:t>MOBP51 51BC 3390-9     0445</w:t>
      </w:r>
    </w:p>
    <w:p w14:paraId="5C37D3F8" w14:textId="77777777" w:rsidR="00EA5059" w:rsidRPr="00EA5059" w:rsidRDefault="00EA5059" w:rsidP="00EA5059">
      <w:pPr>
        <w:spacing w:after="0" w:line="240" w:lineRule="auto"/>
        <w:rPr>
          <w:sz w:val="24"/>
          <w:szCs w:val="24"/>
        </w:rPr>
      </w:pPr>
      <w:r w:rsidRPr="00EA5059">
        <w:rPr>
          <w:sz w:val="24"/>
          <w:szCs w:val="24"/>
        </w:rPr>
        <w:t>MOBP49 51BD 3390-9     0446</w:t>
      </w:r>
    </w:p>
    <w:p w14:paraId="64CBBC50" w14:textId="77777777" w:rsidR="00EA5059" w:rsidRPr="00EA5059" w:rsidRDefault="00EA5059" w:rsidP="00EA5059">
      <w:pPr>
        <w:spacing w:after="0" w:line="240" w:lineRule="auto"/>
        <w:rPr>
          <w:sz w:val="24"/>
          <w:szCs w:val="24"/>
        </w:rPr>
      </w:pPr>
      <w:r w:rsidRPr="00EA5059">
        <w:rPr>
          <w:sz w:val="24"/>
          <w:szCs w:val="24"/>
        </w:rPr>
        <w:t>MOBP45 51BE 3390-9     0447</w:t>
      </w:r>
    </w:p>
    <w:p w14:paraId="7704467D" w14:textId="77777777" w:rsidR="00EA5059" w:rsidRPr="00EA5059" w:rsidRDefault="00EA5059" w:rsidP="00EA5059">
      <w:pPr>
        <w:spacing w:after="0" w:line="240" w:lineRule="auto"/>
        <w:rPr>
          <w:sz w:val="24"/>
          <w:szCs w:val="24"/>
        </w:rPr>
      </w:pPr>
      <w:r w:rsidRPr="00EA5059">
        <w:rPr>
          <w:sz w:val="24"/>
          <w:szCs w:val="24"/>
        </w:rPr>
        <w:t>MOBP46 51BF 3390-9     0448</w:t>
      </w:r>
    </w:p>
    <w:p w14:paraId="7A112C28" w14:textId="77777777" w:rsidR="00EA5059" w:rsidRPr="00EA5059" w:rsidRDefault="00EA5059" w:rsidP="00EA5059">
      <w:pPr>
        <w:spacing w:after="0" w:line="240" w:lineRule="auto"/>
        <w:rPr>
          <w:sz w:val="24"/>
          <w:szCs w:val="24"/>
        </w:rPr>
      </w:pPr>
      <w:r w:rsidRPr="00EA5059">
        <w:rPr>
          <w:sz w:val="24"/>
          <w:szCs w:val="24"/>
        </w:rPr>
        <w:t>MOBP47 51C0 3390-9     0449</w:t>
      </w:r>
    </w:p>
    <w:p w14:paraId="7FD7F962" w14:textId="77777777" w:rsidR="00EA5059" w:rsidRPr="00EA5059" w:rsidRDefault="00EA5059" w:rsidP="00EA5059">
      <w:pPr>
        <w:spacing w:after="0" w:line="240" w:lineRule="auto"/>
        <w:rPr>
          <w:sz w:val="24"/>
          <w:szCs w:val="24"/>
        </w:rPr>
      </w:pPr>
      <w:r w:rsidRPr="00EA5059">
        <w:rPr>
          <w:sz w:val="24"/>
          <w:szCs w:val="24"/>
        </w:rPr>
        <w:t>MOBP48 51C1 3390-9     0450</w:t>
      </w:r>
    </w:p>
    <w:p w14:paraId="1B871260" w14:textId="77777777" w:rsidR="00EA5059" w:rsidRPr="00EA5059" w:rsidRDefault="00EA5059" w:rsidP="00EA5059">
      <w:pPr>
        <w:spacing w:after="0" w:line="240" w:lineRule="auto"/>
        <w:rPr>
          <w:sz w:val="24"/>
          <w:szCs w:val="24"/>
        </w:rPr>
      </w:pPr>
      <w:r w:rsidRPr="00EA5059">
        <w:rPr>
          <w:sz w:val="24"/>
          <w:szCs w:val="24"/>
        </w:rPr>
        <w:t>MOBP54 51C2 3390-9     0451</w:t>
      </w:r>
    </w:p>
    <w:p w14:paraId="27D8A466" w14:textId="77777777" w:rsidR="00EA5059" w:rsidRPr="00EA5059" w:rsidRDefault="00EA5059" w:rsidP="00EA5059">
      <w:pPr>
        <w:spacing w:after="0" w:line="240" w:lineRule="auto"/>
        <w:rPr>
          <w:sz w:val="24"/>
          <w:szCs w:val="24"/>
        </w:rPr>
      </w:pPr>
      <w:r w:rsidRPr="00EA5059">
        <w:rPr>
          <w:sz w:val="24"/>
          <w:szCs w:val="24"/>
        </w:rPr>
        <w:t>MOBP60 51C3 3390-9     0452</w:t>
      </w:r>
    </w:p>
    <w:p w14:paraId="3D27A762" w14:textId="77777777" w:rsidR="00EA5059" w:rsidRPr="00EA5059" w:rsidRDefault="00EA5059" w:rsidP="00EA5059">
      <w:pPr>
        <w:spacing w:after="0" w:line="240" w:lineRule="auto"/>
        <w:rPr>
          <w:sz w:val="24"/>
          <w:szCs w:val="24"/>
        </w:rPr>
      </w:pPr>
      <w:r w:rsidRPr="00EA5059">
        <w:rPr>
          <w:sz w:val="24"/>
          <w:szCs w:val="24"/>
        </w:rPr>
        <w:t>MOBP61 51C4 3390-9     0453</w:t>
      </w:r>
    </w:p>
    <w:p w14:paraId="354D3BA2" w14:textId="77777777" w:rsidR="00EA5059" w:rsidRPr="00EA5059" w:rsidRDefault="00EA5059" w:rsidP="00EA5059">
      <w:pPr>
        <w:spacing w:after="0" w:line="240" w:lineRule="auto"/>
        <w:rPr>
          <w:sz w:val="24"/>
          <w:szCs w:val="24"/>
        </w:rPr>
      </w:pPr>
      <w:r w:rsidRPr="00EA5059">
        <w:rPr>
          <w:sz w:val="24"/>
          <w:szCs w:val="24"/>
        </w:rPr>
        <w:t>MOBP62 51C5 3390-9     0454</w:t>
      </w:r>
    </w:p>
    <w:p w14:paraId="6EF5984E" w14:textId="77777777" w:rsidR="00EA5059" w:rsidRPr="00EA5059" w:rsidRDefault="00EA5059" w:rsidP="00EA5059">
      <w:pPr>
        <w:spacing w:after="0" w:line="240" w:lineRule="auto"/>
        <w:rPr>
          <w:sz w:val="24"/>
          <w:szCs w:val="24"/>
        </w:rPr>
      </w:pPr>
      <w:r w:rsidRPr="00EA5059">
        <w:rPr>
          <w:sz w:val="24"/>
          <w:szCs w:val="24"/>
        </w:rPr>
        <w:t>MOBP63 51C6 3390-9     0455</w:t>
      </w:r>
    </w:p>
    <w:p w14:paraId="5EE0DC19" w14:textId="77777777" w:rsidR="00EA5059" w:rsidRPr="00EA5059" w:rsidRDefault="00EA5059" w:rsidP="00EA5059">
      <w:pPr>
        <w:spacing w:after="0" w:line="240" w:lineRule="auto"/>
        <w:rPr>
          <w:sz w:val="24"/>
          <w:szCs w:val="24"/>
        </w:rPr>
      </w:pPr>
      <w:r w:rsidRPr="00EA5059">
        <w:rPr>
          <w:sz w:val="24"/>
          <w:szCs w:val="24"/>
        </w:rPr>
        <w:t>MOBP64 51C7 3390-9     0456</w:t>
      </w:r>
    </w:p>
    <w:p w14:paraId="73689D58" w14:textId="77777777" w:rsidR="00EA5059" w:rsidRPr="00EA5059" w:rsidRDefault="00EA5059" w:rsidP="00EA5059">
      <w:pPr>
        <w:spacing w:after="0" w:line="240" w:lineRule="auto"/>
        <w:rPr>
          <w:sz w:val="24"/>
          <w:szCs w:val="24"/>
        </w:rPr>
      </w:pPr>
      <w:r w:rsidRPr="00EA5059">
        <w:rPr>
          <w:sz w:val="24"/>
          <w:szCs w:val="24"/>
        </w:rPr>
        <w:t>MOBP65 51C8 3390-9     0457</w:t>
      </w:r>
    </w:p>
    <w:p w14:paraId="0F693940" w14:textId="77777777" w:rsidR="00EA5059" w:rsidRPr="00EA5059" w:rsidRDefault="00EA5059" w:rsidP="00EA5059">
      <w:pPr>
        <w:spacing w:after="0" w:line="240" w:lineRule="auto"/>
        <w:rPr>
          <w:sz w:val="24"/>
          <w:szCs w:val="24"/>
        </w:rPr>
      </w:pPr>
      <w:r w:rsidRPr="00EA5059">
        <w:rPr>
          <w:sz w:val="24"/>
          <w:szCs w:val="24"/>
        </w:rPr>
        <w:t>MOBP66 51C9 3390-9     0458</w:t>
      </w:r>
    </w:p>
    <w:p w14:paraId="52C5FE87" w14:textId="77777777" w:rsidR="00EA5059" w:rsidRPr="00EA5059" w:rsidRDefault="00EA5059" w:rsidP="00EA5059">
      <w:pPr>
        <w:spacing w:after="0" w:line="240" w:lineRule="auto"/>
        <w:rPr>
          <w:sz w:val="24"/>
          <w:szCs w:val="24"/>
        </w:rPr>
      </w:pPr>
      <w:r w:rsidRPr="00EA5059">
        <w:rPr>
          <w:sz w:val="24"/>
          <w:szCs w:val="24"/>
        </w:rPr>
        <w:t>MOBP58 51CA 3390-9     0459</w:t>
      </w:r>
    </w:p>
    <w:p w14:paraId="10C25651" w14:textId="77777777" w:rsidR="00EA5059" w:rsidRPr="00EA5059" w:rsidRDefault="00EA5059" w:rsidP="00EA5059">
      <w:pPr>
        <w:spacing w:after="0" w:line="240" w:lineRule="auto"/>
        <w:rPr>
          <w:sz w:val="24"/>
          <w:szCs w:val="24"/>
        </w:rPr>
      </w:pPr>
      <w:r w:rsidRPr="00EA5059">
        <w:rPr>
          <w:sz w:val="24"/>
          <w:szCs w:val="24"/>
        </w:rPr>
        <w:t>MOBP59 51CB 3390-9     0460</w:t>
      </w:r>
    </w:p>
    <w:p w14:paraId="0A7609AA" w14:textId="77777777" w:rsidR="00EA5059" w:rsidRPr="00EA5059" w:rsidRDefault="00EA5059" w:rsidP="00EA5059">
      <w:pPr>
        <w:spacing w:after="0" w:line="240" w:lineRule="auto"/>
        <w:rPr>
          <w:sz w:val="24"/>
          <w:szCs w:val="24"/>
        </w:rPr>
      </w:pPr>
      <w:r w:rsidRPr="00EA5059">
        <w:rPr>
          <w:sz w:val="24"/>
          <w:szCs w:val="24"/>
        </w:rPr>
        <w:t>MOBP69 51CC 3390-9     0461</w:t>
      </w:r>
    </w:p>
    <w:p w14:paraId="6D5D86FC" w14:textId="77777777" w:rsidR="00EA5059" w:rsidRPr="00EA5059" w:rsidRDefault="00EA5059" w:rsidP="00EA5059">
      <w:pPr>
        <w:spacing w:after="0" w:line="240" w:lineRule="auto"/>
        <w:rPr>
          <w:sz w:val="24"/>
          <w:szCs w:val="24"/>
        </w:rPr>
      </w:pPr>
      <w:r w:rsidRPr="00EA5059">
        <w:rPr>
          <w:sz w:val="24"/>
          <w:szCs w:val="24"/>
        </w:rPr>
        <w:t>MOBP70 51CD 3390-9     0462</w:t>
      </w:r>
    </w:p>
    <w:p w14:paraId="381075A5" w14:textId="77777777" w:rsidR="00EA5059" w:rsidRPr="00EA5059" w:rsidRDefault="00EA5059" w:rsidP="00EA5059">
      <w:pPr>
        <w:spacing w:after="0" w:line="240" w:lineRule="auto"/>
        <w:rPr>
          <w:sz w:val="24"/>
          <w:szCs w:val="24"/>
        </w:rPr>
      </w:pPr>
      <w:r w:rsidRPr="00EA5059">
        <w:rPr>
          <w:sz w:val="24"/>
          <w:szCs w:val="24"/>
        </w:rPr>
        <w:t>MOBP67 51CE 3390-9     0463</w:t>
      </w:r>
    </w:p>
    <w:p w14:paraId="6A7E1DC5" w14:textId="77777777" w:rsidR="00EA5059" w:rsidRPr="00EA5059" w:rsidRDefault="00EA5059" w:rsidP="00EA5059">
      <w:pPr>
        <w:spacing w:after="0" w:line="240" w:lineRule="auto"/>
        <w:rPr>
          <w:sz w:val="24"/>
          <w:szCs w:val="24"/>
        </w:rPr>
      </w:pPr>
      <w:r w:rsidRPr="00EA5059">
        <w:rPr>
          <w:sz w:val="24"/>
          <w:szCs w:val="24"/>
        </w:rPr>
        <w:t>MOBP68 51CF 3390-9     0464</w:t>
      </w:r>
    </w:p>
    <w:p w14:paraId="0348FED0" w14:textId="77777777" w:rsidR="00EA5059" w:rsidRPr="00EA5059" w:rsidRDefault="00EA5059" w:rsidP="00EA5059">
      <w:pPr>
        <w:spacing w:after="0" w:line="240" w:lineRule="auto"/>
        <w:rPr>
          <w:sz w:val="24"/>
          <w:szCs w:val="24"/>
        </w:rPr>
      </w:pPr>
      <w:r w:rsidRPr="00EA5059">
        <w:rPr>
          <w:sz w:val="24"/>
          <w:szCs w:val="24"/>
        </w:rPr>
        <w:t>MOBP04 51D0 3390-9     0465</w:t>
      </w:r>
    </w:p>
    <w:p w14:paraId="226428C9" w14:textId="77777777" w:rsidR="00EA5059" w:rsidRPr="00EA5059" w:rsidRDefault="00EA5059" w:rsidP="00EA5059">
      <w:pPr>
        <w:spacing w:after="0" w:line="240" w:lineRule="auto"/>
        <w:rPr>
          <w:sz w:val="24"/>
          <w:szCs w:val="24"/>
        </w:rPr>
      </w:pPr>
      <w:r w:rsidRPr="00EA5059">
        <w:rPr>
          <w:sz w:val="24"/>
          <w:szCs w:val="24"/>
        </w:rPr>
        <w:t>MOBP57 51D1 3390-9     0466</w:t>
      </w:r>
    </w:p>
    <w:p w14:paraId="777D7BD6" w14:textId="77777777" w:rsidR="00EA5059" w:rsidRPr="00EA5059" w:rsidRDefault="00EA5059" w:rsidP="00EA5059">
      <w:pPr>
        <w:spacing w:after="0" w:line="240" w:lineRule="auto"/>
        <w:rPr>
          <w:sz w:val="24"/>
          <w:szCs w:val="24"/>
        </w:rPr>
      </w:pPr>
      <w:r w:rsidRPr="00EA5059">
        <w:rPr>
          <w:sz w:val="24"/>
          <w:szCs w:val="24"/>
        </w:rPr>
        <w:t>MOBP52 51D2 3390-9     0467</w:t>
      </w:r>
    </w:p>
    <w:p w14:paraId="2404C943" w14:textId="77777777" w:rsidR="00EA5059" w:rsidRPr="00EA5059" w:rsidRDefault="00EA5059" w:rsidP="00EA5059">
      <w:pPr>
        <w:spacing w:after="0" w:line="240" w:lineRule="auto"/>
        <w:rPr>
          <w:sz w:val="24"/>
          <w:szCs w:val="24"/>
        </w:rPr>
      </w:pPr>
      <w:r w:rsidRPr="00EA5059">
        <w:rPr>
          <w:sz w:val="24"/>
          <w:szCs w:val="24"/>
        </w:rPr>
        <w:t>HRS201 51D3 3390-9     0468</w:t>
      </w:r>
    </w:p>
    <w:p w14:paraId="66A9E761" w14:textId="77777777" w:rsidR="00EA5059" w:rsidRPr="00EA5059" w:rsidRDefault="00EA5059" w:rsidP="00EA5059">
      <w:pPr>
        <w:spacing w:after="0" w:line="240" w:lineRule="auto"/>
        <w:rPr>
          <w:sz w:val="24"/>
          <w:szCs w:val="24"/>
        </w:rPr>
      </w:pPr>
      <w:r w:rsidRPr="00EA5059">
        <w:rPr>
          <w:sz w:val="24"/>
          <w:szCs w:val="24"/>
        </w:rPr>
        <w:t>PS0055 51D4 3390-9     0469</w:t>
      </w:r>
    </w:p>
    <w:p w14:paraId="1F1E5E7D" w14:textId="77777777" w:rsidR="00EA5059" w:rsidRPr="00EA5059" w:rsidRDefault="00EA5059" w:rsidP="00EA5059">
      <w:pPr>
        <w:spacing w:after="0" w:line="240" w:lineRule="auto"/>
        <w:rPr>
          <w:sz w:val="24"/>
          <w:szCs w:val="24"/>
        </w:rPr>
      </w:pPr>
      <w:r w:rsidRPr="00EA5059">
        <w:rPr>
          <w:sz w:val="24"/>
          <w:szCs w:val="24"/>
        </w:rPr>
        <w:t>PS0060 51D5 3390-9     0470</w:t>
      </w:r>
    </w:p>
    <w:p w14:paraId="6B1BAA9D" w14:textId="77777777" w:rsidR="00EA5059" w:rsidRPr="00EA5059" w:rsidRDefault="00EA5059" w:rsidP="00EA5059">
      <w:pPr>
        <w:spacing w:after="0" w:line="240" w:lineRule="auto"/>
        <w:rPr>
          <w:sz w:val="24"/>
          <w:szCs w:val="24"/>
        </w:rPr>
      </w:pPr>
      <w:r w:rsidRPr="00EA5059">
        <w:rPr>
          <w:sz w:val="24"/>
          <w:szCs w:val="24"/>
        </w:rPr>
        <w:t>PS0061 51D6 3390-9     0471</w:t>
      </w:r>
    </w:p>
    <w:p w14:paraId="1F6D34A2" w14:textId="77777777" w:rsidR="00EA5059" w:rsidRPr="00EA5059" w:rsidRDefault="00EA5059" w:rsidP="00EA5059">
      <w:pPr>
        <w:spacing w:after="0" w:line="240" w:lineRule="auto"/>
        <w:rPr>
          <w:sz w:val="24"/>
          <w:szCs w:val="24"/>
        </w:rPr>
      </w:pPr>
      <w:r w:rsidRPr="00EA5059">
        <w:rPr>
          <w:sz w:val="24"/>
          <w:szCs w:val="24"/>
        </w:rPr>
        <w:lastRenderedPageBreak/>
        <w:t>PS0062 51D7 3390-9     0472</w:t>
      </w:r>
    </w:p>
    <w:p w14:paraId="3B88FE66" w14:textId="77777777" w:rsidR="00EA5059" w:rsidRPr="00EA5059" w:rsidRDefault="00EA5059" w:rsidP="00EA5059">
      <w:pPr>
        <w:spacing w:after="0" w:line="240" w:lineRule="auto"/>
        <w:rPr>
          <w:sz w:val="24"/>
          <w:szCs w:val="24"/>
        </w:rPr>
      </w:pPr>
      <w:r w:rsidRPr="00EA5059">
        <w:rPr>
          <w:sz w:val="24"/>
          <w:szCs w:val="24"/>
        </w:rPr>
        <w:t>PS0059 51D8 3390-9     0473</w:t>
      </w:r>
    </w:p>
    <w:p w14:paraId="119456D7" w14:textId="77777777" w:rsidR="00EA5059" w:rsidRPr="00EA5059" w:rsidRDefault="00EA5059" w:rsidP="00EA5059">
      <w:pPr>
        <w:spacing w:after="0" w:line="240" w:lineRule="auto"/>
        <w:rPr>
          <w:sz w:val="24"/>
          <w:szCs w:val="24"/>
        </w:rPr>
      </w:pPr>
      <w:r w:rsidRPr="00EA5059">
        <w:rPr>
          <w:sz w:val="24"/>
          <w:szCs w:val="24"/>
        </w:rPr>
        <w:t>PS0021 51D9 3390-9     0474</w:t>
      </w:r>
    </w:p>
    <w:p w14:paraId="02D42A09" w14:textId="77777777" w:rsidR="00EA5059" w:rsidRPr="00EA5059" w:rsidRDefault="00EA5059" w:rsidP="00EA5059">
      <w:pPr>
        <w:spacing w:after="0" w:line="240" w:lineRule="auto"/>
        <w:rPr>
          <w:sz w:val="24"/>
          <w:szCs w:val="24"/>
        </w:rPr>
      </w:pPr>
      <w:r w:rsidRPr="00EA5059">
        <w:rPr>
          <w:sz w:val="24"/>
          <w:szCs w:val="24"/>
        </w:rPr>
        <w:t>PS0026 51DA 3390-9     0475</w:t>
      </w:r>
    </w:p>
    <w:p w14:paraId="205D4A07" w14:textId="77777777" w:rsidR="00EA5059" w:rsidRPr="00EA5059" w:rsidRDefault="00EA5059" w:rsidP="00EA5059">
      <w:pPr>
        <w:spacing w:after="0" w:line="240" w:lineRule="auto"/>
        <w:rPr>
          <w:sz w:val="24"/>
          <w:szCs w:val="24"/>
        </w:rPr>
      </w:pPr>
      <w:r w:rsidRPr="00EA5059">
        <w:rPr>
          <w:sz w:val="24"/>
          <w:szCs w:val="24"/>
        </w:rPr>
        <w:t>PS0032 51DB 3390-9     0476</w:t>
      </w:r>
    </w:p>
    <w:p w14:paraId="35EDAF36" w14:textId="77777777" w:rsidR="00EA5059" w:rsidRPr="00EA5059" w:rsidRDefault="00EA5059" w:rsidP="00EA5059">
      <w:pPr>
        <w:spacing w:after="0" w:line="240" w:lineRule="auto"/>
        <w:rPr>
          <w:sz w:val="24"/>
          <w:szCs w:val="24"/>
        </w:rPr>
      </w:pPr>
      <w:r w:rsidRPr="00EA5059">
        <w:rPr>
          <w:sz w:val="24"/>
          <w:szCs w:val="24"/>
        </w:rPr>
        <w:t>PS0056 51DC 3390-9     0477</w:t>
      </w:r>
    </w:p>
    <w:p w14:paraId="7A676BBA" w14:textId="77777777" w:rsidR="00EA5059" w:rsidRPr="00EA5059" w:rsidRDefault="00EA5059" w:rsidP="00EA5059">
      <w:pPr>
        <w:spacing w:after="0" w:line="240" w:lineRule="auto"/>
        <w:rPr>
          <w:sz w:val="24"/>
          <w:szCs w:val="24"/>
        </w:rPr>
      </w:pPr>
      <w:r w:rsidRPr="00EA5059">
        <w:rPr>
          <w:sz w:val="24"/>
          <w:szCs w:val="24"/>
        </w:rPr>
        <w:t>PS0057 51DD 3390-9     0478</w:t>
      </w:r>
    </w:p>
    <w:p w14:paraId="6C9CB8DA" w14:textId="77777777" w:rsidR="00EA5059" w:rsidRPr="00EA5059" w:rsidRDefault="00EA5059" w:rsidP="00EA5059">
      <w:pPr>
        <w:spacing w:after="0" w:line="240" w:lineRule="auto"/>
        <w:rPr>
          <w:sz w:val="24"/>
          <w:szCs w:val="24"/>
        </w:rPr>
      </w:pPr>
      <w:r w:rsidRPr="00EA5059">
        <w:rPr>
          <w:sz w:val="24"/>
          <w:szCs w:val="24"/>
        </w:rPr>
        <w:t>MOBP35 51DE 3390-9     0479</w:t>
      </w:r>
    </w:p>
    <w:p w14:paraId="536C6DD1" w14:textId="77777777" w:rsidR="00EA5059" w:rsidRPr="00EA5059" w:rsidRDefault="00EA5059" w:rsidP="00EA5059">
      <w:pPr>
        <w:spacing w:after="0" w:line="240" w:lineRule="auto"/>
        <w:rPr>
          <w:sz w:val="24"/>
          <w:szCs w:val="24"/>
        </w:rPr>
      </w:pPr>
      <w:r w:rsidRPr="00EA5059">
        <w:rPr>
          <w:sz w:val="24"/>
          <w:szCs w:val="24"/>
        </w:rPr>
        <w:t>MOBP36 51DF 3390-9     0480</w:t>
      </w:r>
    </w:p>
    <w:p w14:paraId="01BDD70D" w14:textId="77777777" w:rsidR="00EA5059" w:rsidRPr="00EA5059" w:rsidRDefault="00EA5059" w:rsidP="00EA5059">
      <w:pPr>
        <w:spacing w:after="0" w:line="240" w:lineRule="auto"/>
        <w:rPr>
          <w:sz w:val="24"/>
          <w:szCs w:val="24"/>
        </w:rPr>
      </w:pPr>
      <w:r w:rsidRPr="00EA5059">
        <w:rPr>
          <w:sz w:val="24"/>
          <w:szCs w:val="24"/>
        </w:rPr>
        <w:t>MOBP20 51E0 3390-9     0481</w:t>
      </w:r>
    </w:p>
    <w:p w14:paraId="6AEFC551" w14:textId="77777777" w:rsidR="00EA5059" w:rsidRPr="00EA5059" w:rsidRDefault="00EA5059" w:rsidP="00EA5059">
      <w:pPr>
        <w:spacing w:after="0" w:line="240" w:lineRule="auto"/>
        <w:rPr>
          <w:sz w:val="24"/>
          <w:szCs w:val="24"/>
        </w:rPr>
      </w:pPr>
      <w:r w:rsidRPr="00EA5059">
        <w:rPr>
          <w:sz w:val="24"/>
          <w:szCs w:val="24"/>
        </w:rPr>
        <w:t>MOBP56 51E1 3390-9     0482</w:t>
      </w:r>
    </w:p>
    <w:p w14:paraId="0B71AC18" w14:textId="77777777" w:rsidR="00EA5059" w:rsidRPr="00EA5059" w:rsidRDefault="00EA5059" w:rsidP="00EA5059">
      <w:pPr>
        <w:spacing w:after="0" w:line="240" w:lineRule="auto"/>
        <w:rPr>
          <w:sz w:val="24"/>
          <w:szCs w:val="24"/>
        </w:rPr>
      </w:pPr>
      <w:r w:rsidRPr="00EA5059">
        <w:rPr>
          <w:sz w:val="24"/>
          <w:szCs w:val="24"/>
        </w:rPr>
        <w:t>MOBP21 51E2 3390-9     0483</w:t>
      </w:r>
    </w:p>
    <w:p w14:paraId="22E3BBE9" w14:textId="77777777" w:rsidR="00EA5059" w:rsidRPr="00EA5059" w:rsidRDefault="00EA5059" w:rsidP="00EA5059">
      <w:pPr>
        <w:spacing w:after="0" w:line="240" w:lineRule="auto"/>
        <w:rPr>
          <w:sz w:val="24"/>
          <w:szCs w:val="24"/>
        </w:rPr>
      </w:pPr>
      <w:r w:rsidRPr="00EA5059">
        <w:rPr>
          <w:sz w:val="24"/>
          <w:szCs w:val="24"/>
        </w:rPr>
        <w:t>MOBP03 51E3 3390-9     0484</w:t>
      </w:r>
    </w:p>
    <w:p w14:paraId="15AC8D0C" w14:textId="77777777" w:rsidR="00EA5059" w:rsidRPr="00EA5059" w:rsidRDefault="00EA5059" w:rsidP="00EA5059">
      <w:pPr>
        <w:spacing w:after="0" w:line="240" w:lineRule="auto"/>
        <w:rPr>
          <w:sz w:val="24"/>
          <w:szCs w:val="24"/>
        </w:rPr>
      </w:pPr>
      <w:r w:rsidRPr="00EA5059">
        <w:rPr>
          <w:sz w:val="24"/>
          <w:szCs w:val="24"/>
        </w:rPr>
        <w:t>MOBP22 51E4 3390-9     0485</w:t>
      </w:r>
    </w:p>
    <w:p w14:paraId="17ABD011" w14:textId="77777777" w:rsidR="00EA5059" w:rsidRPr="00EA5059" w:rsidRDefault="00EA5059" w:rsidP="00EA5059">
      <w:pPr>
        <w:spacing w:after="0" w:line="240" w:lineRule="auto"/>
        <w:rPr>
          <w:sz w:val="24"/>
          <w:szCs w:val="24"/>
        </w:rPr>
      </w:pPr>
      <w:r w:rsidRPr="00EA5059">
        <w:rPr>
          <w:sz w:val="24"/>
          <w:szCs w:val="24"/>
        </w:rPr>
        <w:t>MOBP23 51E5 3390-9     0486</w:t>
      </w:r>
    </w:p>
    <w:p w14:paraId="3559D353" w14:textId="77777777" w:rsidR="00EA5059" w:rsidRPr="00EA5059" w:rsidRDefault="00EA5059" w:rsidP="00EA5059">
      <w:pPr>
        <w:spacing w:after="0" w:line="240" w:lineRule="auto"/>
        <w:rPr>
          <w:sz w:val="24"/>
          <w:szCs w:val="24"/>
        </w:rPr>
      </w:pPr>
      <w:r w:rsidRPr="00EA5059">
        <w:rPr>
          <w:sz w:val="24"/>
          <w:szCs w:val="24"/>
        </w:rPr>
        <w:t>MOBP55 51E6 3390-9     0487</w:t>
      </w:r>
    </w:p>
    <w:p w14:paraId="520CE501" w14:textId="77777777" w:rsidR="00EA5059" w:rsidRPr="00EA5059" w:rsidRDefault="00EA5059" w:rsidP="00EA5059">
      <w:pPr>
        <w:spacing w:after="0" w:line="240" w:lineRule="auto"/>
        <w:rPr>
          <w:sz w:val="24"/>
          <w:szCs w:val="24"/>
        </w:rPr>
      </w:pPr>
      <w:r w:rsidRPr="00EA5059">
        <w:rPr>
          <w:sz w:val="24"/>
          <w:szCs w:val="24"/>
        </w:rPr>
        <w:t>MOBP05 51E7 3390-9     0488</w:t>
      </w:r>
    </w:p>
    <w:p w14:paraId="53BA26A3" w14:textId="77777777" w:rsidR="00EA5059" w:rsidRPr="00EA5059" w:rsidRDefault="00EA5059" w:rsidP="00EA5059">
      <w:pPr>
        <w:spacing w:after="0" w:line="240" w:lineRule="auto"/>
        <w:rPr>
          <w:sz w:val="24"/>
          <w:szCs w:val="24"/>
        </w:rPr>
      </w:pPr>
      <w:r w:rsidRPr="00EA5059">
        <w:rPr>
          <w:sz w:val="24"/>
          <w:szCs w:val="24"/>
        </w:rPr>
        <w:t>MOBP06 51E8 3390-9     0489</w:t>
      </w:r>
    </w:p>
    <w:p w14:paraId="27691BCD" w14:textId="77777777" w:rsidR="00EA5059" w:rsidRPr="00EA5059" w:rsidRDefault="00EA5059" w:rsidP="00EA5059">
      <w:pPr>
        <w:spacing w:after="0" w:line="240" w:lineRule="auto"/>
        <w:rPr>
          <w:sz w:val="24"/>
          <w:szCs w:val="24"/>
        </w:rPr>
      </w:pPr>
      <w:r w:rsidRPr="00EA5059">
        <w:rPr>
          <w:sz w:val="24"/>
          <w:szCs w:val="24"/>
        </w:rPr>
        <w:t>MOBP07 51E9 3390-9     0490</w:t>
      </w:r>
    </w:p>
    <w:p w14:paraId="065C401F" w14:textId="77777777" w:rsidR="00EA5059" w:rsidRPr="00EA5059" w:rsidRDefault="00EA5059" w:rsidP="00EA5059">
      <w:pPr>
        <w:spacing w:after="0" w:line="240" w:lineRule="auto"/>
        <w:rPr>
          <w:sz w:val="24"/>
          <w:szCs w:val="24"/>
        </w:rPr>
      </w:pPr>
      <w:r w:rsidRPr="00EA5059">
        <w:rPr>
          <w:sz w:val="24"/>
          <w:szCs w:val="24"/>
        </w:rPr>
        <w:t>MOBP08 51EA 3390-9     0491</w:t>
      </w:r>
    </w:p>
    <w:p w14:paraId="1C14A507" w14:textId="77777777" w:rsidR="00EA5059" w:rsidRPr="00EA5059" w:rsidRDefault="00EA5059" w:rsidP="00EA5059">
      <w:pPr>
        <w:spacing w:after="0" w:line="240" w:lineRule="auto"/>
        <w:rPr>
          <w:sz w:val="24"/>
          <w:szCs w:val="24"/>
        </w:rPr>
      </w:pPr>
      <w:r w:rsidRPr="00EA5059">
        <w:rPr>
          <w:sz w:val="24"/>
          <w:szCs w:val="24"/>
        </w:rPr>
        <w:t>MOBP09 51EB 3390-9     0492</w:t>
      </w:r>
    </w:p>
    <w:p w14:paraId="5F0BC71F" w14:textId="77777777" w:rsidR="00EA5059" w:rsidRPr="00EA5059" w:rsidRDefault="00EA5059" w:rsidP="00EA5059">
      <w:pPr>
        <w:spacing w:after="0" w:line="240" w:lineRule="auto"/>
        <w:rPr>
          <w:sz w:val="24"/>
          <w:szCs w:val="24"/>
        </w:rPr>
      </w:pPr>
      <w:r w:rsidRPr="00EA5059">
        <w:rPr>
          <w:sz w:val="24"/>
          <w:szCs w:val="24"/>
        </w:rPr>
        <w:t>MOBP10 51EC 3390-9     0493</w:t>
      </w:r>
    </w:p>
    <w:p w14:paraId="61E2D856" w14:textId="77777777" w:rsidR="00EA5059" w:rsidRPr="00EA5059" w:rsidRDefault="00EA5059" w:rsidP="00EA5059">
      <w:pPr>
        <w:spacing w:after="0" w:line="240" w:lineRule="auto"/>
        <w:rPr>
          <w:sz w:val="24"/>
          <w:szCs w:val="24"/>
        </w:rPr>
      </w:pPr>
      <w:r w:rsidRPr="00EA5059">
        <w:rPr>
          <w:sz w:val="24"/>
          <w:szCs w:val="24"/>
        </w:rPr>
        <w:t>MOBP11 51ED 3390-9     0494</w:t>
      </w:r>
    </w:p>
    <w:p w14:paraId="5692408B" w14:textId="77777777" w:rsidR="00EA5059" w:rsidRPr="00EA5059" w:rsidRDefault="00EA5059" w:rsidP="00EA5059">
      <w:pPr>
        <w:spacing w:after="0" w:line="240" w:lineRule="auto"/>
        <w:rPr>
          <w:sz w:val="24"/>
          <w:szCs w:val="24"/>
        </w:rPr>
      </w:pPr>
      <w:r w:rsidRPr="00EA5059">
        <w:rPr>
          <w:sz w:val="24"/>
          <w:szCs w:val="24"/>
        </w:rPr>
        <w:t>MOBP12 51EE 3390-9     0495</w:t>
      </w:r>
    </w:p>
    <w:p w14:paraId="43C30484" w14:textId="77777777" w:rsidR="00EA5059" w:rsidRPr="00EA5059" w:rsidRDefault="00EA5059" w:rsidP="00EA5059">
      <w:pPr>
        <w:spacing w:after="0" w:line="240" w:lineRule="auto"/>
        <w:rPr>
          <w:sz w:val="24"/>
          <w:szCs w:val="24"/>
        </w:rPr>
      </w:pPr>
      <w:r w:rsidRPr="00EA5059">
        <w:rPr>
          <w:sz w:val="24"/>
          <w:szCs w:val="24"/>
        </w:rPr>
        <w:t>MOBP13 51EF 3390-9     0496</w:t>
      </w:r>
    </w:p>
    <w:p w14:paraId="2B9104A3" w14:textId="77777777" w:rsidR="00EA5059" w:rsidRPr="00EA5059" w:rsidRDefault="00EA5059" w:rsidP="00EA5059">
      <w:pPr>
        <w:spacing w:after="0" w:line="240" w:lineRule="auto"/>
        <w:rPr>
          <w:sz w:val="24"/>
          <w:szCs w:val="24"/>
        </w:rPr>
      </w:pPr>
      <w:r w:rsidRPr="00EA5059">
        <w:rPr>
          <w:sz w:val="24"/>
          <w:szCs w:val="24"/>
        </w:rPr>
        <w:t>MOBP14 51F0 3390-9     0497</w:t>
      </w:r>
    </w:p>
    <w:p w14:paraId="756B9C08" w14:textId="77777777" w:rsidR="00EA5059" w:rsidRPr="00EA5059" w:rsidRDefault="00EA5059" w:rsidP="00EA5059">
      <w:pPr>
        <w:spacing w:after="0" w:line="240" w:lineRule="auto"/>
        <w:rPr>
          <w:sz w:val="24"/>
          <w:szCs w:val="24"/>
        </w:rPr>
      </w:pPr>
      <w:r w:rsidRPr="00EA5059">
        <w:rPr>
          <w:sz w:val="24"/>
          <w:szCs w:val="24"/>
        </w:rPr>
        <w:t>MOBP15 51F1 3390-9     0498</w:t>
      </w:r>
    </w:p>
    <w:p w14:paraId="3C4DCF4D" w14:textId="77777777" w:rsidR="00EA5059" w:rsidRPr="00EA5059" w:rsidRDefault="00EA5059" w:rsidP="00EA5059">
      <w:pPr>
        <w:spacing w:after="0" w:line="240" w:lineRule="auto"/>
        <w:rPr>
          <w:sz w:val="24"/>
          <w:szCs w:val="24"/>
        </w:rPr>
      </w:pPr>
      <w:r w:rsidRPr="00EA5059">
        <w:rPr>
          <w:sz w:val="24"/>
          <w:szCs w:val="24"/>
        </w:rPr>
        <w:t>MOBP16 51F2 3390-9     0499</w:t>
      </w:r>
    </w:p>
    <w:p w14:paraId="10168222" w14:textId="77777777" w:rsidR="00EA5059" w:rsidRPr="00EA5059" w:rsidRDefault="00EA5059" w:rsidP="00EA5059">
      <w:pPr>
        <w:spacing w:after="0" w:line="240" w:lineRule="auto"/>
        <w:rPr>
          <w:sz w:val="24"/>
          <w:szCs w:val="24"/>
        </w:rPr>
      </w:pPr>
      <w:r w:rsidRPr="00EA5059">
        <w:rPr>
          <w:sz w:val="24"/>
          <w:szCs w:val="24"/>
        </w:rPr>
        <w:t>MOBP17 51F3 3390-9     0500</w:t>
      </w:r>
    </w:p>
    <w:p w14:paraId="4A8B1EEE" w14:textId="77777777" w:rsidR="00EA5059" w:rsidRPr="00EA5059" w:rsidRDefault="00EA5059" w:rsidP="00EA5059">
      <w:pPr>
        <w:spacing w:after="0" w:line="240" w:lineRule="auto"/>
        <w:rPr>
          <w:sz w:val="24"/>
          <w:szCs w:val="24"/>
        </w:rPr>
      </w:pPr>
      <w:r w:rsidRPr="00EA5059">
        <w:rPr>
          <w:sz w:val="24"/>
          <w:szCs w:val="24"/>
        </w:rPr>
        <w:t>MOBP18 51F4 3390-9     0501</w:t>
      </w:r>
    </w:p>
    <w:p w14:paraId="562E5C5D" w14:textId="77777777" w:rsidR="00EA5059" w:rsidRPr="00EA5059" w:rsidRDefault="00EA5059" w:rsidP="00EA5059">
      <w:pPr>
        <w:spacing w:after="0" w:line="240" w:lineRule="auto"/>
        <w:rPr>
          <w:sz w:val="24"/>
          <w:szCs w:val="24"/>
        </w:rPr>
      </w:pPr>
      <w:r w:rsidRPr="00EA5059">
        <w:rPr>
          <w:sz w:val="24"/>
          <w:szCs w:val="24"/>
        </w:rPr>
        <w:t>MOBP50 51F5 3390-9     0502</w:t>
      </w:r>
    </w:p>
    <w:p w14:paraId="4B9A35B3" w14:textId="77777777" w:rsidR="00EA5059" w:rsidRPr="00EA5059" w:rsidRDefault="00EA5059" w:rsidP="00EA5059">
      <w:pPr>
        <w:spacing w:after="0" w:line="240" w:lineRule="auto"/>
        <w:rPr>
          <w:sz w:val="24"/>
          <w:szCs w:val="24"/>
        </w:rPr>
      </w:pPr>
      <w:r w:rsidRPr="00EA5059">
        <w:rPr>
          <w:sz w:val="24"/>
          <w:szCs w:val="24"/>
        </w:rPr>
        <w:t>MOBP24 51F6 3390-9     0503</w:t>
      </w:r>
    </w:p>
    <w:p w14:paraId="760AECAA" w14:textId="77777777" w:rsidR="00EA5059" w:rsidRPr="00EA5059" w:rsidRDefault="00EA5059" w:rsidP="00EA5059">
      <w:pPr>
        <w:spacing w:after="0" w:line="240" w:lineRule="auto"/>
        <w:rPr>
          <w:sz w:val="24"/>
          <w:szCs w:val="24"/>
        </w:rPr>
      </w:pPr>
      <w:r w:rsidRPr="00EA5059">
        <w:rPr>
          <w:sz w:val="24"/>
          <w:szCs w:val="24"/>
        </w:rPr>
        <w:t>MOBP25 51F7 3390-9     0504</w:t>
      </w:r>
    </w:p>
    <w:p w14:paraId="1C263164" w14:textId="77777777" w:rsidR="00EA5059" w:rsidRPr="00EA5059" w:rsidRDefault="00EA5059" w:rsidP="00EA5059">
      <w:pPr>
        <w:spacing w:after="0" w:line="240" w:lineRule="auto"/>
        <w:rPr>
          <w:sz w:val="24"/>
          <w:szCs w:val="24"/>
        </w:rPr>
      </w:pPr>
      <w:r w:rsidRPr="00EA5059">
        <w:rPr>
          <w:sz w:val="24"/>
          <w:szCs w:val="24"/>
        </w:rPr>
        <w:t>MOBP53 51F8 3390-9     0505</w:t>
      </w:r>
    </w:p>
    <w:p w14:paraId="00419815" w14:textId="77777777" w:rsidR="00EA5059" w:rsidRPr="00EA5059" w:rsidRDefault="00EA5059" w:rsidP="00EA5059">
      <w:pPr>
        <w:spacing w:after="0" w:line="240" w:lineRule="auto"/>
        <w:rPr>
          <w:sz w:val="24"/>
          <w:szCs w:val="24"/>
        </w:rPr>
      </w:pPr>
      <w:r w:rsidRPr="00EA5059">
        <w:rPr>
          <w:sz w:val="24"/>
          <w:szCs w:val="24"/>
        </w:rPr>
        <w:t>HRS202 51F9 3390-9     0506</w:t>
      </w:r>
    </w:p>
    <w:p w14:paraId="6F740D6E" w14:textId="77777777" w:rsidR="00EA5059" w:rsidRPr="00EA5059" w:rsidRDefault="00EA5059" w:rsidP="00EA5059">
      <w:pPr>
        <w:spacing w:after="0" w:line="240" w:lineRule="auto"/>
        <w:rPr>
          <w:sz w:val="24"/>
          <w:szCs w:val="24"/>
        </w:rPr>
      </w:pPr>
      <w:r w:rsidRPr="00EA5059">
        <w:rPr>
          <w:sz w:val="24"/>
          <w:szCs w:val="24"/>
        </w:rPr>
        <w:t>HRS271 51FA 3390-9     0507</w:t>
      </w:r>
    </w:p>
    <w:p w14:paraId="523430D1" w14:textId="77777777" w:rsidR="00EA5059" w:rsidRPr="00EA5059" w:rsidRDefault="00EA5059" w:rsidP="00EA5059">
      <w:pPr>
        <w:spacing w:after="0" w:line="240" w:lineRule="auto"/>
        <w:rPr>
          <w:sz w:val="24"/>
          <w:szCs w:val="24"/>
        </w:rPr>
      </w:pPr>
      <w:r w:rsidRPr="00EA5059">
        <w:rPr>
          <w:sz w:val="24"/>
          <w:szCs w:val="24"/>
        </w:rPr>
        <w:t>HRS205 51FB 3390-9     0508</w:t>
      </w:r>
    </w:p>
    <w:p w14:paraId="3741B3E4" w14:textId="77777777" w:rsidR="00EA5059" w:rsidRPr="00EA5059" w:rsidRDefault="00EA5059" w:rsidP="00EA5059">
      <w:pPr>
        <w:spacing w:after="0" w:line="240" w:lineRule="auto"/>
        <w:rPr>
          <w:sz w:val="24"/>
          <w:szCs w:val="24"/>
        </w:rPr>
      </w:pPr>
      <w:r w:rsidRPr="00EA5059">
        <w:rPr>
          <w:sz w:val="24"/>
          <w:szCs w:val="24"/>
        </w:rPr>
        <w:t>HRS206 51FC 3390-9     0509</w:t>
      </w:r>
    </w:p>
    <w:p w14:paraId="6E9F163B" w14:textId="77777777" w:rsidR="00EA5059" w:rsidRPr="00EA5059" w:rsidRDefault="00EA5059" w:rsidP="00EA5059">
      <w:pPr>
        <w:spacing w:after="0" w:line="240" w:lineRule="auto"/>
        <w:rPr>
          <w:sz w:val="24"/>
          <w:szCs w:val="24"/>
        </w:rPr>
      </w:pPr>
      <w:r w:rsidRPr="00EA5059">
        <w:rPr>
          <w:sz w:val="24"/>
          <w:szCs w:val="24"/>
        </w:rPr>
        <w:t>HRS198 51FD 3390-9     0510</w:t>
      </w:r>
    </w:p>
    <w:p w14:paraId="6824BE8E" w14:textId="77777777" w:rsidR="00EA5059" w:rsidRPr="00EA5059" w:rsidRDefault="00EA5059" w:rsidP="00EA5059">
      <w:pPr>
        <w:spacing w:after="0" w:line="240" w:lineRule="auto"/>
        <w:rPr>
          <w:sz w:val="24"/>
          <w:szCs w:val="24"/>
        </w:rPr>
      </w:pPr>
      <w:r w:rsidRPr="00EA5059">
        <w:rPr>
          <w:sz w:val="24"/>
          <w:szCs w:val="24"/>
        </w:rPr>
        <w:t>HRSP72 51FE 3390-9     0511</w:t>
      </w:r>
    </w:p>
    <w:p w14:paraId="64AF47CB" w14:textId="77777777" w:rsidR="00EA5059" w:rsidRPr="00EA5059" w:rsidRDefault="00EA5059" w:rsidP="00EA5059">
      <w:pPr>
        <w:spacing w:after="0" w:line="240" w:lineRule="auto"/>
        <w:rPr>
          <w:sz w:val="24"/>
          <w:szCs w:val="24"/>
        </w:rPr>
      </w:pPr>
      <w:r w:rsidRPr="00EA5059">
        <w:rPr>
          <w:sz w:val="24"/>
          <w:szCs w:val="24"/>
        </w:rPr>
        <w:t>HRS207 51FF 3390-9     0512</w:t>
      </w:r>
    </w:p>
    <w:p w14:paraId="33621A67" w14:textId="77777777" w:rsidR="00EA5059" w:rsidRPr="00EA5059" w:rsidRDefault="00EA5059" w:rsidP="00EA5059">
      <w:pPr>
        <w:spacing w:after="0" w:line="240" w:lineRule="auto"/>
        <w:rPr>
          <w:sz w:val="24"/>
          <w:szCs w:val="24"/>
        </w:rPr>
      </w:pPr>
      <w:r w:rsidRPr="00EA5059">
        <w:rPr>
          <w:sz w:val="24"/>
          <w:szCs w:val="24"/>
        </w:rPr>
        <w:t>HRS208 5200 3390-9     0513</w:t>
      </w:r>
    </w:p>
    <w:p w14:paraId="559BAB39" w14:textId="77777777" w:rsidR="00EA5059" w:rsidRPr="00EA5059" w:rsidRDefault="00EA5059" w:rsidP="00EA5059">
      <w:pPr>
        <w:spacing w:after="0" w:line="240" w:lineRule="auto"/>
        <w:rPr>
          <w:sz w:val="24"/>
          <w:szCs w:val="24"/>
        </w:rPr>
      </w:pPr>
      <w:r w:rsidRPr="00EA5059">
        <w:rPr>
          <w:sz w:val="24"/>
          <w:szCs w:val="24"/>
        </w:rPr>
        <w:lastRenderedPageBreak/>
        <w:t>HRS199 5201 3390-9     0514</w:t>
      </w:r>
    </w:p>
    <w:p w14:paraId="50048053" w14:textId="77777777" w:rsidR="00EA5059" w:rsidRPr="00EA5059" w:rsidRDefault="00EA5059" w:rsidP="00EA5059">
      <w:pPr>
        <w:spacing w:after="0" w:line="240" w:lineRule="auto"/>
        <w:rPr>
          <w:sz w:val="24"/>
          <w:szCs w:val="24"/>
        </w:rPr>
      </w:pPr>
      <w:r w:rsidRPr="00EA5059">
        <w:rPr>
          <w:sz w:val="24"/>
          <w:szCs w:val="24"/>
        </w:rPr>
        <w:t>HRS203 5202 3390-9     0515</w:t>
      </w:r>
    </w:p>
    <w:p w14:paraId="57BBC917" w14:textId="77777777" w:rsidR="00EA5059" w:rsidRPr="00EA5059" w:rsidRDefault="00EA5059" w:rsidP="00EA5059">
      <w:pPr>
        <w:spacing w:after="0" w:line="240" w:lineRule="auto"/>
        <w:rPr>
          <w:sz w:val="24"/>
          <w:szCs w:val="24"/>
        </w:rPr>
      </w:pPr>
      <w:r w:rsidRPr="00EA5059">
        <w:rPr>
          <w:sz w:val="24"/>
          <w:szCs w:val="24"/>
        </w:rPr>
        <w:t>HRS204 5203 3390-9     0516</w:t>
      </w:r>
    </w:p>
    <w:p w14:paraId="5A1E687F" w14:textId="77777777" w:rsidR="00EA5059" w:rsidRPr="00EA5059" w:rsidRDefault="00EA5059" w:rsidP="00EA5059">
      <w:pPr>
        <w:spacing w:after="0" w:line="240" w:lineRule="auto"/>
        <w:rPr>
          <w:sz w:val="24"/>
          <w:szCs w:val="24"/>
        </w:rPr>
      </w:pPr>
      <w:r w:rsidRPr="00EA5059">
        <w:rPr>
          <w:sz w:val="24"/>
          <w:szCs w:val="24"/>
        </w:rPr>
        <w:t>HRS200 5204 3390-9     0517</w:t>
      </w:r>
    </w:p>
    <w:p w14:paraId="5B9BB49D" w14:textId="77777777" w:rsidR="00EA5059" w:rsidRPr="00EA5059" w:rsidRDefault="00EA5059" w:rsidP="00EA5059">
      <w:pPr>
        <w:spacing w:after="0" w:line="240" w:lineRule="auto"/>
        <w:rPr>
          <w:sz w:val="24"/>
          <w:szCs w:val="24"/>
        </w:rPr>
      </w:pPr>
      <w:r w:rsidRPr="00EA5059">
        <w:rPr>
          <w:sz w:val="24"/>
          <w:szCs w:val="24"/>
        </w:rPr>
        <w:t>HRSP76 5205 3390-9     0518</w:t>
      </w:r>
    </w:p>
    <w:p w14:paraId="7F6CDB20" w14:textId="77777777" w:rsidR="00EA5059" w:rsidRPr="00EA5059" w:rsidRDefault="00EA5059" w:rsidP="00EA5059">
      <w:pPr>
        <w:spacing w:after="0" w:line="240" w:lineRule="auto"/>
        <w:rPr>
          <w:sz w:val="24"/>
          <w:szCs w:val="24"/>
        </w:rPr>
      </w:pPr>
      <w:r w:rsidRPr="00EA5059">
        <w:rPr>
          <w:sz w:val="24"/>
          <w:szCs w:val="24"/>
        </w:rPr>
        <w:t>HRS220 5206 3390-9     0519</w:t>
      </w:r>
    </w:p>
    <w:p w14:paraId="0E1F50A4" w14:textId="77777777" w:rsidR="00EA5059" w:rsidRPr="00EA5059" w:rsidRDefault="00EA5059" w:rsidP="00EA5059">
      <w:pPr>
        <w:spacing w:after="0" w:line="240" w:lineRule="auto"/>
        <w:rPr>
          <w:sz w:val="24"/>
          <w:szCs w:val="24"/>
        </w:rPr>
      </w:pPr>
      <w:r w:rsidRPr="00EA5059">
        <w:rPr>
          <w:sz w:val="24"/>
          <w:szCs w:val="24"/>
        </w:rPr>
        <w:t>HRS221 5207 3390-9     0520</w:t>
      </w:r>
    </w:p>
    <w:p w14:paraId="62655A59" w14:textId="77777777" w:rsidR="00EA5059" w:rsidRPr="00EA5059" w:rsidRDefault="00EA5059" w:rsidP="00EA5059">
      <w:pPr>
        <w:spacing w:after="0" w:line="240" w:lineRule="auto"/>
        <w:rPr>
          <w:sz w:val="24"/>
          <w:szCs w:val="24"/>
        </w:rPr>
      </w:pPr>
      <w:r w:rsidRPr="00EA5059">
        <w:rPr>
          <w:sz w:val="24"/>
          <w:szCs w:val="24"/>
        </w:rPr>
        <w:t>HRS222 5208 3390-9     0521</w:t>
      </w:r>
    </w:p>
    <w:p w14:paraId="65480011" w14:textId="77777777" w:rsidR="00EA5059" w:rsidRPr="00EA5059" w:rsidRDefault="00EA5059" w:rsidP="00EA5059">
      <w:pPr>
        <w:spacing w:after="0" w:line="240" w:lineRule="auto"/>
        <w:rPr>
          <w:sz w:val="24"/>
          <w:szCs w:val="24"/>
        </w:rPr>
      </w:pPr>
      <w:r w:rsidRPr="00EA5059">
        <w:rPr>
          <w:sz w:val="24"/>
          <w:szCs w:val="24"/>
        </w:rPr>
        <w:t>HRS224 5209 3390-9     0522</w:t>
      </w:r>
    </w:p>
    <w:p w14:paraId="1637700F" w14:textId="77777777" w:rsidR="00EA5059" w:rsidRPr="00EA5059" w:rsidRDefault="00EA5059" w:rsidP="00EA5059">
      <w:pPr>
        <w:spacing w:after="0" w:line="240" w:lineRule="auto"/>
        <w:rPr>
          <w:sz w:val="24"/>
          <w:szCs w:val="24"/>
        </w:rPr>
      </w:pPr>
      <w:r w:rsidRPr="00EA5059">
        <w:rPr>
          <w:sz w:val="24"/>
          <w:szCs w:val="24"/>
        </w:rPr>
        <w:t>HRS225 520A 3390-9     0523</w:t>
      </w:r>
    </w:p>
    <w:p w14:paraId="67D2A7CB" w14:textId="77777777" w:rsidR="00EA5059" w:rsidRPr="00EA5059" w:rsidRDefault="00EA5059" w:rsidP="00EA5059">
      <w:pPr>
        <w:spacing w:after="0" w:line="240" w:lineRule="auto"/>
        <w:rPr>
          <w:sz w:val="24"/>
          <w:szCs w:val="24"/>
        </w:rPr>
      </w:pPr>
      <w:r w:rsidRPr="00EA5059">
        <w:rPr>
          <w:sz w:val="24"/>
          <w:szCs w:val="24"/>
        </w:rPr>
        <w:t>HRS226 520B 3390-9     0524</w:t>
      </w:r>
    </w:p>
    <w:p w14:paraId="177C075E" w14:textId="77777777" w:rsidR="00EA5059" w:rsidRPr="00EA5059" w:rsidRDefault="00EA5059" w:rsidP="00EA5059">
      <w:pPr>
        <w:spacing w:after="0" w:line="240" w:lineRule="auto"/>
        <w:rPr>
          <w:sz w:val="24"/>
          <w:szCs w:val="24"/>
        </w:rPr>
      </w:pPr>
      <w:r w:rsidRPr="00EA5059">
        <w:rPr>
          <w:sz w:val="24"/>
          <w:szCs w:val="24"/>
        </w:rPr>
        <w:t>HRS227 520C 3390-9     0525</w:t>
      </w:r>
    </w:p>
    <w:p w14:paraId="0C3354DA" w14:textId="77777777" w:rsidR="00EA5059" w:rsidRPr="00EA5059" w:rsidRDefault="00EA5059" w:rsidP="00EA5059">
      <w:pPr>
        <w:spacing w:after="0" w:line="240" w:lineRule="auto"/>
        <w:rPr>
          <w:sz w:val="24"/>
          <w:szCs w:val="24"/>
        </w:rPr>
      </w:pPr>
      <w:r w:rsidRPr="00EA5059">
        <w:rPr>
          <w:sz w:val="24"/>
          <w:szCs w:val="24"/>
        </w:rPr>
        <w:t>HRS228 520D 3390-9     0526</w:t>
      </w:r>
    </w:p>
    <w:p w14:paraId="284AEF69" w14:textId="77777777" w:rsidR="00EA5059" w:rsidRPr="00EA5059" w:rsidRDefault="00EA5059" w:rsidP="00EA5059">
      <w:pPr>
        <w:spacing w:after="0" w:line="240" w:lineRule="auto"/>
        <w:rPr>
          <w:sz w:val="24"/>
          <w:szCs w:val="24"/>
        </w:rPr>
      </w:pPr>
      <w:r w:rsidRPr="00EA5059">
        <w:rPr>
          <w:sz w:val="24"/>
          <w:szCs w:val="24"/>
        </w:rPr>
        <w:t>HRS229 520E 3390-9     0527</w:t>
      </w:r>
    </w:p>
    <w:p w14:paraId="5DCF5C2B" w14:textId="77777777" w:rsidR="00EA5059" w:rsidRPr="00EA5059" w:rsidRDefault="00EA5059" w:rsidP="00EA5059">
      <w:pPr>
        <w:spacing w:after="0" w:line="240" w:lineRule="auto"/>
        <w:rPr>
          <w:sz w:val="24"/>
          <w:szCs w:val="24"/>
        </w:rPr>
      </w:pPr>
      <w:r w:rsidRPr="00EA5059">
        <w:rPr>
          <w:sz w:val="24"/>
          <w:szCs w:val="24"/>
        </w:rPr>
        <w:t>HRS214 520F 3390-9     0528</w:t>
      </w:r>
    </w:p>
    <w:p w14:paraId="770FD355" w14:textId="77777777" w:rsidR="00EA5059" w:rsidRPr="00EA5059" w:rsidRDefault="00EA5059" w:rsidP="00EA5059">
      <w:pPr>
        <w:spacing w:after="0" w:line="240" w:lineRule="auto"/>
        <w:rPr>
          <w:sz w:val="24"/>
          <w:szCs w:val="24"/>
        </w:rPr>
      </w:pPr>
      <w:r w:rsidRPr="00EA5059">
        <w:rPr>
          <w:sz w:val="24"/>
          <w:szCs w:val="24"/>
        </w:rPr>
        <w:t>HRS215 5210 3390-9     0529</w:t>
      </w:r>
    </w:p>
    <w:p w14:paraId="352B4B6E" w14:textId="77777777" w:rsidR="00EA5059" w:rsidRPr="00EA5059" w:rsidRDefault="00EA5059" w:rsidP="00EA5059">
      <w:pPr>
        <w:spacing w:after="0" w:line="240" w:lineRule="auto"/>
        <w:rPr>
          <w:sz w:val="24"/>
          <w:szCs w:val="24"/>
        </w:rPr>
      </w:pPr>
      <w:r w:rsidRPr="00EA5059">
        <w:rPr>
          <w:sz w:val="24"/>
          <w:szCs w:val="24"/>
        </w:rPr>
        <w:t>HRS217 5211 3390-9     0530</w:t>
      </w:r>
    </w:p>
    <w:p w14:paraId="58F995FF" w14:textId="77777777" w:rsidR="00EA5059" w:rsidRPr="00EA5059" w:rsidRDefault="00EA5059" w:rsidP="00EA5059">
      <w:pPr>
        <w:spacing w:after="0" w:line="240" w:lineRule="auto"/>
        <w:rPr>
          <w:sz w:val="24"/>
          <w:szCs w:val="24"/>
        </w:rPr>
      </w:pPr>
      <w:r w:rsidRPr="00EA5059">
        <w:rPr>
          <w:sz w:val="24"/>
          <w:szCs w:val="24"/>
        </w:rPr>
        <w:t>HRS213 5212 3390-9     0531</w:t>
      </w:r>
    </w:p>
    <w:p w14:paraId="79FC4C12" w14:textId="77777777" w:rsidR="00EA5059" w:rsidRPr="00EA5059" w:rsidRDefault="00EA5059" w:rsidP="00EA5059">
      <w:pPr>
        <w:spacing w:after="0" w:line="240" w:lineRule="auto"/>
        <w:rPr>
          <w:sz w:val="24"/>
          <w:szCs w:val="24"/>
        </w:rPr>
      </w:pPr>
      <w:r w:rsidRPr="00EA5059">
        <w:rPr>
          <w:sz w:val="24"/>
          <w:szCs w:val="24"/>
        </w:rPr>
        <w:t>HRS241 5213 3390-9     0532</w:t>
      </w:r>
    </w:p>
    <w:p w14:paraId="5EFF5914" w14:textId="77777777" w:rsidR="00EA5059" w:rsidRPr="00EA5059" w:rsidRDefault="00EA5059" w:rsidP="00EA5059">
      <w:pPr>
        <w:spacing w:after="0" w:line="240" w:lineRule="auto"/>
        <w:rPr>
          <w:sz w:val="24"/>
          <w:szCs w:val="24"/>
        </w:rPr>
      </w:pPr>
      <w:r w:rsidRPr="00EA5059">
        <w:rPr>
          <w:sz w:val="24"/>
          <w:szCs w:val="24"/>
        </w:rPr>
        <w:t>HRS242 5214 3390-9     0533</w:t>
      </w:r>
    </w:p>
    <w:p w14:paraId="05094EED" w14:textId="77777777" w:rsidR="00EA5059" w:rsidRPr="00EA5059" w:rsidRDefault="00EA5059" w:rsidP="00EA5059">
      <w:pPr>
        <w:spacing w:after="0" w:line="240" w:lineRule="auto"/>
        <w:rPr>
          <w:sz w:val="24"/>
          <w:szCs w:val="24"/>
        </w:rPr>
      </w:pPr>
      <w:r w:rsidRPr="00EA5059">
        <w:rPr>
          <w:sz w:val="24"/>
          <w:szCs w:val="24"/>
        </w:rPr>
        <w:t>HRS244 5215 3390-9     0534</w:t>
      </w:r>
    </w:p>
    <w:p w14:paraId="51259AD6" w14:textId="77777777" w:rsidR="00EA5059" w:rsidRPr="00EA5059" w:rsidRDefault="00EA5059" w:rsidP="00EA5059">
      <w:pPr>
        <w:spacing w:after="0" w:line="240" w:lineRule="auto"/>
        <w:rPr>
          <w:sz w:val="24"/>
          <w:szCs w:val="24"/>
        </w:rPr>
      </w:pPr>
      <w:r w:rsidRPr="00EA5059">
        <w:rPr>
          <w:sz w:val="24"/>
          <w:szCs w:val="24"/>
        </w:rPr>
        <w:t>HRS245 5216 3390-9     0535</w:t>
      </w:r>
    </w:p>
    <w:p w14:paraId="2AB1DB2F" w14:textId="77777777" w:rsidR="00EA5059" w:rsidRPr="00EA5059" w:rsidRDefault="00EA5059" w:rsidP="00EA5059">
      <w:pPr>
        <w:spacing w:after="0" w:line="240" w:lineRule="auto"/>
        <w:rPr>
          <w:sz w:val="24"/>
          <w:szCs w:val="24"/>
        </w:rPr>
      </w:pPr>
      <w:r w:rsidRPr="00EA5059">
        <w:rPr>
          <w:sz w:val="24"/>
          <w:szCs w:val="24"/>
        </w:rPr>
        <w:t>HRS246 5217 3390-9     0536</w:t>
      </w:r>
    </w:p>
    <w:p w14:paraId="043272F1" w14:textId="77777777" w:rsidR="00EA5059" w:rsidRPr="00EA5059" w:rsidRDefault="00EA5059" w:rsidP="00EA5059">
      <w:pPr>
        <w:spacing w:after="0" w:line="240" w:lineRule="auto"/>
        <w:rPr>
          <w:sz w:val="24"/>
          <w:szCs w:val="24"/>
        </w:rPr>
      </w:pPr>
      <w:r w:rsidRPr="00EA5059">
        <w:rPr>
          <w:sz w:val="24"/>
          <w:szCs w:val="24"/>
        </w:rPr>
        <w:t>HRS269 5218 3390-9     0537</w:t>
      </w:r>
    </w:p>
    <w:p w14:paraId="1E704B5D" w14:textId="77777777" w:rsidR="00EA5059" w:rsidRPr="00EA5059" w:rsidRDefault="00EA5059" w:rsidP="00EA5059">
      <w:pPr>
        <w:spacing w:after="0" w:line="240" w:lineRule="auto"/>
        <w:rPr>
          <w:sz w:val="24"/>
          <w:szCs w:val="24"/>
        </w:rPr>
      </w:pPr>
      <w:r w:rsidRPr="00EA5059">
        <w:rPr>
          <w:sz w:val="24"/>
          <w:szCs w:val="24"/>
        </w:rPr>
        <w:t>HRSP83 5219 3390-9     0538</w:t>
      </w:r>
    </w:p>
    <w:p w14:paraId="5507F105" w14:textId="77777777" w:rsidR="00EA5059" w:rsidRPr="00EA5059" w:rsidRDefault="00EA5059" w:rsidP="00EA5059">
      <w:pPr>
        <w:spacing w:after="0" w:line="240" w:lineRule="auto"/>
        <w:rPr>
          <w:sz w:val="24"/>
          <w:szCs w:val="24"/>
        </w:rPr>
      </w:pPr>
      <w:r w:rsidRPr="00EA5059">
        <w:rPr>
          <w:sz w:val="24"/>
          <w:szCs w:val="24"/>
        </w:rPr>
        <w:t>HRSP84 521A 3390-9     0539</w:t>
      </w:r>
    </w:p>
    <w:p w14:paraId="2CB63C89" w14:textId="77777777" w:rsidR="00EA5059" w:rsidRPr="00EA5059" w:rsidRDefault="00EA5059" w:rsidP="00EA5059">
      <w:pPr>
        <w:spacing w:after="0" w:line="240" w:lineRule="auto"/>
        <w:rPr>
          <w:sz w:val="24"/>
          <w:szCs w:val="24"/>
        </w:rPr>
      </w:pPr>
      <w:r w:rsidRPr="00EA5059">
        <w:rPr>
          <w:sz w:val="24"/>
          <w:szCs w:val="24"/>
        </w:rPr>
        <w:t>HRSP86 521B 3390-9     0540</w:t>
      </w:r>
    </w:p>
    <w:p w14:paraId="663D26F0" w14:textId="77777777" w:rsidR="00EA5059" w:rsidRPr="00EA5059" w:rsidRDefault="00EA5059" w:rsidP="00EA5059">
      <w:pPr>
        <w:spacing w:after="0" w:line="240" w:lineRule="auto"/>
        <w:rPr>
          <w:sz w:val="24"/>
          <w:szCs w:val="24"/>
        </w:rPr>
      </w:pPr>
      <w:r w:rsidRPr="00EA5059">
        <w:rPr>
          <w:sz w:val="24"/>
          <w:szCs w:val="24"/>
        </w:rPr>
        <w:t>HRSP88 521C 3390-9     0541</w:t>
      </w:r>
    </w:p>
    <w:p w14:paraId="530BB6DA" w14:textId="77777777" w:rsidR="00EA5059" w:rsidRPr="00EA5059" w:rsidRDefault="00EA5059" w:rsidP="00EA5059">
      <w:pPr>
        <w:spacing w:after="0" w:line="240" w:lineRule="auto"/>
        <w:rPr>
          <w:sz w:val="24"/>
          <w:szCs w:val="24"/>
        </w:rPr>
      </w:pPr>
      <w:r w:rsidRPr="00EA5059">
        <w:rPr>
          <w:sz w:val="24"/>
          <w:szCs w:val="24"/>
        </w:rPr>
        <w:t>HRSP89 521D 3390-9     0542</w:t>
      </w:r>
    </w:p>
    <w:p w14:paraId="0372B818" w14:textId="77777777" w:rsidR="00EA5059" w:rsidRPr="00EA5059" w:rsidRDefault="00EA5059" w:rsidP="00EA5059">
      <w:pPr>
        <w:spacing w:after="0" w:line="240" w:lineRule="auto"/>
        <w:rPr>
          <w:sz w:val="24"/>
          <w:szCs w:val="24"/>
        </w:rPr>
      </w:pPr>
      <w:r w:rsidRPr="00EA5059">
        <w:rPr>
          <w:sz w:val="24"/>
          <w:szCs w:val="24"/>
        </w:rPr>
        <w:t>HRSP60 521E 3390-9     0543</w:t>
      </w:r>
    </w:p>
    <w:p w14:paraId="630D1D99" w14:textId="77777777" w:rsidR="00EA5059" w:rsidRPr="00EA5059" w:rsidRDefault="00EA5059" w:rsidP="00EA5059">
      <w:pPr>
        <w:spacing w:after="0" w:line="240" w:lineRule="auto"/>
        <w:rPr>
          <w:sz w:val="24"/>
          <w:szCs w:val="24"/>
        </w:rPr>
      </w:pPr>
      <w:r w:rsidRPr="00EA5059">
        <w:rPr>
          <w:sz w:val="24"/>
          <w:szCs w:val="24"/>
        </w:rPr>
        <w:t>HRSP64 521F 3390-9     0544</w:t>
      </w:r>
    </w:p>
    <w:p w14:paraId="09356F38" w14:textId="77777777" w:rsidR="00EA5059" w:rsidRPr="00EA5059" w:rsidRDefault="00EA5059" w:rsidP="00EA5059">
      <w:pPr>
        <w:spacing w:after="0" w:line="240" w:lineRule="auto"/>
        <w:rPr>
          <w:sz w:val="24"/>
          <w:szCs w:val="24"/>
        </w:rPr>
      </w:pPr>
      <w:r w:rsidRPr="00EA5059">
        <w:rPr>
          <w:sz w:val="24"/>
          <w:szCs w:val="24"/>
        </w:rPr>
        <w:t>HRSP71 5220 3390-9     0545</w:t>
      </w:r>
    </w:p>
    <w:p w14:paraId="61F87BC0" w14:textId="77777777" w:rsidR="00EA5059" w:rsidRPr="00EA5059" w:rsidRDefault="00EA5059" w:rsidP="00EA5059">
      <w:pPr>
        <w:spacing w:after="0" w:line="240" w:lineRule="auto"/>
        <w:rPr>
          <w:sz w:val="24"/>
          <w:szCs w:val="24"/>
        </w:rPr>
      </w:pPr>
      <w:r w:rsidRPr="00EA5059">
        <w:rPr>
          <w:sz w:val="24"/>
          <w:szCs w:val="24"/>
        </w:rPr>
        <w:t>HRS210 5221 3390-9     0546</w:t>
      </w:r>
    </w:p>
    <w:p w14:paraId="14B06EBC" w14:textId="77777777" w:rsidR="00EA5059" w:rsidRPr="00EA5059" w:rsidRDefault="00EA5059" w:rsidP="00EA5059">
      <w:pPr>
        <w:spacing w:after="0" w:line="240" w:lineRule="auto"/>
        <w:rPr>
          <w:sz w:val="24"/>
          <w:szCs w:val="24"/>
        </w:rPr>
      </w:pPr>
      <w:r w:rsidRPr="00EA5059">
        <w:rPr>
          <w:sz w:val="24"/>
          <w:szCs w:val="24"/>
        </w:rPr>
        <w:t>HRS115 5222 3390-9     0547</w:t>
      </w:r>
    </w:p>
    <w:p w14:paraId="4F94F10C" w14:textId="77777777" w:rsidR="00EA5059" w:rsidRPr="00EA5059" w:rsidRDefault="00EA5059" w:rsidP="00EA5059">
      <w:pPr>
        <w:spacing w:after="0" w:line="240" w:lineRule="auto"/>
        <w:rPr>
          <w:sz w:val="24"/>
          <w:szCs w:val="24"/>
        </w:rPr>
      </w:pPr>
      <w:r w:rsidRPr="00EA5059">
        <w:rPr>
          <w:sz w:val="24"/>
          <w:szCs w:val="24"/>
        </w:rPr>
        <w:t>HRS113 5223 3390-9     0548</w:t>
      </w:r>
    </w:p>
    <w:p w14:paraId="1FF02F87" w14:textId="77777777" w:rsidR="00EA5059" w:rsidRPr="00EA5059" w:rsidRDefault="00EA5059" w:rsidP="00EA5059">
      <w:pPr>
        <w:spacing w:after="0" w:line="240" w:lineRule="auto"/>
        <w:rPr>
          <w:sz w:val="24"/>
          <w:szCs w:val="24"/>
        </w:rPr>
      </w:pPr>
      <w:r w:rsidRPr="00EA5059">
        <w:rPr>
          <w:sz w:val="24"/>
          <w:szCs w:val="24"/>
        </w:rPr>
        <w:t>HRS212 5224 3390-9     0549</w:t>
      </w:r>
    </w:p>
    <w:p w14:paraId="5C5C2389" w14:textId="77777777" w:rsidR="00EA5059" w:rsidRPr="00EA5059" w:rsidRDefault="00EA5059" w:rsidP="00EA5059">
      <w:pPr>
        <w:spacing w:after="0" w:line="240" w:lineRule="auto"/>
        <w:rPr>
          <w:sz w:val="24"/>
          <w:szCs w:val="24"/>
        </w:rPr>
      </w:pPr>
      <w:r w:rsidRPr="00EA5059">
        <w:rPr>
          <w:sz w:val="24"/>
          <w:szCs w:val="24"/>
        </w:rPr>
        <w:t>HPRD36 5225 3390-9     0550</w:t>
      </w:r>
    </w:p>
    <w:p w14:paraId="55CC2246" w14:textId="77777777" w:rsidR="00EA5059" w:rsidRPr="00EA5059" w:rsidRDefault="00EA5059" w:rsidP="00EA5059">
      <w:pPr>
        <w:spacing w:after="0" w:line="240" w:lineRule="auto"/>
        <w:rPr>
          <w:sz w:val="24"/>
          <w:szCs w:val="24"/>
        </w:rPr>
      </w:pPr>
      <w:r w:rsidRPr="00EA5059">
        <w:rPr>
          <w:sz w:val="24"/>
          <w:szCs w:val="24"/>
        </w:rPr>
        <w:t>HPRD39 5226 3390-9     0551</w:t>
      </w:r>
    </w:p>
    <w:p w14:paraId="134BB9AA" w14:textId="77777777" w:rsidR="00EA5059" w:rsidRPr="00EA5059" w:rsidRDefault="00EA5059" w:rsidP="00EA5059">
      <w:pPr>
        <w:spacing w:after="0" w:line="240" w:lineRule="auto"/>
        <w:rPr>
          <w:sz w:val="24"/>
          <w:szCs w:val="24"/>
        </w:rPr>
      </w:pPr>
      <w:r w:rsidRPr="00EA5059">
        <w:rPr>
          <w:sz w:val="24"/>
          <w:szCs w:val="24"/>
        </w:rPr>
        <w:t>HPRD40 5227 3390-9     0552</w:t>
      </w:r>
    </w:p>
    <w:p w14:paraId="5B1E6741" w14:textId="77777777" w:rsidR="00EA5059" w:rsidRPr="00EA5059" w:rsidRDefault="00EA5059" w:rsidP="00EA5059">
      <w:pPr>
        <w:spacing w:after="0" w:line="240" w:lineRule="auto"/>
        <w:rPr>
          <w:sz w:val="24"/>
          <w:szCs w:val="24"/>
        </w:rPr>
      </w:pPr>
      <w:r w:rsidRPr="00EA5059">
        <w:rPr>
          <w:sz w:val="24"/>
          <w:szCs w:val="24"/>
        </w:rPr>
        <w:t>HPRD38 5228 3390-9     0553</w:t>
      </w:r>
    </w:p>
    <w:p w14:paraId="386C00CE" w14:textId="77777777" w:rsidR="00EA5059" w:rsidRPr="00EA5059" w:rsidRDefault="00EA5059" w:rsidP="00EA5059">
      <w:pPr>
        <w:spacing w:after="0" w:line="240" w:lineRule="auto"/>
        <w:rPr>
          <w:sz w:val="24"/>
          <w:szCs w:val="24"/>
        </w:rPr>
      </w:pPr>
      <w:r w:rsidRPr="00EA5059">
        <w:rPr>
          <w:sz w:val="24"/>
          <w:szCs w:val="24"/>
        </w:rPr>
        <w:t>HPRD07 5229 3390-9     0554</w:t>
      </w:r>
    </w:p>
    <w:p w14:paraId="2267B0A9" w14:textId="77777777" w:rsidR="00EA5059" w:rsidRPr="00EA5059" w:rsidRDefault="00EA5059" w:rsidP="00EA5059">
      <w:pPr>
        <w:spacing w:after="0" w:line="240" w:lineRule="auto"/>
        <w:rPr>
          <w:sz w:val="24"/>
          <w:szCs w:val="24"/>
        </w:rPr>
      </w:pPr>
      <w:r w:rsidRPr="00EA5059">
        <w:rPr>
          <w:sz w:val="24"/>
          <w:szCs w:val="24"/>
        </w:rPr>
        <w:t>HPRD78 522A 3390-9     0555</w:t>
      </w:r>
    </w:p>
    <w:p w14:paraId="7EF1045B" w14:textId="77777777" w:rsidR="00EA5059" w:rsidRPr="00EA5059" w:rsidRDefault="00EA5059" w:rsidP="00EA5059">
      <w:pPr>
        <w:spacing w:after="0" w:line="240" w:lineRule="auto"/>
        <w:rPr>
          <w:sz w:val="24"/>
          <w:szCs w:val="24"/>
        </w:rPr>
      </w:pPr>
      <w:r w:rsidRPr="00EA5059">
        <w:rPr>
          <w:sz w:val="24"/>
          <w:szCs w:val="24"/>
        </w:rPr>
        <w:lastRenderedPageBreak/>
        <w:t>HPRD21 522B 3390-9     0556</w:t>
      </w:r>
    </w:p>
    <w:p w14:paraId="7F410367" w14:textId="77777777" w:rsidR="00EA5059" w:rsidRPr="00EA5059" w:rsidRDefault="00EA5059" w:rsidP="00EA5059">
      <w:pPr>
        <w:spacing w:after="0" w:line="240" w:lineRule="auto"/>
        <w:rPr>
          <w:sz w:val="24"/>
          <w:szCs w:val="24"/>
        </w:rPr>
      </w:pPr>
      <w:r w:rsidRPr="00EA5059">
        <w:rPr>
          <w:sz w:val="24"/>
          <w:szCs w:val="24"/>
        </w:rPr>
        <w:t>HPRD08 522C 3390-9     0557</w:t>
      </w:r>
    </w:p>
    <w:p w14:paraId="7C2C796E" w14:textId="77777777" w:rsidR="00EA5059" w:rsidRPr="00EA5059" w:rsidRDefault="00EA5059" w:rsidP="00EA5059">
      <w:pPr>
        <w:spacing w:after="0" w:line="240" w:lineRule="auto"/>
        <w:rPr>
          <w:sz w:val="24"/>
          <w:szCs w:val="24"/>
        </w:rPr>
      </w:pPr>
      <w:r w:rsidRPr="00EA5059">
        <w:rPr>
          <w:sz w:val="24"/>
          <w:szCs w:val="24"/>
        </w:rPr>
        <w:t>HPRD04 522D 3390-9     0558</w:t>
      </w:r>
    </w:p>
    <w:p w14:paraId="513B6A45" w14:textId="77777777" w:rsidR="00EA5059" w:rsidRPr="00EA5059" w:rsidRDefault="00EA5059" w:rsidP="00EA5059">
      <w:pPr>
        <w:spacing w:after="0" w:line="240" w:lineRule="auto"/>
        <w:rPr>
          <w:sz w:val="24"/>
          <w:szCs w:val="24"/>
        </w:rPr>
      </w:pPr>
      <w:r w:rsidRPr="00EA5059">
        <w:rPr>
          <w:sz w:val="24"/>
          <w:szCs w:val="24"/>
        </w:rPr>
        <w:t>HPR015 522E 3390-9     0559</w:t>
      </w:r>
    </w:p>
    <w:p w14:paraId="6F68B5E6" w14:textId="77777777" w:rsidR="00EA5059" w:rsidRPr="00EA5059" w:rsidRDefault="00EA5059" w:rsidP="00EA5059">
      <w:pPr>
        <w:spacing w:after="0" w:line="240" w:lineRule="auto"/>
        <w:rPr>
          <w:sz w:val="24"/>
          <w:szCs w:val="24"/>
        </w:rPr>
      </w:pPr>
      <w:r w:rsidRPr="00EA5059">
        <w:rPr>
          <w:sz w:val="24"/>
          <w:szCs w:val="24"/>
        </w:rPr>
        <w:t>HPRD24 522F 3390-9     0560</w:t>
      </w:r>
    </w:p>
    <w:p w14:paraId="1F173AC8" w14:textId="77777777" w:rsidR="00EA5059" w:rsidRPr="00EA5059" w:rsidRDefault="00EA5059" w:rsidP="00EA5059">
      <w:pPr>
        <w:spacing w:after="0" w:line="240" w:lineRule="auto"/>
        <w:rPr>
          <w:sz w:val="24"/>
          <w:szCs w:val="24"/>
        </w:rPr>
      </w:pPr>
      <w:r w:rsidRPr="00EA5059">
        <w:rPr>
          <w:sz w:val="24"/>
          <w:szCs w:val="24"/>
        </w:rPr>
        <w:t>HPRD09 5230 3390-9     0561</w:t>
      </w:r>
    </w:p>
    <w:p w14:paraId="5936D8CE" w14:textId="77777777" w:rsidR="00EA5059" w:rsidRPr="00EA5059" w:rsidRDefault="00EA5059" w:rsidP="00EA5059">
      <w:pPr>
        <w:spacing w:after="0" w:line="240" w:lineRule="auto"/>
        <w:rPr>
          <w:sz w:val="24"/>
          <w:szCs w:val="24"/>
        </w:rPr>
      </w:pPr>
      <w:r w:rsidRPr="00EA5059">
        <w:rPr>
          <w:sz w:val="24"/>
          <w:szCs w:val="24"/>
        </w:rPr>
        <w:t>HPRDD4 5231 3390-9     0562</w:t>
      </w:r>
    </w:p>
    <w:p w14:paraId="282841FC" w14:textId="77777777" w:rsidR="00EA5059" w:rsidRPr="00EA5059" w:rsidRDefault="00EA5059" w:rsidP="00EA5059">
      <w:pPr>
        <w:spacing w:after="0" w:line="240" w:lineRule="auto"/>
        <w:rPr>
          <w:sz w:val="24"/>
          <w:szCs w:val="24"/>
        </w:rPr>
      </w:pPr>
      <w:r w:rsidRPr="00EA5059">
        <w:rPr>
          <w:sz w:val="24"/>
          <w:szCs w:val="24"/>
        </w:rPr>
        <w:t>HPRD77 5232 3390-9     0563</w:t>
      </w:r>
    </w:p>
    <w:p w14:paraId="2B7830A6" w14:textId="77777777" w:rsidR="00EA5059" w:rsidRPr="00EA5059" w:rsidRDefault="00EA5059" w:rsidP="00EA5059">
      <w:pPr>
        <w:spacing w:after="0" w:line="240" w:lineRule="auto"/>
        <w:rPr>
          <w:sz w:val="24"/>
          <w:szCs w:val="24"/>
        </w:rPr>
      </w:pPr>
      <w:r w:rsidRPr="00EA5059">
        <w:rPr>
          <w:sz w:val="24"/>
          <w:szCs w:val="24"/>
        </w:rPr>
        <w:t>HPRD35 5233 3390-9     0564</w:t>
      </w:r>
    </w:p>
    <w:p w14:paraId="3CEF0A73" w14:textId="77777777" w:rsidR="00EA5059" w:rsidRPr="00EA5059" w:rsidRDefault="00EA5059" w:rsidP="00EA5059">
      <w:pPr>
        <w:spacing w:after="0" w:line="240" w:lineRule="auto"/>
        <w:rPr>
          <w:sz w:val="24"/>
          <w:szCs w:val="24"/>
        </w:rPr>
      </w:pPr>
      <w:r w:rsidRPr="00EA5059">
        <w:rPr>
          <w:sz w:val="24"/>
          <w:szCs w:val="24"/>
        </w:rPr>
        <w:t>HPRD06 5234 3390-9     0565</w:t>
      </w:r>
    </w:p>
    <w:p w14:paraId="3970B5D2" w14:textId="77777777" w:rsidR="00EA5059" w:rsidRPr="00EA5059" w:rsidRDefault="00EA5059" w:rsidP="00EA5059">
      <w:pPr>
        <w:spacing w:after="0" w:line="240" w:lineRule="auto"/>
        <w:rPr>
          <w:sz w:val="24"/>
          <w:szCs w:val="24"/>
        </w:rPr>
      </w:pPr>
      <w:r w:rsidRPr="00EA5059">
        <w:rPr>
          <w:sz w:val="24"/>
          <w:szCs w:val="24"/>
        </w:rPr>
        <w:t>TSO091 5235 3390-9     0566</w:t>
      </w:r>
    </w:p>
    <w:p w14:paraId="33FBFD2D" w14:textId="77777777" w:rsidR="00EA5059" w:rsidRPr="00EA5059" w:rsidRDefault="00EA5059" w:rsidP="00EA5059">
      <w:pPr>
        <w:spacing w:after="0" w:line="240" w:lineRule="auto"/>
        <w:rPr>
          <w:sz w:val="24"/>
          <w:szCs w:val="24"/>
        </w:rPr>
      </w:pPr>
      <w:r w:rsidRPr="00EA5059">
        <w:rPr>
          <w:sz w:val="24"/>
          <w:szCs w:val="24"/>
        </w:rPr>
        <w:t>TSO045 5236 3390-9     0567</w:t>
      </w:r>
    </w:p>
    <w:p w14:paraId="652C708D" w14:textId="77777777" w:rsidR="00EA5059" w:rsidRPr="00EA5059" w:rsidRDefault="00EA5059" w:rsidP="00EA5059">
      <w:pPr>
        <w:spacing w:after="0" w:line="240" w:lineRule="auto"/>
        <w:rPr>
          <w:sz w:val="24"/>
          <w:szCs w:val="24"/>
        </w:rPr>
      </w:pPr>
      <w:r w:rsidRPr="00EA5059">
        <w:rPr>
          <w:sz w:val="24"/>
          <w:szCs w:val="24"/>
        </w:rPr>
        <w:t>TSO090 5237 3390-9     0568</w:t>
      </w:r>
    </w:p>
    <w:p w14:paraId="74E6BCD1" w14:textId="77777777" w:rsidR="00EA5059" w:rsidRPr="00EA5059" w:rsidRDefault="00EA5059" w:rsidP="00EA5059">
      <w:pPr>
        <w:spacing w:after="0" w:line="240" w:lineRule="auto"/>
        <w:rPr>
          <w:sz w:val="24"/>
          <w:szCs w:val="24"/>
        </w:rPr>
      </w:pPr>
      <w:r w:rsidRPr="00EA5059">
        <w:rPr>
          <w:sz w:val="24"/>
          <w:szCs w:val="24"/>
        </w:rPr>
        <w:t>TSO047 5238 3390-9     0569</w:t>
      </w:r>
    </w:p>
    <w:p w14:paraId="52E697D5" w14:textId="77777777" w:rsidR="00EA5059" w:rsidRPr="00EA5059" w:rsidRDefault="00EA5059" w:rsidP="00EA5059">
      <w:pPr>
        <w:spacing w:after="0" w:line="240" w:lineRule="auto"/>
        <w:rPr>
          <w:sz w:val="24"/>
          <w:szCs w:val="24"/>
        </w:rPr>
      </w:pPr>
      <w:r w:rsidRPr="00EA5059">
        <w:rPr>
          <w:sz w:val="24"/>
          <w:szCs w:val="24"/>
        </w:rPr>
        <w:t>TSO044 5239 3390-9     0570</w:t>
      </w:r>
    </w:p>
    <w:p w14:paraId="735BB498" w14:textId="77777777" w:rsidR="00EA5059" w:rsidRPr="00EA5059" w:rsidRDefault="00EA5059" w:rsidP="00EA5059">
      <w:pPr>
        <w:spacing w:after="0" w:line="240" w:lineRule="auto"/>
        <w:rPr>
          <w:sz w:val="24"/>
          <w:szCs w:val="24"/>
        </w:rPr>
      </w:pPr>
      <w:r w:rsidRPr="00EA5059">
        <w:rPr>
          <w:sz w:val="24"/>
          <w:szCs w:val="24"/>
        </w:rPr>
        <w:t>HPRDI5 523A 3390-9     0571</w:t>
      </w:r>
    </w:p>
    <w:p w14:paraId="202C32D7" w14:textId="77777777" w:rsidR="00EA5059" w:rsidRPr="00EA5059" w:rsidRDefault="00EA5059" w:rsidP="00EA5059">
      <w:pPr>
        <w:spacing w:after="0" w:line="240" w:lineRule="auto"/>
        <w:rPr>
          <w:sz w:val="24"/>
          <w:szCs w:val="24"/>
        </w:rPr>
      </w:pPr>
      <w:r w:rsidRPr="00EA5059">
        <w:rPr>
          <w:sz w:val="24"/>
          <w:szCs w:val="24"/>
        </w:rPr>
        <w:t>HPRDH5 523B 3390-9     0572</w:t>
      </w:r>
    </w:p>
    <w:p w14:paraId="5AA73340" w14:textId="77777777" w:rsidR="00EA5059" w:rsidRPr="00EA5059" w:rsidRDefault="00EA5059" w:rsidP="00EA5059">
      <w:pPr>
        <w:spacing w:after="0" w:line="240" w:lineRule="auto"/>
        <w:rPr>
          <w:sz w:val="24"/>
          <w:szCs w:val="24"/>
        </w:rPr>
      </w:pPr>
      <w:r w:rsidRPr="00EA5059">
        <w:rPr>
          <w:sz w:val="24"/>
          <w:szCs w:val="24"/>
        </w:rPr>
        <w:t>HPR033 523C 3390-9     0573</w:t>
      </w:r>
    </w:p>
    <w:p w14:paraId="5B661396" w14:textId="77777777" w:rsidR="00EA5059" w:rsidRPr="00EA5059" w:rsidRDefault="00EA5059" w:rsidP="00EA5059">
      <w:pPr>
        <w:spacing w:after="0" w:line="240" w:lineRule="auto"/>
        <w:rPr>
          <w:sz w:val="24"/>
          <w:szCs w:val="24"/>
        </w:rPr>
      </w:pPr>
      <w:r w:rsidRPr="00EA5059">
        <w:rPr>
          <w:sz w:val="24"/>
          <w:szCs w:val="24"/>
        </w:rPr>
        <w:t>HPR034 523D 3390-9     0574</w:t>
      </w:r>
    </w:p>
    <w:p w14:paraId="760A4C90" w14:textId="77777777" w:rsidR="00EA5059" w:rsidRPr="00EA5059" w:rsidRDefault="00EA5059" w:rsidP="00EA5059">
      <w:pPr>
        <w:spacing w:after="0" w:line="240" w:lineRule="auto"/>
        <w:rPr>
          <w:sz w:val="24"/>
          <w:szCs w:val="24"/>
        </w:rPr>
      </w:pPr>
      <w:r w:rsidRPr="00EA5059">
        <w:rPr>
          <w:sz w:val="24"/>
          <w:szCs w:val="24"/>
        </w:rPr>
        <w:t>HPR026 523E 3390-9     0575</w:t>
      </w:r>
    </w:p>
    <w:p w14:paraId="04281FCF" w14:textId="77777777" w:rsidR="00EA5059" w:rsidRPr="00EA5059" w:rsidRDefault="00EA5059" w:rsidP="00EA5059">
      <w:pPr>
        <w:spacing w:after="0" w:line="240" w:lineRule="auto"/>
        <w:rPr>
          <w:sz w:val="24"/>
          <w:szCs w:val="24"/>
        </w:rPr>
      </w:pPr>
      <w:r w:rsidRPr="00EA5059">
        <w:rPr>
          <w:sz w:val="24"/>
          <w:szCs w:val="24"/>
        </w:rPr>
        <w:t>HPR027 523F 3390-9     0576</w:t>
      </w:r>
    </w:p>
    <w:p w14:paraId="12590678" w14:textId="77777777" w:rsidR="00EA5059" w:rsidRPr="00EA5059" w:rsidRDefault="00EA5059" w:rsidP="00EA5059">
      <w:pPr>
        <w:spacing w:after="0" w:line="240" w:lineRule="auto"/>
        <w:rPr>
          <w:sz w:val="24"/>
          <w:szCs w:val="24"/>
        </w:rPr>
      </w:pPr>
      <w:r w:rsidRPr="00EA5059">
        <w:rPr>
          <w:sz w:val="24"/>
          <w:szCs w:val="24"/>
        </w:rPr>
        <w:t>HPR035 5240 3390-9     0577</w:t>
      </w:r>
    </w:p>
    <w:p w14:paraId="7C59DAE5" w14:textId="77777777" w:rsidR="00EA5059" w:rsidRPr="00EA5059" w:rsidRDefault="00EA5059" w:rsidP="00EA5059">
      <w:pPr>
        <w:spacing w:after="0" w:line="240" w:lineRule="auto"/>
        <w:rPr>
          <w:sz w:val="24"/>
          <w:szCs w:val="24"/>
        </w:rPr>
      </w:pPr>
      <w:r w:rsidRPr="00EA5059">
        <w:rPr>
          <w:sz w:val="24"/>
          <w:szCs w:val="24"/>
        </w:rPr>
        <w:t>HPR038 5241 3390-9     0578</w:t>
      </w:r>
    </w:p>
    <w:p w14:paraId="1E2F70F7" w14:textId="77777777" w:rsidR="00EA5059" w:rsidRPr="00EA5059" w:rsidRDefault="00EA5059" w:rsidP="00EA5059">
      <w:pPr>
        <w:spacing w:after="0" w:line="240" w:lineRule="auto"/>
        <w:rPr>
          <w:sz w:val="24"/>
          <w:szCs w:val="24"/>
        </w:rPr>
      </w:pPr>
      <w:r w:rsidRPr="00EA5059">
        <w:rPr>
          <w:sz w:val="24"/>
          <w:szCs w:val="24"/>
        </w:rPr>
        <w:t>HPR040 5242 3390-9     0579</w:t>
      </w:r>
    </w:p>
    <w:p w14:paraId="1D0D6B41" w14:textId="77777777" w:rsidR="00EA5059" w:rsidRPr="00EA5059" w:rsidRDefault="00EA5059" w:rsidP="00EA5059">
      <w:pPr>
        <w:spacing w:after="0" w:line="240" w:lineRule="auto"/>
        <w:rPr>
          <w:sz w:val="24"/>
          <w:szCs w:val="24"/>
        </w:rPr>
      </w:pPr>
      <w:r w:rsidRPr="00EA5059">
        <w:rPr>
          <w:sz w:val="24"/>
          <w:szCs w:val="24"/>
        </w:rPr>
        <w:t>HPR041 5243 3390-9     0580</w:t>
      </w:r>
    </w:p>
    <w:p w14:paraId="26D866F2" w14:textId="77777777" w:rsidR="00EA5059" w:rsidRPr="00EA5059" w:rsidRDefault="00EA5059" w:rsidP="00EA5059">
      <w:pPr>
        <w:spacing w:after="0" w:line="240" w:lineRule="auto"/>
        <w:rPr>
          <w:sz w:val="24"/>
          <w:szCs w:val="24"/>
        </w:rPr>
      </w:pPr>
      <w:r w:rsidRPr="00EA5059">
        <w:rPr>
          <w:sz w:val="24"/>
          <w:szCs w:val="24"/>
        </w:rPr>
        <w:t>HPR042 5244 3390-9     0581</w:t>
      </w:r>
    </w:p>
    <w:p w14:paraId="56F20C95" w14:textId="77777777" w:rsidR="00EA5059" w:rsidRPr="00EA5059" w:rsidRDefault="00EA5059" w:rsidP="00EA5059">
      <w:pPr>
        <w:spacing w:after="0" w:line="240" w:lineRule="auto"/>
        <w:rPr>
          <w:sz w:val="24"/>
          <w:szCs w:val="24"/>
        </w:rPr>
      </w:pPr>
      <w:r w:rsidRPr="00EA5059">
        <w:rPr>
          <w:sz w:val="24"/>
          <w:szCs w:val="24"/>
        </w:rPr>
        <w:t>HPR043 5245 3390-9     0582</w:t>
      </w:r>
    </w:p>
    <w:p w14:paraId="1ED99296" w14:textId="77777777" w:rsidR="00EA5059" w:rsidRPr="00EA5059" w:rsidRDefault="00EA5059" w:rsidP="00EA5059">
      <w:pPr>
        <w:spacing w:after="0" w:line="240" w:lineRule="auto"/>
        <w:rPr>
          <w:sz w:val="24"/>
          <w:szCs w:val="24"/>
        </w:rPr>
      </w:pPr>
      <w:r w:rsidRPr="00EA5059">
        <w:rPr>
          <w:sz w:val="24"/>
          <w:szCs w:val="24"/>
        </w:rPr>
        <w:t>HPR007 5246 3390-9     0583</w:t>
      </w:r>
    </w:p>
    <w:p w14:paraId="1BD951E5" w14:textId="77777777" w:rsidR="00EA5059" w:rsidRPr="00EA5059" w:rsidRDefault="00EA5059" w:rsidP="00EA5059">
      <w:pPr>
        <w:spacing w:after="0" w:line="240" w:lineRule="auto"/>
        <w:rPr>
          <w:sz w:val="24"/>
          <w:szCs w:val="24"/>
        </w:rPr>
      </w:pPr>
      <w:r w:rsidRPr="00EA5059">
        <w:rPr>
          <w:sz w:val="24"/>
          <w:szCs w:val="24"/>
        </w:rPr>
        <w:t>HPRDI6 5247 3390-9     0584</w:t>
      </w:r>
    </w:p>
    <w:p w14:paraId="7B278A04" w14:textId="77777777" w:rsidR="00EA5059" w:rsidRPr="00EA5059" w:rsidRDefault="00EA5059" w:rsidP="00EA5059">
      <w:pPr>
        <w:spacing w:after="0" w:line="240" w:lineRule="auto"/>
        <w:rPr>
          <w:sz w:val="24"/>
          <w:szCs w:val="24"/>
        </w:rPr>
      </w:pPr>
      <w:r w:rsidRPr="00EA5059">
        <w:rPr>
          <w:sz w:val="24"/>
          <w:szCs w:val="24"/>
        </w:rPr>
        <w:t>HPRDI3 5248 3390-9     0585</w:t>
      </w:r>
    </w:p>
    <w:p w14:paraId="36E6B4C3" w14:textId="77777777" w:rsidR="00EA5059" w:rsidRPr="00EA5059" w:rsidRDefault="00EA5059" w:rsidP="00EA5059">
      <w:pPr>
        <w:spacing w:after="0" w:line="240" w:lineRule="auto"/>
        <w:rPr>
          <w:sz w:val="24"/>
          <w:szCs w:val="24"/>
        </w:rPr>
      </w:pPr>
      <w:r w:rsidRPr="00EA5059">
        <w:rPr>
          <w:sz w:val="24"/>
          <w:szCs w:val="24"/>
        </w:rPr>
        <w:t>HPRDI4 5249 3390-9     0586</w:t>
      </w:r>
    </w:p>
    <w:p w14:paraId="4BB179AD" w14:textId="77777777" w:rsidR="00EA5059" w:rsidRPr="00EA5059" w:rsidRDefault="00EA5059" w:rsidP="00EA5059">
      <w:pPr>
        <w:spacing w:after="0" w:line="240" w:lineRule="auto"/>
        <w:rPr>
          <w:sz w:val="24"/>
          <w:szCs w:val="24"/>
        </w:rPr>
      </w:pPr>
      <w:r w:rsidRPr="00EA5059">
        <w:rPr>
          <w:sz w:val="24"/>
          <w:szCs w:val="24"/>
        </w:rPr>
        <w:t>HPRDI1 524A 3390-9     0587</w:t>
      </w:r>
    </w:p>
    <w:p w14:paraId="7295BDB5" w14:textId="77777777" w:rsidR="00EA5059" w:rsidRPr="00EA5059" w:rsidRDefault="00EA5059" w:rsidP="00EA5059">
      <w:pPr>
        <w:spacing w:after="0" w:line="240" w:lineRule="auto"/>
        <w:rPr>
          <w:sz w:val="24"/>
          <w:szCs w:val="24"/>
        </w:rPr>
      </w:pPr>
      <w:r w:rsidRPr="00EA5059">
        <w:rPr>
          <w:sz w:val="24"/>
          <w:szCs w:val="24"/>
        </w:rPr>
        <w:t>TSO017 524B 3390-9     0588</w:t>
      </w:r>
    </w:p>
    <w:p w14:paraId="759BBD1D" w14:textId="77777777" w:rsidR="00EA5059" w:rsidRPr="00EA5059" w:rsidRDefault="00EA5059" w:rsidP="00EA5059">
      <w:pPr>
        <w:spacing w:after="0" w:line="240" w:lineRule="auto"/>
        <w:rPr>
          <w:sz w:val="24"/>
          <w:szCs w:val="24"/>
        </w:rPr>
      </w:pPr>
      <w:r w:rsidRPr="00EA5059">
        <w:rPr>
          <w:sz w:val="24"/>
          <w:szCs w:val="24"/>
        </w:rPr>
        <w:t>XIR010 524C 3390-9     0589</w:t>
      </w:r>
    </w:p>
    <w:p w14:paraId="72B3052E" w14:textId="77777777" w:rsidR="00EA5059" w:rsidRPr="00EA5059" w:rsidRDefault="00EA5059" w:rsidP="00EA5059">
      <w:pPr>
        <w:spacing w:after="0" w:line="240" w:lineRule="auto"/>
        <w:rPr>
          <w:sz w:val="24"/>
          <w:szCs w:val="24"/>
        </w:rPr>
      </w:pPr>
      <w:r w:rsidRPr="00EA5059">
        <w:rPr>
          <w:sz w:val="24"/>
          <w:szCs w:val="24"/>
        </w:rPr>
        <w:t>XIR015 524D 3390-9     0590</w:t>
      </w:r>
    </w:p>
    <w:p w14:paraId="58DABB75" w14:textId="77777777" w:rsidR="00EA5059" w:rsidRPr="00EA5059" w:rsidRDefault="00EA5059" w:rsidP="00EA5059">
      <w:pPr>
        <w:spacing w:after="0" w:line="240" w:lineRule="auto"/>
        <w:rPr>
          <w:sz w:val="24"/>
          <w:szCs w:val="24"/>
        </w:rPr>
      </w:pPr>
      <w:r w:rsidRPr="00EA5059">
        <w:rPr>
          <w:sz w:val="24"/>
          <w:szCs w:val="24"/>
        </w:rPr>
        <w:t>XIR004 524E 3390-9     0591</w:t>
      </w:r>
    </w:p>
    <w:p w14:paraId="5A565A2F" w14:textId="77777777" w:rsidR="00EA5059" w:rsidRPr="00EA5059" w:rsidRDefault="00EA5059" w:rsidP="00EA5059">
      <w:pPr>
        <w:spacing w:after="0" w:line="240" w:lineRule="auto"/>
        <w:rPr>
          <w:sz w:val="24"/>
          <w:szCs w:val="24"/>
        </w:rPr>
      </w:pPr>
      <w:r w:rsidRPr="00EA5059">
        <w:rPr>
          <w:sz w:val="24"/>
          <w:szCs w:val="24"/>
        </w:rPr>
        <w:t>XIR014 524F 3390-9     0592</w:t>
      </w:r>
    </w:p>
    <w:p w14:paraId="3DCE9F61" w14:textId="77777777" w:rsidR="00EA5059" w:rsidRPr="00EA5059" w:rsidRDefault="00EA5059" w:rsidP="00EA5059">
      <w:pPr>
        <w:spacing w:after="0" w:line="240" w:lineRule="auto"/>
        <w:rPr>
          <w:sz w:val="24"/>
          <w:szCs w:val="24"/>
        </w:rPr>
      </w:pPr>
      <w:r w:rsidRPr="00EA5059">
        <w:rPr>
          <w:sz w:val="24"/>
          <w:szCs w:val="24"/>
        </w:rPr>
        <w:t>TSO067 5250 3390-9     0593</w:t>
      </w:r>
    </w:p>
    <w:p w14:paraId="3AC53211" w14:textId="77777777" w:rsidR="00EA5059" w:rsidRPr="00EA5059" w:rsidRDefault="00EA5059" w:rsidP="00EA5059">
      <w:pPr>
        <w:spacing w:after="0" w:line="240" w:lineRule="auto"/>
        <w:rPr>
          <w:sz w:val="24"/>
          <w:szCs w:val="24"/>
        </w:rPr>
      </w:pPr>
      <w:r w:rsidRPr="00EA5059">
        <w:rPr>
          <w:sz w:val="24"/>
          <w:szCs w:val="24"/>
        </w:rPr>
        <w:t>TSO068 5251 3390-9     0594</w:t>
      </w:r>
    </w:p>
    <w:p w14:paraId="3A1E8A3F" w14:textId="77777777" w:rsidR="00EA5059" w:rsidRPr="00EA5059" w:rsidRDefault="00EA5059" w:rsidP="00EA5059">
      <w:pPr>
        <w:spacing w:after="0" w:line="240" w:lineRule="auto"/>
        <w:rPr>
          <w:sz w:val="24"/>
          <w:szCs w:val="24"/>
        </w:rPr>
      </w:pPr>
      <w:r w:rsidRPr="00EA5059">
        <w:rPr>
          <w:sz w:val="24"/>
          <w:szCs w:val="24"/>
        </w:rPr>
        <w:t>TSO071 5252 3390-9     0595</w:t>
      </w:r>
    </w:p>
    <w:p w14:paraId="40AA6515" w14:textId="77777777" w:rsidR="00EA5059" w:rsidRPr="00EA5059" w:rsidRDefault="00EA5059" w:rsidP="00EA5059">
      <w:pPr>
        <w:spacing w:after="0" w:line="240" w:lineRule="auto"/>
        <w:rPr>
          <w:sz w:val="24"/>
          <w:szCs w:val="24"/>
        </w:rPr>
      </w:pPr>
      <w:r w:rsidRPr="00EA5059">
        <w:rPr>
          <w:sz w:val="24"/>
          <w:szCs w:val="24"/>
        </w:rPr>
        <w:t>TSO070 5253 3390-9     0596</w:t>
      </w:r>
    </w:p>
    <w:p w14:paraId="63F4BA6E" w14:textId="77777777" w:rsidR="00EA5059" w:rsidRPr="00EA5059" w:rsidRDefault="00EA5059" w:rsidP="00EA5059">
      <w:pPr>
        <w:spacing w:after="0" w:line="240" w:lineRule="auto"/>
        <w:rPr>
          <w:sz w:val="24"/>
          <w:szCs w:val="24"/>
        </w:rPr>
      </w:pPr>
      <w:r w:rsidRPr="00EA5059">
        <w:rPr>
          <w:sz w:val="24"/>
          <w:szCs w:val="24"/>
        </w:rPr>
        <w:t>TSO075 5254 3390-9     0597</w:t>
      </w:r>
    </w:p>
    <w:p w14:paraId="3EA10C11" w14:textId="77777777" w:rsidR="00EA5059" w:rsidRPr="00EA5059" w:rsidRDefault="00EA5059" w:rsidP="00EA5059">
      <w:pPr>
        <w:spacing w:after="0" w:line="240" w:lineRule="auto"/>
        <w:rPr>
          <w:sz w:val="24"/>
          <w:szCs w:val="24"/>
        </w:rPr>
      </w:pPr>
      <w:r w:rsidRPr="00EA5059">
        <w:rPr>
          <w:sz w:val="24"/>
          <w:szCs w:val="24"/>
        </w:rPr>
        <w:lastRenderedPageBreak/>
        <w:t>TSO077 5255 3390-9     0598</w:t>
      </w:r>
    </w:p>
    <w:p w14:paraId="4358B68D" w14:textId="77777777" w:rsidR="00EA5059" w:rsidRPr="00EA5059" w:rsidRDefault="00EA5059" w:rsidP="00EA5059">
      <w:pPr>
        <w:spacing w:after="0" w:line="240" w:lineRule="auto"/>
        <w:rPr>
          <w:sz w:val="24"/>
          <w:szCs w:val="24"/>
        </w:rPr>
      </w:pPr>
      <w:r w:rsidRPr="00EA5059">
        <w:rPr>
          <w:sz w:val="24"/>
          <w:szCs w:val="24"/>
        </w:rPr>
        <w:t>TSO024 5256 3390-9     0599</w:t>
      </w:r>
    </w:p>
    <w:p w14:paraId="3D6018EA" w14:textId="77777777" w:rsidR="00EA5059" w:rsidRPr="00EA5059" w:rsidRDefault="00EA5059" w:rsidP="00EA5059">
      <w:pPr>
        <w:spacing w:after="0" w:line="240" w:lineRule="auto"/>
        <w:rPr>
          <w:sz w:val="24"/>
          <w:szCs w:val="24"/>
        </w:rPr>
      </w:pPr>
      <w:r w:rsidRPr="00EA5059">
        <w:rPr>
          <w:sz w:val="24"/>
          <w:szCs w:val="24"/>
        </w:rPr>
        <w:t>TSO078 5257 3390-9     0600</w:t>
      </w:r>
    </w:p>
    <w:p w14:paraId="2AA88CBF" w14:textId="77777777" w:rsidR="00EA5059" w:rsidRPr="00EA5059" w:rsidRDefault="00EA5059" w:rsidP="00EA5059">
      <w:pPr>
        <w:spacing w:after="0" w:line="240" w:lineRule="auto"/>
        <w:rPr>
          <w:sz w:val="24"/>
          <w:szCs w:val="24"/>
        </w:rPr>
      </w:pPr>
      <w:r w:rsidRPr="00EA5059">
        <w:rPr>
          <w:sz w:val="24"/>
          <w:szCs w:val="24"/>
        </w:rPr>
        <w:t>TSO079 5258 3390-9     0601</w:t>
      </w:r>
    </w:p>
    <w:p w14:paraId="1F2C36A8" w14:textId="77777777" w:rsidR="00EA5059" w:rsidRPr="00EA5059" w:rsidRDefault="00EA5059" w:rsidP="00EA5059">
      <w:pPr>
        <w:spacing w:after="0" w:line="240" w:lineRule="auto"/>
        <w:rPr>
          <w:sz w:val="24"/>
          <w:szCs w:val="24"/>
        </w:rPr>
      </w:pPr>
      <w:r w:rsidRPr="00EA5059">
        <w:rPr>
          <w:sz w:val="24"/>
          <w:szCs w:val="24"/>
        </w:rPr>
        <w:t>TSO030 5259 3390-9     0602</w:t>
      </w:r>
    </w:p>
    <w:p w14:paraId="7E399881" w14:textId="77777777" w:rsidR="00EA5059" w:rsidRPr="00EA5059" w:rsidRDefault="00EA5059" w:rsidP="00EA5059">
      <w:pPr>
        <w:spacing w:after="0" w:line="240" w:lineRule="auto"/>
        <w:rPr>
          <w:sz w:val="24"/>
          <w:szCs w:val="24"/>
        </w:rPr>
      </w:pPr>
      <w:r w:rsidRPr="00EA5059">
        <w:rPr>
          <w:sz w:val="24"/>
          <w:szCs w:val="24"/>
        </w:rPr>
        <w:t>TSO038 525A 3390-9     0603</w:t>
      </w:r>
    </w:p>
    <w:p w14:paraId="029C8607" w14:textId="77777777" w:rsidR="00EA5059" w:rsidRPr="00EA5059" w:rsidRDefault="00EA5059" w:rsidP="00EA5059">
      <w:pPr>
        <w:spacing w:after="0" w:line="240" w:lineRule="auto"/>
        <w:rPr>
          <w:sz w:val="24"/>
          <w:szCs w:val="24"/>
        </w:rPr>
      </w:pPr>
      <w:r w:rsidRPr="00EA5059">
        <w:rPr>
          <w:sz w:val="24"/>
          <w:szCs w:val="24"/>
        </w:rPr>
        <w:t>XIR003 525B 3390-9     0604</w:t>
      </w:r>
    </w:p>
    <w:p w14:paraId="49CE6314" w14:textId="77777777" w:rsidR="00EA5059" w:rsidRPr="00EA5059" w:rsidRDefault="00EA5059" w:rsidP="00EA5059">
      <w:pPr>
        <w:spacing w:after="0" w:line="240" w:lineRule="auto"/>
        <w:rPr>
          <w:sz w:val="24"/>
          <w:szCs w:val="24"/>
        </w:rPr>
      </w:pPr>
      <w:r w:rsidRPr="00EA5059">
        <w:rPr>
          <w:sz w:val="24"/>
          <w:szCs w:val="24"/>
        </w:rPr>
        <w:t>TSO046 525C 3390-9     0605</w:t>
      </w:r>
    </w:p>
    <w:p w14:paraId="0DBBDA60" w14:textId="77777777" w:rsidR="00EA5059" w:rsidRPr="00EA5059" w:rsidRDefault="00EA5059" w:rsidP="00EA5059">
      <w:pPr>
        <w:spacing w:after="0" w:line="240" w:lineRule="auto"/>
        <w:rPr>
          <w:sz w:val="24"/>
          <w:szCs w:val="24"/>
        </w:rPr>
      </w:pPr>
      <w:r w:rsidRPr="00EA5059">
        <w:rPr>
          <w:sz w:val="24"/>
          <w:szCs w:val="24"/>
        </w:rPr>
        <w:t>HPRDI0 525D 3390-9     0606</w:t>
      </w:r>
    </w:p>
    <w:p w14:paraId="7AB552C3" w14:textId="77777777" w:rsidR="00EA5059" w:rsidRPr="00EA5059" w:rsidRDefault="00EA5059" w:rsidP="00EA5059">
      <w:pPr>
        <w:spacing w:after="0" w:line="240" w:lineRule="auto"/>
        <w:rPr>
          <w:sz w:val="24"/>
          <w:szCs w:val="24"/>
        </w:rPr>
      </w:pPr>
      <w:r w:rsidRPr="00EA5059">
        <w:rPr>
          <w:sz w:val="24"/>
          <w:szCs w:val="24"/>
        </w:rPr>
        <w:t>HPRD92 525E 3390-9     0607</w:t>
      </w:r>
    </w:p>
    <w:p w14:paraId="19350465" w14:textId="77777777" w:rsidR="00EA5059" w:rsidRPr="00EA5059" w:rsidRDefault="00EA5059" w:rsidP="00EA5059">
      <w:pPr>
        <w:spacing w:after="0" w:line="240" w:lineRule="auto"/>
        <w:rPr>
          <w:sz w:val="24"/>
          <w:szCs w:val="24"/>
        </w:rPr>
      </w:pPr>
      <w:r w:rsidRPr="00EA5059">
        <w:rPr>
          <w:sz w:val="24"/>
          <w:szCs w:val="24"/>
        </w:rPr>
        <w:t>HPRD96 525F 3390-9     0608</w:t>
      </w:r>
    </w:p>
    <w:p w14:paraId="21F64C6B" w14:textId="77777777" w:rsidR="00EA5059" w:rsidRPr="00EA5059" w:rsidRDefault="00EA5059" w:rsidP="00EA5059">
      <w:pPr>
        <w:spacing w:after="0" w:line="240" w:lineRule="auto"/>
        <w:rPr>
          <w:sz w:val="24"/>
          <w:szCs w:val="24"/>
        </w:rPr>
      </w:pPr>
      <w:r w:rsidRPr="00EA5059">
        <w:rPr>
          <w:sz w:val="24"/>
          <w:szCs w:val="24"/>
        </w:rPr>
        <w:t>HPRD81 5260 3390-9     0609</w:t>
      </w:r>
    </w:p>
    <w:p w14:paraId="00DE616B" w14:textId="77777777" w:rsidR="00EA5059" w:rsidRPr="00EA5059" w:rsidRDefault="00EA5059" w:rsidP="00EA5059">
      <w:pPr>
        <w:spacing w:after="0" w:line="240" w:lineRule="auto"/>
        <w:rPr>
          <w:sz w:val="24"/>
          <w:szCs w:val="24"/>
        </w:rPr>
      </w:pPr>
      <w:r w:rsidRPr="00EA5059">
        <w:rPr>
          <w:sz w:val="24"/>
          <w:szCs w:val="24"/>
        </w:rPr>
        <w:t>HPRD23 5261 3390-9     0610</w:t>
      </w:r>
    </w:p>
    <w:p w14:paraId="6E4BF05A" w14:textId="77777777" w:rsidR="00EA5059" w:rsidRPr="00EA5059" w:rsidRDefault="00EA5059" w:rsidP="00EA5059">
      <w:pPr>
        <w:spacing w:after="0" w:line="240" w:lineRule="auto"/>
        <w:rPr>
          <w:sz w:val="24"/>
          <w:szCs w:val="24"/>
        </w:rPr>
      </w:pPr>
      <w:r w:rsidRPr="00EA5059">
        <w:rPr>
          <w:sz w:val="24"/>
          <w:szCs w:val="24"/>
        </w:rPr>
        <w:t>HPRD88 5262 3390-9     0611</w:t>
      </w:r>
    </w:p>
    <w:p w14:paraId="7250AC85" w14:textId="77777777" w:rsidR="00EA5059" w:rsidRPr="00EA5059" w:rsidRDefault="00EA5059" w:rsidP="00EA5059">
      <w:pPr>
        <w:spacing w:after="0" w:line="240" w:lineRule="auto"/>
        <w:rPr>
          <w:sz w:val="24"/>
          <w:szCs w:val="24"/>
        </w:rPr>
      </w:pPr>
      <w:r w:rsidRPr="00EA5059">
        <w:rPr>
          <w:sz w:val="24"/>
          <w:szCs w:val="24"/>
        </w:rPr>
        <w:t>HPRD94 5263 3390-9     0612</w:t>
      </w:r>
    </w:p>
    <w:p w14:paraId="1BF7716A" w14:textId="77777777" w:rsidR="00EA5059" w:rsidRPr="00EA5059" w:rsidRDefault="00EA5059" w:rsidP="00EA5059">
      <w:pPr>
        <w:spacing w:after="0" w:line="240" w:lineRule="auto"/>
        <w:rPr>
          <w:sz w:val="24"/>
          <w:szCs w:val="24"/>
        </w:rPr>
      </w:pPr>
      <w:r w:rsidRPr="00EA5059">
        <w:rPr>
          <w:sz w:val="24"/>
          <w:szCs w:val="24"/>
        </w:rPr>
        <w:t>HPRD95 5264 3390-9     0613</w:t>
      </w:r>
    </w:p>
    <w:p w14:paraId="7EC6B629" w14:textId="77777777" w:rsidR="00EA5059" w:rsidRPr="00EA5059" w:rsidRDefault="00EA5059" w:rsidP="00EA5059">
      <w:pPr>
        <w:spacing w:after="0" w:line="240" w:lineRule="auto"/>
        <w:rPr>
          <w:sz w:val="24"/>
          <w:szCs w:val="24"/>
        </w:rPr>
      </w:pPr>
      <w:r w:rsidRPr="00EA5059">
        <w:rPr>
          <w:sz w:val="24"/>
          <w:szCs w:val="24"/>
        </w:rPr>
        <w:t>HPRD89 5265 3390-9     0614</w:t>
      </w:r>
    </w:p>
    <w:p w14:paraId="28474E1D" w14:textId="77777777" w:rsidR="00EA5059" w:rsidRPr="00EA5059" w:rsidRDefault="00EA5059" w:rsidP="00EA5059">
      <w:pPr>
        <w:spacing w:after="0" w:line="240" w:lineRule="auto"/>
        <w:rPr>
          <w:sz w:val="24"/>
          <w:szCs w:val="24"/>
        </w:rPr>
      </w:pPr>
      <w:r w:rsidRPr="00EA5059">
        <w:rPr>
          <w:sz w:val="24"/>
          <w:szCs w:val="24"/>
        </w:rPr>
        <w:t>HPRD86 5266 3390-9     0615</w:t>
      </w:r>
    </w:p>
    <w:p w14:paraId="528C74E4" w14:textId="77777777" w:rsidR="00EA5059" w:rsidRPr="00EA5059" w:rsidRDefault="00EA5059" w:rsidP="00EA5059">
      <w:pPr>
        <w:spacing w:after="0" w:line="240" w:lineRule="auto"/>
        <w:rPr>
          <w:sz w:val="24"/>
          <w:szCs w:val="24"/>
        </w:rPr>
      </w:pPr>
      <w:r w:rsidRPr="00EA5059">
        <w:rPr>
          <w:sz w:val="24"/>
          <w:szCs w:val="24"/>
        </w:rPr>
        <w:t>HPRDH7 5267 3390-9     0616</w:t>
      </w:r>
    </w:p>
    <w:p w14:paraId="716D3E2B" w14:textId="77777777" w:rsidR="00EA5059" w:rsidRPr="00EA5059" w:rsidRDefault="00EA5059" w:rsidP="00EA5059">
      <w:pPr>
        <w:spacing w:after="0" w:line="240" w:lineRule="auto"/>
        <w:rPr>
          <w:sz w:val="24"/>
          <w:szCs w:val="24"/>
        </w:rPr>
      </w:pPr>
      <w:r w:rsidRPr="00EA5059">
        <w:rPr>
          <w:sz w:val="24"/>
          <w:szCs w:val="24"/>
        </w:rPr>
        <w:t>HPRDH9 5268 3390-9     0617</w:t>
      </w:r>
    </w:p>
    <w:p w14:paraId="06F6F4AE" w14:textId="77777777" w:rsidR="00EA5059" w:rsidRPr="00EA5059" w:rsidRDefault="00EA5059" w:rsidP="00EA5059">
      <w:pPr>
        <w:spacing w:after="0" w:line="240" w:lineRule="auto"/>
        <w:rPr>
          <w:sz w:val="24"/>
          <w:szCs w:val="24"/>
        </w:rPr>
      </w:pPr>
      <w:r w:rsidRPr="00EA5059">
        <w:rPr>
          <w:sz w:val="24"/>
          <w:szCs w:val="24"/>
        </w:rPr>
        <w:t>HPRD90 5269 3390-9     0618</w:t>
      </w:r>
    </w:p>
    <w:p w14:paraId="4B1570D5" w14:textId="77777777" w:rsidR="00EA5059" w:rsidRPr="00EA5059" w:rsidRDefault="00EA5059" w:rsidP="00EA5059">
      <w:pPr>
        <w:spacing w:after="0" w:line="240" w:lineRule="auto"/>
        <w:rPr>
          <w:sz w:val="24"/>
          <w:szCs w:val="24"/>
        </w:rPr>
      </w:pPr>
      <w:r w:rsidRPr="00EA5059">
        <w:rPr>
          <w:sz w:val="24"/>
          <w:szCs w:val="24"/>
        </w:rPr>
        <w:t>HPRD82 526A 3390-9     0619</w:t>
      </w:r>
    </w:p>
    <w:p w14:paraId="10966902" w14:textId="77777777" w:rsidR="00EA5059" w:rsidRPr="00EA5059" w:rsidRDefault="00EA5059" w:rsidP="00EA5059">
      <w:pPr>
        <w:spacing w:after="0" w:line="240" w:lineRule="auto"/>
        <w:rPr>
          <w:sz w:val="24"/>
          <w:szCs w:val="24"/>
        </w:rPr>
      </w:pPr>
      <w:r w:rsidRPr="00EA5059">
        <w:rPr>
          <w:sz w:val="24"/>
          <w:szCs w:val="24"/>
        </w:rPr>
        <w:t>HPRD93 526B 3390-9     0620</w:t>
      </w:r>
    </w:p>
    <w:p w14:paraId="75472C18" w14:textId="77777777" w:rsidR="00EA5059" w:rsidRPr="00EA5059" w:rsidRDefault="00EA5059" w:rsidP="00EA5059">
      <w:pPr>
        <w:spacing w:after="0" w:line="240" w:lineRule="auto"/>
        <w:rPr>
          <w:sz w:val="24"/>
          <w:szCs w:val="24"/>
        </w:rPr>
      </w:pPr>
      <w:r w:rsidRPr="00EA5059">
        <w:rPr>
          <w:sz w:val="24"/>
          <w:szCs w:val="24"/>
        </w:rPr>
        <w:t>HPRD91 526C 3390-9     0621</w:t>
      </w:r>
    </w:p>
    <w:p w14:paraId="467381AA" w14:textId="77777777" w:rsidR="00EA5059" w:rsidRPr="00EA5059" w:rsidRDefault="00EA5059" w:rsidP="00EA5059">
      <w:pPr>
        <w:spacing w:after="0" w:line="240" w:lineRule="auto"/>
        <w:rPr>
          <w:sz w:val="24"/>
          <w:szCs w:val="24"/>
        </w:rPr>
      </w:pPr>
      <w:r w:rsidRPr="00EA5059">
        <w:rPr>
          <w:sz w:val="24"/>
          <w:szCs w:val="24"/>
        </w:rPr>
        <w:t>HPRD87 526D 3390-9     0622</w:t>
      </w:r>
    </w:p>
    <w:p w14:paraId="584234CB" w14:textId="77777777" w:rsidR="00EA5059" w:rsidRPr="00EA5059" w:rsidRDefault="00EA5059" w:rsidP="00EA5059">
      <w:pPr>
        <w:spacing w:after="0" w:line="240" w:lineRule="auto"/>
        <w:rPr>
          <w:sz w:val="24"/>
          <w:szCs w:val="24"/>
        </w:rPr>
      </w:pPr>
      <w:r w:rsidRPr="00EA5059">
        <w:rPr>
          <w:sz w:val="24"/>
          <w:szCs w:val="24"/>
        </w:rPr>
        <w:t>TSO036 526E 3390-9     0623</w:t>
      </w:r>
    </w:p>
    <w:p w14:paraId="7EF02802" w14:textId="77777777" w:rsidR="00EA5059" w:rsidRPr="00EA5059" w:rsidRDefault="00EA5059" w:rsidP="00EA5059">
      <w:pPr>
        <w:spacing w:after="0" w:line="240" w:lineRule="auto"/>
        <w:rPr>
          <w:sz w:val="24"/>
          <w:szCs w:val="24"/>
        </w:rPr>
      </w:pPr>
      <w:r w:rsidRPr="00EA5059">
        <w:rPr>
          <w:sz w:val="24"/>
          <w:szCs w:val="24"/>
        </w:rPr>
        <w:t>TSO037 526F 3390-9     0624</w:t>
      </w:r>
    </w:p>
    <w:p w14:paraId="5E3BD3E1" w14:textId="77777777" w:rsidR="00EA5059" w:rsidRPr="00EA5059" w:rsidRDefault="00EA5059" w:rsidP="00EA5059">
      <w:pPr>
        <w:spacing w:after="0" w:line="240" w:lineRule="auto"/>
        <w:rPr>
          <w:sz w:val="24"/>
          <w:szCs w:val="24"/>
        </w:rPr>
      </w:pPr>
      <w:r w:rsidRPr="00EA5059">
        <w:rPr>
          <w:sz w:val="24"/>
          <w:szCs w:val="24"/>
        </w:rPr>
        <w:t>TSO025 5270 3390-9     0625</w:t>
      </w:r>
    </w:p>
    <w:p w14:paraId="383C4205" w14:textId="77777777" w:rsidR="00EA5059" w:rsidRPr="00EA5059" w:rsidRDefault="00EA5059" w:rsidP="00EA5059">
      <w:pPr>
        <w:spacing w:after="0" w:line="240" w:lineRule="auto"/>
        <w:rPr>
          <w:sz w:val="24"/>
          <w:szCs w:val="24"/>
        </w:rPr>
      </w:pPr>
      <w:r w:rsidRPr="00EA5059">
        <w:rPr>
          <w:sz w:val="24"/>
          <w:szCs w:val="24"/>
        </w:rPr>
        <w:t>TSO028 5271 3390-9     0626</w:t>
      </w:r>
    </w:p>
    <w:p w14:paraId="7ABD8724" w14:textId="77777777" w:rsidR="00EA5059" w:rsidRPr="00EA5059" w:rsidRDefault="00EA5059" w:rsidP="00EA5059">
      <w:pPr>
        <w:spacing w:after="0" w:line="240" w:lineRule="auto"/>
        <w:rPr>
          <w:sz w:val="24"/>
          <w:szCs w:val="24"/>
        </w:rPr>
      </w:pPr>
      <w:r w:rsidRPr="00EA5059">
        <w:rPr>
          <w:sz w:val="24"/>
          <w:szCs w:val="24"/>
        </w:rPr>
        <w:t>TSO060 5272 3390-9     0627</w:t>
      </w:r>
    </w:p>
    <w:p w14:paraId="53F65B4D" w14:textId="77777777" w:rsidR="00EA5059" w:rsidRPr="00EA5059" w:rsidRDefault="00EA5059" w:rsidP="00EA5059">
      <w:pPr>
        <w:spacing w:after="0" w:line="240" w:lineRule="auto"/>
        <w:rPr>
          <w:sz w:val="24"/>
          <w:szCs w:val="24"/>
        </w:rPr>
      </w:pPr>
      <w:r w:rsidRPr="00EA5059">
        <w:rPr>
          <w:sz w:val="24"/>
          <w:szCs w:val="24"/>
        </w:rPr>
        <w:t>TSO034 5273 3390-9     0628</w:t>
      </w:r>
    </w:p>
    <w:p w14:paraId="2D19701E" w14:textId="77777777" w:rsidR="00EA5059" w:rsidRPr="00EA5059" w:rsidRDefault="00EA5059" w:rsidP="00EA5059">
      <w:pPr>
        <w:spacing w:after="0" w:line="240" w:lineRule="auto"/>
        <w:rPr>
          <w:sz w:val="24"/>
          <w:szCs w:val="24"/>
        </w:rPr>
      </w:pPr>
      <w:r w:rsidRPr="00EA5059">
        <w:rPr>
          <w:sz w:val="24"/>
          <w:szCs w:val="24"/>
        </w:rPr>
        <w:t>TSO029 5274 3390-9     0629</w:t>
      </w:r>
    </w:p>
    <w:p w14:paraId="43EEEBE4" w14:textId="77777777" w:rsidR="00EA5059" w:rsidRPr="00EA5059" w:rsidRDefault="00EA5059" w:rsidP="00EA5059">
      <w:pPr>
        <w:spacing w:after="0" w:line="240" w:lineRule="auto"/>
        <w:rPr>
          <w:sz w:val="24"/>
          <w:szCs w:val="24"/>
        </w:rPr>
      </w:pPr>
      <w:r w:rsidRPr="00EA5059">
        <w:rPr>
          <w:sz w:val="24"/>
          <w:szCs w:val="24"/>
        </w:rPr>
        <w:t>TSO027 5275 3390-9     0630</w:t>
      </w:r>
    </w:p>
    <w:p w14:paraId="3FDC5E1F" w14:textId="77777777" w:rsidR="00EA5059" w:rsidRPr="00EA5059" w:rsidRDefault="00EA5059" w:rsidP="00EA5059">
      <w:pPr>
        <w:spacing w:after="0" w:line="240" w:lineRule="auto"/>
        <w:rPr>
          <w:sz w:val="24"/>
          <w:szCs w:val="24"/>
        </w:rPr>
      </w:pPr>
      <w:r w:rsidRPr="00EA5059">
        <w:rPr>
          <w:sz w:val="24"/>
          <w:szCs w:val="24"/>
        </w:rPr>
        <w:t>TSO035 5276 3390-9     0631</w:t>
      </w:r>
    </w:p>
    <w:p w14:paraId="0413B25E" w14:textId="77777777" w:rsidR="00EA5059" w:rsidRPr="00EA5059" w:rsidRDefault="00EA5059" w:rsidP="00EA5059">
      <w:pPr>
        <w:spacing w:after="0" w:line="240" w:lineRule="auto"/>
        <w:rPr>
          <w:sz w:val="24"/>
          <w:szCs w:val="24"/>
        </w:rPr>
      </w:pPr>
      <w:r w:rsidRPr="00EA5059">
        <w:rPr>
          <w:sz w:val="24"/>
          <w:szCs w:val="24"/>
        </w:rPr>
        <w:t>TSO026 5277 3390-9     0632</w:t>
      </w:r>
    </w:p>
    <w:p w14:paraId="02AE713B" w14:textId="77777777" w:rsidR="00EA5059" w:rsidRPr="00EA5059" w:rsidRDefault="00EA5059" w:rsidP="00EA5059">
      <w:pPr>
        <w:spacing w:after="0" w:line="240" w:lineRule="auto"/>
        <w:rPr>
          <w:sz w:val="24"/>
          <w:szCs w:val="24"/>
        </w:rPr>
      </w:pPr>
      <w:r w:rsidRPr="00EA5059">
        <w:rPr>
          <w:sz w:val="24"/>
          <w:szCs w:val="24"/>
        </w:rPr>
        <w:t>HPRDH1 5278 3390-9     0633</w:t>
      </w:r>
    </w:p>
    <w:p w14:paraId="793A96EF" w14:textId="77777777" w:rsidR="00EA5059" w:rsidRPr="00EA5059" w:rsidRDefault="00EA5059" w:rsidP="00EA5059">
      <w:pPr>
        <w:spacing w:after="0" w:line="240" w:lineRule="auto"/>
        <w:rPr>
          <w:sz w:val="24"/>
          <w:szCs w:val="24"/>
        </w:rPr>
      </w:pPr>
      <w:r w:rsidRPr="00EA5059">
        <w:rPr>
          <w:sz w:val="24"/>
          <w:szCs w:val="24"/>
        </w:rPr>
        <w:t>HPRD00 5279 3390-9     0634</w:t>
      </w:r>
    </w:p>
    <w:p w14:paraId="57BD3900" w14:textId="77777777" w:rsidR="00EA5059" w:rsidRPr="00EA5059" w:rsidRDefault="00EA5059" w:rsidP="00EA5059">
      <w:pPr>
        <w:spacing w:after="0" w:line="240" w:lineRule="auto"/>
        <w:rPr>
          <w:sz w:val="24"/>
          <w:szCs w:val="24"/>
        </w:rPr>
      </w:pPr>
      <w:r w:rsidRPr="00EA5059">
        <w:rPr>
          <w:sz w:val="24"/>
          <w:szCs w:val="24"/>
        </w:rPr>
        <w:t>HPRD58 527A 3390-9     0635</w:t>
      </w:r>
    </w:p>
    <w:p w14:paraId="11408E3E" w14:textId="77777777" w:rsidR="00EA5059" w:rsidRPr="00EA5059" w:rsidRDefault="00EA5059" w:rsidP="00EA5059">
      <w:pPr>
        <w:spacing w:after="0" w:line="240" w:lineRule="auto"/>
        <w:rPr>
          <w:sz w:val="24"/>
          <w:szCs w:val="24"/>
        </w:rPr>
      </w:pPr>
      <w:r w:rsidRPr="00EA5059">
        <w:rPr>
          <w:sz w:val="24"/>
          <w:szCs w:val="24"/>
        </w:rPr>
        <w:t>HPR008 527B 3390-9     0636</w:t>
      </w:r>
    </w:p>
    <w:p w14:paraId="749DA0CF" w14:textId="77777777" w:rsidR="00EA5059" w:rsidRPr="00EA5059" w:rsidRDefault="00EA5059" w:rsidP="00EA5059">
      <w:pPr>
        <w:spacing w:after="0" w:line="240" w:lineRule="auto"/>
        <w:rPr>
          <w:sz w:val="24"/>
          <w:szCs w:val="24"/>
        </w:rPr>
      </w:pPr>
      <w:r w:rsidRPr="00EA5059">
        <w:rPr>
          <w:sz w:val="24"/>
          <w:szCs w:val="24"/>
        </w:rPr>
        <w:t>HPRD57 527C 3390-9     0637</w:t>
      </w:r>
    </w:p>
    <w:p w14:paraId="5E2F1F8E" w14:textId="77777777" w:rsidR="00EA5059" w:rsidRPr="00EA5059" w:rsidRDefault="00EA5059" w:rsidP="00EA5059">
      <w:pPr>
        <w:spacing w:after="0" w:line="240" w:lineRule="auto"/>
        <w:rPr>
          <w:sz w:val="24"/>
          <w:szCs w:val="24"/>
        </w:rPr>
      </w:pPr>
      <w:r w:rsidRPr="00EA5059">
        <w:rPr>
          <w:sz w:val="24"/>
          <w:szCs w:val="24"/>
        </w:rPr>
        <w:t>HPRD60 527D 3390-9     0638</w:t>
      </w:r>
    </w:p>
    <w:p w14:paraId="50DA7C40" w14:textId="77777777" w:rsidR="00EA5059" w:rsidRPr="00EA5059" w:rsidRDefault="00EA5059" w:rsidP="00EA5059">
      <w:pPr>
        <w:spacing w:after="0" w:line="240" w:lineRule="auto"/>
        <w:rPr>
          <w:sz w:val="24"/>
          <w:szCs w:val="24"/>
        </w:rPr>
      </w:pPr>
      <w:r w:rsidRPr="00EA5059">
        <w:rPr>
          <w:sz w:val="24"/>
          <w:szCs w:val="24"/>
        </w:rPr>
        <w:t>HPRD56 527E 3390-9     0639</w:t>
      </w:r>
    </w:p>
    <w:p w14:paraId="68DD9224" w14:textId="77777777" w:rsidR="00EA5059" w:rsidRPr="00EA5059" w:rsidRDefault="00EA5059" w:rsidP="00EA5059">
      <w:pPr>
        <w:spacing w:after="0" w:line="240" w:lineRule="auto"/>
        <w:rPr>
          <w:sz w:val="24"/>
          <w:szCs w:val="24"/>
        </w:rPr>
      </w:pPr>
      <w:r w:rsidRPr="00EA5059">
        <w:rPr>
          <w:sz w:val="24"/>
          <w:szCs w:val="24"/>
        </w:rPr>
        <w:lastRenderedPageBreak/>
        <w:t>HPRD01 527F 3390-9     0640</w:t>
      </w:r>
    </w:p>
    <w:p w14:paraId="173C68B1" w14:textId="77777777" w:rsidR="00EA5059" w:rsidRPr="00EA5059" w:rsidRDefault="00EA5059" w:rsidP="00EA5059">
      <w:pPr>
        <w:spacing w:after="0" w:line="240" w:lineRule="auto"/>
        <w:rPr>
          <w:sz w:val="24"/>
          <w:szCs w:val="24"/>
        </w:rPr>
      </w:pPr>
      <w:r w:rsidRPr="00EA5059">
        <w:rPr>
          <w:sz w:val="24"/>
          <w:szCs w:val="24"/>
        </w:rPr>
        <w:t>HPRD74 5280 3390-9     0641</w:t>
      </w:r>
    </w:p>
    <w:p w14:paraId="0388FA36" w14:textId="77777777" w:rsidR="00EA5059" w:rsidRPr="00EA5059" w:rsidRDefault="00EA5059" w:rsidP="00EA5059">
      <w:pPr>
        <w:spacing w:after="0" w:line="240" w:lineRule="auto"/>
        <w:rPr>
          <w:sz w:val="24"/>
          <w:szCs w:val="24"/>
        </w:rPr>
      </w:pPr>
      <w:r w:rsidRPr="00EA5059">
        <w:rPr>
          <w:sz w:val="24"/>
          <w:szCs w:val="24"/>
        </w:rPr>
        <w:t>HPR022 5281 3390-9     0642</w:t>
      </w:r>
    </w:p>
    <w:p w14:paraId="38F3AE07" w14:textId="77777777" w:rsidR="00EA5059" w:rsidRPr="00EA5059" w:rsidRDefault="00EA5059" w:rsidP="00EA5059">
      <w:pPr>
        <w:spacing w:after="0" w:line="240" w:lineRule="auto"/>
        <w:rPr>
          <w:sz w:val="24"/>
          <w:szCs w:val="24"/>
        </w:rPr>
      </w:pPr>
      <w:r w:rsidRPr="00EA5059">
        <w:rPr>
          <w:sz w:val="24"/>
          <w:szCs w:val="24"/>
        </w:rPr>
        <w:t>HPR020 5282 3390-9     0643</w:t>
      </w:r>
    </w:p>
    <w:p w14:paraId="77681629" w14:textId="77777777" w:rsidR="00EA5059" w:rsidRPr="00EA5059" w:rsidRDefault="00EA5059" w:rsidP="00EA5059">
      <w:pPr>
        <w:spacing w:after="0" w:line="240" w:lineRule="auto"/>
        <w:rPr>
          <w:sz w:val="24"/>
          <w:szCs w:val="24"/>
        </w:rPr>
      </w:pPr>
      <w:r w:rsidRPr="00EA5059">
        <w:rPr>
          <w:sz w:val="24"/>
          <w:szCs w:val="24"/>
        </w:rPr>
        <w:t>HPR021 5283 3390-9     0644</w:t>
      </w:r>
    </w:p>
    <w:p w14:paraId="6F271801" w14:textId="77777777" w:rsidR="00EA5059" w:rsidRPr="00EA5059" w:rsidRDefault="00EA5059" w:rsidP="00EA5059">
      <w:pPr>
        <w:spacing w:after="0" w:line="240" w:lineRule="auto"/>
        <w:rPr>
          <w:sz w:val="24"/>
          <w:szCs w:val="24"/>
        </w:rPr>
      </w:pPr>
      <w:r w:rsidRPr="00EA5059">
        <w:rPr>
          <w:sz w:val="24"/>
          <w:szCs w:val="24"/>
        </w:rPr>
        <w:t>HPR017 5284 3390-9     0645</w:t>
      </w:r>
    </w:p>
    <w:p w14:paraId="49D0DAF8" w14:textId="77777777" w:rsidR="00EA5059" w:rsidRPr="00EA5059" w:rsidRDefault="00EA5059" w:rsidP="00EA5059">
      <w:pPr>
        <w:spacing w:after="0" w:line="240" w:lineRule="auto"/>
        <w:rPr>
          <w:sz w:val="24"/>
          <w:szCs w:val="24"/>
        </w:rPr>
      </w:pPr>
      <w:r w:rsidRPr="00EA5059">
        <w:rPr>
          <w:sz w:val="24"/>
          <w:szCs w:val="24"/>
        </w:rPr>
        <w:t>HPR019 5285 3390-9     0646</w:t>
      </w:r>
    </w:p>
    <w:p w14:paraId="6C6D38A1" w14:textId="77777777" w:rsidR="00EA5059" w:rsidRPr="00EA5059" w:rsidRDefault="00EA5059" w:rsidP="00EA5059">
      <w:pPr>
        <w:spacing w:after="0" w:line="240" w:lineRule="auto"/>
        <w:rPr>
          <w:sz w:val="24"/>
          <w:szCs w:val="24"/>
        </w:rPr>
      </w:pPr>
      <w:r w:rsidRPr="00EA5059">
        <w:rPr>
          <w:sz w:val="24"/>
          <w:szCs w:val="24"/>
        </w:rPr>
        <w:t>HPRD53 5286 3390-9     0647</w:t>
      </w:r>
    </w:p>
    <w:p w14:paraId="35225ED7" w14:textId="77777777" w:rsidR="00EA5059" w:rsidRPr="00EA5059" w:rsidRDefault="00EA5059" w:rsidP="00EA5059">
      <w:pPr>
        <w:spacing w:after="0" w:line="240" w:lineRule="auto"/>
        <w:rPr>
          <w:sz w:val="24"/>
          <w:szCs w:val="24"/>
        </w:rPr>
      </w:pPr>
      <w:r w:rsidRPr="00EA5059">
        <w:rPr>
          <w:sz w:val="24"/>
          <w:szCs w:val="24"/>
        </w:rPr>
        <w:t>HPRDH2 5287 3390-9     0648</w:t>
      </w:r>
    </w:p>
    <w:p w14:paraId="029D3CBE" w14:textId="77777777" w:rsidR="00EA5059" w:rsidRPr="00EA5059" w:rsidRDefault="00EA5059" w:rsidP="00EA5059">
      <w:pPr>
        <w:spacing w:after="0" w:line="240" w:lineRule="auto"/>
        <w:rPr>
          <w:sz w:val="24"/>
          <w:szCs w:val="24"/>
        </w:rPr>
      </w:pPr>
      <w:r w:rsidRPr="00EA5059">
        <w:rPr>
          <w:sz w:val="24"/>
          <w:szCs w:val="24"/>
        </w:rPr>
        <w:t>HPRD02 5288 3390-9     0649</w:t>
      </w:r>
    </w:p>
    <w:p w14:paraId="6530084F" w14:textId="77777777" w:rsidR="00EA5059" w:rsidRPr="00EA5059" w:rsidRDefault="00EA5059" w:rsidP="00EA5059">
      <w:pPr>
        <w:spacing w:after="0" w:line="240" w:lineRule="auto"/>
        <w:rPr>
          <w:sz w:val="24"/>
          <w:szCs w:val="24"/>
        </w:rPr>
      </w:pPr>
      <w:r w:rsidRPr="00EA5059">
        <w:rPr>
          <w:sz w:val="24"/>
          <w:szCs w:val="24"/>
        </w:rPr>
        <w:t>HPRDB0 5289 3390-9     0650</w:t>
      </w:r>
    </w:p>
    <w:p w14:paraId="7EBB9CE2" w14:textId="77777777" w:rsidR="00EA5059" w:rsidRPr="00EA5059" w:rsidRDefault="00EA5059" w:rsidP="00EA5059">
      <w:pPr>
        <w:spacing w:after="0" w:line="240" w:lineRule="auto"/>
        <w:rPr>
          <w:sz w:val="24"/>
          <w:szCs w:val="24"/>
        </w:rPr>
      </w:pPr>
      <w:r w:rsidRPr="00EA5059">
        <w:rPr>
          <w:sz w:val="24"/>
          <w:szCs w:val="24"/>
        </w:rPr>
        <w:t>HPRDB1 528A 3390-9     0651</w:t>
      </w:r>
    </w:p>
    <w:p w14:paraId="7E7E874E" w14:textId="77777777" w:rsidR="00EA5059" w:rsidRPr="00EA5059" w:rsidRDefault="00EA5059" w:rsidP="00EA5059">
      <w:pPr>
        <w:spacing w:after="0" w:line="240" w:lineRule="auto"/>
        <w:rPr>
          <w:sz w:val="24"/>
          <w:szCs w:val="24"/>
        </w:rPr>
      </w:pPr>
      <w:r w:rsidRPr="00EA5059">
        <w:rPr>
          <w:sz w:val="24"/>
          <w:szCs w:val="24"/>
        </w:rPr>
        <w:t>HPRDB2 528B 3390-9     0652</w:t>
      </w:r>
    </w:p>
    <w:p w14:paraId="5719A941" w14:textId="77777777" w:rsidR="00EA5059" w:rsidRPr="00EA5059" w:rsidRDefault="00EA5059" w:rsidP="00EA5059">
      <w:pPr>
        <w:spacing w:after="0" w:line="240" w:lineRule="auto"/>
        <w:rPr>
          <w:sz w:val="24"/>
          <w:szCs w:val="24"/>
        </w:rPr>
      </w:pPr>
      <w:r w:rsidRPr="00EA5059">
        <w:rPr>
          <w:sz w:val="24"/>
          <w:szCs w:val="24"/>
        </w:rPr>
        <w:t>HPRDB3 528C 3390-9     0653</w:t>
      </w:r>
    </w:p>
    <w:p w14:paraId="0E7F0E70" w14:textId="77777777" w:rsidR="00EA5059" w:rsidRPr="00EA5059" w:rsidRDefault="00EA5059" w:rsidP="00EA5059">
      <w:pPr>
        <w:spacing w:after="0" w:line="240" w:lineRule="auto"/>
        <w:rPr>
          <w:sz w:val="24"/>
          <w:szCs w:val="24"/>
        </w:rPr>
      </w:pPr>
      <w:r w:rsidRPr="00EA5059">
        <w:rPr>
          <w:sz w:val="24"/>
          <w:szCs w:val="24"/>
        </w:rPr>
        <w:t>HPRDB4 528D 3390-9     0654</w:t>
      </w:r>
    </w:p>
    <w:p w14:paraId="3B59A0C6" w14:textId="77777777" w:rsidR="00EA5059" w:rsidRPr="00EA5059" w:rsidRDefault="00EA5059" w:rsidP="00EA5059">
      <w:pPr>
        <w:spacing w:after="0" w:line="240" w:lineRule="auto"/>
        <w:rPr>
          <w:sz w:val="24"/>
          <w:szCs w:val="24"/>
        </w:rPr>
      </w:pPr>
      <w:r w:rsidRPr="00EA5059">
        <w:rPr>
          <w:sz w:val="24"/>
          <w:szCs w:val="24"/>
        </w:rPr>
        <w:t>HPRDB5 528E 3390-9     0655</w:t>
      </w:r>
    </w:p>
    <w:p w14:paraId="7879ADB5" w14:textId="77777777" w:rsidR="00EA5059" w:rsidRPr="00EA5059" w:rsidRDefault="00EA5059" w:rsidP="00EA5059">
      <w:pPr>
        <w:spacing w:after="0" w:line="240" w:lineRule="auto"/>
        <w:rPr>
          <w:sz w:val="24"/>
          <w:szCs w:val="24"/>
        </w:rPr>
      </w:pPr>
      <w:r w:rsidRPr="00EA5059">
        <w:rPr>
          <w:sz w:val="24"/>
          <w:szCs w:val="24"/>
        </w:rPr>
        <w:t>HPRDB6 528F 3390-9     0656</w:t>
      </w:r>
    </w:p>
    <w:p w14:paraId="6F09FA87" w14:textId="77777777" w:rsidR="00EA5059" w:rsidRPr="00EA5059" w:rsidRDefault="00EA5059" w:rsidP="00EA5059">
      <w:pPr>
        <w:spacing w:after="0" w:line="240" w:lineRule="auto"/>
        <w:rPr>
          <w:sz w:val="24"/>
          <w:szCs w:val="24"/>
        </w:rPr>
      </w:pPr>
      <w:r w:rsidRPr="00EA5059">
        <w:rPr>
          <w:sz w:val="24"/>
          <w:szCs w:val="24"/>
        </w:rPr>
        <w:t>HPRD22 5290 3390-9     0657</w:t>
      </w:r>
    </w:p>
    <w:p w14:paraId="6CDCFDF5" w14:textId="77777777" w:rsidR="00EA5059" w:rsidRPr="00EA5059" w:rsidRDefault="00EA5059" w:rsidP="00EA5059">
      <w:pPr>
        <w:spacing w:after="0" w:line="240" w:lineRule="auto"/>
        <w:rPr>
          <w:sz w:val="24"/>
          <w:szCs w:val="24"/>
        </w:rPr>
      </w:pPr>
      <w:r w:rsidRPr="00EA5059">
        <w:rPr>
          <w:sz w:val="24"/>
          <w:szCs w:val="24"/>
        </w:rPr>
        <w:t>HPRDA2 5291 3390-9     0658</w:t>
      </w:r>
    </w:p>
    <w:p w14:paraId="75079603" w14:textId="77777777" w:rsidR="00EA5059" w:rsidRPr="00EA5059" w:rsidRDefault="00EA5059" w:rsidP="00EA5059">
      <w:pPr>
        <w:spacing w:after="0" w:line="240" w:lineRule="auto"/>
        <w:rPr>
          <w:sz w:val="24"/>
          <w:szCs w:val="24"/>
        </w:rPr>
      </w:pPr>
      <w:r w:rsidRPr="00EA5059">
        <w:rPr>
          <w:sz w:val="24"/>
          <w:szCs w:val="24"/>
        </w:rPr>
        <w:t>HPRDA3 5292 3390-9     0659</w:t>
      </w:r>
    </w:p>
    <w:p w14:paraId="3F12F497" w14:textId="77777777" w:rsidR="00EA5059" w:rsidRPr="00EA5059" w:rsidRDefault="00EA5059" w:rsidP="00EA5059">
      <w:pPr>
        <w:spacing w:after="0" w:line="240" w:lineRule="auto"/>
        <w:rPr>
          <w:sz w:val="24"/>
          <w:szCs w:val="24"/>
        </w:rPr>
      </w:pPr>
      <w:r w:rsidRPr="00EA5059">
        <w:rPr>
          <w:sz w:val="24"/>
          <w:szCs w:val="24"/>
        </w:rPr>
        <w:t>HPRDA4 5293 3390-9     0660</w:t>
      </w:r>
    </w:p>
    <w:p w14:paraId="553E164D" w14:textId="77777777" w:rsidR="00EA5059" w:rsidRPr="00EA5059" w:rsidRDefault="00EA5059" w:rsidP="00EA5059">
      <w:pPr>
        <w:spacing w:after="0" w:line="240" w:lineRule="auto"/>
        <w:rPr>
          <w:sz w:val="24"/>
          <w:szCs w:val="24"/>
        </w:rPr>
      </w:pPr>
      <w:r w:rsidRPr="00EA5059">
        <w:rPr>
          <w:sz w:val="24"/>
          <w:szCs w:val="24"/>
        </w:rPr>
        <w:t>HPRDA7 5294 3390-9     0661</w:t>
      </w:r>
    </w:p>
    <w:p w14:paraId="49EA72D2" w14:textId="77777777" w:rsidR="00EA5059" w:rsidRPr="00EA5059" w:rsidRDefault="00EA5059" w:rsidP="00EA5059">
      <w:pPr>
        <w:spacing w:after="0" w:line="240" w:lineRule="auto"/>
        <w:rPr>
          <w:sz w:val="24"/>
          <w:szCs w:val="24"/>
        </w:rPr>
      </w:pPr>
      <w:r w:rsidRPr="00EA5059">
        <w:rPr>
          <w:sz w:val="24"/>
          <w:szCs w:val="24"/>
        </w:rPr>
        <w:t>HPRD83 5295 3390-9     0662</w:t>
      </w:r>
    </w:p>
    <w:p w14:paraId="4243BCE1" w14:textId="77777777" w:rsidR="00EA5059" w:rsidRPr="00EA5059" w:rsidRDefault="00EA5059" w:rsidP="00EA5059">
      <w:pPr>
        <w:spacing w:after="0" w:line="240" w:lineRule="auto"/>
        <w:rPr>
          <w:sz w:val="24"/>
          <w:szCs w:val="24"/>
        </w:rPr>
      </w:pPr>
      <w:r w:rsidRPr="00EA5059">
        <w:rPr>
          <w:sz w:val="24"/>
          <w:szCs w:val="24"/>
        </w:rPr>
        <w:t>HPRD84 5296 3390-9     0663</w:t>
      </w:r>
    </w:p>
    <w:p w14:paraId="3BB1CE5E" w14:textId="77777777" w:rsidR="00EA5059" w:rsidRPr="00EA5059" w:rsidRDefault="00EA5059" w:rsidP="00EA5059">
      <w:pPr>
        <w:spacing w:after="0" w:line="240" w:lineRule="auto"/>
        <w:rPr>
          <w:sz w:val="24"/>
          <w:szCs w:val="24"/>
        </w:rPr>
      </w:pPr>
      <w:r w:rsidRPr="00EA5059">
        <w:rPr>
          <w:sz w:val="24"/>
          <w:szCs w:val="24"/>
        </w:rPr>
        <w:t>HPRD85 5297 3390-9     0664</w:t>
      </w:r>
    </w:p>
    <w:p w14:paraId="2F46C2B1" w14:textId="77777777" w:rsidR="00EA5059" w:rsidRPr="00EA5059" w:rsidRDefault="00EA5059" w:rsidP="00EA5059">
      <w:pPr>
        <w:spacing w:after="0" w:line="240" w:lineRule="auto"/>
        <w:rPr>
          <w:sz w:val="24"/>
          <w:szCs w:val="24"/>
        </w:rPr>
      </w:pPr>
      <w:r w:rsidRPr="00EA5059">
        <w:rPr>
          <w:sz w:val="24"/>
          <w:szCs w:val="24"/>
        </w:rPr>
        <w:t>HPRDC1 5298 3390-9     0665</w:t>
      </w:r>
    </w:p>
    <w:p w14:paraId="48A7D246" w14:textId="77777777" w:rsidR="00EA5059" w:rsidRPr="00EA5059" w:rsidRDefault="00EA5059" w:rsidP="00EA5059">
      <w:pPr>
        <w:spacing w:after="0" w:line="240" w:lineRule="auto"/>
        <w:rPr>
          <w:sz w:val="24"/>
          <w:szCs w:val="24"/>
        </w:rPr>
      </w:pPr>
      <w:r w:rsidRPr="00EA5059">
        <w:rPr>
          <w:sz w:val="24"/>
          <w:szCs w:val="24"/>
        </w:rPr>
        <w:t>HPRDC9 5299 3390-9     0666</w:t>
      </w:r>
    </w:p>
    <w:p w14:paraId="693A9654" w14:textId="77777777" w:rsidR="00EA5059" w:rsidRPr="00EA5059" w:rsidRDefault="00EA5059" w:rsidP="00EA5059">
      <w:pPr>
        <w:spacing w:after="0" w:line="240" w:lineRule="auto"/>
        <w:rPr>
          <w:sz w:val="24"/>
          <w:szCs w:val="24"/>
        </w:rPr>
      </w:pPr>
      <w:r w:rsidRPr="00EA5059">
        <w:rPr>
          <w:sz w:val="24"/>
          <w:szCs w:val="24"/>
        </w:rPr>
        <w:t>HPRDD1 529A 3390-9     0667</w:t>
      </w:r>
    </w:p>
    <w:p w14:paraId="07A5F8A0" w14:textId="77777777" w:rsidR="00EA5059" w:rsidRPr="00EA5059" w:rsidRDefault="00EA5059" w:rsidP="00EA5059">
      <w:pPr>
        <w:spacing w:after="0" w:line="240" w:lineRule="auto"/>
        <w:rPr>
          <w:sz w:val="24"/>
          <w:szCs w:val="24"/>
        </w:rPr>
      </w:pPr>
      <w:r w:rsidRPr="00EA5059">
        <w:rPr>
          <w:sz w:val="24"/>
          <w:szCs w:val="24"/>
        </w:rPr>
        <w:t>HPRDD2 529B 3390-9     0668</w:t>
      </w:r>
    </w:p>
    <w:p w14:paraId="053FB904" w14:textId="77777777" w:rsidR="00EA5059" w:rsidRPr="00EA5059" w:rsidRDefault="00EA5059" w:rsidP="00EA5059">
      <w:pPr>
        <w:spacing w:after="0" w:line="240" w:lineRule="auto"/>
        <w:rPr>
          <w:sz w:val="24"/>
          <w:szCs w:val="24"/>
        </w:rPr>
      </w:pPr>
      <w:r w:rsidRPr="00EA5059">
        <w:rPr>
          <w:sz w:val="24"/>
          <w:szCs w:val="24"/>
        </w:rPr>
        <w:t>HPRD97 529C 3390-9     0669</w:t>
      </w:r>
    </w:p>
    <w:p w14:paraId="78A98C57" w14:textId="77777777" w:rsidR="00EA5059" w:rsidRPr="00EA5059" w:rsidRDefault="00EA5059" w:rsidP="00EA5059">
      <w:pPr>
        <w:spacing w:after="0" w:line="240" w:lineRule="auto"/>
        <w:rPr>
          <w:sz w:val="24"/>
          <w:szCs w:val="24"/>
        </w:rPr>
      </w:pPr>
      <w:r w:rsidRPr="00EA5059">
        <w:rPr>
          <w:sz w:val="24"/>
          <w:szCs w:val="24"/>
        </w:rPr>
        <w:t>HPRD98 529D 3390-9     0670</w:t>
      </w:r>
    </w:p>
    <w:p w14:paraId="1B79E729" w14:textId="77777777" w:rsidR="00EA5059" w:rsidRPr="00EA5059" w:rsidRDefault="00EA5059" w:rsidP="00EA5059">
      <w:pPr>
        <w:spacing w:after="0" w:line="240" w:lineRule="auto"/>
        <w:rPr>
          <w:sz w:val="24"/>
          <w:szCs w:val="24"/>
        </w:rPr>
      </w:pPr>
      <w:r w:rsidRPr="00EA5059">
        <w:rPr>
          <w:sz w:val="24"/>
          <w:szCs w:val="24"/>
        </w:rPr>
        <w:t>HPRD99 529E 3390-9     0671</w:t>
      </w:r>
    </w:p>
    <w:p w14:paraId="2EA5C59F" w14:textId="77777777" w:rsidR="00EA5059" w:rsidRPr="00EA5059" w:rsidRDefault="00EA5059" w:rsidP="00EA5059">
      <w:pPr>
        <w:spacing w:after="0" w:line="240" w:lineRule="auto"/>
        <w:rPr>
          <w:sz w:val="24"/>
          <w:szCs w:val="24"/>
        </w:rPr>
      </w:pPr>
      <w:r w:rsidRPr="00EA5059">
        <w:rPr>
          <w:sz w:val="24"/>
          <w:szCs w:val="24"/>
        </w:rPr>
        <w:t>HPRDA0 529F 3390-9     0672</w:t>
      </w:r>
    </w:p>
    <w:p w14:paraId="289B214E" w14:textId="77777777" w:rsidR="00EA5059" w:rsidRPr="00EA5059" w:rsidRDefault="00EA5059" w:rsidP="00EA5059">
      <w:pPr>
        <w:spacing w:after="0" w:line="240" w:lineRule="auto"/>
        <w:rPr>
          <w:sz w:val="24"/>
          <w:szCs w:val="24"/>
        </w:rPr>
      </w:pPr>
      <w:r w:rsidRPr="00EA5059">
        <w:rPr>
          <w:sz w:val="24"/>
          <w:szCs w:val="24"/>
        </w:rPr>
        <w:t>HPRDA1 52A0 3390-9     0673</w:t>
      </w:r>
    </w:p>
    <w:p w14:paraId="62597E2F" w14:textId="77777777" w:rsidR="00EA5059" w:rsidRPr="00EA5059" w:rsidRDefault="00EA5059" w:rsidP="00EA5059">
      <w:pPr>
        <w:spacing w:after="0" w:line="240" w:lineRule="auto"/>
        <w:rPr>
          <w:sz w:val="24"/>
          <w:szCs w:val="24"/>
        </w:rPr>
      </w:pPr>
      <w:r w:rsidRPr="00EA5059">
        <w:rPr>
          <w:sz w:val="24"/>
          <w:szCs w:val="24"/>
        </w:rPr>
        <w:t>HPRDC2 52A1 3390-9     0674</w:t>
      </w:r>
    </w:p>
    <w:p w14:paraId="1E4AAA8A" w14:textId="77777777" w:rsidR="00EA5059" w:rsidRPr="00EA5059" w:rsidRDefault="00EA5059" w:rsidP="00EA5059">
      <w:pPr>
        <w:spacing w:after="0" w:line="240" w:lineRule="auto"/>
        <w:rPr>
          <w:sz w:val="24"/>
          <w:szCs w:val="24"/>
        </w:rPr>
      </w:pPr>
      <w:r w:rsidRPr="00EA5059">
        <w:rPr>
          <w:sz w:val="24"/>
          <w:szCs w:val="24"/>
        </w:rPr>
        <w:t>HPRDC3 52A2 3390-9     0675</w:t>
      </w:r>
    </w:p>
    <w:p w14:paraId="317D4554" w14:textId="77777777" w:rsidR="00EA5059" w:rsidRPr="00EA5059" w:rsidRDefault="00EA5059" w:rsidP="00EA5059">
      <w:pPr>
        <w:spacing w:after="0" w:line="240" w:lineRule="auto"/>
        <w:rPr>
          <w:sz w:val="24"/>
          <w:szCs w:val="24"/>
        </w:rPr>
      </w:pPr>
      <w:r w:rsidRPr="00EA5059">
        <w:rPr>
          <w:sz w:val="24"/>
          <w:szCs w:val="24"/>
        </w:rPr>
        <w:t>HPRDC4 52A3 3390-9     0676</w:t>
      </w:r>
    </w:p>
    <w:p w14:paraId="2DD96F26" w14:textId="77777777" w:rsidR="00EA5059" w:rsidRPr="00EA5059" w:rsidRDefault="00EA5059" w:rsidP="00EA5059">
      <w:pPr>
        <w:spacing w:after="0" w:line="240" w:lineRule="auto"/>
        <w:rPr>
          <w:sz w:val="24"/>
          <w:szCs w:val="24"/>
        </w:rPr>
      </w:pPr>
      <w:r w:rsidRPr="00EA5059">
        <w:rPr>
          <w:sz w:val="24"/>
          <w:szCs w:val="24"/>
        </w:rPr>
        <w:t>HPRDC5 52A4 3390-9     0677</w:t>
      </w:r>
    </w:p>
    <w:p w14:paraId="0989D129" w14:textId="77777777" w:rsidR="00EA5059" w:rsidRPr="00EA5059" w:rsidRDefault="00EA5059" w:rsidP="00EA5059">
      <w:pPr>
        <w:spacing w:after="0" w:line="240" w:lineRule="auto"/>
        <w:rPr>
          <w:sz w:val="24"/>
          <w:szCs w:val="24"/>
        </w:rPr>
      </w:pPr>
      <w:r w:rsidRPr="00EA5059">
        <w:rPr>
          <w:sz w:val="24"/>
          <w:szCs w:val="24"/>
        </w:rPr>
        <w:t>HPRDC6 52A5 3390-9     0678</w:t>
      </w:r>
    </w:p>
    <w:p w14:paraId="0729C8E5" w14:textId="77777777" w:rsidR="00EA5059" w:rsidRPr="00EA5059" w:rsidRDefault="00EA5059" w:rsidP="00EA5059">
      <w:pPr>
        <w:spacing w:after="0" w:line="240" w:lineRule="auto"/>
        <w:rPr>
          <w:sz w:val="24"/>
          <w:szCs w:val="24"/>
        </w:rPr>
      </w:pPr>
      <w:r w:rsidRPr="00EA5059">
        <w:rPr>
          <w:sz w:val="24"/>
          <w:szCs w:val="24"/>
        </w:rPr>
        <w:t>HPRDA8 52A6 3390-9     0679</w:t>
      </w:r>
    </w:p>
    <w:p w14:paraId="690CB91A" w14:textId="77777777" w:rsidR="00EA5059" w:rsidRPr="00EA5059" w:rsidRDefault="00EA5059" w:rsidP="00EA5059">
      <w:pPr>
        <w:spacing w:after="0" w:line="240" w:lineRule="auto"/>
        <w:rPr>
          <w:sz w:val="24"/>
          <w:szCs w:val="24"/>
        </w:rPr>
      </w:pPr>
      <w:r w:rsidRPr="00EA5059">
        <w:rPr>
          <w:sz w:val="24"/>
          <w:szCs w:val="24"/>
        </w:rPr>
        <w:t>HPRDA9 52A7 3390-9     0680</w:t>
      </w:r>
    </w:p>
    <w:p w14:paraId="28261854" w14:textId="77777777" w:rsidR="00EA5059" w:rsidRPr="00EA5059" w:rsidRDefault="00EA5059" w:rsidP="00EA5059">
      <w:pPr>
        <w:spacing w:after="0" w:line="240" w:lineRule="auto"/>
        <w:rPr>
          <w:sz w:val="24"/>
          <w:szCs w:val="24"/>
        </w:rPr>
      </w:pPr>
      <w:r w:rsidRPr="00EA5059">
        <w:rPr>
          <w:sz w:val="24"/>
          <w:szCs w:val="24"/>
        </w:rPr>
        <w:t>HPRD47 52A8 3390-9     0681</w:t>
      </w:r>
    </w:p>
    <w:p w14:paraId="588007FC" w14:textId="77777777" w:rsidR="00EA5059" w:rsidRPr="00EA5059" w:rsidRDefault="00EA5059" w:rsidP="00EA5059">
      <w:pPr>
        <w:spacing w:after="0" w:line="240" w:lineRule="auto"/>
        <w:rPr>
          <w:sz w:val="24"/>
          <w:szCs w:val="24"/>
        </w:rPr>
      </w:pPr>
      <w:r w:rsidRPr="00EA5059">
        <w:rPr>
          <w:sz w:val="24"/>
          <w:szCs w:val="24"/>
        </w:rPr>
        <w:lastRenderedPageBreak/>
        <w:t>HPRD50 52A9 3390-9     0682</w:t>
      </w:r>
    </w:p>
    <w:p w14:paraId="42BF3499" w14:textId="77777777" w:rsidR="00EA5059" w:rsidRPr="00EA5059" w:rsidRDefault="00EA5059" w:rsidP="00EA5059">
      <w:pPr>
        <w:spacing w:after="0" w:line="240" w:lineRule="auto"/>
        <w:rPr>
          <w:sz w:val="24"/>
          <w:szCs w:val="24"/>
        </w:rPr>
      </w:pPr>
      <w:r w:rsidRPr="00EA5059">
        <w:rPr>
          <w:sz w:val="24"/>
          <w:szCs w:val="24"/>
        </w:rPr>
        <w:t>HPRD51 52AA 3390-9     0683</w:t>
      </w:r>
    </w:p>
    <w:p w14:paraId="3C51BA8F" w14:textId="77777777" w:rsidR="00EA5059" w:rsidRPr="00EA5059" w:rsidRDefault="00EA5059" w:rsidP="00EA5059">
      <w:pPr>
        <w:spacing w:after="0" w:line="240" w:lineRule="auto"/>
        <w:rPr>
          <w:sz w:val="24"/>
          <w:szCs w:val="24"/>
        </w:rPr>
      </w:pPr>
      <w:r w:rsidRPr="00EA5059">
        <w:rPr>
          <w:sz w:val="24"/>
          <w:szCs w:val="24"/>
        </w:rPr>
        <w:t>HPRD52 52AB 3390-9     0684</w:t>
      </w:r>
    </w:p>
    <w:p w14:paraId="266EC5C9" w14:textId="77777777" w:rsidR="00EA5059" w:rsidRPr="00EA5059" w:rsidRDefault="00EA5059" w:rsidP="00EA5059">
      <w:pPr>
        <w:spacing w:after="0" w:line="240" w:lineRule="auto"/>
        <w:rPr>
          <w:sz w:val="24"/>
          <w:szCs w:val="24"/>
        </w:rPr>
      </w:pPr>
      <w:r w:rsidRPr="00EA5059">
        <w:rPr>
          <w:sz w:val="24"/>
          <w:szCs w:val="24"/>
        </w:rPr>
        <w:t>HPRD49 52AC 3390-9     0685</w:t>
      </w:r>
    </w:p>
    <w:p w14:paraId="02A66E97" w14:textId="77777777" w:rsidR="00EA5059" w:rsidRPr="00EA5059" w:rsidRDefault="00EA5059" w:rsidP="00EA5059">
      <w:pPr>
        <w:spacing w:after="0" w:line="240" w:lineRule="auto"/>
        <w:rPr>
          <w:sz w:val="24"/>
          <w:szCs w:val="24"/>
        </w:rPr>
      </w:pPr>
      <w:r w:rsidRPr="00EA5059">
        <w:rPr>
          <w:sz w:val="24"/>
          <w:szCs w:val="24"/>
        </w:rPr>
        <w:t>HPRDH0 52AD 3390-9     0686</w:t>
      </w:r>
    </w:p>
    <w:p w14:paraId="45ED3DAB" w14:textId="77777777" w:rsidR="00EA5059" w:rsidRPr="00EA5059" w:rsidRDefault="00EA5059" w:rsidP="00EA5059">
      <w:pPr>
        <w:spacing w:after="0" w:line="240" w:lineRule="auto"/>
        <w:rPr>
          <w:sz w:val="24"/>
          <w:szCs w:val="24"/>
        </w:rPr>
      </w:pPr>
      <w:r w:rsidRPr="00EA5059">
        <w:rPr>
          <w:sz w:val="24"/>
          <w:szCs w:val="24"/>
        </w:rPr>
        <w:t>HPRDG8 52AE 3390-9     0687</w:t>
      </w:r>
    </w:p>
    <w:p w14:paraId="3963A669" w14:textId="77777777" w:rsidR="00EA5059" w:rsidRPr="00EA5059" w:rsidRDefault="00EA5059" w:rsidP="00EA5059">
      <w:pPr>
        <w:spacing w:after="0" w:line="240" w:lineRule="auto"/>
        <w:rPr>
          <w:sz w:val="24"/>
          <w:szCs w:val="24"/>
        </w:rPr>
      </w:pPr>
      <w:r w:rsidRPr="00EA5059">
        <w:rPr>
          <w:sz w:val="24"/>
          <w:szCs w:val="24"/>
        </w:rPr>
        <w:t>HPRD73 52AF 3390-9     0688</w:t>
      </w:r>
    </w:p>
    <w:p w14:paraId="3EF3DA18" w14:textId="77777777" w:rsidR="00EA5059" w:rsidRPr="00EA5059" w:rsidRDefault="00EA5059" w:rsidP="00EA5059">
      <w:pPr>
        <w:spacing w:after="0" w:line="240" w:lineRule="auto"/>
        <w:rPr>
          <w:sz w:val="24"/>
          <w:szCs w:val="24"/>
        </w:rPr>
      </w:pPr>
      <w:r w:rsidRPr="00EA5059">
        <w:rPr>
          <w:sz w:val="24"/>
          <w:szCs w:val="24"/>
        </w:rPr>
        <w:t>HPRDG9 52B0 3390-9     0689</w:t>
      </w:r>
    </w:p>
    <w:p w14:paraId="2C029D4B" w14:textId="77777777" w:rsidR="00EA5059" w:rsidRPr="00EA5059" w:rsidRDefault="00EA5059" w:rsidP="00EA5059">
      <w:pPr>
        <w:spacing w:after="0" w:line="240" w:lineRule="auto"/>
        <w:rPr>
          <w:sz w:val="24"/>
          <w:szCs w:val="24"/>
        </w:rPr>
      </w:pPr>
      <w:r w:rsidRPr="00EA5059">
        <w:rPr>
          <w:sz w:val="24"/>
          <w:szCs w:val="24"/>
        </w:rPr>
        <w:t>HPR029 52B1 3390-9     0690</w:t>
      </w:r>
    </w:p>
    <w:p w14:paraId="7B59002A" w14:textId="77777777" w:rsidR="00EA5059" w:rsidRPr="00EA5059" w:rsidRDefault="00EA5059" w:rsidP="00EA5059">
      <w:pPr>
        <w:spacing w:after="0" w:line="240" w:lineRule="auto"/>
        <w:rPr>
          <w:sz w:val="24"/>
          <w:szCs w:val="24"/>
        </w:rPr>
      </w:pPr>
      <w:r w:rsidRPr="00EA5059">
        <w:rPr>
          <w:sz w:val="24"/>
          <w:szCs w:val="24"/>
        </w:rPr>
        <w:t>HPR030 52B2 3390-9     0691</w:t>
      </w:r>
    </w:p>
    <w:p w14:paraId="206834C2" w14:textId="77777777" w:rsidR="00EA5059" w:rsidRPr="00EA5059" w:rsidRDefault="00EA5059" w:rsidP="00EA5059">
      <w:pPr>
        <w:spacing w:after="0" w:line="240" w:lineRule="auto"/>
        <w:rPr>
          <w:sz w:val="24"/>
          <w:szCs w:val="24"/>
        </w:rPr>
      </w:pPr>
      <w:r w:rsidRPr="00EA5059">
        <w:rPr>
          <w:sz w:val="24"/>
          <w:szCs w:val="24"/>
        </w:rPr>
        <w:t>HPRDH6 52B3 3390-9     0692</w:t>
      </w:r>
    </w:p>
    <w:p w14:paraId="58BCC6B9" w14:textId="77777777" w:rsidR="00EA5059" w:rsidRPr="00EA5059" w:rsidRDefault="00EA5059" w:rsidP="00EA5059">
      <w:pPr>
        <w:spacing w:after="0" w:line="240" w:lineRule="auto"/>
        <w:rPr>
          <w:sz w:val="24"/>
          <w:szCs w:val="24"/>
        </w:rPr>
      </w:pPr>
      <w:r w:rsidRPr="00EA5059">
        <w:rPr>
          <w:sz w:val="24"/>
          <w:szCs w:val="24"/>
        </w:rPr>
        <w:t>HPRDB7 52B4 3390-9     0693</w:t>
      </w:r>
    </w:p>
    <w:p w14:paraId="5D2095A6" w14:textId="77777777" w:rsidR="00EA5059" w:rsidRPr="00EA5059" w:rsidRDefault="00EA5059" w:rsidP="00EA5059">
      <w:pPr>
        <w:spacing w:after="0" w:line="240" w:lineRule="auto"/>
        <w:rPr>
          <w:sz w:val="24"/>
          <w:szCs w:val="24"/>
        </w:rPr>
      </w:pPr>
      <w:r w:rsidRPr="00EA5059">
        <w:rPr>
          <w:sz w:val="24"/>
          <w:szCs w:val="24"/>
        </w:rPr>
        <w:t>HPRDB8 52B5 3390-9     0694</w:t>
      </w:r>
    </w:p>
    <w:p w14:paraId="4619F777" w14:textId="77777777" w:rsidR="00EA5059" w:rsidRPr="00EA5059" w:rsidRDefault="00EA5059" w:rsidP="00EA5059">
      <w:pPr>
        <w:spacing w:after="0" w:line="240" w:lineRule="auto"/>
        <w:rPr>
          <w:sz w:val="24"/>
          <w:szCs w:val="24"/>
        </w:rPr>
      </w:pPr>
      <w:r w:rsidRPr="00EA5059">
        <w:rPr>
          <w:sz w:val="24"/>
          <w:szCs w:val="24"/>
        </w:rPr>
        <w:t>HPRD16 52B6 3390-9     0695</w:t>
      </w:r>
    </w:p>
    <w:p w14:paraId="6D377B3A" w14:textId="77777777" w:rsidR="00EA5059" w:rsidRPr="00EA5059" w:rsidRDefault="00EA5059" w:rsidP="00EA5059">
      <w:pPr>
        <w:spacing w:after="0" w:line="240" w:lineRule="auto"/>
        <w:rPr>
          <w:sz w:val="24"/>
          <w:szCs w:val="24"/>
        </w:rPr>
      </w:pPr>
      <w:r w:rsidRPr="00EA5059">
        <w:rPr>
          <w:sz w:val="24"/>
          <w:szCs w:val="24"/>
        </w:rPr>
        <w:t>HPRD17 52B7 3390-9     0696</w:t>
      </w:r>
    </w:p>
    <w:p w14:paraId="047F4899" w14:textId="77777777" w:rsidR="00EA5059" w:rsidRPr="00EA5059" w:rsidRDefault="00EA5059" w:rsidP="00EA5059">
      <w:pPr>
        <w:spacing w:after="0" w:line="240" w:lineRule="auto"/>
        <w:rPr>
          <w:sz w:val="24"/>
          <w:szCs w:val="24"/>
        </w:rPr>
      </w:pPr>
      <w:r w:rsidRPr="00EA5059">
        <w:rPr>
          <w:sz w:val="24"/>
          <w:szCs w:val="24"/>
        </w:rPr>
        <w:t>HPRD12 52B8 3390-9     0697</w:t>
      </w:r>
    </w:p>
    <w:p w14:paraId="2210D80C" w14:textId="77777777" w:rsidR="00EA5059" w:rsidRPr="00EA5059" w:rsidRDefault="00EA5059" w:rsidP="00EA5059">
      <w:pPr>
        <w:spacing w:after="0" w:line="240" w:lineRule="auto"/>
        <w:rPr>
          <w:sz w:val="24"/>
          <w:szCs w:val="24"/>
        </w:rPr>
      </w:pPr>
      <w:r w:rsidRPr="00EA5059">
        <w:rPr>
          <w:sz w:val="24"/>
          <w:szCs w:val="24"/>
        </w:rPr>
        <w:t>HPRD15 52B9 3390-9     0698</w:t>
      </w:r>
    </w:p>
    <w:p w14:paraId="7B3CFC41" w14:textId="77777777" w:rsidR="00EA5059" w:rsidRPr="00EA5059" w:rsidRDefault="00EA5059" w:rsidP="00EA5059">
      <w:pPr>
        <w:spacing w:after="0" w:line="240" w:lineRule="auto"/>
        <w:rPr>
          <w:sz w:val="24"/>
          <w:szCs w:val="24"/>
        </w:rPr>
      </w:pPr>
      <w:r w:rsidRPr="00EA5059">
        <w:rPr>
          <w:sz w:val="24"/>
          <w:szCs w:val="24"/>
        </w:rPr>
        <w:t>HPRD18 52BA 3390-9     0699</w:t>
      </w:r>
    </w:p>
    <w:p w14:paraId="6DA636C8" w14:textId="77777777" w:rsidR="00EA5059" w:rsidRPr="00EA5059" w:rsidRDefault="00EA5059" w:rsidP="00EA5059">
      <w:pPr>
        <w:spacing w:after="0" w:line="240" w:lineRule="auto"/>
        <w:rPr>
          <w:sz w:val="24"/>
          <w:szCs w:val="24"/>
        </w:rPr>
      </w:pPr>
      <w:r w:rsidRPr="00EA5059">
        <w:rPr>
          <w:sz w:val="24"/>
          <w:szCs w:val="24"/>
        </w:rPr>
        <w:t>HPRD41 52BB 3390-9     0700</w:t>
      </w:r>
    </w:p>
    <w:p w14:paraId="1C908986" w14:textId="77777777" w:rsidR="00EA5059" w:rsidRPr="00EA5059" w:rsidRDefault="00EA5059" w:rsidP="00EA5059">
      <w:pPr>
        <w:spacing w:after="0" w:line="240" w:lineRule="auto"/>
        <w:rPr>
          <w:sz w:val="24"/>
          <w:szCs w:val="24"/>
        </w:rPr>
      </w:pPr>
      <w:r w:rsidRPr="00EA5059">
        <w:rPr>
          <w:sz w:val="24"/>
          <w:szCs w:val="24"/>
        </w:rPr>
        <w:t>HPRD43 52BC 3390-9     0701</w:t>
      </w:r>
    </w:p>
    <w:p w14:paraId="6FF89EB0" w14:textId="77777777" w:rsidR="00EA5059" w:rsidRPr="00EA5059" w:rsidRDefault="00EA5059" w:rsidP="00EA5059">
      <w:pPr>
        <w:spacing w:after="0" w:line="240" w:lineRule="auto"/>
        <w:rPr>
          <w:sz w:val="24"/>
          <w:szCs w:val="24"/>
        </w:rPr>
      </w:pPr>
      <w:r w:rsidRPr="00EA5059">
        <w:rPr>
          <w:sz w:val="24"/>
          <w:szCs w:val="24"/>
        </w:rPr>
        <w:t>HPRD44 52BD 3390-9     0702</w:t>
      </w:r>
    </w:p>
    <w:p w14:paraId="2FECAAF1" w14:textId="77777777" w:rsidR="00EA5059" w:rsidRPr="00EA5059" w:rsidRDefault="00EA5059" w:rsidP="00EA5059">
      <w:pPr>
        <w:spacing w:after="0" w:line="240" w:lineRule="auto"/>
        <w:rPr>
          <w:sz w:val="24"/>
          <w:szCs w:val="24"/>
        </w:rPr>
      </w:pPr>
      <w:r w:rsidRPr="00EA5059">
        <w:rPr>
          <w:sz w:val="24"/>
          <w:szCs w:val="24"/>
        </w:rPr>
        <w:t>HPRD19 52BE 3390-9     0703</w:t>
      </w:r>
    </w:p>
    <w:p w14:paraId="2566B3B2" w14:textId="77777777" w:rsidR="00EA5059" w:rsidRPr="00EA5059" w:rsidRDefault="00EA5059" w:rsidP="00EA5059">
      <w:pPr>
        <w:spacing w:after="0" w:line="240" w:lineRule="auto"/>
        <w:rPr>
          <w:sz w:val="24"/>
          <w:szCs w:val="24"/>
        </w:rPr>
      </w:pPr>
      <w:r w:rsidRPr="00EA5059">
        <w:rPr>
          <w:sz w:val="24"/>
          <w:szCs w:val="24"/>
        </w:rPr>
        <w:t>HPRD45 52BF 3390-9     0704</w:t>
      </w:r>
    </w:p>
    <w:p w14:paraId="70088CD3" w14:textId="77777777" w:rsidR="00EA5059" w:rsidRPr="00EA5059" w:rsidRDefault="00EA5059" w:rsidP="00EA5059">
      <w:pPr>
        <w:spacing w:after="0" w:line="240" w:lineRule="auto"/>
        <w:rPr>
          <w:sz w:val="24"/>
          <w:szCs w:val="24"/>
        </w:rPr>
      </w:pPr>
      <w:r w:rsidRPr="00EA5059">
        <w:rPr>
          <w:sz w:val="24"/>
          <w:szCs w:val="24"/>
        </w:rPr>
        <w:t>HPRD42 52C0 3390-9     0705</w:t>
      </w:r>
    </w:p>
    <w:p w14:paraId="130F80B4" w14:textId="77777777" w:rsidR="00EA5059" w:rsidRPr="00EA5059" w:rsidRDefault="00EA5059" w:rsidP="00EA5059">
      <w:pPr>
        <w:spacing w:after="0" w:line="240" w:lineRule="auto"/>
        <w:rPr>
          <w:sz w:val="24"/>
          <w:szCs w:val="24"/>
        </w:rPr>
      </w:pPr>
      <w:r w:rsidRPr="00EA5059">
        <w:rPr>
          <w:sz w:val="24"/>
          <w:szCs w:val="24"/>
        </w:rPr>
        <w:t>HPRD28 52C1 3390-9     0706</w:t>
      </w:r>
    </w:p>
    <w:p w14:paraId="54C92B38" w14:textId="77777777" w:rsidR="00EA5059" w:rsidRPr="00EA5059" w:rsidRDefault="00EA5059" w:rsidP="00EA5059">
      <w:pPr>
        <w:spacing w:after="0" w:line="240" w:lineRule="auto"/>
        <w:rPr>
          <w:sz w:val="24"/>
          <w:szCs w:val="24"/>
        </w:rPr>
      </w:pPr>
      <w:r w:rsidRPr="00EA5059">
        <w:rPr>
          <w:sz w:val="24"/>
          <w:szCs w:val="24"/>
        </w:rPr>
        <w:t>CICS01 52C2 3390-9     0707</w:t>
      </w:r>
    </w:p>
    <w:p w14:paraId="448BD52A" w14:textId="77777777" w:rsidR="00EA5059" w:rsidRPr="00EA5059" w:rsidRDefault="00EA5059" w:rsidP="00EA5059">
      <w:pPr>
        <w:spacing w:after="0" w:line="240" w:lineRule="auto"/>
        <w:rPr>
          <w:sz w:val="24"/>
          <w:szCs w:val="24"/>
        </w:rPr>
      </w:pPr>
      <w:r w:rsidRPr="00EA5059">
        <w:rPr>
          <w:sz w:val="24"/>
          <w:szCs w:val="24"/>
        </w:rPr>
        <w:t>CICS02 52C3 3390-9     0708</w:t>
      </w:r>
    </w:p>
    <w:p w14:paraId="437D9396" w14:textId="77777777" w:rsidR="00EA5059" w:rsidRPr="00EA5059" w:rsidRDefault="00EA5059" w:rsidP="00EA5059">
      <w:pPr>
        <w:spacing w:after="0" w:line="240" w:lineRule="auto"/>
        <w:rPr>
          <w:sz w:val="24"/>
          <w:szCs w:val="24"/>
        </w:rPr>
      </w:pPr>
      <w:r w:rsidRPr="00EA5059">
        <w:rPr>
          <w:sz w:val="24"/>
          <w:szCs w:val="24"/>
        </w:rPr>
        <w:t>DB2001 52C4 3390-9     0709</w:t>
      </w:r>
    </w:p>
    <w:p w14:paraId="4393A77A" w14:textId="77777777" w:rsidR="00EA5059" w:rsidRPr="00EA5059" w:rsidRDefault="00EA5059" w:rsidP="00EA5059">
      <w:pPr>
        <w:spacing w:after="0" w:line="240" w:lineRule="auto"/>
        <w:rPr>
          <w:sz w:val="24"/>
          <w:szCs w:val="24"/>
        </w:rPr>
      </w:pPr>
      <w:r w:rsidRPr="00EA5059">
        <w:rPr>
          <w:sz w:val="24"/>
          <w:szCs w:val="24"/>
        </w:rPr>
        <w:t>DB2004 52C5 3390-9     0710</w:t>
      </w:r>
    </w:p>
    <w:p w14:paraId="128CBFD3" w14:textId="77777777" w:rsidR="00EA5059" w:rsidRPr="00EA5059" w:rsidRDefault="00EA5059" w:rsidP="00EA5059">
      <w:pPr>
        <w:spacing w:after="0" w:line="240" w:lineRule="auto"/>
        <w:rPr>
          <w:sz w:val="24"/>
          <w:szCs w:val="24"/>
        </w:rPr>
      </w:pPr>
      <w:r w:rsidRPr="00EA5059">
        <w:rPr>
          <w:sz w:val="24"/>
          <w:szCs w:val="24"/>
        </w:rPr>
        <w:t>HPR046 52C6 3390-9     0711</w:t>
      </w:r>
    </w:p>
    <w:p w14:paraId="3CA7C696" w14:textId="77777777" w:rsidR="00EA5059" w:rsidRPr="00EA5059" w:rsidRDefault="00EA5059" w:rsidP="00EA5059">
      <w:pPr>
        <w:spacing w:after="0" w:line="240" w:lineRule="auto"/>
        <w:rPr>
          <w:sz w:val="24"/>
          <w:szCs w:val="24"/>
        </w:rPr>
      </w:pPr>
      <w:r w:rsidRPr="00EA5059">
        <w:rPr>
          <w:sz w:val="24"/>
          <w:szCs w:val="24"/>
        </w:rPr>
        <w:t>HPR024 52C7 3390-9     0712</w:t>
      </w:r>
    </w:p>
    <w:p w14:paraId="0B7A4688" w14:textId="77777777" w:rsidR="00EA5059" w:rsidRPr="00EA5059" w:rsidRDefault="00EA5059" w:rsidP="00EA5059">
      <w:pPr>
        <w:spacing w:after="0" w:line="240" w:lineRule="auto"/>
        <w:rPr>
          <w:sz w:val="24"/>
          <w:szCs w:val="24"/>
        </w:rPr>
      </w:pPr>
      <w:r w:rsidRPr="00EA5059">
        <w:rPr>
          <w:sz w:val="24"/>
          <w:szCs w:val="24"/>
        </w:rPr>
        <w:t>HPRDE2 52C8 3390-9     0713</w:t>
      </w:r>
    </w:p>
    <w:p w14:paraId="6CF0814E" w14:textId="77777777" w:rsidR="00EA5059" w:rsidRPr="00EA5059" w:rsidRDefault="00EA5059" w:rsidP="00EA5059">
      <w:pPr>
        <w:spacing w:after="0" w:line="240" w:lineRule="auto"/>
        <w:rPr>
          <w:sz w:val="24"/>
          <w:szCs w:val="24"/>
        </w:rPr>
      </w:pPr>
      <w:r w:rsidRPr="00EA5059">
        <w:rPr>
          <w:sz w:val="24"/>
          <w:szCs w:val="24"/>
        </w:rPr>
        <w:t>HPRDE4 52C9 3390-9     0714</w:t>
      </w:r>
    </w:p>
    <w:p w14:paraId="619D8C7D" w14:textId="77777777" w:rsidR="00EA5059" w:rsidRPr="00EA5059" w:rsidRDefault="00EA5059" w:rsidP="00EA5059">
      <w:pPr>
        <w:spacing w:after="0" w:line="240" w:lineRule="auto"/>
        <w:rPr>
          <w:sz w:val="24"/>
          <w:szCs w:val="24"/>
        </w:rPr>
      </w:pPr>
      <w:r w:rsidRPr="00EA5059">
        <w:rPr>
          <w:sz w:val="24"/>
          <w:szCs w:val="24"/>
        </w:rPr>
        <w:t>HPRDE0 52CA 3390-9     0715</w:t>
      </w:r>
    </w:p>
    <w:p w14:paraId="74237AB0" w14:textId="77777777" w:rsidR="00EA5059" w:rsidRPr="00EA5059" w:rsidRDefault="00EA5059" w:rsidP="00EA5059">
      <w:pPr>
        <w:spacing w:after="0" w:line="240" w:lineRule="auto"/>
        <w:rPr>
          <w:sz w:val="24"/>
          <w:szCs w:val="24"/>
        </w:rPr>
      </w:pPr>
      <w:r w:rsidRPr="00EA5059">
        <w:rPr>
          <w:sz w:val="24"/>
          <w:szCs w:val="24"/>
        </w:rPr>
        <w:t>HPRDE5 52CB 3390-9     0716</w:t>
      </w:r>
    </w:p>
    <w:p w14:paraId="1026A5A1" w14:textId="77777777" w:rsidR="00EA5059" w:rsidRPr="00EA5059" w:rsidRDefault="00EA5059" w:rsidP="00EA5059">
      <w:pPr>
        <w:spacing w:after="0" w:line="240" w:lineRule="auto"/>
        <w:rPr>
          <w:sz w:val="24"/>
          <w:szCs w:val="24"/>
        </w:rPr>
      </w:pPr>
      <w:r w:rsidRPr="00EA5059">
        <w:rPr>
          <w:sz w:val="24"/>
          <w:szCs w:val="24"/>
        </w:rPr>
        <w:t>HPR023 52CC 3390-9     0717</w:t>
      </w:r>
    </w:p>
    <w:p w14:paraId="35ACD659" w14:textId="77777777" w:rsidR="00EA5059" w:rsidRPr="00EA5059" w:rsidRDefault="00EA5059" w:rsidP="00EA5059">
      <w:pPr>
        <w:spacing w:after="0" w:line="240" w:lineRule="auto"/>
        <w:rPr>
          <w:sz w:val="24"/>
          <w:szCs w:val="24"/>
        </w:rPr>
      </w:pPr>
      <w:r w:rsidRPr="00EA5059">
        <w:rPr>
          <w:sz w:val="24"/>
          <w:szCs w:val="24"/>
        </w:rPr>
        <w:t>HPRDE1 52CD 3390-9     0718</w:t>
      </w:r>
    </w:p>
    <w:p w14:paraId="42A7EB66" w14:textId="77777777" w:rsidR="00EA5059" w:rsidRPr="00EA5059" w:rsidRDefault="00EA5059" w:rsidP="00EA5059">
      <w:pPr>
        <w:spacing w:after="0" w:line="240" w:lineRule="auto"/>
        <w:rPr>
          <w:sz w:val="24"/>
          <w:szCs w:val="24"/>
        </w:rPr>
      </w:pPr>
      <w:r w:rsidRPr="00EA5059">
        <w:rPr>
          <w:sz w:val="24"/>
          <w:szCs w:val="24"/>
        </w:rPr>
        <w:t>HPRDG6 52CE 3390-9     0719</w:t>
      </w:r>
    </w:p>
    <w:p w14:paraId="3EFE8471" w14:textId="77777777" w:rsidR="00EA5059" w:rsidRPr="00EA5059" w:rsidRDefault="00EA5059" w:rsidP="00EA5059">
      <w:pPr>
        <w:spacing w:after="0" w:line="240" w:lineRule="auto"/>
        <w:rPr>
          <w:sz w:val="24"/>
          <w:szCs w:val="24"/>
        </w:rPr>
      </w:pPr>
      <w:r w:rsidRPr="00EA5059">
        <w:rPr>
          <w:sz w:val="24"/>
          <w:szCs w:val="24"/>
        </w:rPr>
        <w:t>HPRDD3 52CF 3390-9     0720</w:t>
      </w:r>
    </w:p>
    <w:p w14:paraId="452BBB77" w14:textId="77777777" w:rsidR="00EA5059" w:rsidRPr="00EA5059" w:rsidRDefault="00EA5059" w:rsidP="00EA5059">
      <w:pPr>
        <w:spacing w:after="0" w:line="240" w:lineRule="auto"/>
        <w:rPr>
          <w:sz w:val="24"/>
          <w:szCs w:val="24"/>
        </w:rPr>
      </w:pPr>
      <w:r w:rsidRPr="00EA5059">
        <w:rPr>
          <w:sz w:val="24"/>
          <w:szCs w:val="24"/>
        </w:rPr>
        <w:t>HPRDG7 52D0 3390-9     0721</w:t>
      </w:r>
    </w:p>
    <w:p w14:paraId="39C3AAF5" w14:textId="77777777" w:rsidR="00EA5059" w:rsidRPr="00EA5059" w:rsidRDefault="00EA5059" w:rsidP="00EA5059">
      <w:pPr>
        <w:spacing w:after="0" w:line="240" w:lineRule="auto"/>
        <w:rPr>
          <w:sz w:val="24"/>
          <w:szCs w:val="24"/>
        </w:rPr>
      </w:pPr>
      <w:r w:rsidRPr="00EA5059">
        <w:rPr>
          <w:sz w:val="24"/>
          <w:szCs w:val="24"/>
        </w:rPr>
        <w:t>HPRD10 52D1 3390-9     0722</w:t>
      </w:r>
    </w:p>
    <w:p w14:paraId="228253F8" w14:textId="77777777" w:rsidR="00EA5059" w:rsidRPr="00EA5059" w:rsidRDefault="00EA5059" w:rsidP="00EA5059">
      <w:pPr>
        <w:spacing w:after="0" w:line="240" w:lineRule="auto"/>
        <w:rPr>
          <w:sz w:val="24"/>
          <w:szCs w:val="24"/>
        </w:rPr>
      </w:pPr>
      <w:r w:rsidRPr="00EA5059">
        <w:rPr>
          <w:sz w:val="24"/>
          <w:szCs w:val="24"/>
        </w:rPr>
        <w:t>HPRD11 52D2 3390-9     0723</w:t>
      </w:r>
    </w:p>
    <w:p w14:paraId="7CDC1833" w14:textId="77777777" w:rsidR="00EA5059" w:rsidRPr="00EA5059" w:rsidRDefault="00EA5059" w:rsidP="00EA5059">
      <w:pPr>
        <w:spacing w:after="0" w:line="240" w:lineRule="auto"/>
        <w:rPr>
          <w:sz w:val="24"/>
          <w:szCs w:val="24"/>
        </w:rPr>
      </w:pPr>
      <w:r w:rsidRPr="00EA5059">
        <w:rPr>
          <w:sz w:val="24"/>
          <w:szCs w:val="24"/>
        </w:rPr>
        <w:lastRenderedPageBreak/>
        <w:t>Z22MVS 52D3 3390-9     0724</w:t>
      </w:r>
    </w:p>
    <w:p w14:paraId="229944D4" w14:textId="77777777" w:rsidR="00EA5059" w:rsidRPr="00EA5059" w:rsidRDefault="00EA5059" w:rsidP="00EA5059">
      <w:pPr>
        <w:spacing w:after="0" w:line="240" w:lineRule="auto"/>
        <w:rPr>
          <w:sz w:val="24"/>
          <w:szCs w:val="24"/>
        </w:rPr>
      </w:pPr>
      <w:r w:rsidRPr="00EA5059">
        <w:rPr>
          <w:sz w:val="24"/>
          <w:szCs w:val="24"/>
        </w:rPr>
        <w:t>Z22RS1 52D4 3390-9     0725</w:t>
      </w:r>
    </w:p>
    <w:p w14:paraId="6CF24CDC" w14:textId="77777777" w:rsidR="00EA5059" w:rsidRPr="00EA5059" w:rsidRDefault="00EA5059" w:rsidP="00EA5059">
      <w:pPr>
        <w:spacing w:after="0" w:line="240" w:lineRule="auto"/>
        <w:rPr>
          <w:sz w:val="24"/>
          <w:szCs w:val="24"/>
        </w:rPr>
      </w:pPr>
      <w:r w:rsidRPr="00EA5059">
        <w:rPr>
          <w:sz w:val="24"/>
          <w:szCs w:val="24"/>
        </w:rPr>
        <w:t>Z22RS2 52D5 3390-9     0726</w:t>
      </w:r>
    </w:p>
    <w:p w14:paraId="267B7794" w14:textId="77777777" w:rsidR="00EA5059" w:rsidRPr="00EA5059" w:rsidRDefault="00EA5059" w:rsidP="00EA5059">
      <w:pPr>
        <w:spacing w:after="0" w:line="240" w:lineRule="auto"/>
        <w:rPr>
          <w:sz w:val="24"/>
          <w:szCs w:val="24"/>
        </w:rPr>
      </w:pPr>
      <w:r w:rsidRPr="00EA5059">
        <w:rPr>
          <w:sz w:val="24"/>
          <w:szCs w:val="24"/>
        </w:rPr>
        <w:t>ZFS222 52D6 3390-9     0727</w:t>
      </w:r>
    </w:p>
    <w:p w14:paraId="69A732B8" w14:textId="77777777" w:rsidR="00EA5059" w:rsidRPr="00EA5059" w:rsidRDefault="00EA5059" w:rsidP="00EA5059">
      <w:pPr>
        <w:spacing w:after="0" w:line="240" w:lineRule="auto"/>
        <w:rPr>
          <w:sz w:val="24"/>
          <w:szCs w:val="24"/>
        </w:rPr>
      </w:pPr>
      <w:r w:rsidRPr="00EA5059">
        <w:rPr>
          <w:sz w:val="24"/>
          <w:szCs w:val="24"/>
        </w:rPr>
        <w:t>ZFS223 52D7 3390-9     0728</w:t>
      </w:r>
    </w:p>
    <w:p w14:paraId="4E51A166" w14:textId="77777777" w:rsidR="00EA5059" w:rsidRPr="00EA5059" w:rsidRDefault="00EA5059" w:rsidP="00EA5059">
      <w:pPr>
        <w:spacing w:after="0" w:line="240" w:lineRule="auto"/>
        <w:rPr>
          <w:sz w:val="24"/>
          <w:szCs w:val="24"/>
        </w:rPr>
      </w:pPr>
      <w:r w:rsidRPr="00EA5059">
        <w:rPr>
          <w:sz w:val="24"/>
          <w:szCs w:val="24"/>
        </w:rPr>
        <w:t>ZFS224 52D8 3390-9     0729</w:t>
      </w:r>
    </w:p>
    <w:p w14:paraId="2CA996C1" w14:textId="77777777" w:rsidR="00EA5059" w:rsidRPr="00EA5059" w:rsidRDefault="00EA5059" w:rsidP="00EA5059">
      <w:pPr>
        <w:spacing w:after="0" w:line="240" w:lineRule="auto"/>
        <w:rPr>
          <w:sz w:val="24"/>
          <w:szCs w:val="24"/>
        </w:rPr>
      </w:pPr>
      <w:r w:rsidRPr="00EA5059">
        <w:rPr>
          <w:sz w:val="24"/>
          <w:szCs w:val="24"/>
        </w:rPr>
        <w:t>ZFS225 52D9 3390-9     0730</w:t>
      </w:r>
    </w:p>
    <w:p w14:paraId="010935A5" w14:textId="77777777" w:rsidR="00EA5059" w:rsidRPr="00EA5059" w:rsidRDefault="00EA5059" w:rsidP="00EA5059">
      <w:pPr>
        <w:spacing w:after="0" w:line="240" w:lineRule="auto"/>
        <w:rPr>
          <w:sz w:val="24"/>
          <w:szCs w:val="24"/>
        </w:rPr>
      </w:pPr>
      <w:r w:rsidRPr="00EA5059">
        <w:rPr>
          <w:sz w:val="24"/>
          <w:szCs w:val="24"/>
        </w:rPr>
        <w:t>ZFS226 52DA 3390-9     0731</w:t>
      </w:r>
    </w:p>
    <w:p w14:paraId="595BB203" w14:textId="77777777" w:rsidR="00EA5059" w:rsidRPr="00EA5059" w:rsidRDefault="00EA5059" w:rsidP="00EA5059">
      <w:pPr>
        <w:spacing w:after="0" w:line="240" w:lineRule="auto"/>
        <w:rPr>
          <w:sz w:val="24"/>
          <w:szCs w:val="24"/>
        </w:rPr>
      </w:pPr>
      <w:r w:rsidRPr="00EA5059">
        <w:rPr>
          <w:sz w:val="24"/>
          <w:szCs w:val="24"/>
        </w:rPr>
        <w:t>ZFS227 52DB 3390-9     0732</w:t>
      </w:r>
    </w:p>
    <w:p w14:paraId="2DC90A57" w14:textId="77777777" w:rsidR="00EA5059" w:rsidRPr="00EA5059" w:rsidRDefault="00EA5059" w:rsidP="00EA5059">
      <w:pPr>
        <w:spacing w:after="0" w:line="240" w:lineRule="auto"/>
        <w:rPr>
          <w:sz w:val="24"/>
          <w:szCs w:val="24"/>
        </w:rPr>
      </w:pPr>
      <w:r w:rsidRPr="00EA5059">
        <w:rPr>
          <w:sz w:val="24"/>
          <w:szCs w:val="24"/>
        </w:rPr>
        <w:t>ZFS228 52DC 3390-9     0733</w:t>
      </w:r>
    </w:p>
    <w:p w14:paraId="149E641B" w14:textId="77777777" w:rsidR="00EA5059" w:rsidRPr="00EA5059" w:rsidRDefault="00EA5059" w:rsidP="00EA5059">
      <w:pPr>
        <w:spacing w:after="0" w:line="240" w:lineRule="auto"/>
        <w:rPr>
          <w:sz w:val="24"/>
          <w:szCs w:val="24"/>
        </w:rPr>
      </w:pPr>
      <w:r w:rsidRPr="00EA5059">
        <w:rPr>
          <w:sz w:val="24"/>
          <w:szCs w:val="24"/>
        </w:rPr>
        <w:t>ZFS231 52DD 3390-9     0734</w:t>
      </w:r>
    </w:p>
    <w:p w14:paraId="1B7311A3" w14:textId="77777777" w:rsidR="00EA5059" w:rsidRPr="00EA5059" w:rsidRDefault="00EA5059" w:rsidP="00EA5059">
      <w:pPr>
        <w:spacing w:after="0" w:line="240" w:lineRule="auto"/>
        <w:rPr>
          <w:sz w:val="24"/>
          <w:szCs w:val="24"/>
        </w:rPr>
      </w:pPr>
      <w:r w:rsidRPr="00EA5059">
        <w:rPr>
          <w:sz w:val="24"/>
          <w:szCs w:val="24"/>
        </w:rPr>
        <w:t>ZFS215 52DE 3390-9     0735</w:t>
      </w:r>
    </w:p>
    <w:p w14:paraId="28786C0A" w14:textId="77777777" w:rsidR="00EA5059" w:rsidRPr="00EA5059" w:rsidRDefault="00EA5059" w:rsidP="00EA5059">
      <w:pPr>
        <w:spacing w:after="0" w:line="240" w:lineRule="auto"/>
        <w:rPr>
          <w:sz w:val="24"/>
          <w:szCs w:val="24"/>
        </w:rPr>
      </w:pPr>
      <w:r w:rsidRPr="00EA5059">
        <w:rPr>
          <w:sz w:val="24"/>
          <w:szCs w:val="24"/>
        </w:rPr>
        <w:t>ZFS216 52DF 3390-9     0736</w:t>
      </w:r>
    </w:p>
    <w:p w14:paraId="2ED57C99" w14:textId="77777777" w:rsidR="00EA5059" w:rsidRPr="00EA5059" w:rsidRDefault="00EA5059" w:rsidP="00EA5059">
      <w:pPr>
        <w:spacing w:after="0" w:line="240" w:lineRule="auto"/>
        <w:rPr>
          <w:sz w:val="24"/>
          <w:szCs w:val="24"/>
        </w:rPr>
      </w:pPr>
      <w:r w:rsidRPr="00EA5059">
        <w:rPr>
          <w:sz w:val="24"/>
          <w:szCs w:val="24"/>
        </w:rPr>
        <w:t>ZFS217 52E0 3390-9     0737</w:t>
      </w:r>
    </w:p>
    <w:p w14:paraId="4F19BF91" w14:textId="77777777" w:rsidR="00EA5059" w:rsidRPr="00EA5059" w:rsidRDefault="00EA5059" w:rsidP="00EA5059">
      <w:pPr>
        <w:spacing w:after="0" w:line="240" w:lineRule="auto"/>
        <w:rPr>
          <w:sz w:val="24"/>
          <w:szCs w:val="24"/>
        </w:rPr>
      </w:pPr>
      <w:r w:rsidRPr="00EA5059">
        <w:rPr>
          <w:sz w:val="24"/>
          <w:szCs w:val="24"/>
        </w:rPr>
        <w:t>ZFS218 52E1 3390-9     0738</w:t>
      </w:r>
    </w:p>
    <w:p w14:paraId="29D6EA2E" w14:textId="77777777" w:rsidR="00EA5059" w:rsidRPr="00EA5059" w:rsidRDefault="00EA5059" w:rsidP="00EA5059">
      <w:pPr>
        <w:spacing w:after="0" w:line="240" w:lineRule="auto"/>
        <w:rPr>
          <w:sz w:val="24"/>
          <w:szCs w:val="24"/>
        </w:rPr>
      </w:pPr>
      <w:r w:rsidRPr="00EA5059">
        <w:rPr>
          <w:sz w:val="24"/>
          <w:szCs w:val="24"/>
        </w:rPr>
        <w:t>ZFS219 52E2 3390-9     0739</w:t>
      </w:r>
    </w:p>
    <w:p w14:paraId="34E2ABA5" w14:textId="77777777" w:rsidR="00EA5059" w:rsidRPr="00EA5059" w:rsidRDefault="00EA5059" w:rsidP="00EA5059">
      <w:pPr>
        <w:spacing w:after="0" w:line="240" w:lineRule="auto"/>
        <w:rPr>
          <w:sz w:val="24"/>
          <w:szCs w:val="24"/>
        </w:rPr>
      </w:pPr>
      <w:r w:rsidRPr="00EA5059">
        <w:rPr>
          <w:sz w:val="24"/>
          <w:szCs w:val="24"/>
        </w:rPr>
        <w:t>ZFS220 52E3 3390-9     0740</w:t>
      </w:r>
    </w:p>
    <w:p w14:paraId="76DFB6F9" w14:textId="77777777" w:rsidR="00EA5059" w:rsidRPr="00EA5059" w:rsidRDefault="00EA5059" w:rsidP="00EA5059">
      <w:pPr>
        <w:spacing w:after="0" w:line="240" w:lineRule="auto"/>
        <w:rPr>
          <w:sz w:val="24"/>
          <w:szCs w:val="24"/>
        </w:rPr>
      </w:pPr>
      <w:r w:rsidRPr="00EA5059">
        <w:rPr>
          <w:sz w:val="24"/>
          <w:szCs w:val="24"/>
        </w:rPr>
        <w:t>MV1CAT 52E4 3390-9     0741</w:t>
      </w:r>
    </w:p>
    <w:p w14:paraId="7F7B6D15" w14:textId="77777777" w:rsidR="00EA5059" w:rsidRPr="00EA5059" w:rsidRDefault="00EA5059" w:rsidP="00EA5059">
      <w:pPr>
        <w:spacing w:after="0" w:line="240" w:lineRule="auto"/>
        <w:rPr>
          <w:sz w:val="24"/>
          <w:szCs w:val="24"/>
        </w:rPr>
      </w:pPr>
      <w:r w:rsidRPr="00EA5059">
        <w:rPr>
          <w:sz w:val="24"/>
          <w:szCs w:val="24"/>
        </w:rPr>
        <w:t>ZFS205 52E5 3390-9     0742</w:t>
      </w:r>
    </w:p>
    <w:p w14:paraId="3D14BDEF" w14:textId="77777777" w:rsidR="00EA5059" w:rsidRPr="00EA5059" w:rsidRDefault="00EA5059" w:rsidP="00EA5059">
      <w:pPr>
        <w:spacing w:after="0" w:line="240" w:lineRule="auto"/>
        <w:rPr>
          <w:sz w:val="24"/>
          <w:szCs w:val="24"/>
        </w:rPr>
      </w:pPr>
      <w:r w:rsidRPr="00EA5059">
        <w:rPr>
          <w:sz w:val="24"/>
          <w:szCs w:val="24"/>
        </w:rPr>
        <w:t>ZFS206 52E6 3390-9     0743</w:t>
      </w:r>
    </w:p>
    <w:p w14:paraId="5FC744AD" w14:textId="77777777" w:rsidR="00EA5059" w:rsidRPr="00EA5059" w:rsidRDefault="00EA5059" w:rsidP="00EA5059">
      <w:pPr>
        <w:spacing w:after="0" w:line="240" w:lineRule="auto"/>
        <w:rPr>
          <w:sz w:val="24"/>
          <w:szCs w:val="24"/>
        </w:rPr>
      </w:pPr>
      <w:r w:rsidRPr="00EA5059">
        <w:rPr>
          <w:sz w:val="24"/>
          <w:szCs w:val="24"/>
        </w:rPr>
        <w:t>ZFS207 52E7 3390-9     0744</w:t>
      </w:r>
    </w:p>
    <w:p w14:paraId="7AA28C4B" w14:textId="77777777" w:rsidR="00EA5059" w:rsidRPr="00EA5059" w:rsidRDefault="00EA5059" w:rsidP="00EA5059">
      <w:pPr>
        <w:spacing w:after="0" w:line="240" w:lineRule="auto"/>
        <w:rPr>
          <w:sz w:val="24"/>
          <w:szCs w:val="24"/>
        </w:rPr>
      </w:pPr>
      <w:r w:rsidRPr="00EA5059">
        <w:rPr>
          <w:sz w:val="24"/>
          <w:szCs w:val="24"/>
        </w:rPr>
        <w:t>ZFS208 52E8 3390-9     0745</w:t>
      </w:r>
    </w:p>
    <w:p w14:paraId="48ED0538" w14:textId="77777777" w:rsidR="00EA5059" w:rsidRPr="00EA5059" w:rsidRDefault="00EA5059" w:rsidP="00EA5059">
      <w:pPr>
        <w:spacing w:after="0" w:line="240" w:lineRule="auto"/>
        <w:rPr>
          <w:sz w:val="24"/>
          <w:szCs w:val="24"/>
        </w:rPr>
      </w:pPr>
      <w:r w:rsidRPr="00EA5059">
        <w:rPr>
          <w:sz w:val="24"/>
          <w:szCs w:val="24"/>
        </w:rPr>
        <w:t>ZFS209 52E9 3390-9     0746</w:t>
      </w:r>
    </w:p>
    <w:p w14:paraId="47EE0571" w14:textId="77777777" w:rsidR="00EA5059" w:rsidRPr="00EA5059" w:rsidRDefault="00EA5059" w:rsidP="00EA5059">
      <w:pPr>
        <w:spacing w:after="0" w:line="240" w:lineRule="auto"/>
        <w:rPr>
          <w:sz w:val="24"/>
          <w:szCs w:val="24"/>
        </w:rPr>
      </w:pPr>
      <w:r w:rsidRPr="00EA5059">
        <w:rPr>
          <w:sz w:val="24"/>
          <w:szCs w:val="24"/>
        </w:rPr>
        <w:t>ZFS210 52EA 3390-9     0747</w:t>
      </w:r>
    </w:p>
    <w:p w14:paraId="1153A090" w14:textId="77777777" w:rsidR="00EA5059" w:rsidRPr="00EA5059" w:rsidRDefault="00EA5059" w:rsidP="00EA5059">
      <w:pPr>
        <w:spacing w:after="0" w:line="240" w:lineRule="auto"/>
        <w:rPr>
          <w:sz w:val="24"/>
          <w:szCs w:val="24"/>
        </w:rPr>
      </w:pPr>
      <w:r w:rsidRPr="00EA5059">
        <w:rPr>
          <w:sz w:val="24"/>
          <w:szCs w:val="24"/>
        </w:rPr>
        <w:t>ZFS211 52EB 3390-9     0748</w:t>
      </w:r>
    </w:p>
    <w:p w14:paraId="504365FD" w14:textId="77777777" w:rsidR="00EA5059" w:rsidRPr="00EA5059" w:rsidRDefault="00EA5059" w:rsidP="00EA5059">
      <w:pPr>
        <w:spacing w:after="0" w:line="240" w:lineRule="auto"/>
        <w:rPr>
          <w:sz w:val="24"/>
          <w:szCs w:val="24"/>
        </w:rPr>
      </w:pPr>
      <w:r w:rsidRPr="00EA5059">
        <w:rPr>
          <w:sz w:val="24"/>
          <w:szCs w:val="24"/>
        </w:rPr>
        <w:t>ZFS212 52EC 3390-9     0749</w:t>
      </w:r>
    </w:p>
    <w:p w14:paraId="44AC8529" w14:textId="77777777" w:rsidR="00EA5059" w:rsidRPr="00EA5059" w:rsidRDefault="00EA5059" w:rsidP="00EA5059">
      <w:pPr>
        <w:spacing w:after="0" w:line="240" w:lineRule="auto"/>
        <w:rPr>
          <w:sz w:val="24"/>
          <w:szCs w:val="24"/>
        </w:rPr>
      </w:pPr>
      <w:r w:rsidRPr="00EA5059">
        <w:rPr>
          <w:sz w:val="24"/>
          <w:szCs w:val="24"/>
        </w:rPr>
        <w:t>ZFS213 52ED 3390-9     0750</w:t>
      </w:r>
    </w:p>
    <w:p w14:paraId="297D3F1A" w14:textId="77777777" w:rsidR="00EA5059" w:rsidRPr="00EA5059" w:rsidRDefault="00EA5059" w:rsidP="00EA5059">
      <w:pPr>
        <w:spacing w:after="0" w:line="240" w:lineRule="auto"/>
        <w:rPr>
          <w:sz w:val="24"/>
          <w:szCs w:val="24"/>
        </w:rPr>
      </w:pPr>
      <w:r w:rsidRPr="00EA5059">
        <w:rPr>
          <w:sz w:val="24"/>
          <w:szCs w:val="24"/>
        </w:rPr>
        <w:t>ZFS214 52EE 3390-9     0751</w:t>
      </w:r>
    </w:p>
    <w:p w14:paraId="44EA8DAE" w14:textId="77777777" w:rsidR="00EA5059" w:rsidRPr="00EA5059" w:rsidRDefault="00EA5059" w:rsidP="00EA5059">
      <w:pPr>
        <w:spacing w:after="0" w:line="240" w:lineRule="auto"/>
        <w:rPr>
          <w:sz w:val="24"/>
          <w:szCs w:val="24"/>
        </w:rPr>
      </w:pPr>
      <w:r w:rsidRPr="00EA5059">
        <w:rPr>
          <w:sz w:val="24"/>
          <w:szCs w:val="24"/>
        </w:rPr>
        <w:t>ZFS201 52EF 3390-9     0752</w:t>
      </w:r>
    </w:p>
    <w:p w14:paraId="754A1FC1" w14:textId="77777777" w:rsidR="00EA5059" w:rsidRPr="00EA5059" w:rsidRDefault="00EA5059" w:rsidP="00EA5059">
      <w:pPr>
        <w:spacing w:after="0" w:line="240" w:lineRule="auto"/>
        <w:rPr>
          <w:sz w:val="24"/>
          <w:szCs w:val="24"/>
        </w:rPr>
      </w:pPr>
      <w:r w:rsidRPr="00EA5059">
        <w:rPr>
          <w:sz w:val="24"/>
          <w:szCs w:val="24"/>
        </w:rPr>
        <w:t>ZFS202 52F0 3390-9     0753</w:t>
      </w:r>
    </w:p>
    <w:p w14:paraId="37B11D42" w14:textId="77777777" w:rsidR="00EA5059" w:rsidRPr="00EA5059" w:rsidRDefault="00EA5059" w:rsidP="00EA5059">
      <w:pPr>
        <w:spacing w:after="0" w:line="240" w:lineRule="auto"/>
        <w:rPr>
          <w:sz w:val="24"/>
          <w:szCs w:val="24"/>
        </w:rPr>
      </w:pPr>
      <w:r w:rsidRPr="00EA5059">
        <w:rPr>
          <w:sz w:val="24"/>
          <w:szCs w:val="24"/>
        </w:rPr>
        <w:t>ZFS203 52F1 3390-9     0754</w:t>
      </w:r>
    </w:p>
    <w:p w14:paraId="20BC476B" w14:textId="77777777" w:rsidR="00EA5059" w:rsidRPr="00EA5059" w:rsidRDefault="00EA5059" w:rsidP="00EA5059">
      <w:pPr>
        <w:spacing w:after="0" w:line="240" w:lineRule="auto"/>
        <w:rPr>
          <w:sz w:val="24"/>
          <w:szCs w:val="24"/>
        </w:rPr>
      </w:pPr>
      <w:r w:rsidRPr="00EA5059">
        <w:rPr>
          <w:sz w:val="24"/>
          <w:szCs w:val="24"/>
        </w:rPr>
        <w:t>ZFS204 52F2 3390-9     0755</w:t>
      </w:r>
    </w:p>
    <w:p w14:paraId="720C908F" w14:textId="77777777" w:rsidR="00EA5059" w:rsidRPr="00EA5059" w:rsidRDefault="00EA5059" w:rsidP="00EA5059">
      <w:pPr>
        <w:spacing w:after="0" w:line="240" w:lineRule="auto"/>
        <w:rPr>
          <w:sz w:val="24"/>
          <w:szCs w:val="24"/>
        </w:rPr>
      </w:pPr>
      <w:r w:rsidRPr="00EA5059">
        <w:rPr>
          <w:sz w:val="24"/>
          <w:szCs w:val="24"/>
        </w:rPr>
        <w:t>ZFS221 52F3 3390-9     0756</w:t>
      </w:r>
    </w:p>
    <w:p w14:paraId="6712C318" w14:textId="77777777" w:rsidR="00EA5059" w:rsidRPr="00EA5059" w:rsidRDefault="00EA5059" w:rsidP="00EA5059">
      <w:pPr>
        <w:spacing w:after="0" w:line="240" w:lineRule="auto"/>
        <w:rPr>
          <w:sz w:val="24"/>
          <w:szCs w:val="24"/>
        </w:rPr>
      </w:pPr>
      <w:r w:rsidRPr="00EA5059">
        <w:rPr>
          <w:sz w:val="24"/>
          <w:szCs w:val="24"/>
        </w:rPr>
        <w:t>HR02B3 52F4 3390-9     0757</w:t>
      </w:r>
    </w:p>
    <w:p w14:paraId="55D36761" w14:textId="77777777" w:rsidR="00EA5059" w:rsidRPr="00EA5059" w:rsidRDefault="00EA5059" w:rsidP="00EA5059">
      <w:pPr>
        <w:spacing w:after="0" w:line="240" w:lineRule="auto"/>
        <w:rPr>
          <w:sz w:val="24"/>
          <w:szCs w:val="24"/>
        </w:rPr>
      </w:pPr>
      <w:r w:rsidRPr="00EA5059">
        <w:rPr>
          <w:sz w:val="24"/>
          <w:szCs w:val="24"/>
        </w:rPr>
        <w:t>HR02B4 52F5 3390-9     0758</w:t>
      </w:r>
    </w:p>
    <w:p w14:paraId="2A31D127" w14:textId="77777777" w:rsidR="00EA5059" w:rsidRPr="00EA5059" w:rsidRDefault="00EA5059" w:rsidP="00EA5059">
      <w:pPr>
        <w:spacing w:after="0" w:line="240" w:lineRule="auto"/>
        <w:rPr>
          <w:sz w:val="24"/>
          <w:szCs w:val="24"/>
        </w:rPr>
      </w:pPr>
      <w:r w:rsidRPr="00EA5059">
        <w:rPr>
          <w:sz w:val="24"/>
          <w:szCs w:val="24"/>
        </w:rPr>
        <w:t>HR0201 52F6 3390-9     0759</w:t>
      </w:r>
    </w:p>
    <w:p w14:paraId="543181A2" w14:textId="77777777" w:rsidR="00EA5059" w:rsidRPr="00EA5059" w:rsidRDefault="00EA5059" w:rsidP="00EA5059">
      <w:pPr>
        <w:spacing w:after="0" w:line="240" w:lineRule="auto"/>
        <w:rPr>
          <w:sz w:val="24"/>
          <w:szCs w:val="24"/>
        </w:rPr>
      </w:pPr>
      <w:r w:rsidRPr="00EA5059">
        <w:rPr>
          <w:sz w:val="24"/>
          <w:szCs w:val="24"/>
        </w:rPr>
        <w:t>HR02B5 52F7 3390-9     0760</w:t>
      </w:r>
    </w:p>
    <w:p w14:paraId="0A471419" w14:textId="77777777" w:rsidR="00EA5059" w:rsidRPr="00EA5059" w:rsidRDefault="00EA5059" w:rsidP="00EA5059">
      <w:pPr>
        <w:spacing w:after="0" w:line="240" w:lineRule="auto"/>
        <w:rPr>
          <w:sz w:val="24"/>
          <w:szCs w:val="24"/>
        </w:rPr>
      </w:pPr>
      <w:r w:rsidRPr="00EA5059">
        <w:rPr>
          <w:sz w:val="24"/>
          <w:szCs w:val="24"/>
        </w:rPr>
        <w:t>HR02B6 52F8 3390-9     0761</w:t>
      </w:r>
    </w:p>
    <w:p w14:paraId="63DABA4D" w14:textId="77777777" w:rsidR="00EA5059" w:rsidRPr="00EA5059" w:rsidRDefault="00EA5059" w:rsidP="00EA5059">
      <w:pPr>
        <w:spacing w:after="0" w:line="240" w:lineRule="auto"/>
        <w:rPr>
          <w:sz w:val="24"/>
          <w:szCs w:val="24"/>
        </w:rPr>
      </w:pPr>
      <w:r w:rsidRPr="00EA5059">
        <w:rPr>
          <w:sz w:val="24"/>
          <w:szCs w:val="24"/>
        </w:rPr>
        <w:t>HR02L4 52F9 3390-9     0762</w:t>
      </w:r>
    </w:p>
    <w:p w14:paraId="592A1727" w14:textId="77777777" w:rsidR="00EA5059" w:rsidRPr="00EA5059" w:rsidRDefault="00EA5059" w:rsidP="00EA5059">
      <w:pPr>
        <w:spacing w:after="0" w:line="240" w:lineRule="auto"/>
        <w:rPr>
          <w:sz w:val="24"/>
          <w:szCs w:val="24"/>
        </w:rPr>
      </w:pPr>
      <w:r w:rsidRPr="00EA5059">
        <w:rPr>
          <w:sz w:val="24"/>
          <w:szCs w:val="24"/>
        </w:rPr>
        <w:t>HR02L5 52FA 3390-9     0763</w:t>
      </w:r>
    </w:p>
    <w:p w14:paraId="3EC724AF" w14:textId="77777777" w:rsidR="00EA5059" w:rsidRPr="00EA5059" w:rsidRDefault="00EA5059" w:rsidP="00EA5059">
      <w:pPr>
        <w:spacing w:after="0" w:line="240" w:lineRule="auto"/>
        <w:rPr>
          <w:sz w:val="24"/>
          <w:szCs w:val="24"/>
        </w:rPr>
      </w:pPr>
      <w:r w:rsidRPr="00EA5059">
        <w:rPr>
          <w:sz w:val="24"/>
          <w:szCs w:val="24"/>
        </w:rPr>
        <w:t>HR02A8 52FB 3390-9     0764</w:t>
      </w:r>
    </w:p>
    <w:p w14:paraId="78D72E87" w14:textId="77777777" w:rsidR="00EA5059" w:rsidRPr="00EA5059" w:rsidRDefault="00EA5059" w:rsidP="00EA5059">
      <w:pPr>
        <w:spacing w:after="0" w:line="240" w:lineRule="auto"/>
        <w:rPr>
          <w:sz w:val="24"/>
          <w:szCs w:val="24"/>
        </w:rPr>
      </w:pPr>
      <w:r w:rsidRPr="00EA5059">
        <w:rPr>
          <w:sz w:val="24"/>
          <w:szCs w:val="24"/>
        </w:rPr>
        <w:t>HR02A9 52FC 3390-9     0765</w:t>
      </w:r>
    </w:p>
    <w:p w14:paraId="7220F2E4" w14:textId="77777777" w:rsidR="00EA5059" w:rsidRPr="00EA5059" w:rsidRDefault="00EA5059" w:rsidP="00EA5059">
      <w:pPr>
        <w:spacing w:after="0" w:line="240" w:lineRule="auto"/>
        <w:rPr>
          <w:sz w:val="24"/>
          <w:szCs w:val="24"/>
        </w:rPr>
      </w:pPr>
      <w:r w:rsidRPr="00EA5059">
        <w:rPr>
          <w:sz w:val="24"/>
          <w:szCs w:val="24"/>
        </w:rPr>
        <w:lastRenderedPageBreak/>
        <w:t>HR0203 52FD 3390-9     0766</w:t>
      </w:r>
    </w:p>
    <w:p w14:paraId="75130CC9" w14:textId="77777777" w:rsidR="00EA5059" w:rsidRPr="00EA5059" w:rsidRDefault="00EA5059" w:rsidP="00EA5059">
      <w:pPr>
        <w:spacing w:after="0" w:line="240" w:lineRule="auto"/>
        <w:rPr>
          <w:sz w:val="24"/>
          <w:szCs w:val="24"/>
        </w:rPr>
      </w:pPr>
      <w:r w:rsidRPr="00EA5059">
        <w:rPr>
          <w:sz w:val="24"/>
          <w:szCs w:val="24"/>
        </w:rPr>
        <w:t>HR0204 52FE 3390-9     0767</w:t>
      </w:r>
    </w:p>
    <w:p w14:paraId="76DE73E0" w14:textId="77777777" w:rsidR="00EA5059" w:rsidRPr="00EA5059" w:rsidRDefault="00EA5059" w:rsidP="00EA5059">
      <w:pPr>
        <w:spacing w:after="0" w:line="240" w:lineRule="auto"/>
        <w:rPr>
          <w:sz w:val="24"/>
          <w:szCs w:val="24"/>
        </w:rPr>
      </w:pPr>
      <w:r w:rsidRPr="00EA5059">
        <w:rPr>
          <w:sz w:val="24"/>
          <w:szCs w:val="24"/>
        </w:rPr>
        <w:t>TRX004 52FF 3390-9     0768</w:t>
      </w:r>
    </w:p>
    <w:p w14:paraId="4F105821" w14:textId="77777777" w:rsidR="00EA5059" w:rsidRPr="00EA5059" w:rsidRDefault="00EA5059" w:rsidP="00EA5059">
      <w:pPr>
        <w:spacing w:after="0" w:line="240" w:lineRule="auto"/>
        <w:rPr>
          <w:sz w:val="24"/>
          <w:szCs w:val="24"/>
        </w:rPr>
      </w:pPr>
      <w:r w:rsidRPr="00EA5059">
        <w:rPr>
          <w:sz w:val="24"/>
          <w:szCs w:val="24"/>
        </w:rPr>
        <w:t>MAA167 5300 3390-9     0769</w:t>
      </w:r>
    </w:p>
    <w:p w14:paraId="4111B84A" w14:textId="77777777" w:rsidR="00EA5059" w:rsidRPr="00EA5059" w:rsidRDefault="00EA5059" w:rsidP="00EA5059">
      <w:pPr>
        <w:spacing w:after="0" w:line="240" w:lineRule="auto"/>
        <w:rPr>
          <w:sz w:val="24"/>
          <w:szCs w:val="24"/>
        </w:rPr>
      </w:pPr>
      <w:r w:rsidRPr="00EA5059">
        <w:rPr>
          <w:sz w:val="24"/>
          <w:szCs w:val="24"/>
        </w:rPr>
        <w:t>MAA168 5301 3390-9     0770</w:t>
      </w:r>
    </w:p>
    <w:p w14:paraId="5FD7C19A" w14:textId="77777777" w:rsidR="00EA5059" w:rsidRPr="00EA5059" w:rsidRDefault="00EA5059" w:rsidP="00EA5059">
      <w:pPr>
        <w:spacing w:after="0" w:line="240" w:lineRule="auto"/>
        <w:rPr>
          <w:sz w:val="24"/>
          <w:szCs w:val="24"/>
        </w:rPr>
      </w:pPr>
      <w:r w:rsidRPr="00EA5059">
        <w:rPr>
          <w:sz w:val="24"/>
          <w:szCs w:val="24"/>
        </w:rPr>
        <w:t>MV3CAT 5412 3390-9     0771</w:t>
      </w:r>
    </w:p>
    <w:p w14:paraId="732B1F29" w14:textId="77777777" w:rsidR="00EA5059" w:rsidRPr="00EA5059" w:rsidRDefault="00EA5059" w:rsidP="00EA5059">
      <w:pPr>
        <w:spacing w:after="0" w:line="240" w:lineRule="auto"/>
        <w:rPr>
          <w:sz w:val="24"/>
          <w:szCs w:val="24"/>
        </w:rPr>
      </w:pPr>
      <w:r w:rsidRPr="00EA5059">
        <w:rPr>
          <w:sz w:val="24"/>
          <w:szCs w:val="24"/>
        </w:rPr>
        <w:t>MV9CAT 5413 3390-9     0772</w:t>
      </w:r>
    </w:p>
    <w:p w14:paraId="58576F83" w14:textId="77777777" w:rsidR="00EA5059" w:rsidRPr="00EA5059" w:rsidRDefault="00EA5059" w:rsidP="00EA5059">
      <w:pPr>
        <w:spacing w:after="0" w:line="240" w:lineRule="auto"/>
        <w:rPr>
          <w:sz w:val="24"/>
          <w:szCs w:val="24"/>
        </w:rPr>
      </w:pPr>
      <w:r w:rsidRPr="00EA5059">
        <w:rPr>
          <w:sz w:val="24"/>
          <w:szCs w:val="24"/>
        </w:rPr>
        <w:t>Z22CAT 5414 3390-9     0773</w:t>
      </w:r>
    </w:p>
    <w:p w14:paraId="2D5DEC1A" w14:textId="77777777" w:rsidR="00EA5059" w:rsidRPr="00EA5059" w:rsidRDefault="00EA5059" w:rsidP="00EA5059">
      <w:pPr>
        <w:spacing w:after="0" w:line="240" w:lineRule="auto"/>
        <w:rPr>
          <w:sz w:val="24"/>
          <w:szCs w:val="24"/>
        </w:rPr>
      </w:pPr>
      <w:r w:rsidRPr="00EA5059">
        <w:rPr>
          <w:sz w:val="24"/>
          <w:szCs w:val="24"/>
        </w:rPr>
        <w:t>Z11DLB 5415 3390-9     0774</w:t>
      </w:r>
    </w:p>
    <w:p w14:paraId="0737706C" w14:textId="77777777" w:rsidR="00EA5059" w:rsidRPr="00EA5059" w:rsidRDefault="00EA5059" w:rsidP="00EA5059">
      <w:pPr>
        <w:spacing w:after="0" w:line="240" w:lineRule="auto"/>
        <w:rPr>
          <w:sz w:val="24"/>
          <w:szCs w:val="24"/>
        </w:rPr>
      </w:pPr>
      <w:r w:rsidRPr="00EA5059">
        <w:rPr>
          <w:sz w:val="24"/>
          <w:szCs w:val="24"/>
        </w:rPr>
        <w:t>Z11RS2 5416 3390-9     0775</w:t>
      </w:r>
    </w:p>
    <w:p w14:paraId="74E0A3F1" w14:textId="77777777" w:rsidR="00EA5059" w:rsidRPr="00EA5059" w:rsidRDefault="00EA5059" w:rsidP="00EA5059">
      <w:pPr>
        <w:spacing w:after="0" w:line="240" w:lineRule="auto"/>
        <w:rPr>
          <w:sz w:val="24"/>
          <w:szCs w:val="24"/>
        </w:rPr>
      </w:pPr>
      <w:r w:rsidRPr="00EA5059">
        <w:rPr>
          <w:sz w:val="24"/>
          <w:szCs w:val="24"/>
        </w:rPr>
        <w:t>Z11RS1 5417 3390-9     0776</w:t>
      </w:r>
    </w:p>
    <w:p w14:paraId="68FE440B" w14:textId="77777777" w:rsidR="00EA5059" w:rsidRPr="00EA5059" w:rsidRDefault="00EA5059" w:rsidP="00EA5059">
      <w:pPr>
        <w:spacing w:after="0" w:line="240" w:lineRule="auto"/>
        <w:rPr>
          <w:sz w:val="24"/>
          <w:szCs w:val="24"/>
        </w:rPr>
      </w:pPr>
      <w:r w:rsidRPr="00EA5059">
        <w:rPr>
          <w:sz w:val="24"/>
          <w:szCs w:val="24"/>
        </w:rPr>
        <w:t>Z13DLB 5418 3390-9     0777</w:t>
      </w:r>
    </w:p>
    <w:p w14:paraId="7D853E9F" w14:textId="77777777" w:rsidR="00EA5059" w:rsidRPr="00EA5059" w:rsidRDefault="00EA5059" w:rsidP="00EA5059">
      <w:pPr>
        <w:spacing w:after="0" w:line="240" w:lineRule="auto"/>
        <w:rPr>
          <w:sz w:val="24"/>
          <w:szCs w:val="24"/>
        </w:rPr>
      </w:pPr>
      <w:r w:rsidRPr="00EA5059">
        <w:rPr>
          <w:sz w:val="24"/>
          <w:szCs w:val="24"/>
        </w:rPr>
        <w:t>Z13DL2 5419 3390-9     0778</w:t>
      </w:r>
    </w:p>
    <w:p w14:paraId="7BC057CA" w14:textId="77777777" w:rsidR="00EA5059" w:rsidRPr="00EA5059" w:rsidRDefault="00EA5059" w:rsidP="00EA5059">
      <w:pPr>
        <w:spacing w:after="0" w:line="240" w:lineRule="auto"/>
        <w:rPr>
          <w:sz w:val="24"/>
          <w:szCs w:val="24"/>
        </w:rPr>
      </w:pPr>
      <w:r w:rsidRPr="00EA5059">
        <w:rPr>
          <w:sz w:val="24"/>
          <w:szCs w:val="24"/>
        </w:rPr>
        <w:t>Z22DL1 541A 3390-9     0779</w:t>
      </w:r>
    </w:p>
    <w:p w14:paraId="1CF4CE4E" w14:textId="77777777" w:rsidR="00EA5059" w:rsidRPr="00EA5059" w:rsidRDefault="00EA5059" w:rsidP="00EA5059">
      <w:pPr>
        <w:spacing w:after="0" w:line="240" w:lineRule="auto"/>
        <w:rPr>
          <w:sz w:val="24"/>
          <w:szCs w:val="24"/>
        </w:rPr>
      </w:pPr>
      <w:r w:rsidRPr="00EA5059">
        <w:rPr>
          <w:sz w:val="24"/>
          <w:szCs w:val="24"/>
        </w:rPr>
        <w:t>Z22DL2 541B 3390-9     0780</w:t>
      </w:r>
    </w:p>
    <w:p w14:paraId="769B4BCB" w14:textId="77777777" w:rsidR="00EA5059" w:rsidRPr="00EA5059" w:rsidRDefault="00EA5059" w:rsidP="00EA5059">
      <w:pPr>
        <w:spacing w:after="0" w:line="240" w:lineRule="auto"/>
        <w:rPr>
          <w:sz w:val="24"/>
          <w:szCs w:val="24"/>
        </w:rPr>
      </w:pPr>
      <w:r w:rsidRPr="00EA5059">
        <w:rPr>
          <w:sz w:val="24"/>
          <w:szCs w:val="24"/>
        </w:rPr>
        <w:t>Z22DS1 541C 3390-9     0781</w:t>
      </w:r>
    </w:p>
    <w:p w14:paraId="3EB79332" w14:textId="77777777" w:rsidR="00EA5059" w:rsidRPr="00EA5059" w:rsidRDefault="00EA5059" w:rsidP="00EA5059">
      <w:pPr>
        <w:spacing w:after="0" w:line="240" w:lineRule="auto"/>
        <w:rPr>
          <w:sz w:val="24"/>
          <w:szCs w:val="24"/>
        </w:rPr>
      </w:pPr>
      <w:r w:rsidRPr="00EA5059">
        <w:rPr>
          <w:sz w:val="24"/>
          <w:szCs w:val="24"/>
        </w:rPr>
        <w:t>Z22DS2 541D 3390-9     0782</w:t>
      </w:r>
    </w:p>
    <w:p w14:paraId="2396C719" w14:textId="77777777" w:rsidR="00EA5059" w:rsidRPr="00EA5059" w:rsidRDefault="00EA5059" w:rsidP="00EA5059">
      <w:pPr>
        <w:spacing w:after="0" w:line="240" w:lineRule="auto"/>
        <w:rPr>
          <w:sz w:val="24"/>
          <w:szCs w:val="24"/>
        </w:rPr>
      </w:pPr>
      <w:r w:rsidRPr="00EA5059">
        <w:rPr>
          <w:sz w:val="24"/>
          <w:szCs w:val="24"/>
        </w:rPr>
        <w:t>MAA186 541E 3390-9     0783</w:t>
      </w:r>
    </w:p>
    <w:p w14:paraId="6A60CD11" w14:textId="77777777" w:rsidR="00EA5059" w:rsidRPr="00EA5059" w:rsidRDefault="00EA5059" w:rsidP="00EA5059">
      <w:pPr>
        <w:spacing w:after="0" w:line="240" w:lineRule="auto"/>
        <w:rPr>
          <w:sz w:val="24"/>
          <w:szCs w:val="24"/>
        </w:rPr>
      </w:pPr>
      <w:r w:rsidRPr="00EA5059">
        <w:rPr>
          <w:sz w:val="24"/>
          <w:szCs w:val="24"/>
        </w:rPr>
        <w:t>MAA187 541F 3390-9     0784</w:t>
      </w:r>
    </w:p>
    <w:p w14:paraId="1EA7EDDA" w14:textId="77777777" w:rsidR="00EA5059" w:rsidRPr="00EA5059" w:rsidRDefault="00EA5059" w:rsidP="00EA5059">
      <w:pPr>
        <w:spacing w:after="0" w:line="240" w:lineRule="auto"/>
        <w:rPr>
          <w:sz w:val="24"/>
          <w:szCs w:val="24"/>
        </w:rPr>
      </w:pPr>
      <w:r w:rsidRPr="00EA5059">
        <w:rPr>
          <w:sz w:val="24"/>
          <w:szCs w:val="24"/>
        </w:rPr>
        <w:t>MAA188 5420 3390-9     0785</w:t>
      </w:r>
    </w:p>
    <w:p w14:paraId="2B5C9485" w14:textId="77777777" w:rsidR="00EA5059" w:rsidRPr="00EA5059" w:rsidRDefault="00EA5059" w:rsidP="00EA5059">
      <w:pPr>
        <w:spacing w:after="0" w:line="240" w:lineRule="auto"/>
        <w:rPr>
          <w:sz w:val="24"/>
          <w:szCs w:val="24"/>
        </w:rPr>
      </w:pPr>
      <w:r w:rsidRPr="00EA5059">
        <w:rPr>
          <w:sz w:val="24"/>
          <w:szCs w:val="24"/>
        </w:rPr>
        <w:t>MAA189 5421 3390-9     0786</w:t>
      </w:r>
    </w:p>
    <w:p w14:paraId="19BA815E" w14:textId="77777777" w:rsidR="00EA5059" w:rsidRPr="00EA5059" w:rsidRDefault="00EA5059" w:rsidP="00EA5059">
      <w:pPr>
        <w:spacing w:after="0" w:line="240" w:lineRule="auto"/>
        <w:rPr>
          <w:sz w:val="24"/>
          <w:szCs w:val="24"/>
        </w:rPr>
      </w:pPr>
      <w:r w:rsidRPr="00EA5059">
        <w:rPr>
          <w:sz w:val="24"/>
          <w:szCs w:val="24"/>
        </w:rPr>
        <w:t>MAA190 5422 3390-9     0787</w:t>
      </w:r>
    </w:p>
    <w:p w14:paraId="2301BED4" w14:textId="77777777" w:rsidR="00EA5059" w:rsidRPr="00EA5059" w:rsidRDefault="00EA5059" w:rsidP="00EA5059">
      <w:pPr>
        <w:spacing w:after="0" w:line="240" w:lineRule="auto"/>
        <w:rPr>
          <w:sz w:val="24"/>
          <w:szCs w:val="24"/>
        </w:rPr>
      </w:pPr>
      <w:r w:rsidRPr="00EA5059">
        <w:rPr>
          <w:sz w:val="24"/>
          <w:szCs w:val="24"/>
        </w:rPr>
        <w:t>MAA191 5423 3390-9     0788</w:t>
      </w:r>
    </w:p>
    <w:p w14:paraId="15029007" w14:textId="77777777" w:rsidR="00EA5059" w:rsidRPr="00EA5059" w:rsidRDefault="00EA5059" w:rsidP="00EA5059">
      <w:pPr>
        <w:spacing w:after="0" w:line="240" w:lineRule="auto"/>
        <w:rPr>
          <w:sz w:val="24"/>
          <w:szCs w:val="24"/>
        </w:rPr>
      </w:pPr>
      <w:r w:rsidRPr="00EA5059">
        <w:rPr>
          <w:sz w:val="24"/>
          <w:szCs w:val="24"/>
        </w:rPr>
        <w:t>MAA192 5424 3390-9     0789</w:t>
      </w:r>
    </w:p>
    <w:p w14:paraId="1E5C1B2F" w14:textId="77777777" w:rsidR="00EA5059" w:rsidRPr="00EA5059" w:rsidRDefault="00EA5059" w:rsidP="00EA5059">
      <w:pPr>
        <w:spacing w:after="0" w:line="240" w:lineRule="auto"/>
        <w:rPr>
          <w:sz w:val="24"/>
          <w:szCs w:val="24"/>
        </w:rPr>
      </w:pPr>
      <w:r w:rsidRPr="00EA5059">
        <w:rPr>
          <w:sz w:val="24"/>
          <w:szCs w:val="24"/>
        </w:rPr>
        <w:t>MAA193 5425 3390-9     0790</w:t>
      </w:r>
    </w:p>
    <w:p w14:paraId="4E8BAE38" w14:textId="77777777" w:rsidR="00EA5059" w:rsidRPr="00EA5059" w:rsidRDefault="00EA5059" w:rsidP="00EA5059">
      <w:pPr>
        <w:spacing w:after="0" w:line="240" w:lineRule="auto"/>
        <w:rPr>
          <w:sz w:val="24"/>
          <w:szCs w:val="24"/>
        </w:rPr>
      </w:pPr>
      <w:r w:rsidRPr="00EA5059">
        <w:rPr>
          <w:sz w:val="24"/>
          <w:szCs w:val="24"/>
        </w:rPr>
        <w:t>MAA194 5426 3390-9     0791</w:t>
      </w:r>
    </w:p>
    <w:p w14:paraId="5FA77382" w14:textId="77777777" w:rsidR="00EA5059" w:rsidRPr="00EA5059" w:rsidRDefault="00EA5059" w:rsidP="00EA5059">
      <w:pPr>
        <w:spacing w:after="0" w:line="240" w:lineRule="auto"/>
        <w:rPr>
          <w:sz w:val="24"/>
          <w:szCs w:val="24"/>
        </w:rPr>
      </w:pPr>
      <w:r w:rsidRPr="00EA5059">
        <w:rPr>
          <w:sz w:val="24"/>
          <w:szCs w:val="24"/>
        </w:rPr>
        <w:t>MAA195 5427 3390-9     0792</w:t>
      </w:r>
    </w:p>
    <w:p w14:paraId="360721E9" w14:textId="77777777" w:rsidR="00EA5059" w:rsidRPr="00EA5059" w:rsidRDefault="00EA5059" w:rsidP="00EA5059">
      <w:pPr>
        <w:spacing w:after="0" w:line="240" w:lineRule="auto"/>
        <w:rPr>
          <w:sz w:val="24"/>
          <w:szCs w:val="24"/>
        </w:rPr>
      </w:pPr>
      <w:r w:rsidRPr="00EA5059">
        <w:rPr>
          <w:sz w:val="24"/>
          <w:szCs w:val="24"/>
        </w:rPr>
        <w:t>MAA196 5428 3390-9     0793</w:t>
      </w:r>
    </w:p>
    <w:p w14:paraId="4AACBFC3" w14:textId="77777777" w:rsidR="00EA5059" w:rsidRPr="00EA5059" w:rsidRDefault="00EA5059" w:rsidP="00EA5059">
      <w:pPr>
        <w:spacing w:after="0" w:line="240" w:lineRule="auto"/>
        <w:rPr>
          <w:sz w:val="24"/>
          <w:szCs w:val="24"/>
        </w:rPr>
      </w:pPr>
      <w:r w:rsidRPr="00EA5059">
        <w:rPr>
          <w:sz w:val="24"/>
          <w:szCs w:val="24"/>
        </w:rPr>
        <w:t>MAA197 5429 3390-9     0794</w:t>
      </w:r>
    </w:p>
    <w:p w14:paraId="604566B1" w14:textId="77777777" w:rsidR="00EA5059" w:rsidRPr="00EA5059" w:rsidRDefault="00EA5059" w:rsidP="00EA5059">
      <w:pPr>
        <w:spacing w:after="0" w:line="240" w:lineRule="auto"/>
        <w:rPr>
          <w:sz w:val="24"/>
          <w:szCs w:val="24"/>
        </w:rPr>
      </w:pPr>
      <w:r w:rsidRPr="00EA5059">
        <w:rPr>
          <w:sz w:val="24"/>
          <w:szCs w:val="24"/>
        </w:rPr>
        <w:t>MAA198 542A 3390-9     0795</w:t>
      </w:r>
    </w:p>
    <w:p w14:paraId="61817FBF" w14:textId="77777777" w:rsidR="00EA5059" w:rsidRPr="00EA5059" w:rsidRDefault="00EA5059" w:rsidP="00EA5059">
      <w:pPr>
        <w:spacing w:after="0" w:line="240" w:lineRule="auto"/>
        <w:rPr>
          <w:sz w:val="24"/>
          <w:szCs w:val="24"/>
        </w:rPr>
      </w:pPr>
      <w:r w:rsidRPr="00EA5059">
        <w:rPr>
          <w:sz w:val="24"/>
          <w:szCs w:val="24"/>
        </w:rPr>
        <w:t>MAA199 542B 3390-9     0796</w:t>
      </w:r>
    </w:p>
    <w:p w14:paraId="400EAE5C" w14:textId="77777777" w:rsidR="00EA5059" w:rsidRPr="00EA5059" w:rsidRDefault="00EA5059" w:rsidP="00EA5059">
      <w:pPr>
        <w:spacing w:after="0" w:line="240" w:lineRule="auto"/>
        <w:rPr>
          <w:sz w:val="24"/>
          <w:szCs w:val="24"/>
        </w:rPr>
      </w:pPr>
      <w:r w:rsidRPr="00EA5059">
        <w:rPr>
          <w:sz w:val="24"/>
          <w:szCs w:val="24"/>
        </w:rPr>
        <w:t>MAA200 542C 3390-9     0797</w:t>
      </w:r>
    </w:p>
    <w:p w14:paraId="0E43CF73" w14:textId="77777777" w:rsidR="00EA5059" w:rsidRPr="00EA5059" w:rsidRDefault="00EA5059" w:rsidP="00EA5059">
      <w:pPr>
        <w:spacing w:after="0" w:line="240" w:lineRule="auto"/>
        <w:rPr>
          <w:sz w:val="24"/>
          <w:szCs w:val="24"/>
        </w:rPr>
      </w:pPr>
      <w:r w:rsidRPr="00EA5059">
        <w:rPr>
          <w:sz w:val="24"/>
          <w:szCs w:val="24"/>
        </w:rPr>
        <w:t>MAA201 542D 3390-9     0798</w:t>
      </w:r>
    </w:p>
    <w:p w14:paraId="5A7A21F4" w14:textId="77777777" w:rsidR="00EA5059" w:rsidRPr="00EA5059" w:rsidRDefault="00EA5059" w:rsidP="00EA5059">
      <w:pPr>
        <w:spacing w:after="0" w:line="240" w:lineRule="auto"/>
        <w:rPr>
          <w:sz w:val="24"/>
          <w:szCs w:val="24"/>
        </w:rPr>
      </w:pPr>
      <w:r w:rsidRPr="00EA5059">
        <w:rPr>
          <w:sz w:val="24"/>
          <w:szCs w:val="24"/>
        </w:rPr>
        <w:t>MAA202 542E 3390-9     0799</w:t>
      </w:r>
    </w:p>
    <w:p w14:paraId="1A7569CE" w14:textId="77777777" w:rsidR="00EA5059" w:rsidRPr="00EA5059" w:rsidRDefault="00EA5059" w:rsidP="00EA5059">
      <w:pPr>
        <w:spacing w:after="0" w:line="240" w:lineRule="auto"/>
        <w:rPr>
          <w:sz w:val="24"/>
          <w:szCs w:val="24"/>
        </w:rPr>
      </w:pPr>
      <w:r w:rsidRPr="00EA5059">
        <w:rPr>
          <w:sz w:val="24"/>
          <w:szCs w:val="24"/>
        </w:rPr>
        <w:t>MAA203 542F 3390-9     0800</w:t>
      </w:r>
    </w:p>
    <w:p w14:paraId="2568C759" w14:textId="77777777" w:rsidR="00EA5059" w:rsidRPr="00EA5059" w:rsidRDefault="00EA5059" w:rsidP="00EA5059">
      <w:pPr>
        <w:spacing w:after="0" w:line="240" w:lineRule="auto"/>
        <w:rPr>
          <w:sz w:val="24"/>
          <w:szCs w:val="24"/>
        </w:rPr>
      </w:pPr>
      <w:r w:rsidRPr="00EA5059">
        <w:rPr>
          <w:sz w:val="24"/>
          <w:szCs w:val="24"/>
        </w:rPr>
        <w:t>MAA204 5430 3390-9     0801</w:t>
      </w:r>
    </w:p>
    <w:p w14:paraId="3FB46E0F" w14:textId="77777777" w:rsidR="00EA5059" w:rsidRPr="00EA5059" w:rsidRDefault="00EA5059" w:rsidP="00EA5059">
      <w:pPr>
        <w:spacing w:after="0" w:line="240" w:lineRule="auto"/>
        <w:rPr>
          <w:sz w:val="24"/>
          <w:szCs w:val="24"/>
        </w:rPr>
      </w:pPr>
      <w:r w:rsidRPr="00EA5059">
        <w:rPr>
          <w:sz w:val="24"/>
          <w:szCs w:val="24"/>
        </w:rPr>
        <w:t>MAA205 5431 3390-9     0802</w:t>
      </w:r>
    </w:p>
    <w:p w14:paraId="07EF0F4B" w14:textId="77777777" w:rsidR="00EA5059" w:rsidRPr="00EA5059" w:rsidRDefault="00EA5059" w:rsidP="00EA5059">
      <w:pPr>
        <w:spacing w:after="0" w:line="240" w:lineRule="auto"/>
        <w:rPr>
          <w:sz w:val="24"/>
          <w:szCs w:val="24"/>
        </w:rPr>
      </w:pPr>
      <w:r w:rsidRPr="00EA5059">
        <w:rPr>
          <w:sz w:val="24"/>
          <w:szCs w:val="24"/>
        </w:rPr>
        <w:t>MAA206 5432 3390-9     0803</w:t>
      </w:r>
    </w:p>
    <w:p w14:paraId="792A5B8D" w14:textId="77777777" w:rsidR="00EA5059" w:rsidRPr="00EA5059" w:rsidRDefault="00EA5059" w:rsidP="00EA5059">
      <w:pPr>
        <w:spacing w:after="0" w:line="240" w:lineRule="auto"/>
        <w:rPr>
          <w:sz w:val="24"/>
          <w:szCs w:val="24"/>
        </w:rPr>
      </w:pPr>
      <w:r w:rsidRPr="00EA5059">
        <w:rPr>
          <w:sz w:val="24"/>
          <w:szCs w:val="24"/>
        </w:rPr>
        <w:t>MAA207 5433 3390-9     0804</w:t>
      </w:r>
    </w:p>
    <w:p w14:paraId="69072FF9" w14:textId="77777777" w:rsidR="00EA5059" w:rsidRPr="00EA5059" w:rsidRDefault="00EA5059" w:rsidP="00EA5059">
      <w:pPr>
        <w:spacing w:after="0" w:line="240" w:lineRule="auto"/>
        <w:rPr>
          <w:sz w:val="24"/>
          <w:szCs w:val="24"/>
        </w:rPr>
      </w:pPr>
      <w:r w:rsidRPr="00EA5059">
        <w:rPr>
          <w:sz w:val="24"/>
          <w:szCs w:val="24"/>
        </w:rPr>
        <w:t>MAA208 5434 3390-9     0805</w:t>
      </w:r>
    </w:p>
    <w:p w14:paraId="53C8581F" w14:textId="77777777" w:rsidR="00EA5059" w:rsidRPr="00EA5059" w:rsidRDefault="00EA5059" w:rsidP="00EA5059">
      <w:pPr>
        <w:spacing w:after="0" w:line="240" w:lineRule="auto"/>
        <w:rPr>
          <w:sz w:val="24"/>
          <w:szCs w:val="24"/>
        </w:rPr>
      </w:pPr>
      <w:r w:rsidRPr="00EA5059">
        <w:rPr>
          <w:sz w:val="24"/>
          <w:szCs w:val="24"/>
        </w:rPr>
        <w:t>MAA209 5435 3390-9     0806</w:t>
      </w:r>
    </w:p>
    <w:p w14:paraId="47E96FFB" w14:textId="77777777" w:rsidR="00EA5059" w:rsidRPr="00EA5059" w:rsidRDefault="00EA5059" w:rsidP="00EA5059">
      <w:pPr>
        <w:spacing w:after="0" w:line="240" w:lineRule="auto"/>
        <w:rPr>
          <w:sz w:val="24"/>
          <w:szCs w:val="24"/>
        </w:rPr>
      </w:pPr>
      <w:r w:rsidRPr="00EA5059">
        <w:rPr>
          <w:sz w:val="24"/>
          <w:szCs w:val="24"/>
        </w:rPr>
        <w:t>MAA210 5436 3390-9     0807</w:t>
      </w:r>
    </w:p>
    <w:p w14:paraId="6179DE67" w14:textId="77777777" w:rsidR="00EA5059" w:rsidRPr="00EA5059" w:rsidRDefault="00EA5059" w:rsidP="00EA5059">
      <w:pPr>
        <w:spacing w:after="0" w:line="240" w:lineRule="auto"/>
        <w:rPr>
          <w:sz w:val="24"/>
          <w:szCs w:val="24"/>
        </w:rPr>
      </w:pPr>
      <w:r w:rsidRPr="00EA5059">
        <w:rPr>
          <w:sz w:val="24"/>
          <w:szCs w:val="24"/>
        </w:rPr>
        <w:lastRenderedPageBreak/>
        <w:t>MAA211 5437 3390-9     0808</w:t>
      </w:r>
    </w:p>
    <w:p w14:paraId="1B55F6AD" w14:textId="77777777" w:rsidR="00EA5059" w:rsidRPr="00EA5059" w:rsidRDefault="00EA5059" w:rsidP="00EA5059">
      <w:pPr>
        <w:spacing w:after="0" w:line="240" w:lineRule="auto"/>
        <w:rPr>
          <w:sz w:val="24"/>
          <w:szCs w:val="24"/>
        </w:rPr>
      </w:pPr>
      <w:r w:rsidRPr="00EA5059">
        <w:rPr>
          <w:sz w:val="24"/>
          <w:szCs w:val="24"/>
        </w:rPr>
        <w:t>MAA212 5438 3390-9     0809</w:t>
      </w:r>
    </w:p>
    <w:p w14:paraId="4BE51BD8" w14:textId="77777777" w:rsidR="00EA5059" w:rsidRPr="00EA5059" w:rsidRDefault="00EA5059" w:rsidP="00EA5059">
      <w:pPr>
        <w:spacing w:after="0" w:line="240" w:lineRule="auto"/>
        <w:rPr>
          <w:sz w:val="24"/>
          <w:szCs w:val="24"/>
        </w:rPr>
      </w:pPr>
      <w:r w:rsidRPr="00EA5059">
        <w:rPr>
          <w:sz w:val="24"/>
          <w:szCs w:val="24"/>
        </w:rPr>
        <w:t>MAAC05 5439 3390-9     0810</w:t>
      </w:r>
    </w:p>
    <w:p w14:paraId="2F6A14DF" w14:textId="77777777" w:rsidR="00EA5059" w:rsidRPr="00EA5059" w:rsidRDefault="00EA5059" w:rsidP="00EA5059">
      <w:pPr>
        <w:spacing w:after="0" w:line="240" w:lineRule="auto"/>
        <w:rPr>
          <w:sz w:val="24"/>
          <w:szCs w:val="24"/>
        </w:rPr>
      </w:pPr>
      <w:r w:rsidRPr="00EA5059">
        <w:rPr>
          <w:sz w:val="24"/>
          <w:szCs w:val="24"/>
        </w:rPr>
        <w:t>MIR0C6 543A 3390-9     0811</w:t>
      </w:r>
    </w:p>
    <w:p w14:paraId="13AF7BF7" w14:textId="77777777" w:rsidR="00EA5059" w:rsidRPr="00EA5059" w:rsidRDefault="00EA5059" w:rsidP="00EA5059">
      <w:pPr>
        <w:spacing w:after="0" w:line="240" w:lineRule="auto"/>
        <w:rPr>
          <w:sz w:val="24"/>
          <w:szCs w:val="24"/>
        </w:rPr>
      </w:pPr>
      <w:r w:rsidRPr="00EA5059">
        <w:rPr>
          <w:sz w:val="24"/>
          <w:szCs w:val="24"/>
        </w:rPr>
        <w:t>MAAL08 543B 3390-9     0812</w:t>
      </w:r>
    </w:p>
    <w:p w14:paraId="4E337B1C" w14:textId="77777777" w:rsidR="00EA5059" w:rsidRPr="00EA5059" w:rsidRDefault="00EA5059" w:rsidP="00EA5059">
      <w:pPr>
        <w:spacing w:after="0" w:line="240" w:lineRule="auto"/>
        <w:rPr>
          <w:sz w:val="24"/>
          <w:szCs w:val="24"/>
        </w:rPr>
      </w:pPr>
      <w:r w:rsidRPr="00EA5059">
        <w:rPr>
          <w:sz w:val="24"/>
          <w:szCs w:val="24"/>
        </w:rPr>
        <w:t>MIR0C7 5458 3390-9     0813</w:t>
      </w:r>
    </w:p>
    <w:p w14:paraId="2806CCD8" w14:textId="77777777" w:rsidR="00EA5059" w:rsidRPr="00EA5059" w:rsidRDefault="00EA5059" w:rsidP="00EA5059">
      <w:pPr>
        <w:spacing w:after="0" w:line="240" w:lineRule="auto"/>
        <w:rPr>
          <w:sz w:val="24"/>
          <w:szCs w:val="24"/>
        </w:rPr>
      </w:pPr>
      <w:r w:rsidRPr="00EA5059">
        <w:rPr>
          <w:sz w:val="24"/>
          <w:szCs w:val="24"/>
        </w:rPr>
        <w:t>MIR0C8 545A 3390-9     0814</w:t>
      </w:r>
    </w:p>
    <w:p w14:paraId="27ED54FC" w14:textId="77777777" w:rsidR="00EA5059" w:rsidRPr="00EA5059" w:rsidRDefault="00EA5059" w:rsidP="00EA5059">
      <w:pPr>
        <w:spacing w:after="0" w:line="240" w:lineRule="auto"/>
        <w:rPr>
          <w:sz w:val="24"/>
          <w:szCs w:val="24"/>
        </w:rPr>
      </w:pPr>
      <w:r w:rsidRPr="00EA5059">
        <w:rPr>
          <w:sz w:val="24"/>
          <w:szCs w:val="24"/>
        </w:rPr>
        <w:t>MIR0C9 545B 3390-9     0815</w:t>
      </w:r>
    </w:p>
    <w:p w14:paraId="56E20B35" w14:textId="77777777" w:rsidR="00EA5059" w:rsidRPr="00EA5059" w:rsidRDefault="00EA5059" w:rsidP="00EA5059">
      <w:pPr>
        <w:spacing w:after="0" w:line="240" w:lineRule="auto"/>
        <w:rPr>
          <w:sz w:val="24"/>
          <w:szCs w:val="24"/>
        </w:rPr>
      </w:pPr>
      <w:r w:rsidRPr="00EA5059">
        <w:rPr>
          <w:sz w:val="24"/>
          <w:szCs w:val="24"/>
        </w:rPr>
        <w:t>MIR0D0 545C 3390-9     0816</w:t>
      </w:r>
    </w:p>
    <w:p w14:paraId="38D4CAEB" w14:textId="77777777" w:rsidR="00EA5059" w:rsidRPr="00EA5059" w:rsidRDefault="00EA5059" w:rsidP="00EA5059">
      <w:pPr>
        <w:spacing w:after="0" w:line="240" w:lineRule="auto"/>
        <w:rPr>
          <w:sz w:val="24"/>
          <w:szCs w:val="24"/>
        </w:rPr>
      </w:pPr>
      <w:r w:rsidRPr="00EA5059">
        <w:rPr>
          <w:sz w:val="24"/>
          <w:szCs w:val="24"/>
        </w:rPr>
        <w:t>MIR0D1 545D 3390-9     0817</w:t>
      </w:r>
    </w:p>
    <w:p w14:paraId="56796AF8" w14:textId="77777777" w:rsidR="00EA5059" w:rsidRPr="00EA5059" w:rsidRDefault="00EA5059" w:rsidP="00EA5059">
      <w:pPr>
        <w:spacing w:after="0" w:line="240" w:lineRule="auto"/>
        <w:rPr>
          <w:sz w:val="24"/>
          <w:szCs w:val="24"/>
        </w:rPr>
      </w:pPr>
      <w:r w:rsidRPr="00EA5059">
        <w:rPr>
          <w:sz w:val="24"/>
          <w:szCs w:val="24"/>
        </w:rPr>
        <w:t>MIR0D2 545E 3390-9     0818</w:t>
      </w:r>
    </w:p>
    <w:p w14:paraId="0B097E85" w14:textId="77777777" w:rsidR="00EA5059" w:rsidRPr="00EA5059" w:rsidRDefault="00EA5059" w:rsidP="00EA5059">
      <w:pPr>
        <w:spacing w:after="0" w:line="240" w:lineRule="auto"/>
        <w:rPr>
          <w:sz w:val="24"/>
          <w:szCs w:val="24"/>
        </w:rPr>
      </w:pPr>
      <w:r w:rsidRPr="00EA5059">
        <w:rPr>
          <w:sz w:val="24"/>
          <w:szCs w:val="24"/>
        </w:rPr>
        <w:t>MIR0D3 545F 3390-9     0819</w:t>
      </w:r>
    </w:p>
    <w:p w14:paraId="0647604E" w14:textId="77777777" w:rsidR="00EA5059" w:rsidRPr="00EA5059" w:rsidRDefault="00EA5059" w:rsidP="00EA5059">
      <w:pPr>
        <w:spacing w:after="0" w:line="240" w:lineRule="auto"/>
        <w:rPr>
          <w:sz w:val="24"/>
          <w:szCs w:val="24"/>
        </w:rPr>
      </w:pPr>
      <w:r w:rsidRPr="00EA5059">
        <w:rPr>
          <w:sz w:val="24"/>
          <w:szCs w:val="24"/>
        </w:rPr>
        <w:t>MIR0D4 5460 3390-9     0820</w:t>
      </w:r>
    </w:p>
    <w:p w14:paraId="7B463559" w14:textId="77777777" w:rsidR="00EA5059" w:rsidRPr="00EA5059" w:rsidRDefault="00EA5059" w:rsidP="00EA5059">
      <w:pPr>
        <w:spacing w:after="0" w:line="240" w:lineRule="auto"/>
        <w:rPr>
          <w:sz w:val="24"/>
          <w:szCs w:val="24"/>
        </w:rPr>
      </w:pPr>
      <w:r w:rsidRPr="00EA5059">
        <w:rPr>
          <w:sz w:val="24"/>
          <w:szCs w:val="24"/>
        </w:rPr>
        <w:t>MIR0D5 5461 3390-9     0821</w:t>
      </w:r>
    </w:p>
    <w:p w14:paraId="4F798D32" w14:textId="77777777" w:rsidR="00EA5059" w:rsidRPr="00EA5059" w:rsidRDefault="00EA5059" w:rsidP="00EA5059">
      <w:pPr>
        <w:spacing w:after="0" w:line="240" w:lineRule="auto"/>
        <w:rPr>
          <w:sz w:val="24"/>
          <w:szCs w:val="24"/>
        </w:rPr>
      </w:pPr>
      <w:r w:rsidRPr="00EA5059">
        <w:rPr>
          <w:sz w:val="24"/>
          <w:szCs w:val="24"/>
        </w:rPr>
        <w:t>MIR0D6 5462 3390-9     0822</w:t>
      </w:r>
    </w:p>
    <w:p w14:paraId="052A865E" w14:textId="77777777" w:rsidR="00EA5059" w:rsidRPr="00EA5059" w:rsidRDefault="00EA5059" w:rsidP="00EA5059">
      <w:pPr>
        <w:spacing w:after="0" w:line="240" w:lineRule="auto"/>
        <w:rPr>
          <w:sz w:val="24"/>
          <w:szCs w:val="24"/>
        </w:rPr>
      </w:pPr>
      <w:r w:rsidRPr="00EA5059">
        <w:rPr>
          <w:sz w:val="24"/>
          <w:szCs w:val="24"/>
        </w:rPr>
        <w:t>MIR0D7 5463 3390-9     0823</w:t>
      </w:r>
    </w:p>
    <w:p w14:paraId="4B717766" w14:textId="77777777" w:rsidR="00EA5059" w:rsidRPr="00EA5059" w:rsidRDefault="00EA5059" w:rsidP="00EA5059">
      <w:pPr>
        <w:spacing w:after="0" w:line="240" w:lineRule="auto"/>
        <w:rPr>
          <w:sz w:val="24"/>
          <w:szCs w:val="24"/>
        </w:rPr>
      </w:pPr>
      <w:r w:rsidRPr="00EA5059">
        <w:rPr>
          <w:sz w:val="24"/>
          <w:szCs w:val="24"/>
        </w:rPr>
        <w:t>MIR0D8 5464 3390-9     0824</w:t>
      </w:r>
    </w:p>
    <w:p w14:paraId="5AFE672F" w14:textId="77777777" w:rsidR="00EA5059" w:rsidRPr="00EA5059" w:rsidRDefault="00EA5059" w:rsidP="00EA5059">
      <w:pPr>
        <w:spacing w:after="0" w:line="240" w:lineRule="auto"/>
        <w:rPr>
          <w:sz w:val="24"/>
          <w:szCs w:val="24"/>
        </w:rPr>
      </w:pPr>
      <w:r w:rsidRPr="00EA5059">
        <w:rPr>
          <w:sz w:val="24"/>
          <w:szCs w:val="24"/>
        </w:rPr>
        <w:t>MIR0D9 5465 3390-9     0825</w:t>
      </w:r>
    </w:p>
    <w:p w14:paraId="6CC95BD3" w14:textId="77777777" w:rsidR="00EA5059" w:rsidRPr="00EA5059" w:rsidRDefault="00EA5059" w:rsidP="00EA5059">
      <w:pPr>
        <w:spacing w:after="0" w:line="240" w:lineRule="auto"/>
        <w:rPr>
          <w:sz w:val="24"/>
          <w:szCs w:val="24"/>
        </w:rPr>
      </w:pPr>
      <w:r w:rsidRPr="00EA5059">
        <w:rPr>
          <w:sz w:val="24"/>
          <w:szCs w:val="24"/>
        </w:rPr>
        <w:t>MIR0E0 5466 3390-9     0826</w:t>
      </w:r>
    </w:p>
    <w:p w14:paraId="03D4A11F" w14:textId="77777777" w:rsidR="00EA5059" w:rsidRPr="00EA5059" w:rsidRDefault="00EA5059" w:rsidP="00EA5059">
      <w:pPr>
        <w:spacing w:after="0" w:line="240" w:lineRule="auto"/>
        <w:rPr>
          <w:sz w:val="24"/>
          <w:szCs w:val="24"/>
        </w:rPr>
      </w:pPr>
      <w:r w:rsidRPr="00EA5059">
        <w:rPr>
          <w:sz w:val="24"/>
          <w:szCs w:val="24"/>
        </w:rPr>
        <w:t>MIR0E1 5467 3390-9     0827</w:t>
      </w:r>
    </w:p>
    <w:p w14:paraId="0F35D24B" w14:textId="77777777" w:rsidR="00EA5059" w:rsidRPr="00EA5059" w:rsidRDefault="00EA5059" w:rsidP="00EA5059">
      <w:pPr>
        <w:spacing w:after="0" w:line="240" w:lineRule="auto"/>
        <w:rPr>
          <w:sz w:val="24"/>
          <w:szCs w:val="24"/>
        </w:rPr>
      </w:pPr>
      <w:r w:rsidRPr="00EA5059">
        <w:rPr>
          <w:sz w:val="24"/>
          <w:szCs w:val="24"/>
        </w:rPr>
        <w:t>MIR0E2 5468 3390-9     0828</w:t>
      </w:r>
    </w:p>
    <w:p w14:paraId="1ED14B49" w14:textId="77777777" w:rsidR="00EA5059" w:rsidRPr="00EA5059" w:rsidRDefault="00EA5059" w:rsidP="00EA5059">
      <w:pPr>
        <w:spacing w:after="0" w:line="240" w:lineRule="auto"/>
        <w:rPr>
          <w:sz w:val="24"/>
          <w:szCs w:val="24"/>
        </w:rPr>
      </w:pPr>
      <w:r w:rsidRPr="00EA5059">
        <w:rPr>
          <w:sz w:val="24"/>
          <w:szCs w:val="24"/>
        </w:rPr>
        <w:t>MIR0E3 5469 3390-9     0829</w:t>
      </w:r>
    </w:p>
    <w:p w14:paraId="5E41E04C" w14:textId="77777777" w:rsidR="00EA5059" w:rsidRPr="00EA5059" w:rsidRDefault="00EA5059" w:rsidP="00EA5059">
      <w:pPr>
        <w:spacing w:after="0" w:line="240" w:lineRule="auto"/>
        <w:rPr>
          <w:sz w:val="24"/>
          <w:szCs w:val="24"/>
        </w:rPr>
      </w:pPr>
      <w:r w:rsidRPr="00EA5059">
        <w:rPr>
          <w:sz w:val="24"/>
          <w:szCs w:val="24"/>
        </w:rPr>
        <w:t>MIR0E4 546A 3390-9     0830</w:t>
      </w:r>
    </w:p>
    <w:p w14:paraId="2046A6F7" w14:textId="77777777" w:rsidR="00EA5059" w:rsidRPr="00EA5059" w:rsidRDefault="00EA5059" w:rsidP="00EA5059">
      <w:pPr>
        <w:spacing w:after="0" w:line="240" w:lineRule="auto"/>
        <w:rPr>
          <w:sz w:val="24"/>
          <w:szCs w:val="24"/>
        </w:rPr>
      </w:pPr>
      <w:r w:rsidRPr="00EA5059">
        <w:rPr>
          <w:sz w:val="24"/>
          <w:szCs w:val="24"/>
        </w:rPr>
        <w:t>MIR0E5 546B 3390-9     0831</w:t>
      </w:r>
    </w:p>
    <w:p w14:paraId="51802606" w14:textId="77777777" w:rsidR="00EA5059" w:rsidRPr="00EA5059" w:rsidRDefault="00EA5059" w:rsidP="00EA5059">
      <w:pPr>
        <w:spacing w:after="0" w:line="240" w:lineRule="auto"/>
        <w:rPr>
          <w:sz w:val="24"/>
          <w:szCs w:val="24"/>
        </w:rPr>
      </w:pPr>
      <w:r w:rsidRPr="00EA5059">
        <w:rPr>
          <w:sz w:val="24"/>
          <w:szCs w:val="24"/>
        </w:rPr>
        <w:t>DS146C 546C 3390-9     0832</w:t>
      </w:r>
    </w:p>
    <w:p w14:paraId="3C3F9B48" w14:textId="77777777" w:rsidR="00EA5059" w:rsidRPr="00EA5059" w:rsidRDefault="00EA5059" w:rsidP="00EA5059">
      <w:pPr>
        <w:spacing w:after="0" w:line="240" w:lineRule="auto"/>
        <w:rPr>
          <w:sz w:val="24"/>
          <w:szCs w:val="24"/>
        </w:rPr>
      </w:pPr>
      <w:r w:rsidRPr="00EA5059">
        <w:rPr>
          <w:sz w:val="24"/>
          <w:szCs w:val="24"/>
        </w:rPr>
        <w:t>DS146D 546D 3390-9     0833</w:t>
      </w:r>
    </w:p>
    <w:p w14:paraId="6F34F098" w14:textId="77777777" w:rsidR="00EA5059" w:rsidRPr="00EA5059" w:rsidRDefault="00EA5059" w:rsidP="00EA5059">
      <w:pPr>
        <w:spacing w:after="0" w:line="240" w:lineRule="auto"/>
        <w:rPr>
          <w:sz w:val="24"/>
          <w:szCs w:val="24"/>
        </w:rPr>
      </w:pPr>
      <w:r w:rsidRPr="00EA5059">
        <w:rPr>
          <w:sz w:val="24"/>
          <w:szCs w:val="24"/>
        </w:rPr>
        <w:t>DS146E 546E 3390-9     0834</w:t>
      </w:r>
    </w:p>
    <w:p w14:paraId="5CFEF672" w14:textId="77777777" w:rsidR="00EA5059" w:rsidRPr="00EA5059" w:rsidRDefault="00EA5059" w:rsidP="00EA5059">
      <w:pPr>
        <w:spacing w:after="0" w:line="240" w:lineRule="auto"/>
        <w:rPr>
          <w:sz w:val="24"/>
          <w:szCs w:val="24"/>
        </w:rPr>
      </w:pPr>
      <w:r w:rsidRPr="00EA5059">
        <w:rPr>
          <w:sz w:val="24"/>
          <w:szCs w:val="24"/>
        </w:rPr>
        <w:t>DS146F 546F 3390-9     0835</w:t>
      </w:r>
    </w:p>
    <w:p w14:paraId="3C415DBD" w14:textId="77777777" w:rsidR="00EA5059" w:rsidRPr="00EA5059" w:rsidRDefault="00EA5059" w:rsidP="00EA5059">
      <w:pPr>
        <w:spacing w:after="0" w:line="240" w:lineRule="auto"/>
        <w:rPr>
          <w:sz w:val="24"/>
          <w:szCs w:val="24"/>
        </w:rPr>
      </w:pPr>
      <w:r w:rsidRPr="00EA5059">
        <w:rPr>
          <w:sz w:val="24"/>
          <w:szCs w:val="24"/>
        </w:rPr>
        <w:t>DS1470 5470 3390-9     0836</w:t>
      </w:r>
    </w:p>
    <w:p w14:paraId="32B5EBD6" w14:textId="77777777" w:rsidR="00EA5059" w:rsidRPr="00EA5059" w:rsidRDefault="00EA5059" w:rsidP="00EA5059">
      <w:pPr>
        <w:spacing w:after="0" w:line="240" w:lineRule="auto"/>
        <w:rPr>
          <w:sz w:val="24"/>
          <w:szCs w:val="24"/>
        </w:rPr>
      </w:pPr>
      <w:r w:rsidRPr="00EA5059">
        <w:rPr>
          <w:sz w:val="24"/>
          <w:szCs w:val="24"/>
        </w:rPr>
        <w:t>DS1471 5471 3390-9     0837</w:t>
      </w:r>
    </w:p>
    <w:p w14:paraId="082531DC" w14:textId="77777777" w:rsidR="00EA5059" w:rsidRPr="00EA5059" w:rsidRDefault="00EA5059" w:rsidP="00EA5059">
      <w:pPr>
        <w:spacing w:after="0" w:line="240" w:lineRule="auto"/>
        <w:rPr>
          <w:sz w:val="24"/>
          <w:szCs w:val="24"/>
        </w:rPr>
      </w:pPr>
      <w:r w:rsidRPr="00EA5059">
        <w:rPr>
          <w:sz w:val="24"/>
          <w:szCs w:val="24"/>
        </w:rPr>
        <w:t>DS1472 5472 3390-9     0838</w:t>
      </w:r>
    </w:p>
    <w:p w14:paraId="15F6727B" w14:textId="77777777" w:rsidR="00EA5059" w:rsidRPr="00EA5059" w:rsidRDefault="00EA5059" w:rsidP="00EA5059">
      <w:pPr>
        <w:spacing w:after="0" w:line="240" w:lineRule="auto"/>
        <w:rPr>
          <w:sz w:val="24"/>
          <w:szCs w:val="24"/>
        </w:rPr>
      </w:pPr>
      <w:r w:rsidRPr="00EA5059">
        <w:rPr>
          <w:sz w:val="24"/>
          <w:szCs w:val="24"/>
        </w:rPr>
        <w:t>DS1473 5473 3390-9     0839</w:t>
      </w:r>
    </w:p>
    <w:p w14:paraId="2A929CF2" w14:textId="77777777" w:rsidR="00EA5059" w:rsidRPr="00EA5059" w:rsidRDefault="00EA5059" w:rsidP="00EA5059">
      <w:pPr>
        <w:spacing w:after="0" w:line="240" w:lineRule="auto"/>
        <w:rPr>
          <w:sz w:val="24"/>
          <w:szCs w:val="24"/>
        </w:rPr>
      </w:pPr>
      <w:r w:rsidRPr="00EA5059">
        <w:rPr>
          <w:sz w:val="24"/>
          <w:szCs w:val="24"/>
        </w:rPr>
        <w:t>DS1474 5474 3390-9     0840</w:t>
      </w:r>
    </w:p>
    <w:p w14:paraId="559BB599" w14:textId="77777777" w:rsidR="00EA5059" w:rsidRPr="00EA5059" w:rsidRDefault="00EA5059" w:rsidP="00EA5059">
      <w:pPr>
        <w:spacing w:after="0" w:line="240" w:lineRule="auto"/>
        <w:rPr>
          <w:sz w:val="24"/>
          <w:szCs w:val="24"/>
        </w:rPr>
      </w:pPr>
      <w:r w:rsidRPr="00EA5059">
        <w:rPr>
          <w:sz w:val="24"/>
          <w:szCs w:val="24"/>
        </w:rPr>
        <w:t>DS1475 5475 3390-9     0841</w:t>
      </w:r>
    </w:p>
    <w:p w14:paraId="51928593" w14:textId="77777777" w:rsidR="00EA5059" w:rsidRPr="00EA5059" w:rsidRDefault="00EA5059" w:rsidP="00EA5059">
      <w:pPr>
        <w:spacing w:after="0" w:line="240" w:lineRule="auto"/>
        <w:rPr>
          <w:sz w:val="24"/>
          <w:szCs w:val="24"/>
        </w:rPr>
      </w:pPr>
      <w:r w:rsidRPr="00EA5059">
        <w:rPr>
          <w:sz w:val="24"/>
          <w:szCs w:val="24"/>
        </w:rPr>
        <w:t>DS1476 5476 3390-9     0842</w:t>
      </w:r>
    </w:p>
    <w:p w14:paraId="7D1B2DD1" w14:textId="77777777" w:rsidR="00EA5059" w:rsidRPr="00EA5059" w:rsidRDefault="00EA5059" w:rsidP="00EA5059">
      <w:pPr>
        <w:spacing w:after="0" w:line="240" w:lineRule="auto"/>
        <w:rPr>
          <w:sz w:val="24"/>
          <w:szCs w:val="24"/>
        </w:rPr>
      </w:pPr>
      <w:r w:rsidRPr="00EA5059">
        <w:rPr>
          <w:sz w:val="24"/>
          <w:szCs w:val="24"/>
        </w:rPr>
        <w:t>DS1477 5477 3390-9     0843</w:t>
      </w:r>
    </w:p>
    <w:p w14:paraId="16B9ADD4" w14:textId="77777777" w:rsidR="00EA5059" w:rsidRPr="00EA5059" w:rsidRDefault="00EA5059" w:rsidP="00EA5059">
      <w:pPr>
        <w:spacing w:after="0" w:line="240" w:lineRule="auto"/>
        <w:rPr>
          <w:sz w:val="24"/>
          <w:szCs w:val="24"/>
        </w:rPr>
      </w:pPr>
      <w:r w:rsidRPr="00EA5059">
        <w:rPr>
          <w:sz w:val="24"/>
          <w:szCs w:val="24"/>
        </w:rPr>
        <w:t>DS1478 5478 3390-9     0844</w:t>
      </w:r>
    </w:p>
    <w:p w14:paraId="6C4E5E14" w14:textId="77777777" w:rsidR="00EA5059" w:rsidRPr="00EA5059" w:rsidRDefault="00EA5059" w:rsidP="00EA5059">
      <w:pPr>
        <w:spacing w:after="0" w:line="240" w:lineRule="auto"/>
        <w:rPr>
          <w:sz w:val="24"/>
          <w:szCs w:val="24"/>
        </w:rPr>
      </w:pPr>
      <w:r w:rsidRPr="00EA5059">
        <w:rPr>
          <w:sz w:val="24"/>
          <w:szCs w:val="24"/>
        </w:rPr>
        <w:t>DS1479 5479 3390-9     0845</w:t>
      </w:r>
    </w:p>
    <w:p w14:paraId="157C0AB9" w14:textId="77777777" w:rsidR="00EA5059" w:rsidRPr="00EA5059" w:rsidRDefault="00EA5059" w:rsidP="00EA5059">
      <w:pPr>
        <w:spacing w:after="0" w:line="240" w:lineRule="auto"/>
        <w:rPr>
          <w:sz w:val="24"/>
          <w:szCs w:val="24"/>
        </w:rPr>
      </w:pPr>
      <w:r w:rsidRPr="00EA5059">
        <w:rPr>
          <w:sz w:val="24"/>
          <w:szCs w:val="24"/>
        </w:rPr>
        <w:t>DS147A 547A 3390-9     0846</w:t>
      </w:r>
    </w:p>
    <w:p w14:paraId="52B40C95" w14:textId="77777777" w:rsidR="00EA5059" w:rsidRPr="00EA5059" w:rsidRDefault="00EA5059" w:rsidP="00EA5059">
      <w:pPr>
        <w:spacing w:after="0" w:line="240" w:lineRule="auto"/>
        <w:rPr>
          <w:sz w:val="24"/>
          <w:szCs w:val="24"/>
        </w:rPr>
      </w:pPr>
      <w:r w:rsidRPr="00EA5059">
        <w:rPr>
          <w:sz w:val="24"/>
          <w:szCs w:val="24"/>
        </w:rPr>
        <w:t>DS147B 547B 3390-9     0847</w:t>
      </w:r>
    </w:p>
    <w:p w14:paraId="6053A4DE" w14:textId="77777777" w:rsidR="00EA5059" w:rsidRPr="00EA5059" w:rsidRDefault="00EA5059" w:rsidP="00EA5059">
      <w:pPr>
        <w:spacing w:after="0" w:line="240" w:lineRule="auto"/>
        <w:rPr>
          <w:sz w:val="24"/>
          <w:szCs w:val="24"/>
        </w:rPr>
      </w:pPr>
      <w:r w:rsidRPr="00EA5059">
        <w:rPr>
          <w:sz w:val="24"/>
          <w:szCs w:val="24"/>
        </w:rPr>
        <w:t>DS147C 547C 3390-9     0848</w:t>
      </w:r>
    </w:p>
    <w:p w14:paraId="03E8B257" w14:textId="77777777" w:rsidR="00EA5059" w:rsidRPr="00EA5059" w:rsidRDefault="00EA5059" w:rsidP="00EA5059">
      <w:pPr>
        <w:spacing w:after="0" w:line="240" w:lineRule="auto"/>
        <w:rPr>
          <w:sz w:val="24"/>
          <w:szCs w:val="24"/>
        </w:rPr>
      </w:pPr>
      <w:r w:rsidRPr="00EA5059">
        <w:rPr>
          <w:sz w:val="24"/>
          <w:szCs w:val="24"/>
        </w:rPr>
        <w:t>DS147D 547D 3390-9     0849</w:t>
      </w:r>
    </w:p>
    <w:p w14:paraId="110E7758" w14:textId="77777777" w:rsidR="00EA5059" w:rsidRPr="00EA5059" w:rsidRDefault="00EA5059" w:rsidP="00EA5059">
      <w:pPr>
        <w:spacing w:after="0" w:line="240" w:lineRule="auto"/>
        <w:rPr>
          <w:sz w:val="24"/>
          <w:szCs w:val="24"/>
        </w:rPr>
      </w:pPr>
      <w:r w:rsidRPr="00EA5059">
        <w:rPr>
          <w:sz w:val="24"/>
          <w:szCs w:val="24"/>
        </w:rPr>
        <w:lastRenderedPageBreak/>
        <w:t>DS147E 547E 3390-9     0850</w:t>
      </w:r>
    </w:p>
    <w:p w14:paraId="7305263C" w14:textId="77777777" w:rsidR="00EA5059" w:rsidRPr="00EA5059" w:rsidRDefault="00EA5059" w:rsidP="00EA5059">
      <w:pPr>
        <w:spacing w:after="0" w:line="240" w:lineRule="auto"/>
        <w:rPr>
          <w:sz w:val="24"/>
          <w:szCs w:val="24"/>
        </w:rPr>
      </w:pPr>
      <w:r w:rsidRPr="00EA5059">
        <w:rPr>
          <w:sz w:val="24"/>
          <w:szCs w:val="24"/>
        </w:rPr>
        <w:t>DS147F 547F 3390-9     0851</w:t>
      </w:r>
    </w:p>
    <w:p w14:paraId="2798BFA3" w14:textId="77777777" w:rsidR="00EA5059" w:rsidRPr="00EA5059" w:rsidRDefault="00EA5059" w:rsidP="00EA5059">
      <w:pPr>
        <w:spacing w:after="0" w:line="240" w:lineRule="auto"/>
        <w:rPr>
          <w:sz w:val="24"/>
          <w:szCs w:val="24"/>
        </w:rPr>
      </w:pPr>
      <w:r w:rsidRPr="00EA5059">
        <w:rPr>
          <w:sz w:val="24"/>
          <w:szCs w:val="24"/>
        </w:rPr>
        <w:t>DS1480 5480 3390-9     0852</w:t>
      </w:r>
    </w:p>
    <w:p w14:paraId="29FCA32A" w14:textId="77777777" w:rsidR="00EA5059" w:rsidRPr="00EA5059" w:rsidRDefault="00EA5059" w:rsidP="00EA5059">
      <w:pPr>
        <w:spacing w:after="0" w:line="240" w:lineRule="auto"/>
        <w:rPr>
          <w:sz w:val="24"/>
          <w:szCs w:val="24"/>
        </w:rPr>
      </w:pPr>
      <w:r w:rsidRPr="00EA5059">
        <w:rPr>
          <w:sz w:val="24"/>
          <w:szCs w:val="24"/>
        </w:rPr>
        <w:t>DS1481 5481 3390-9     0853</w:t>
      </w:r>
    </w:p>
    <w:p w14:paraId="5C0C38A8" w14:textId="77777777" w:rsidR="00EA5059" w:rsidRPr="00EA5059" w:rsidRDefault="00EA5059" w:rsidP="00EA5059">
      <w:pPr>
        <w:spacing w:after="0" w:line="240" w:lineRule="auto"/>
        <w:rPr>
          <w:sz w:val="24"/>
          <w:szCs w:val="24"/>
        </w:rPr>
      </w:pPr>
      <w:r w:rsidRPr="00EA5059">
        <w:rPr>
          <w:sz w:val="24"/>
          <w:szCs w:val="24"/>
        </w:rPr>
        <w:t>DS1482 5482 3390-9     0854</w:t>
      </w:r>
    </w:p>
    <w:p w14:paraId="5BE659EC" w14:textId="77777777" w:rsidR="00EA5059" w:rsidRPr="00EA5059" w:rsidRDefault="00EA5059" w:rsidP="00EA5059">
      <w:pPr>
        <w:spacing w:after="0" w:line="240" w:lineRule="auto"/>
        <w:rPr>
          <w:sz w:val="24"/>
          <w:szCs w:val="24"/>
        </w:rPr>
      </w:pPr>
      <w:r w:rsidRPr="00EA5059">
        <w:rPr>
          <w:sz w:val="24"/>
          <w:szCs w:val="24"/>
        </w:rPr>
        <w:t>DS1483 5483 3390-9     0855</w:t>
      </w:r>
    </w:p>
    <w:p w14:paraId="2F14AB38" w14:textId="77777777" w:rsidR="00EA5059" w:rsidRPr="00EA5059" w:rsidRDefault="00EA5059" w:rsidP="00EA5059">
      <w:pPr>
        <w:spacing w:after="0" w:line="240" w:lineRule="auto"/>
        <w:rPr>
          <w:sz w:val="24"/>
          <w:szCs w:val="24"/>
        </w:rPr>
      </w:pPr>
      <w:r w:rsidRPr="00EA5059">
        <w:rPr>
          <w:sz w:val="24"/>
          <w:szCs w:val="24"/>
        </w:rPr>
        <w:t>DS1484 5484 3390-9     0856</w:t>
      </w:r>
    </w:p>
    <w:p w14:paraId="46F9602E" w14:textId="77777777" w:rsidR="00EA5059" w:rsidRPr="00EA5059" w:rsidRDefault="00EA5059" w:rsidP="00EA5059">
      <w:pPr>
        <w:spacing w:after="0" w:line="240" w:lineRule="auto"/>
        <w:rPr>
          <w:sz w:val="24"/>
          <w:szCs w:val="24"/>
        </w:rPr>
      </w:pPr>
      <w:r w:rsidRPr="00EA5059">
        <w:rPr>
          <w:sz w:val="24"/>
          <w:szCs w:val="24"/>
        </w:rPr>
        <w:t>DS1485 5485 3390-9     0857</w:t>
      </w:r>
    </w:p>
    <w:p w14:paraId="67EBA092" w14:textId="77777777" w:rsidR="00EA5059" w:rsidRPr="00EA5059" w:rsidRDefault="00EA5059" w:rsidP="00EA5059">
      <w:pPr>
        <w:spacing w:after="0" w:line="240" w:lineRule="auto"/>
        <w:rPr>
          <w:sz w:val="24"/>
          <w:szCs w:val="24"/>
        </w:rPr>
      </w:pPr>
      <w:r w:rsidRPr="00EA5059">
        <w:rPr>
          <w:sz w:val="24"/>
          <w:szCs w:val="24"/>
        </w:rPr>
        <w:t>DS1486 5486 3390-9     0858</w:t>
      </w:r>
    </w:p>
    <w:p w14:paraId="557BF567" w14:textId="77777777" w:rsidR="00EA5059" w:rsidRPr="00EA5059" w:rsidRDefault="00EA5059" w:rsidP="00EA5059">
      <w:pPr>
        <w:spacing w:after="0" w:line="240" w:lineRule="auto"/>
        <w:rPr>
          <w:sz w:val="24"/>
          <w:szCs w:val="24"/>
        </w:rPr>
      </w:pPr>
      <w:r w:rsidRPr="00EA5059">
        <w:rPr>
          <w:sz w:val="24"/>
          <w:szCs w:val="24"/>
        </w:rPr>
        <w:t>DS1487 5487 3390-9     0859</w:t>
      </w:r>
    </w:p>
    <w:p w14:paraId="0F824DA2" w14:textId="77777777" w:rsidR="00EA5059" w:rsidRPr="00EA5059" w:rsidRDefault="00EA5059" w:rsidP="00EA5059">
      <w:pPr>
        <w:spacing w:after="0" w:line="240" w:lineRule="auto"/>
        <w:rPr>
          <w:sz w:val="24"/>
          <w:szCs w:val="24"/>
        </w:rPr>
      </w:pPr>
      <w:r w:rsidRPr="00EA5059">
        <w:rPr>
          <w:sz w:val="24"/>
          <w:szCs w:val="24"/>
        </w:rPr>
        <w:t>DS1488 5488 3390-9     0860</w:t>
      </w:r>
    </w:p>
    <w:p w14:paraId="14E8F1D5" w14:textId="77777777" w:rsidR="00EA5059" w:rsidRPr="00EA5059" w:rsidRDefault="00EA5059" w:rsidP="00EA5059">
      <w:pPr>
        <w:spacing w:after="0" w:line="240" w:lineRule="auto"/>
        <w:rPr>
          <w:sz w:val="24"/>
          <w:szCs w:val="24"/>
        </w:rPr>
      </w:pPr>
      <w:r w:rsidRPr="00EA5059">
        <w:rPr>
          <w:sz w:val="24"/>
          <w:szCs w:val="24"/>
        </w:rPr>
        <w:t>DS1489 5489 3390-9     0861</w:t>
      </w:r>
    </w:p>
    <w:p w14:paraId="479231C6" w14:textId="77777777" w:rsidR="00EA5059" w:rsidRPr="00EA5059" w:rsidRDefault="00EA5059" w:rsidP="00EA5059">
      <w:pPr>
        <w:spacing w:after="0" w:line="240" w:lineRule="auto"/>
        <w:rPr>
          <w:sz w:val="24"/>
          <w:szCs w:val="24"/>
        </w:rPr>
      </w:pPr>
      <w:r w:rsidRPr="00EA5059">
        <w:rPr>
          <w:sz w:val="24"/>
          <w:szCs w:val="24"/>
        </w:rPr>
        <w:t>DS148A 548A 3390-9     0862</w:t>
      </w:r>
    </w:p>
    <w:p w14:paraId="4E8C5803" w14:textId="77777777" w:rsidR="00EA5059" w:rsidRPr="00EA5059" w:rsidRDefault="00EA5059" w:rsidP="00EA5059">
      <w:pPr>
        <w:spacing w:after="0" w:line="240" w:lineRule="auto"/>
        <w:rPr>
          <w:sz w:val="24"/>
          <w:szCs w:val="24"/>
        </w:rPr>
      </w:pPr>
      <w:r w:rsidRPr="00EA5059">
        <w:rPr>
          <w:sz w:val="24"/>
          <w:szCs w:val="24"/>
        </w:rPr>
        <w:t>DS148B 548B 3390-9     0863</w:t>
      </w:r>
    </w:p>
    <w:p w14:paraId="7919582F" w14:textId="77777777" w:rsidR="00EA5059" w:rsidRPr="00EA5059" w:rsidRDefault="00EA5059" w:rsidP="00EA5059">
      <w:pPr>
        <w:spacing w:after="0" w:line="240" w:lineRule="auto"/>
        <w:rPr>
          <w:sz w:val="24"/>
          <w:szCs w:val="24"/>
        </w:rPr>
      </w:pPr>
      <w:r w:rsidRPr="00EA5059">
        <w:rPr>
          <w:sz w:val="24"/>
          <w:szCs w:val="24"/>
        </w:rPr>
        <w:t>DS148C 548C 3390-9     0864</w:t>
      </w:r>
    </w:p>
    <w:p w14:paraId="5C58EEE5" w14:textId="77777777" w:rsidR="00EA5059" w:rsidRPr="00EA5059" w:rsidRDefault="00EA5059" w:rsidP="00EA5059">
      <w:pPr>
        <w:spacing w:after="0" w:line="240" w:lineRule="auto"/>
        <w:rPr>
          <w:sz w:val="24"/>
          <w:szCs w:val="24"/>
        </w:rPr>
      </w:pPr>
      <w:r w:rsidRPr="00EA5059">
        <w:rPr>
          <w:sz w:val="24"/>
          <w:szCs w:val="24"/>
        </w:rPr>
        <w:t>DS148D 548D 3390-9     0865</w:t>
      </w:r>
    </w:p>
    <w:p w14:paraId="5AD1AFB7" w14:textId="77777777" w:rsidR="00EA5059" w:rsidRPr="00EA5059" w:rsidRDefault="00EA5059" w:rsidP="00EA5059">
      <w:pPr>
        <w:spacing w:after="0" w:line="240" w:lineRule="auto"/>
        <w:rPr>
          <w:sz w:val="24"/>
          <w:szCs w:val="24"/>
        </w:rPr>
      </w:pPr>
      <w:r w:rsidRPr="00EA5059">
        <w:rPr>
          <w:sz w:val="24"/>
          <w:szCs w:val="24"/>
        </w:rPr>
        <w:t>DS148E 548E 3390-9     0866</w:t>
      </w:r>
    </w:p>
    <w:p w14:paraId="394EE83B" w14:textId="77777777" w:rsidR="00EA5059" w:rsidRPr="00EA5059" w:rsidRDefault="00EA5059" w:rsidP="00EA5059">
      <w:pPr>
        <w:spacing w:after="0" w:line="240" w:lineRule="auto"/>
        <w:rPr>
          <w:sz w:val="24"/>
          <w:szCs w:val="24"/>
        </w:rPr>
      </w:pPr>
      <w:r w:rsidRPr="00EA5059">
        <w:rPr>
          <w:sz w:val="24"/>
          <w:szCs w:val="24"/>
        </w:rPr>
        <w:t>DS148F 548F 3390-9     0867</w:t>
      </w:r>
    </w:p>
    <w:p w14:paraId="232FF6BA" w14:textId="77777777" w:rsidR="00EA5059" w:rsidRPr="00EA5059" w:rsidRDefault="00EA5059" w:rsidP="00EA5059">
      <w:pPr>
        <w:spacing w:after="0" w:line="240" w:lineRule="auto"/>
        <w:rPr>
          <w:sz w:val="24"/>
          <w:szCs w:val="24"/>
        </w:rPr>
      </w:pPr>
      <w:r w:rsidRPr="00EA5059">
        <w:rPr>
          <w:sz w:val="24"/>
          <w:szCs w:val="24"/>
        </w:rPr>
        <w:t>DS1490 5490 3390-9     0868</w:t>
      </w:r>
    </w:p>
    <w:p w14:paraId="02190881" w14:textId="77777777" w:rsidR="00EA5059" w:rsidRPr="00EA5059" w:rsidRDefault="00EA5059" w:rsidP="00EA5059">
      <w:pPr>
        <w:spacing w:after="0" w:line="240" w:lineRule="auto"/>
        <w:rPr>
          <w:sz w:val="24"/>
          <w:szCs w:val="24"/>
        </w:rPr>
      </w:pPr>
      <w:r w:rsidRPr="00EA5059">
        <w:rPr>
          <w:sz w:val="24"/>
          <w:szCs w:val="24"/>
        </w:rPr>
        <w:t>DS1491 5491 3390-9     0869</w:t>
      </w:r>
    </w:p>
    <w:p w14:paraId="1567E28E" w14:textId="77777777" w:rsidR="00EA5059" w:rsidRPr="00EA5059" w:rsidRDefault="00EA5059" w:rsidP="00EA5059">
      <w:pPr>
        <w:spacing w:after="0" w:line="240" w:lineRule="auto"/>
        <w:rPr>
          <w:sz w:val="24"/>
          <w:szCs w:val="24"/>
        </w:rPr>
      </w:pPr>
      <w:r w:rsidRPr="00EA5059">
        <w:rPr>
          <w:sz w:val="24"/>
          <w:szCs w:val="24"/>
        </w:rPr>
        <w:t>DS1492 5492 3390-9     0870</w:t>
      </w:r>
    </w:p>
    <w:p w14:paraId="4D6B2313" w14:textId="77777777" w:rsidR="00EA5059" w:rsidRPr="00EA5059" w:rsidRDefault="00EA5059" w:rsidP="00EA5059">
      <w:pPr>
        <w:spacing w:after="0" w:line="240" w:lineRule="auto"/>
        <w:rPr>
          <w:sz w:val="24"/>
          <w:szCs w:val="24"/>
        </w:rPr>
      </w:pPr>
      <w:r w:rsidRPr="00EA5059">
        <w:rPr>
          <w:sz w:val="24"/>
          <w:szCs w:val="24"/>
        </w:rPr>
        <w:t>DS1493 5493 3390-9     0871</w:t>
      </w:r>
    </w:p>
    <w:p w14:paraId="222D774E" w14:textId="77777777" w:rsidR="00EA5059" w:rsidRPr="00EA5059" w:rsidRDefault="00EA5059" w:rsidP="00EA5059">
      <w:pPr>
        <w:spacing w:after="0" w:line="240" w:lineRule="auto"/>
        <w:rPr>
          <w:sz w:val="24"/>
          <w:szCs w:val="24"/>
        </w:rPr>
      </w:pPr>
      <w:r w:rsidRPr="00EA5059">
        <w:rPr>
          <w:sz w:val="24"/>
          <w:szCs w:val="24"/>
        </w:rPr>
        <w:t>DS1494 5494 3390-9     0872</w:t>
      </w:r>
    </w:p>
    <w:p w14:paraId="4546B84A" w14:textId="77777777" w:rsidR="00EA5059" w:rsidRPr="00EA5059" w:rsidRDefault="00EA5059" w:rsidP="00EA5059">
      <w:pPr>
        <w:spacing w:after="0" w:line="240" w:lineRule="auto"/>
        <w:rPr>
          <w:sz w:val="24"/>
          <w:szCs w:val="24"/>
        </w:rPr>
      </w:pPr>
      <w:r w:rsidRPr="00EA5059">
        <w:rPr>
          <w:sz w:val="24"/>
          <w:szCs w:val="24"/>
        </w:rPr>
        <w:t>DS1495 5495 3390-9     0873</w:t>
      </w:r>
    </w:p>
    <w:p w14:paraId="4518B743" w14:textId="77777777" w:rsidR="00EA5059" w:rsidRPr="00EA5059" w:rsidRDefault="00EA5059" w:rsidP="00EA5059">
      <w:pPr>
        <w:spacing w:after="0" w:line="240" w:lineRule="auto"/>
        <w:rPr>
          <w:sz w:val="24"/>
          <w:szCs w:val="24"/>
        </w:rPr>
      </w:pPr>
      <w:r w:rsidRPr="00EA5059">
        <w:rPr>
          <w:sz w:val="24"/>
          <w:szCs w:val="24"/>
        </w:rPr>
        <w:t>DS1496 5496 3390-9     0874</w:t>
      </w:r>
    </w:p>
    <w:p w14:paraId="603B7103" w14:textId="77777777" w:rsidR="00EA5059" w:rsidRPr="00EA5059" w:rsidRDefault="00EA5059" w:rsidP="00EA5059">
      <w:pPr>
        <w:spacing w:after="0" w:line="240" w:lineRule="auto"/>
        <w:rPr>
          <w:sz w:val="24"/>
          <w:szCs w:val="24"/>
        </w:rPr>
      </w:pPr>
      <w:r w:rsidRPr="00EA5059">
        <w:rPr>
          <w:sz w:val="24"/>
          <w:szCs w:val="24"/>
        </w:rPr>
        <w:t>DS1497 5497 3390-9     0875</w:t>
      </w:r>
    </w:p>
    <w:p w14:paraId="636B5A9A" w14:textId="77777777" w:rsidR="00EA5059" w:rsidRPr="00EA5059" w:rsidRDefault="00EA5059" w:rsidP="00EA5059">
      <w:pPr>
        <w:spacing w:after="0" w:line="240" w:lineRule="auto"/>
        <w:rPr>
          <w:sz w:val="24"/>
          <w:szCs w:val="24"/>
        </w:rPr>
      </w:pPr>
      <w:r w:rsidRPr="00EA5059">
        <w:rPr>
          <w:sz w:val="24"/>
          <w:szCs w:val="24"/>
        </w:rPr>
        <w:t>DS1498 5498 3390-9     0876</w:t>
      </w:r>
    </w:p>
    <w:p w14:paraId="287FAFF8" w14:textId="77777777" w:rsidR="00EA5059" w:rsidRPr="00EA5059" w:rsidRDefault="00EA5059" w:rsidP="00EA5059">
      <w:pPr>
        <w:spacing w:after="0" w:line="240" w:lineRule="auto"/>
        <w:rPr>
          <w:sz w:val="24"/>
          <w:szCs w:val="24"/>
        </w:rPr>
      </w:pPr>
      <w:r w:rsidRPr="00EA5059">
        <w:rPr>
          <w:sz w:val="24"/>
          <w:szCs w:val="24"/>
        </w:rPr>
        <w:t>DS1499 5499 3390-9     0877</w:t>
      </w:r>
    </w:p>
    <w:p w14:paraId="458E97C2" w14:textId="77777777" w:rsidR="00EA5059" w:rsidRPr="00EA5059" w:rsidRDefault="00EA5059" w:rsidP="00EA5059">
      <w:pPr>
        <w:spacing w:after="0" w:line="240" w:lineRule="auto"/>
        <w:rPr>
          <w:sz w:val="24"/>
          <w:szCs w:val="24"/>
        </w:rPr>
      </w:pPr>
      <w:r w:rsidRPr="00EA5059">
        <w:rPr>
          <w:sz w:val="24"/>
          <w:szCs w:val="24"/>
        </w:rPr>
        <w:t>DS149A 549A 3390-9     0878</w:t>
      </w:r>
    </w:p>
    <w:p w14:paraId="0A60BF14" w14:textId="77777777" w:rsidR="00EA5059" w:rsidRPr="00EA5059" w:rsidRDefault="00EA5059" w:rsidP="00EA5059">
      <w:pPr>
        <w:spacing w:after="0" w:line="240" w:lineRule="auto"/>
        <w:rPr>
          <w:sz w:val="24"/>
          <w:szCs w:val="24"/>
        </w:rPr>
      </w:pPr>
      <w:r w:rsidRPr="00EA5059">
        <w:rPr>
          <w:sz w:val="24"/>
          <w:szCs w:val="24"/>
        </w:rPr>
        <w:t>DS149B 549B 3390-9     0879</w:t>
      </w:r>
    </w:p>
    <w:p w14:paraId="3C8F0E53" w14:textId="77777777" w:rsidR="00EA5059" w:rsidRPr="00EA5059" w:rsidRDefault="00EA5059" w:rsidP="00EA5059">
      <w:pPr>
        <w:spacing w:after="0" w:line="240" w:lineRule="auto"/>
        <w:rPr>
          <w:sz w:val="24"/>
          <w:szCs w:val="24"/>
        </w:rPr>
      </w:pPr>
      <w:r w:rsidRPr="00EA5059">
        <w:rPr>
          <w:sz w:val="24"/>
          <w:szCs w:val="24"/>
        </w:rPr>
        <w:t>DS149C 549C 3390-9     0880</w:t>
      </w:r>
    </w:p>
    <w:p w14:paraId="5725587F" w14:textId="77777777" w:rsidR="00EA5059" w:rsidRPr="00EA5059" w:rsidRDefault="00EA5059" w:rsidP="00EA5059">
      <w:pPr>
        <w:spacing w:after="0" w:line="240" w:lineRule="auto"/>
        <w:rPr>
          <w:sz w:val="24"/>
          <w:szCs w:val="24"/>
        </w:rPr>
      </w:pPr>
      <w:r w:rsidRPr="00EA5059">
        <w:rPr>
          <w:sz w:val="24"/>
          <w:szCs w:val="24"/>
        </w:rPr>
        <w:t>DS149D 549D 3390-9     0881</w:t>
      </w:r>
    </w:p>
    <w:p w14:paraId="4EC0F1E1" w14:textId="77777777" w:rsidR="00EA5059" w:rsidRPr="00EA5059" w:rsidRDefault="00EA5059" w:rsidP="00EA5059">
      <w:pPr>
        <w:spacing w:after="0" w:line="240" w:lineRule="auto"/>
        <w:rPr>
          <w:sz w:val="24"/>
          <w:szCs w:val="24"/>
        </w:rPr>
      </w:pPr>
      <w:r w:rsidRPr="00EA5059">
        <w:rPr>
          <w:sz w:val="24"/>
          <w:szCs w:val="24"/>
        </w:rPr>
        <w:t>DS149E 549E 3390-9     0882</w:t>
      </w:r>
    </w:p>
    <w:p w14:paraId="5B0C143C" w14:textId="77777777" w:rsidR="00EA5059" w:rsidRPr="00EA5059" w:rsidRDefault="00EA5059" w:rsidP="00EA5059">
      <w:pPr>
        <w:spacing w:after="0" w:line="240" w:lineRule="auto"/>
        <w:rPr>
          <w:sz w:val="24"/>
          <w:szCs w:val="24"/>
        </w:rPr>
      </w:pPr>
      <w:r w:rsidRPr="00EA5059">
        <w:rPr>
          <w:sz w:val="24"/>
          <w:szCs w:val="24"/>
        </w:rPr>
        <w:t>DS149F 549F 3390-9     0883</w:t>
      </w:r>
    </w:p>
    <w:p w14:paraId="79713748" w14:textId="77777777" w:rsidR="00EA5059" w:rsidRPr="00EA5059" w:rsidRDefault="00EA5059" w:rsidP="00EA5059">
      <w:pPr>
        <w:spacing w:after="0" w:line="240" w:lineRule="auto"/>
        <w:rPr>
          <w:sz w:val="24"/>
          <w:szCs w:val="24"/>
        </w:rPr>
      </w:pPr>
      <w:r w:rsidRPr="00EA5059">
        <w:rPr>
          <w:sz w:val="24"/>
          <w:szCs w:val="24"/>
        </w:rPr>
        <w:t>MAA175 54A0 3390-9     0884</w:t>
      </w:r>
    </w:p>
    <w:p w14:paraId="0762BE2B" w14:textId="77777777" w:rsidR="00EA5059" w:rsidRPr="00EA5059" w:rsidRDefault="00EA5059" w:rsidP="00EA5059">
      <w:pPr>
        <w:spacing w:after="0" w:line="240" w:lineRule="auto"/>
        <w:rPr>
          <w:sz w:val="24"/>
          <w:szCs w:val="24"/>
        </w:rPr>
      </w:pPr>
      <w:r w:rsidRPr="00EA5059">
        <w:rPr>
          <w:sz w:val="24"/>
          <w:szCs w:val="24"/>
        </w:rPr>
        <w:t>MAA176 54A1 3390-9     0885</w:t>
      </w:r>
    </w:p>
    <w:p w14:paraId="72263895" w14:textId="77777777" w:rsidR="00EA5059" w:rsidRPr="00EA5059" w:rsidRDefault="00EA5059" w:rsidP="00EA5059">
      <w:pPr>
        <w:spacing w:after="0" w:line="240" w:lineRule="auto"/>
        <w:rPr>
          <w:sz w:val="24"/>
          <w:szCs w:val="24"/>
        </w:rPr>
      </w:pPr>
      <w:r w:rsidRPr="00EA5059">
        <w:rPr>
          <w:sz w:val="24"/>
          <w:szCs w:val="24"/>
        </w:rPr>
        <w:t>MAA177 54A2 3390-9     0886</w:t>
      </w:r>
    </w:p>
    <w:p w14:paraId="3F55987A" w14:textId="77777777" w:rsidR="00EA5059" w:rsidRPr="00EA5059" w:rsidRDefault="00EA5059" w:rsidP="00EA5059">
      <w:pPr>
        <w:spacing w:after="0" w:line="240" w:lineRule="auto"/>
        <w:rPr>
          <w:sz w:val="24"/>
          <w:szCs w:val="24"/>
        </w:rPr>
      </w:pPr>
      <w:r w:rsidRPr="00EA5059">
        <w:rPr>
          <w:sz w:val="24"/>
          <w:szCs w:val="24"/>
        </w:rPr>
        <w:t>MAA178 54A3 3390-9     0887</w:t>
      </w:r>
    </w:p>
    <w:p w14:paraId="51C74CF9" w14:textId="77777777" w:rsidR="00EA5059" w:rsidRPr="00EA5059" w:rsidRDefault="00EA5059" w:rsidP="00EA5059">
      <w:pPr>
        <w:spacing w:after="0" w:line="240" w:lineRule="auto"/>
        <w:rPr>
          <w:sz w:val="24"/>
          <w:szCs w:val="24"/>
        </w:rPr>
      </w:pPr>
      <w:r w:rsidRPr="00EA5059">
        <w:rPr>
          <w:sz w:val="24"/>
          <w:szCs w:val="24"/>
        </w:rPr>
        <w:t>MAA179 54A4 3390-9     0888</w:t>
      </w:r>
    </w:p>
    <w:p w14:paraId="65E0BF53" w14:textId="77777777" w:rsidR="00EA5059" w:rsidRPr="00EA5059" w:rsidRDefault="00EA5059" w:rsidP="00EA5059">
      <w:pPr>
        <w:spacing w:after="0" w:line="240" w:lineRule="auto"/>
        <w:rPr>
          <w:sz w:val="24"/>
          <w:szCs w:val="24"/>
        </w:rPr>
      </w:pPr>
      <w:r w:rsidRPr="00EA5059">
        <w:rPr>
          <w:sz w:val="24"/>
          <w:szCs w:val="24"/>
        </w:rPr>
        <w:t>MAA180 54A5 3390-9     0889</w:t>
      </w:r>
    </w:p>
    <w:p w14:paraId="7A18CF4E" w14:textId="77777777" w:rsidR="00EA5059" w:rsidRPr="00EA5059" w:rsidRDefault="00EA5059" w:rsidP="00EA5059">
      <w:pPr>
        <w:spacing w:after="0" w:line="240" w:lineRule="auto"/>
        <w:rPr>
          <w:sz w:val="24"/>
          <w:szCs w:val="24"/>
        </w:rPr>
      </w:pPr>
      <w:r w:rsidRPr="00EA5059">
        <w:rPr>
          <w:sz w:val="24"/>
          <w:szCs w:val="24"/>
        </w:rPr>
        <w:t>MAA181 54A6 3390-9     0890</w:t>
      </w:r>
    </w:p>
    <w:p w14:paraId="24D5E2B7" w14:textId="77777777" w:rsidR="00EA5059" w:rsidRPr="00EA5059" w:rsidRDefault="00EA5059" w:rsidP="00EA5059">
      <w:pPr>
        <w:spacing w:after="0" w:line="240" w:lineRule="auto"/>
        <w:rPr>
          <w:sz w:val="24"/>
          <w:szCs w:val="24"/>
        </w:rPr>
      </w:pPr>
      <w:r w:rsidRPr="00EA5059">
        <w:rPr>
          <w:sz w:val="24"/>
          <w:szCs w:val="24"/>
        </w:rPr>
        <w:t>MAA182 54A7 3390-9     0891</w:t>
      </w:r>
    </w:p>
    <w:p w14:paraId="3C67583A" w14:textId="77777777" w:rsidR="00EA5059" w:rsidRPr="00EA5059" w:rsidRDefault="00EA5059" w:rsidP="00EA5059">
      <w:pPr>
        <w:spacing w:after="0" w:line="240" w:lineRule="auto"/>
        <w:rPr>
          <w:sz w:val="24"/>
          <w:szCs w:val="24"/>
        </w:rPr>
      </w:pPr>
      <w:r w:rsidRPr="00EA5059">
        <w:rPr>
          <w:sz w:val="24"/>
          <w:szCs w:val="24"/>
        </w:rPr>
        <w:lastRenderedPageBreak/>
        <w:t>MAA183 54A8 3390-9     0892</w:t>
      </w:r>
    </w:p>
    <w:p w14:paraId="63B0896D" w14:textId="77777777" w:rsidR="00EA5059" w:rsidRPr="00EA5059" w:rsidRDefault="00EA5059" w:rsidP="00EA5059">
      <w:pPr>
        <w:spacing w:after="0" w:line="240" w:lineRule="auto"/>
        <w:rPr>
          <w:sz w:val="24"/>
          <w:szCs w:val="24"/>
        </w:rPr>
      </w:pPr>
      <w:r w:rsidRPr="00EA5059">
        <w:rPr>
          <w:sz w:val="24"/>
          <w:szCs w:val="24"/>
        </w:rPr>
        <w:t>MAA184 54A9 3390-9     0893</w:t>
      </w:r>
    </w:p>
    <w:p w14:paraId="06950B12" w14:textId="77777777" w:rsidR="00EA5059" w:rsidRPr="00EA5059" w:rsidRDefault="00EA5059" w:rsidP="00EA5059">
      <w:pPr>
        <w:spacing w:after="0" w:line="240" w:lineRule="auto"/>
        <w:rPr>
          <w:sz w:val="24"/>
          <w:szCs w:val="24"/>
        </w:rPr>
      </w:pPr>
      <w:r w:rsidRPr="00EA5059">
        <w:rPr>
          <w:sz w:val="24"/>
          <w:szCs w:val="24"/>
        </w:rPr>
        <w:t>MAA169 54AA 3390-9     0894</w:t>
      </w:r>
    </w:p>
    <w:p w14:paraId="1ED6574E" w14:textId="77777777" w:rsidR="00EA5059" w:rsidRPr="00EA5059" w:rsidRDefault="00EA5059" w:rsidP="00EA5059">
      <w:pPr>
        <w:spacing w:after="0" w:line="240" w:lineRule="auto"/>
        <w:rPr>
          <w:sz w:val="24"/>
          <w:szCs w:val="24"/>
        </w:rPr>
      </w:pPr>
      <w:r w:rsidRPr="00EA5059">
        <w:rPr>
          <w:sz w:val="24"/>
          <w:szCs w:val="24"/>
        </w:rPr>
        <w:t>MAA170 54AB 3390-9     0895</w:t>
      </w:r>
    </w:p>
    <w:p w14:paraId="1FE013CB" w14:textId="77777777" w:rsidR="00EA5059" w:rsidRPr="00EA5059" w:rsidRDefault="00EA5059" w:rsidP="00EA5059">
      <w:pPr>
        <w:spacing w:after="0" w:line="240" w:lineRule="auto"/>
        <w:rPr>
          <w:sz w:val="24"/>
          <w:szCs w:val="24"/>
        </w:rPr>
      </w:pPr>
      <w:r w:rsidRPr="00EA5059">
        <w:rPr>
          <w:sz w:val="24"/>
          <w:szCs w:val="24"/>
        </w:rPr>
        <w:t>MAA171 54AC 3390-9     0896</w:t>
      </w:r>
    </w:p>
    <w:p w14:paraId="72641F05" w14:textId="77777777" w:rsidR="00EA5059" w:rsidRPr="00EA5059" w:rsidRDefault="00EA5059" w:rsidP="00EA5059">
      <w:pPr>
        <w:spacing w:after="0" w:line="240" w:lineRule="auto"/>
        <w:rPr>
          <w:sz w:val="24"/>
          <w:szCs w:val="24"/>
        </w:rPr>
      </w:pPr>
      <w:r w:rsidRPr="00EA5059">
        <w:rPr>
          <w:sz w:val="24"/>
          <w:szCs w:val="24"/>
        </w:rPr>
        <w:t>MAA172 54AD 3390-9     0897</w:t>
      </w:r>
    </w:p>
    <w:p w14:paraId="0606FF93" w14:textId="77777777" w:rsidR="00EA5059" w:rsidRPr="00EA5059" w:rsidRDefault="00EA5059" w:rsidP="00EA5059">
      <w:pPr>
        <w:spacing w:after="0" w:line="240" w:lineRule="auto"/>
        <w:rPr>
          <w:sz w:val="24"/>
          <w:szCs w:val="24"/>
        </w:rPr>
      </w:pPr>
      <w:r w:rsidRPr="00EA5059">
        <w:rPr>
          <w:sz w:val="24"/>
          <w:szCs w:val="24"/>
        </w:rPr>
        <w:t>MAA173 54AE 3390-9     0898</w:t>
      </w:r>
    </w:p>
    <w:p w14:paraId="55876E83" w14:textId="77777777" w:rsidR="00EA5059" w:rsidRPr="00EA5059" w:rsidRDefault="00EA5059" w:rsidP="00EA5059">
      <w:pPr>
        <w:spacing w:after="0" w:line="240" w:lineRule="auto"/>
        <w:rPr>
          <w:sz w:val="24"/>
          <w:szCs w:val="24"/>
        </w:rPr>
      </w:pPr>
      <w:r w:rsidRPr="00EA5059">
        <w:rPr>
          <w:sz w:val="24"/>
          <w:szCs w:val="24"/>
        </w:rPr>
        <w:t>MAA174 54AF 3390-9     0899</w:t>
      </w:r>
    </w:p>
    <w:p w14:paraId="47A775B3" w14:textId="77777777" w:rsidR="00EA5059" w:rsidRPr="00EA5059" w:rsidRDefault="00EA5059" w:rsidP="00EA5059">
      <w:pPr>
        <w:spacing w:after="0" w:line="240" w:lineRule="auto"/>
        <w:rPr>
          <w:sz w:val="24"/>
          <w:szCs w:val="24"/>
        </w:rPr>
      </w:pPr>
      <w:r w:rsidRPr="00EA5059">
        <w:rPr>
          <w:sz w:val="24"/>
          <w:szCs w:val="24"/>
        </w:rPr>
        <w:t>MIR0B8 54B0 3390-9     0900</w:t>
      </w:r>
    </w:p>
    <w:p w14:paraId="7E5B3342" w14:textId="77777777" w:rsidR="00EA5059" w:rsidRPr="00EA5059" w:rsidRDefault="00EA5059" w:rsidP="00EA5059">
      <w:pPr>
        <w:spacing w:after="0" w:line="240" w:lineRule="auto"/>
        <w:rPr>
          <w:sz w:val="24"/>
          <w:szCs w:val="24"/>
        </w:rPr>
      </w:pPr>
      <w:r w:rsidRPr="00EA5059">
        <w:rPr>
          <w:sz w:val="24"/>
          <w:szCs w:val="24"/>
        </w:rPr>
        <w:t>MIR0B9 54B1 3390-9     0901</w:t>
      </w:r>
    </w:p>
    <w:p w14:paraId="0BCA6603" w14:textId="77777777" w:rsidR="00EA5059" w:rsidRPr="00EA5059" w:rsidRDefault="00EA5059" w:rsidP="00EA5059">
      <w:pPr>
        <w:spacing w:after="0" w:line="240" w:lineRule="auto"/>
        <w:rPr>
          <w:sz w:val="24"/>
          <w:szCs w:val="24"/>
        </w:rPr>
      </w:pPr>
      <w:r w:rsidRPr="00EA5059">
        <w:rPr>
          <w:sz w:val="24"/>
          <w:szCs w:val="24"/>
        </w:rPr>
        <w:t>HR0322 54B2 3390-9     0902</w:t>
      </w:r>
    </w:p>
    <w:p w14:paraId="6EB83E74" w14:textId="77777777" w:rsidR="00EA5059" w:rsidRPr="00EA5059" w:rsidRDefault="00EA5059" w:rsidP="00EA5059">
      <w:pPr>
        <w:spacing w:after="0" w:line="240" w:lineRule="auto"/>
        <w:rPr>
          <w:sz w:val="24"/>
          <w:szCs w:val="24"/>
        </w:rPr>
      </w:pPr>
      <w:r w:rsidRPr="00EA5059">
        <w:rPr>
          <w:sz w:val="24"/>
          <w:szCs w:val="24"/>
        </w:rPr>
        <w:t>HR0323 54B3 3390-9     0903</w:t>
      </w:r>
    </w:p>
    <w:p w14:paraId="2D40DF47" w14:textId="77777777" w:rsidR="00EA5059" w:rsidRPr="00EA5059" w:rsidRDefault="00EA5059" w:rsidP="00EA5059">
      <w:pPr>
        <w:spacing w:after="0" w:line="240" w:lineRule="auto"/>
        <w:rPr>
          <w:sz w:val="24"/>
          <w:szCs w:val="24"/>
        </w:rPr>
      </w:pPr>
      <w:r w:rsidRPr="00EA5059">
        <w:rPr>
          <w:sz w:val="24"/>
          <w:szCs w:val="24"/>
        </w:rPr>
        <w:t>HR0324 54B4 3390-9     0904</w:t>
      </w:r>
    </w:p>
    <w:p w14:paraId="2CC27971" w14:textId="77777777" w:rsidR="00EA5059" w:rsidRPr="00EA5059" w:rsidRDefault="00EA5059" w:rsidP="00EA5059">
      <w:pPr>
        <w:spacing w:after="0" w:line="240" w:lineRule="auto"/>
        <w:rPr>
          <w:sz w:val="24"/>
          <w:szCs w:val="24"/>
        </w:rPr>
      </w:pPr>
      <w:r w:rsidRPr="00EA5059">
        <w:rPr>
          <w:sz w:val="24"/>
          <w:szCs w:val="24"/>
        </w:rPr>
        <w:t>HR0325 54B5 3390-9     0905</w:t>
      </w:r>
    </w:p>
    <w:p w14:paraId="3BB9A4F0" w14:textId="77777777" w:rsidR="00EA5059" w:rsidRPr="00EA5059" w:rsidRDefault="00EA5059" w:rsidP="00EA5059">
      <w:pPr>
        <w:spacing w:after="0" w:line="240" w:lineRule="auto"/>
        <w:rPr>
          <w:sz w:val="24"/>
          <w:szCs w:val="24"/>
        </w:rPr>
      </w:pPr>
      <w:r w:rsidRPr="00EA5059">
        <w:rPr>
          <w:sz w:val="24"/>
          <w:szCs w:val="24"/>
        </w:rPr>
        <w:t>DS14B6 54B6 3390-9     0906</w:t>
      </w:r>
    </w:p>
    <w:p w14:paraId="5BF97090" w14:textId="77777777" w:rsidR="00EA5059" w:rsidRPr="00EA5059" w:rsidRDefault="00EA5059" w:rsidP="00EA5059">
      <w:pPr>
        <w:spacing w:after="0" w:line="240" w:lineRule="auto"/>
        <w:rPr>
          <w:sz w:val="24"/>
          <w:szCs w:val="24"/>
        </w:rPr>
      </w:pPr>
      <w:r w:rsidRPr="00EA5059">
        <w:rPr>
          <w:sz w:val="24"/>
          <w:szCs w:val="24"/>
        </w:rPr>
        <w:t>DS14B7 54B7 3390-9     0907</w:t>
      </w:r>
    </w:p>
    <w:p w14:paraId="0B603B4D" w14:textId="77777777" w:rsidR="00EA5059" w:rsidRPr="00EA5059" w:rsidRDefault="00EA5059" w:rsidP="00EA5059">
      <w:pPr>
        <w:spacing w:after="0" w:line="240" w:lineRule="auto"/>
        <w:rPr>
          <w:sz w:val="24"/>
          <w:szCs w:val="24"/>
        </w:rPr>
      </w:pPr>
      <w:r w:rsidRPr="00EA5059">
        <w:rPr>
          <w:sz w:val="24"/>
          <w:szCs w:val="24"/>
        </w:rPr>
        <w:t>DS14B8 54B8 3390-9     0908</w:t>
      </w:r>
    </w:p>
    <w:p w14:paraId="05CFBD89" w14:textId="77777777" w:rsidR="00EA5059" w:rsidRPr="00EA5059" w:rsidRDefault="00EA5059" w:rsidP="00EA5059">
      <w:pPr>
        <w:spacing w:after="0" w:line="240" w:lineRule="auto"/>
        <w:rPr>
          <w:sz w:val="24"/>
          <w:szCs w:val="24"/>
        </w:rPr>
      </w:pPr>
      <w:r w:rsidRPr="00EA5059">
        <w:rPr>
          <w:sz w:val="24"/>
          <w:szCs w:val="24"/>
        </w:rPr>
        <w:t>DS14B9 54B9 3390-9     0909</w:t>
      </w:r>
    </w:p>
    <w:p w14:paraId="0DA6EBF7" w14:textId="77777777" w:rsidR="00EA5059" w:rsidRPr="00EA5059" w:rsidRDefault="00EA5059" w:rsidP="00EA5059">
      <w:pPr>
        <w:spacing w:after="0" w:line="240" w:lineRule="auto"/>
        <w:rPr>
          <w:sz w:val="24"/>
          <w:szCs w:val="24"/>
        </w:rPr>
      </w:pPr>
      <w:r w:rsidRPr="00EA5059">
        <w:rPr>
          <w:sz w:val="24"/>
          <w:szCs w:val="24"/>
        </w:rPr>
        <w:t>MAA185 54BA 3390-9     0910</w:t>
      </w:r>
    </w:p>
    <w:p w14:paraId="57B7293D" w14:textId="77777777" w:rsidR="00EA5059" w:rsidRPr="00EA5059" w:rsidRDefault="00EA5059" w:rsidP="00EA5059">
      <w:pPr>
        <w:spacing w:after="0" w:line="240" w:lineRule="auto"/>
        <w:rPr>
          <w:sz w:val="24"/>
          <w:szCs w:val="24"/>
        </w:rPr>
      </w:pPr>
      <w:r w:rsidRPr="00EA5059">
        <w:rPr>
          <w:sz w:val="24"/>
          <w:szCs w:val="24"/>
        </w:rPr>
        <w:t>MIR0B3 54BB 3390-9     0911</w:t>
      </w:r>
    </w:p>
    <w:p w14:paraId="28B5E014" w14:textId="77777777" w:rsidR="00EA5059" w:rsidRPr="00EA5059" w:rsidRDefault="00EA5059" w:rsidP="00EA5059">
      <w:pPr>
        <w:spacing w:after="0" w:line="240" w:lineRule="auto"/>
        <w:rPr>
          <w:sz w:val="24"/>
          <w:szCs w:val="24"/>
        </w:rPr>
      </w:pPr>
      <w:r w:rsidRPr="00EA5059">
        <w:rPr>
          <w:sz w:val="24"/>
          <w:szCs w:val="24"/>
        </w:rPr>
        <w:t>MIR0B4 54BC 3390-9     0912</w:t>
      </w:r>
    </w:p>
    <w:p w14:paraId="64622DB7" w14:textId="77777777" w:rsidR="00EA5059" w:rsidRPr="00EA5059" w:rsidRDefault="00EA5059" w:rsidP="00EA5059">
      <w:pPr>
        <w:spacing w:after="0" w:line="240" w:lineRule="auto"/>
        <w:rPr>
          <w:sz w:val="24"/>
          <w:szCs w:val="24"/>
        </w:rPr>
      </w:pPr>
      <w:r w:rsidRPr="00EA5059">
        <w:rPr>
          <w:sz w:val="24"/>
          <w:szCs w:val="24"/>
        </w:rPr>
        <w:t>MIR0B5 54BD 3390-9     0913</w:t>
      </w:r>
    </w:p>
    <w:p w14:paraId="2580A624" w14:textId="77777777" w:rsidR="00EA5059" w:rsidRPr="00EA5059" w:rsidRDefault="00EA5059" w:rsidP="00EA5059">
      <w:pPr>
        <w:spacing w:after="0" w:line="240" w:lineRule="auto"/>
        <w:rPr>
          <w:sz w:val="24"/>
          <w:szCs w:val="24"/>
        </w:rPr>
      </w:pPr>
      <w:r w:rsidRPr="00EA5059">
        <w:rPr>
          <w:sz w:val="24"/>
          <w:szCs w:val="24"/>
        </w:rPr>
        <w:t>MIR0B6 54BE 3390-9     0914</w:t>
      </w:r>
    </w:p>
    <w:p w14:paraId="537272B1" w14:textId="77777777" w:rsidR="00EA5059" w:rsidRPr="00EA5059" w:rsidRDefault="00EA5059" w:rsidP="00EA5059">
      <w:pPr>
        <w:spacing w:after="0" w:line="240" w:lineRule="auto"/>
        <w:rPr>
          <w:sz w:val="24"/>
          <w:szCs w:val="24"/>
        </w:rPr>
      </w:pPr>
      <w:r w:rsidRPr="00EA5059">
        <w:rPr>
          <w:sz w:val="24"/>
          <w:szCs w:val="24"/>
        </w:rPr>
        <w:t>MIR0B7 54BF 3390-9     0915</w:t>
      </w:r>
    </w:p>
    <w:p w14:paraId="68A6D24E" w14:textId="77777777" w:rsidR="00EA5059" w:rsidRPr="00EA5059" w:rsidRDefault="00EA5059" w:rsidP="00EA5059">
      <w:pPr>
        <w:spacing w:after="0" w:line="240" w:lineRule="auto"/>
        <w:rPr>
          <w:sz w:val="24"/>
          <w:szCs w:val="24"/>
        </w:rPr>
      </w:pPr>
      <w:r w:rsidRPr="00EA5059">
        <w:rPr>
          <w:sz w:val="24"/>
          <w:szCs w:val="24"/>
        </w:rPr>
        <w:t>DS14C0 54C0 3390-9     0916</w:t>
      </w:r>
    </w:p>
    <w:p w14:paraId="62DEEAA7" w14:textId="77777777" w:rsidR="00EA5059" w:rsidRPr="00EA5059" w:rsidRDefault="00EA5059" w:rsidP="00EA5059">
      <w:pPr>
        <w:spacing w:after="0" w:line="240" w:lineRule="auto"/>
        <w:rPr>
          <w:sz w:val="24"/>
          <w:szCs w:val="24"/>
        </w:rPr>
      </w:pPr>
      <w:r w:rsidRPr="00EA5059">
        <w:rPr>
          <w:sz w:val="24"/>
          <w:szCs w:val="24"/>
        </w:rPr>
        <w:t>DS14C1 54C1 3390-9     0917</w:t>
      </w:r>
    </w:p>
    <w:p w14:paraId="1CDCED39" w14:textId="77777777" w:rsidR="00EA5059" w:rsidRPr="00EA5059" w:rsidRDefault="00EA5059" w:rsidP="00EA5059">
      <w:pPr>
        <w:spacing w:after="0" w:line="240" w:lineRule="auto"/>
        <w:rPr>
          <w:sz w:val="24"/>
          <w:szCs w:val="24"/>
        </w:rPr>
      </w:pPr>
      <w:r w:rsidRPr="00EA5059">
        <w:rPr>
          <w:sz w:val="24"/>
          <w:szCs w:val="24"/>
        </w:rPr>
        <w:t>DS14C2 54C2 3390-9     0918</w:t>
      </w:r>
    </w:p>
    <w:p w14:paraId="62857467" w14:textId="77777777" w:rsidR="00EA5059" w:rsidRPr="00EA5059" w:rsidRDefault="00EA5059" w:rsidP="00EA5059">
      <w:pPr>
        <w:spacing w:after="0" w:line="240" w:lineRule="auto"/>
        <w:rPr>
          <w:sz w:val="24"/>
          <w:szCs w:val="24"/>
        </w:rPr>
      </w:pPr>
      <w:r w:rsidRPr="00EA5059">
        <w:rPr>
          <w:sz w:val="24"/>
          <w:szCs w:val="24"/>
        </w:rPr>
        <w:t>DS14C3 54C3 3390-9     0919</w:t>
      </w:r>
    </w:p>
    <w:p w14:paraId="34CF854F" w14:textId="77777777" w:rsidR="00EA5059" w:rsidRPr="00EA5059" w:rsidRDefault="00EA5059" w:rsidP="00EA5059">
      <w:pPr>
        <w:spacing w:after="0" w:line="240" w:lineRule="auto"/>
        <w:rPr>
          <w:sz w:val="24"/>
          <w:szCs w:val="24"/>
        </w:rPr>
      </w:pPr>
      <w:r w:rsidRPr="00EA5059">
        <w:rPr>
          <w:sz w:val="24"/>
          <w:szCs w:val="24"/>
        </w:rPr>
        <w:t>DS14C4 54C4 3390-9     0920</w:t>
      </w:r>
    </w:p>
    <w:p w14:paraId="183A0523" w14:textId="77777777" w:rsidR="00EA5059" w:rsidRPr="00EA5059" w:rsidRDefault="00EA5059" w:rsidP="00EA5059">
      <w:pPr>
        <w:spacing w:after="0" w:line="240" w:lineRule="auto"/>
        <w:rPr>
          <w:sz w:val="24"/>
          <w:szCs w:val="24"/>
        </w:rPr>
      </w:pPr>
      <w:r w:rsidRPr="00EA5059">
        <w:rPr>
          <w:sz w:val="24"/>
          <w:szCs w:val="24"/>
        </w:rPr>
        <w:t>DS14C5 54C5 3390-9     0921</w:t>
      </w:r>
    </w:p>
    <w:p w14:paraId="04E3D69A" w14:textId="77777777" w:rsidR="00EA5059" w:rsidRPr="00EA5059" w:rsidRDefault="00EA5059" w:rsidP="00EA5059">
      <w:pPr>
        <w:spacing w:after="0" w:line="240" w:lineRule="auto"/>
        <w:rPr>
          <w:sz w:val="24"/>
          <w:szCs w:val="24"/>
        </w:rPr>
      </w:pPr>
      <w:r w:rsidRPr="00EA5059">
        <w:rPr>
          <w:sz w:val="24"/>
          <w:szCs w:val="24"/>
        </w:rPr>
        <w:t>DS14C6 54C6 3390-9     0922</w:t>
      </w:r>
    </w:p>
    <w:p w14:paraId="33AC7EFA" w14:textId="77777777" w:rsidR="00EA5059" w:rsidRPr="00EA5059" w:rsidRDefault="00EA5059" w:rsidP="00EA5059">
      <w:pPr>
        <w:spacing w:after="0" w:line="240" w:lineRule="auto"/>
        <w:rPr>
          <w:sz w:val="24"/>
          <w:szCs w:val="24"/>
        </w:rPr>
      </w:pPr>
      <w:r w:rsidRPr="00EA5059">
        <w:rPr>
          <w:sz w:val="24"/>
          <w:szCs w:val="24"/>
        </w:rPr>
        <w:t>DS14C7 54C7 3390-9     0923</w:t>
      </w:r>
    </w:p>
    <w:p w14:paraId="7B901D06" w14:textId="77777777" w:rsidR="00EA5059" w:rsidRPr="00EA5059" w:rsidRDefault="00EA5059" w:rsidP="00EA5059">
      <w:pPr>
        <w:spacing w:after="0" w:line="240" w:lineRule="auto"/>
        <w:rPr>
          <w:sz w:val="24"/>
          <w:szCs w:val="24"/>
        </w:rPr>
      </w:pPr>
      <w:r w:rsidRPr="00EA5059">
        <w:rPr>
          <w:sz w:val="24"/>
          <w:szCs w:val="24"/>
        </w:rPr>
        <w:t>DS14C8 54C8 3390-9     0924</w:t>
      </w:r>
    </w:p>
    <w:p w14:paraId="62B67812" w14:textId="77777777" w:rsidR="00EA5059" w:rsidRPr="00EA5059" w:rsidRDefault="00EA5059" w:rsidP="00EA5059">
      <w:pPr>
        <w:spacing w:after="0" w:line="240" w:lineRule="auto"/>
        <w:rPr>
          <w:sz w:val="24"/>
          <w:szCs w:val="24"/>
        </w:rPr>
      </w:pPr>
      <w:r w:rsidRPr="00EA5059">
        <w:rPr>
          <w:sz w:val="24"/>
          <w:szCs w:val="24"/>
        </w:rPr>
        <w:t>DS14C9 54C9 3390-9     0925</w:t>
      </w:r>
    </w:p>
    <w:p w14:paraId="0D29455A" w14:textId="77777777" w:rsidR="00EA5059" w:rsidRPr="00EA5059" w:rsidRDefault="00EA5059" w:rsidP="00EA5059">
      <w:pPr>
        <w:spacing w:after="0" w:line="240" w:lineRule="auto"/>
        <w:rPr>
          <w:sz w:val="24"/>
          <w:szCs w:val="24"/>
        </w:rPr>
      </w:pPr>
      <w:r w:rsidRPr="00EA5059">
        <w:rPr>
          <w:sz w:val="24"/>
          <w:szCs w:val="24"/>
        </w:rPr>
        <w:t>DS14CA 54CA 3390-9     0926</w:t>
      </w:r>
    </w:p>
    <w:p w14:paraId="03563603" w14:textId="77777777" w:rsidR="00EA5059" w:rsidRPr="00EA5059" w:rsidRDefault="00EA5059" w:rsidP="00EA5059">
      <w:pPr>
        <w:spacing w:after="0" w:line="240" w:lineRule="auto"/>
        <w:rPr>
          <w:sz w:val="24"/>
          <w:szCs w:val="24"/>
        </w:rPr>
      </w:pPr>
      <w:r w:rsidRPr="00EA5059">
        <w:rPr>
          <w:sz w:val="24"/>
          <w:szCs w:val="24"/>
        </w:rPr>
        <w:t>DS14CB 54CB 3390-9     0927</w:t>
      </w:r>
    </w:p>
    <w:p w14:paraId="1D62B9EE" w14:textId="77777777" w:rsidR="00EA5059" w:rsidRPr="00EA5059" w:rsidRDefault="00EA5059" w:rsidP="00EA5059">
      <w:pPr>
        <w:spacing w:after="0" w:line="240" w:lineRule="auto"/>
        <w:rPr>
          <w:sz w:val="24"/>
          <w:szCs w:val="24"/>
        </w:rPr>
      </w:pPr>
      <w:r w:rsidRPr="00EA5059">
        <w:rPr>
          <w:sz w:val="24"/>
          <w:szCs w:val="24"/>
        </w:rPr>
        <w:t>DS14CC 54CC 3390-9     0928</w:t>
      </w:r>
    </w:p>
    <w:p w14:paraId="6F8392B6" w14:textId="77777777" w:rsidR="00EA5059" w:rsidRPr="00EA5059" w:rsidRDefault="00EA5059" w:rsidP="00EA5059">
      <w:pPr>
        <w:spacing w:after="0" w:line="240" w:lineRule="auto"/>
        <w:rPr>
          <w:sz w:val="24"/>
          <w:szCs w:val="24"/>
        </w:rPr>
      </w:pPr>
      <w:r w:rsidRPr="00EA5059">
        <w:rPr>
          <w:sz w:val="24"/>
          <w:szCs w:val="24"/>
        </w:rPr>
        <w:t>DS14CD 54CD 3390-9     0929</w:t>
      </w:r>
    </w:p>
    <w:p w14:paraId="25A03340" w14:textId="77777777" w:rsidR="00EA5059" w:rsidRPr="00EA5059" w:rsidRDefault="00EA5059" w:rsidP="00EA5059">
      <w:pPr>
        <w:spacing w:after="0" w:line="240" w:lineRule="auto"/>
        <w:rPr>
          <w:sz w:val="24"/>
          <w:szCs w:val="24"/>
        </w:rPr>
      </w:pPr>
      <w:r w:rsidRPr="00EA5059">
        <w:rPr>
          <w:sz w:val="24"/>
          <w:szCs w:val="24"/>
        </w:rPr>
        <w:t>DS14CE 54CE 3390-9     0930</w:t>
      </w:r>
    </w:p>
    <w:p w14:paraId="0DDADDB8" w14:textId="77777777" w:rsidR="00EA5059" w:rsidRPr="00EA5059" w:rsidRDefault="00EA5059" w:rsidP="00EA5059">
      <w:pPr>
        <w:spacing w:after="0" w:line="240" w:lineRule="auto"/>
        <w:rPr>
          <w:sz w:val="24"/>
          <w:szCs w:val="24"/>
        </w:rPr>
      </w:pPr>
      <w:r w:rsidRPr="00EA5059">
        <w:rPr>
          <w:sz w:val="24"/>
          <w:szCs w:val="24"/>
        </w:rPr>
        <w:t>DS14CF 54CF 3390-9     0931</w:t>
      </w:r>
    </w:p>
    <w:p w14:paraId="2078898D" w14:textId="77777777" w:rsidR="00EA5059" w:rsidRPr="00EA5059" w:rsidRDefault="00EA5059" w:rsidP="00EA5059">
      <w:pPr>
        <w:spacing w:after="0" w:line="240" w:lineRule="auto"/>
        <w:rPr>
          <w:sz w:val="24"/>
          <w:szCs w:val="24"/>
        </w:rPr>
      </w:pPr>
      <w:r w:rsidRPr="00EA5059">
        <w:rPr>
          <w:sz w:val="24"/>
          <w:szCs w:val="24"/>
        </w:rPr>
        <w:t>DS14D0 54D0 3390-9     0932</w:t>
      </w:r>
    </w:p>
    <w:p w14:paraId="4B41B86B" w14:textId="77777777" w:rsidR="00EA5059" w:rsidRPr="00EA5059" w:rsidRDefault="00EA5059" w:rsidP="00EA5059">
      <w:pPr>
        <w:spacing w:after="0" w:line="240" w:lineRule="auto"/>
        <w:rPr>
          <w:sz w:val="24"/>
          <w:szCs w:val="24"/>
        </w:rPr>
      </w:pPr>
      <w:r w:rsidRPr="00EA5059">
        <w:rPr>
          <w:sz w:val="24"/>
          <w:szCs w:val="24"/>
        </w:rPr>
        <w:t>DS14D1 54D1 3390-9     0933</w:t>
      </w:r>
    </w:p>
    <w:p w14:paraId="334CC4AD" w14:textId="77777777" w:rsidR="00EA5059" w:rsidRPr="00EA5059" w:rsidRDefault="00EA5059" w:rsidP="00EA5059">
      <w:pPr>
        <w:spacing w:after="0" w:line="240" w:lineRule="auto"/>
        <w:rPr>
          <w:sz w:val="24"/>
          <w:szCs w:val="24"/>
        </w:rPr>
      </w:pPr>
      <w:r w:rsidRPr="00EA5059">
        <w:rPr>
          <w:sz w:val="24"/>
          <w:szCs w:val="24"/>
        </w:rPr>
        <w:lastRenderedPageBreak/>
        <w:t>DS14D2 54D2 3390-9     0934</w:t>
      </w:r>
    </w:p>
    <w:p w14:paraId="2321F897" w14:textId="77777777" w:rsidR="00EA5059" w:rsidRPr="00EA5059" w:rsidRDefault="00EA5059" w:rsidP="00EA5059">
      <w:pPr>
        <w:spacing w:after="0" w:line="240" w:lineRule="auto"/>
        <w:rPr>
          <w:sz w:val="24"/>
          <w:szCs w:val="24"/>
        </w:rPr>
      </w:pPr>
      <w:r w:rsidRPr="00EA5059">
        <w:rPr>
          <w:sz w:val="24"/>
          <w:szCs w:val="24"/>
        </w:rPr>
        <w:t>DS14D3 54D3 3390-9     0935</w:t>
      </w:r>
    </w:p>
    <w:p w14:paraId="694A873A" w14:textId="77777777" w:rsidR="00EA5059" w:rsidRPr="00EA5059" w:rsidRDefault="00EA5059" w:rsidP="00EA5059">
      <w:pPr>
        <w:spacing w:after="0" w:line="240" w:lineRule="auto"/>
        <w:rPr>
          <w:sz w:val="24"/>
          <w:szCs w:val="24"/>
        </w:rPr>
      </w:pPr>
      <w:r w:rsidRPr="00EA5059">
        <w:rPr>
          <w:sz w:val="24"/>
          <w:szCs w:val="24"/>
        </w:rPr>
        <w:t>DS14D4 54D4 3390-9     0936</w:t>
      </w:r>
    </w:p>
    <w:p w14:paraId="6B32BC1F" w14:textId="77777777" w:rsidR="00EA5059" w:rsidRPr="00EA5059" w:rsidRDefault="00EA5059" w:rsidP="00EA5059">
      <w:pPr>
        <w:spacing w:after="0" w:line="240" w:lineRule="auto"/>
        <w:rPr>
          <w:sz w:val="24"/>
          <w:szCs w:val="24"/>
        </w:rPr>
      </w:pPr>
      <w:r w:rsidRPr="00EA5059">
        <w:rPr>
          <w:sz w:val="24"/>
          <w:szCs w:val="24"/>
        </w:rPr>
        <w:t>DS14D5 54D5 3390-9     0937</w:t>
      </w:r>
    </w:p>
    <w:p w14:paraId="1467DB5D" w14:textId="77777777" w:rsidR="00EA5059" w:rsidRPr="00EA5059" w:rsidRDefault="00EA5059" w:rsidP="00EA5059">
      <w:pPr>
        <w:spacing w:after="0" w:line="240" w:lineRule="auto"/>
        <w:rPr>
          <w:sz w:val="24"/>
          <w:szCs w:val="24"/>
        </w:rPr>
      </w:pPr>
      <w:r w:rsidRPr="00EA5059">
        <w:rPr>
          <w:sz w:val="24"/>
          <w:szCs w:val="24"/>
        </w:rPr>
        <w:t>DS14D6 54D6 3390-9     0938</w:t>
      </w:r>
    </w:p>
    <w:p w14:paraId="6F573A0D" w14:textId="77777777" w:rsidR="00EA5059" w:rsidRPr="00EA5059" w:rsidRDefault="00EA5059" w:rsidP="00EA5059">
      <w:pPr>
        <w:spacing w:after="0" w:line="240" w:lineRule="auto"/>
        <w:rPr>
          <w:sz w:val="24"/>
          <w:szCs w:val="24"/>
        </w:rPr>
      </w:pPr>
      <w:r w:rsidRPr="00EA5059">
        <w:rPr>
          <w:sz w:val="24"/>
          <w:szCs w:val="24"/>
        </w:rPr>
        <w:t>DS14D7 54D7 3390-9     0939</w:t>
      </w:r>
    </w:p>
    <w:p w14:paraId="005AF891" w14:textId="77777777" w:rsidR="00EA5059" w:rsidRPr="00EA5059" w:rsidRDefault="00EA5059" w:rsidP="00EA5059">
      <w:pPr>
        <w:spacing w:after="0" w:line="240" w:lineRule="auto"/>
        <w:rPr>
          <w:sz w:val="24"/>
          <w:szCs w:val="24"/>
        </w:rPr>
      </w:pPr>
      <w:r w:rsidRPr="00EA5059">
        <w:rPr>
          <w:sz w:val="24"/>
          <w:szCs w:val="24"/>
        </w:rPr>
        <w:t>DS14D8 54D8 3390-9     0940</w:t>
      </w:r>
    </w:p>
    <w:p w14:paraId="3CFE7F42" w14:textId="77777777" w:rsidR="00EA5059" w:rsidRPr="00EA5059" w:rsidRDefault="00EA5059" w:rsidP="00EA5059">
      <w:pPr>
        <w:spacing w:after="0" w:line="240" w:lineRule="auto"/>
        <w:rPr>
          <w:sz w:val="24"/>
          <w:szCs w:val="24"/>
        </w:rPr>
      </w:pPr>
      <w:r w:rsidRPr="00EA5059">
        <w:rPr>
          <w:sz w:val="24"/>
          <w:szCs w:val="24"/>
        </w:rPr>
        <w:t>DS14D9 54D9 3390-9     0941</w:t>
      </w:r>
    </w:p>
    <w:p w14:paraId="0A64E3BE" w14:textId="77777777" w:rsidR="00EA5059" w:rsidRPr="00EA5059" w:rsidRDefault="00EA5059" w:rsidP="00EA5059">
      <w:pPr>
        <w:spacing w:after="0" w:line="240" w:lineRule="auto"/>
        <w:rPr>
          <w:sz w:val="24"/>
          <w:szCs w:val="24"/>
        </w:rPr>
      </w:pPr>
      <w:r w:rsidRPr="00EA5059">
        <w:rPr>
          <w:sz w:val="24"/>
          <w:szCs w:val="24"/>
        </w:rPr>
        <w:t>DS14DA 54DA 3390-9     0942</w:t>
      </w:r>
    </w:p>
    <w:p w14:paraId="5B81ACF0" w14:textId="77777777" w:rsidR="00EA5059" w:rsidRPr="00EA5059" w:rsidRDefault="00EA5059" w:rsidP="00EA5059">
      <w:pPr>
        <w:spacing w:after="0" w:line="240" w:lineRule="auto"/>
        <w:rPr>
          <w:sz w:val="24"/>
          <w:szCs w:val="24"/>
        </w:rPr>
      </w:pPr>
      <w:r w:rsidRPr="00EA5059">
        <w:rPr>
          <w:sz w:val="24"/>
          <w:szCs w:val="24"/>
        </w:rPr>
        <w:t>DS14DB 54DB 3390-9     0943</w:t>
      </w:r>
    </w:p>
    <w:p w14:paraId="18D466E1" w14:textId="77777777" w:rsidR="00EA5059" w:rsidRPr="00EA5059" w:rsidRDefault="00EA5059" w:rsidP="00EA5059">
      <w:pPr>
        <w:spacing w:after="0" w:line="240" w:lineRule="auto"/>
        <w:rPr>
          <w:sz w:val="24"/>
          <w:szCs w:val="24"/>
        </w:rPr>
      </w:pPr>
      <w:r w:rsidRPr="00EA5059">
        <w:rPr>
          <w:sz w:val="24"/>
          <w:szCs w:val="24"/>
        </w:rPr>
        <w:t>DS14DC 54DC 3390-9     0944</w:t>
      </w:r>
    </w:p>
    <w:p w14:paraId="277B8A99" w14:textId="77777777" w:rsidR="00EA5059" w:rsidRPr="00EA5059" w:rsidRDefault="00EA5059" w:rsidP="00EA5059">
      <w:pPr>
        <w:spacing w:after="0" w:line="240" w:lineRule="auto"/>
        <w:rPr>
          <w:sz w:val="24"/>
          <w:szCs w:val="24"/>
        </w:rPr>
      </w:pPr>
      <w:r w:rsidRPr="00EA5059">
        <w:rPr>
          <w:sz w:val="24"/>
          <w:szCs w:val="24"/>
        </w:rPr>
        <w:t>DS14DD 54DD 3390-9     0945</w:t>
      </w:r>
    </w:p>
    <w:p w14:paraId="4980E6A6" w14:textId="77777777" w:rsidR="00EA5059" w:rsidRPr="00EA5059" w:rsidRDefault="00EA5059" w:rsidP="00EA5059">
      <w:pPr>
        <w:spacing w:after="0" w:line="240" w:lineRule="auto"/>
        <w:rPr>
          <w:sz w:val="24"/>
          <w:szCs w:val="24"/>
        </w:rPr>
      </w:pPr>
      <w:r w:rsidRPr="00EA5059">
        <w:rPr>
          <w:sz w:val="24"/>
          <w:szCs w:val="24"/>
        </w:rPr>
        <w:t>DS14DE 54DE 3390-9     0946</w:t>
      </w:r>
    </w:p>
    <w:p w14:paraId="711D4AB0" w14:textId="77777777" w:rsidR="00EA5059" w:rsidRPr="00EA5059" w:rsidRDefault="00EA5059" w:rsidP="00EA5059">
      <w:pPr>
        <w:spacing w:after="0" w:line="240" w:lineRule="auto"/>
        <w:rPr>
          <w:sz w:val="24"/>
          <w:szCs w:val="24"/>
        </w:rPr>
      </w:pPr>
      <w:r w:rsidRPr="00EA5059">
        <w:rPr>
          <w:sz w:val="24"/>
          <w:szCs w:val="24"/>
        </w:rPr>
        <w:t>DS14DF 54DF 3390-9     0947</w:t>
      </w:r>
    </w:p>
    <w:p w14:paraId="0BC740B8" w14:textId="77777777" w:rsidR="00EA5059" w:rsidRPr="00EA5059" w:rsidRDefault="00EA5059" w:rsidP="00EA5059">
      <w:pPr>
        <w:spacing w:after="0" w:line="240" w:lineRule="auto"/>
        <w:rPr>
          <w:sz w:val="24"/>
          <w:szCs w:val="24"/>
        </w:rPr>
      </w:pPr>
      <w:r w:rsidRPr="00EA5059">
        <w:rPr>
          <w:sz w:val="24"/>
          <w:szCs w:val="24"/>
        </w:rPr>
        <w:t>DS14E0 54E0 3390-9     0948</w:t>
      </w:r>
    </w:p>
    <w:p w14:paraId="760A9334" w14:textId="77777777" w:rsidR="00EA5059" w:rsidRPr="00EA5059" w:rsidRDefault="00EA5059" w:rsidP="00EA5059">
      <w:pPr>
        <w:spacing w:after="0" w:line="240" w:lineRule="auto"/>
        <w:rPr>
          <w:sz w:val="24"/>
          <w:szCs w:val="24"/>
        </w:rPr>
      </w:pPr>
      <w:r w:rsidRPr="00EA5059">
        <w:rPr>
          <w:sz w:val="24"/>
          <w:szCs w:val="24"/>
        </w:rPr>
        <w:t>DS14E1 54E1 3390-9     0949</w:t>
      </w:r>
    </w:p>
    <w:p w14:paraId="0EBE3338" w14:textId="77777777" w:rsidR="00EA5059" w:rsidRPr="00EA5059" w:rsidRDefault="00EA5059" w:rsidP="00EA5059">
      <w:pPr>
        <w:spacing w:after="0" w:line="240" w:lineRule="auto"/>
        <w:rPr>
          <w:sz w:val="24"/>
          <w:szCs w:val="24"/>
        </w:rPr>
      </w:pPr>
      <w:r w:rsidRPr="00EA5059">
        <w:rPr>
          <w:sz w:val="24"/>
          <w:szCs w:val="24"/>
        </w:rPr>
        <w:t>DS14E2 54E2 3390-9     0950</w:t>
      </w:r>
    </w:p>
    <w:p w14:paraId="31BFB29A" w14:textId="77777777" w:rsidR="00EA5059" w:rsidRPr="00EA5059" w:rsidRDefault="00EA5059" w:rsidP="00EA5059">
      <w:pPr>
        <w:spacing w:after="0" w:line="240" w:lineRule="auto"/>
        <w:rPr>
          <w:sz w:val="24"/>
          <w:szCs w:val="24"/>
        </w:rPr>
      </w:pPr>
      <w:r w:rsidRPr="00EA5059">
        <w:rPr>
          <w:sz w:val="24"/>
          <w:szCs w:val="24"/>
        </w:rPr>
        <w:t>DS14E3 54E3 3390-9     0951</w:t>
      </w:r>
    </w:p>
    <w:p w14:paraId="22338DD2" w14:textId="77777777" w:rsidR="00EA5059" w:rsidRPr="00EA5059" w:rsidRDefault="00EA5059" w:rsidP="00EA5059">
      <w:pPr>
        <w:spacing w:after="0" w:line="240" w:lineRule="auto"/>
        <w:rPr>
          <w:sz w:val="24"/>
          <w:szCs w:val="24"/>
        </w:rPr>
      </w:pPr>
      <w:r w:rsidRPr="00EA5059">
        <w:rPr>
          <w:sz w:val="24"/>
          <w:szCs w:val="24"/>
        </w:rPr>
        <w:t>DS14E4 54E4 3390-9     0952</w:t>
      </w:r>
    </w:p>
    <w:p w14:paraId="2ED47CE5" w14:textId="77777777" w:rsidR="00EA5059" w:rsidRPr="00EA5059" w:rsidRDefault="00EA5059" w:rsidP="00EA5059">
      <w:pPr>
        <w:spacing w:after="0" w:line="240" w:lineRule="auto"/>
        <w:rPr>
          <w:sz w:val="24"/>
          <w:szCs w:val="24"/>
        </w:rPr>
      </w:pPr>
      <w:r w:rsidRPr="00EA5059">
        <w:rPr>
          <w:sz w:val="24"/>
          <w:szCs w:val="24"/>
        </w:rPr>
        <w:t>DS14E5 54E5 3390-9     0953</w:t>
      </w:r>
    </w:p>
    <w:p w14:paraId="28C81B3C" w14:textId="77777777" w:rsidR="00EA5059" w:rsidRPr="00EA5059" w:rsidRDefault="00EA5059" w:rsidP="00EA5059">
      <w:pPr>
        <w:spacing w:after="0" w:line="240" w:lineRule="auto"/>
        <w:rPr>
          <w:sz w:val="24"/>
          <w:szCs w:val="24"/>
        </w:rPr>
      </w:pPr>
      <w:r w:rsidRPr="00EA5059">
        <w:rPr>
          <w:sz w:val="24"/>
          <w:szCs w:val="24"/>
        </w:rPr>
        <w:t>DS14E6 54E6 3390-9     0954</w:t>
      </w:r>
    </w:p>
    <w:p w14:paraId="1FC98F8F" w14:textId="77777777" w:rsidR="00EA5059" w:rsidRPr="00EA5059" w:rsidRDefault="00EA5059" w:rsidP="00EA5059">
      <w:pPr>
        <w:spacing w:after="0" w:line="240" w:lineRule="auto"/>
        <w:rPr>
          <w:sz w:val="24"/>
          <w:szCs w:val="24"/>
        </w:rPr>
      </w:pPr>
      <w:r w:rsidRPr="00EA5059">
        <w:rPr>
          <w:sz w:val="24"/>
          <w:szCs w:val="24"/>
        </w:rPr>
        <w:t>DS14E7 54E7 3390-9     0955</w:t>
      </w:r>
    </w:p>
    <w:p w14:paraId="129534B9" w14:textId="77777777" w:rsidR="00EA5059" w:rsidRPr="00EA5059" w:rsidRDefault="00EA5059" w:rsidP="00EA5059">
      <w:pPr>
        <w:spacing w:after="0" w:line="240" w:lineRule="auto"/>
        <w:rPr>
          <w:sz w:val="24"/>
          <w:szCs w:val="24"/>
        </w:rPr>
      </w:pPr>
      <w:r w:rsidRPr="00EA5059">
        <w:rPr>
          <w:sz w:val="24"/>
          <w:szCs w:val="24"/>
        </w:rPr>
        <w:t>DS14E8 54E8 3390-9     0956</w:t>
      </w:r>
    </w:p>
    <w:p w14:paraId="01145389" w14:textId="77777777" w:rsidR="00EA5059" w:rsidRPr="00EA5059" w:rsidRDefault="00EA5059" w:rsidP="00EA5059">
      <w:pPr>
        <w:spacing w:after="0" w:line="240" w:lineRule="auto"/>
        <w:rPr>
          <w:sz w:val="24"/>
          <w:szCs w:val="24"/>
        </w:rPr>
      </w:pPr>
      <w:r w:rsidRPr="00EA5059">
        <w:rPr>
          <w:sz w:val="24"/>
          <w:szCs w:val="24"/>
        </w:rPr>
        <w:t>DS14E9 54E9 3390-9     0957</w:t>
      </w:r>
    </w:p>
    <w:p w14:paraId="03D55656" w14:textId="77777777" w:rsidR="00EA5059" w:rsidRPr="00EA5059" w:rsidRDefault="00EA5059" w:rsidP="00EA5059">
      <w:pPr>
        <w:spacing w:after="0" w:line="240" w:lineRule="auto"/>
        <w:rPr>
          <w:sz w:val="24"/>
          <w:szCs w:val="24"/>
        </w:rPr>
      </w:pPr>
      <w:r w:rsidRPr="00EA5059">
        <w:rPr>
          <w:sz w:val="24"/>
          <w:szCs w:val="24"/>
        </w:rPr>
        <w:t>DS14EA 54EA 3390-9     0958</w:t>
      </w:r>
    </w:p>
    <w:p w14:paraId="2A5DD120" w14:textId="77777777" w:rsidR="00EA5059" w:rsidRPr="00EA5059" w:rsidRDefault="00EA5059" w:rsidP="00EA5059">
      <w:pPr>
        <w:spacing w:after="0" w:line="240" w:lineRule="auto"/>
        <w:rPr>
          <w:sz w:val="24"/>
          <w:szCs w:val="24"/>
        </w:rPr>
      </w:pPr>
      <w:r w:rsidRPr="00EA5059">
        <w:rPr>
          <w:sz w:val="24"/>
          <w:szCs w:val="24"/>
        </w:rPr>
        <w:t>DS14EB 54EB 3390-9     0959</w:t>
      </w:r>
    </w:p>
    <w:p w14:paraId="6C2C7A38" w14:textId="77777777" w:rsidR="00EA5059" w:rsidRPr="00EA5059" w:rsidRDefault="00EA5059" w:rsidP="00EA5059">
      <w:pPr>
        <w:spacing w:after="0" w:line="240" w:lineRule="auto"/>
        <w:rPr>
          <w:sz w:val="24"/>
          <w:szCs w:val="24"/>
        </w:rPr>
      </w:pPr>
      <w:r w:rsidRPr="00EA5059">
        <w:rPr>
          <w:sz w:val="24"/>
          <w:szCs w:val="24"/>
        </w:rPr>
        <w:t>DS14EC 54EC 3390-9     0960</w:t>
      </w:r>
    </w:p>
    <w:p w14:paraId="01599CBD" w14:textId="77777777" w:rsidR="00EA5059" w:rsidRPr="00EA5059" w:rsidRDefault="00EA5059" w:rsidP="00EA5059">
      <w:pPr>
        <w:spacing w:after="0" w:line="240" w:lineRule="auto"/>
        <w:rPr>
          <w:sz w:val="24"/>
          <w:szCs w:val="24"/>
        </w:rPr>
      </w:pPr>
      <w:r w:rsidRPr="00EA5059">
        <w:rPr>
          <w:sz w:val="24"/>
          <w:szCs w:val="24"/>
        </w:rPr>
        <w:t>DS14ED 54ED 3390-9     0961</w:t>
      </w:r>
    </w:p>
    <w:p w14:paraId="65DEA732" w14:textId="77777777" w:rsidR="00EA5059" w:rsidRPr="00EA5059" w:rsidRDefault="00EA5059" w:rsidP="00EA5059">
      <w:pPr>
        <w:spacing w:after="0" w:line="240" w:lineRule="auto"/>
        <w:rPr>
          <w:sz w:val="24"/>
          <w:szCs w:val="24"/>
        </w:rPr>
      </w:pPr>
      <w:r w:rsidRPr="00EA5059">
        <w:rPr>
          <w:sz w:val="24"/>
          <w:szCs w:val="24"/>
        </w:rPr>
        <w:t>DS14EE 54EE 3390-9     0962</w:t>
      </w:r>
    </w:p>
    <w:p w14:paraId="29C10D45" w14:textId="77777777" w:rsidR="00EA5059" w:rsidRPr="00EA5059" w:rsidRDefault="00EA5059" w:rsidP="00EA5059">
      <w:pPr>
        <w:spacing w:after="0" w:line="240" w:lineRule="auto"/>
        <w:rPr>
          <w:sz w:val="24"/>
          <w:szCs w:val="24"/>
        </w:rPr>
      </w:pPr>
      <w:r w:rsidRPr="00EA5059">
        <w:rPr>
          <w:sz w:val="24"/>
          <w:szCs w:val="24"/>
        </w:rPr>
        <w:t>DS14EF 54EF 3390-9     0963</w:t>
      </w:r>
    </w:p>
    <w:p w14:paraId="6E26E8C7" w14:textId="77777777" w:rsidR="00EA5059" w:rsidRPr="00EA5059" w:rsidRDefault="00EA5059" w:rsidP="00EA5059">
      <w:pPr>
        <w:spacing w:after="0" w:line="240" w:lineRule="auto"/>
        <w:rPr>
          <w:sz w:val="24"/>
          <w:szCs w:val="24"/>
        </w:rPr>
      </w:pPr>
      <w:r w:rsidRPr="00EA5059">
        <w:rPr>
          <w:sz w:val="24"/>
          <w:szCs w:val="24"/>
        </w:rPr>
        <w:t>DS14F0 54F0 3390-9     0964</w:t>
      </w:r>
    </w:p>
    <w:p w14:paraId="65BD1CE4" w14:textId="77777777" w:rsidR="00EA5059" w:rsidRPr="00EA5059" w:rsidRDefault="00EA5059" w:rsidP="00EA5059">
      <w:pPr>
        <w:spacing w:after="0" w:line="240" w:lineRule="auto"/>
        <w:rPr>
          <w:sz w:val="24"/>
          <w:szCs w:val="24"/>
        </w:rPr>
      </w:pPr>
      <w:r w:rsidRPr="00EA5059">
        <w:rPr>
          <w:sz w:val="24"/>
          <w:szCs w:val="24"/>
        </w:rPr>
        <w:t>DS14F1 54F1 3390-9     0965</w:t>
      </w:r>
    </w:p>
    <w:p w14:paraId="230A47BF" w14:textId="77777777" w:rsidR="00EA5059" w:rsidRPr="00EA5059" w:rsidRDefault="00EA5059" w:rsidP="00EA5059">
      <w:pPr>
        <w:spacing w:after="0" w:line="240" w:lineRule="auto"/>
        <w:rPr>
          <w:sz w:val="24"/>
          <w:szCs w:val="24"/>
        </w:rPr>
      </w:pPr>
      <w:r w:rsidRPr="00EA5059">
        <w:rPr>
          <w:sz w:val="24"/>
          <w:szCs w:val="24"/>
        </w:rPr>
        <w:t>DS14F2 54F2 3390-9     0966</w:t>
      </w:r>
    </w:p>
    <w:p w14:paraId="5C6F39F6" w14:textId="77777777" w:rsidR="00EA5059" w:rsidRPr="00EA5059" w:rsidRDefault="00EA5059" w:rsidP="00EA5059">
      <w:pPr>
        <w:spacing w:after="0" w:line="240" w:lineRule="auto"/>
        <w:rPr>
          <w:sz w:val="24"/>
          <w:szCs w:val="24"/>
        </w:rPr>
      </w:pPr>
      <w:r w:rsidRPr="00EA5059">
        <w:rPr>
          <w:sz w:val="24"/>
          <w:szCs w:val="24"/>
        </w:rPr>
        <w:t>DS14F3 54F3 3390-9     0967</w:t>
      </w:r>
    </w:p>
    <w:p w14:paraId="320F6876" w14:textId="77777777" w:rsidR="00EA5059" w:rsidRPr="00EA5059" w:rsidRDefault="00EA5059" w:rsidP="00EA5059">
      <w:pPr>
        <w:spacing w:after="0" w:line="240" w:lineRule="auto"/>
        <w:rPr>
          <w:sz w:val="24"/>
          <w:szCs w:val="24"/>
        </w:rPr>
      </w:pPr>
      <w:r w:rsidRPr="00EA5059">
        <w:rPr>
          <w:sz w:val="24"/>
          <w:szCs w:val="24"/>
        </w:rPr>
        <w:t>DS14F4 54F4 3390-9     0968</w:t>
      </w:r>
    </w:p>
    <w:p w14:paraId="14274565" w14:textId="77777777" w:rsidR="00EA5059" w:rsidRPr="00EA5059" w:rsidRDefault="00EA5059" w:rsidP="00EA5059">
      <w:pPr>
        <w:spacing w:after="0" w:line="240" w:lineRule="auto"/>
        <w:rPr>
          <w:sz w:val="24"/>
          <w:szCs w:val="24"/>
        </w:rPr>
      </w:pPr>
      <w:r w:rsidRPr="00EA5059">
        <w:rPr>
          <w:sz w:val="24"/>
          <w:szCs w:val="24"/>
        </w:rPr>
        <w:t>DS14F5 54F5 3390-9     0969</w:t>
      </w:r>
    </w:p>
    <w:p w14:paraId="419DF4F4" w14:textId="77777777" w:rsidR="00EA5059" w:rsidRPr="00EA5059" w:rsidRDefault="00EA5059" w:rsidP="00EA5059">
      <w:pPr>
        <w:spacing w:after="0" w:line="240" w:lineRule="auto"/>
        <w:rPr>
          <w:sz w:val="24"/>
          <w:szCs w:val="24"/>
        </w:rPr>
      </w:pPr>
      <w:r w:rsidRPr="00EA5059">
        <w:rPr>
          <w:sz w:val="24"/>
          <w:szCs w:val="24"/>
        </w:rPr>
        <w:t>DS14F6 54F6 3390-9     0970</w:t>
      </w:r>
    </w:p>
    <w:p w14:paraId="63CB167F" w14:textId="77777777" w:rsidR="00EA5059" w:rsidRPr="00EA5059" w:rsidRDefault="00EA5059" w:rsidP="00EA5059">
      <w:pPr>
        <w:spacing w:after="0" w:line="240" w:lineRule="auto"/>
        <w:rPr>
          <w:sz w:val="24"/>
          <w:szCs w:val="24"/>
        </w:rPr>
      </w:pPr>
      <w:r w:rsidRPr="00EA5059">
        <w:rPr>
          <w:sz w:val="24"/>
          <w:szCs w:val="24"/>
        </w:rPr>
        <w:t>DS14F7 54F7 3390-9     0971</w:t>
      </w:r>
    </w:p>
    <w:p w14:paraId="012AE886" w14:textId="77777777" w:rsidR="00EA5059" w:rsidRPr="00EA5059" w:rsidRDefault="00EA5059" w:rsidP="00EA5059">
      <w:pPr>
        <w:spacing w:after="0" w:line="240" w:lineRule="auto"/>
        <w:rPr>
          <w:sz w:val="24"/>
          <w:szCs w:val="24"/>
        </w:rPr>
      </w:pPr>
      <w:r w:rsidRPr="00EA5059">
        <w:rPr>
          <w:sz w:val="24"/>
          <w:szCs w:val="24"/>
        </w:rPr>
        <w:t>DS14F8 54F8 3390-9     0972</w:t>
      </w:r>
    </w:p>
    <w:p w14:paraId="6626FCBF" w14:textId="77777777" w:rsidR="00EA5059" w:rsidRPr="00EA5059" w:rsidRDefault="00EA5059" w:rsidP="00EA5059">
      <w:pPr>
        <w:spacing w:after="0" w:line="240" w:lineRule="auto"/>
        <w:rPr>
          <w:sz w:val="24"/>
          <w:szCs w:val="24"/>
        </w:rPr>
      </w:pPr>
      <w:r w:rsidRPr="00EA5059">
        <w:rPr>
          <w:sz w:val="24"/>
          <w:szCs w:val="24"/>
        </w:rPr>
        <w:t>DS14F9 54F9 3390-9     0973</w:t>
      </w:r>
    </w:p>
    <w:p w14:paraId="00BB21B4" w14:textId="77777777" w:rsidR="00EA5059" w:rsidRPr="00EA5059" w:rsidRDefault="00EA5059" w:rsidP="00EA5059">
      <w:pPr>
        <w:spacing w:after="0" w:line="240" w:lineRule="auto"/>
        <w:rPr>
          <w:sz w:val="24"/>
          <w:szCs w:val="24"/>
        </w:rPr>
      </w:pPr>
      <w:r w:rsidRPr="00EA5059">
        <w:rPr>
          <w:sz w:val="24"/>
          <w:szCs w:val="24"/>
        </w:rPr>
        <w:t>DS14FA 54FA 3390-9     0974</w:t>
      </w:r>
    </w:p>
    <w:p w14:paraId="2608AE10" w14:textId="77777777" w:rsidR="00EA5059" w:rsidRPr="00EA5059" w:rsidRDefault="00EA5059" w:rsidP="00EA5059">
      <w:pPr>
        <w:spacing w:after="0" w:line="240" w:lineRule="auto"/>
        <w:rPr>
          <w:sz w:val="24"/>
          <w:szCs w:val="24"/>
        </w:rPr>
      </w:pPr>
      <w:r w:rsidRPr="00EA5059">
        <w:rPr>
          <w:sz w:val="24"/>
          <w:szCs w:val="24"/>
        </w:rPr>
        <w:t>DS14FB 54FB 3390-9     0975</w:t>
      </w:r>
    </w:p>
    <w:p w14:paraId="360A7415" w14:textId="77777777" w:rsidR="00EA5059" w:rsidRPr="00EA5059" w:rsidRDefault="00EA5059" w:rsidP="00EA5059">
      <w:pPr>
        <w:spacing w:after="0" w:line="240" w:lineRule="auto"/>
        <w:rPr>
          <w:sz w:val="24"/>
          <w:szCs w:val="24"/>
        </w:rPr>
      </w:pPr>
      <w:r w:rsidRPr="00EA5059">
        <w:rPr>
          <w:sz w:val="24"/>
          <w:szCs w:val="24"/>
        </w:rPr>
        <w:lastRenderedPageBreak/>
        <w:t>DS14FC 54FC 3390-9     0976</w:t>
      </w:r>
    </w:p>
    <w:p w14:paraId="4A14078F" w14:textId="77777777" w:rsidR="00EA5059" w:rsidRPr="00EA5059" w:rsidRDefault="00EA5059" w:rsidP="00EA5059">
      <w:pPr>
        <w:spacing w:after="0" w:line="240" w:lineRule="auto"/>
        <w:rPr>
          <w:sz w:val="24"/>
          <w:szCs w:val="24"/>
        </w:rPr>
      </w:pPr>
      <w:r w:rsidRPr="00EA5059">
        <w:rPr>
          <w:sz w:val="24"/>
          <w:szCs w:val="24"/>
        </w:rPr>
        <w:t>DS14FD 54FD 3390-9     0977</w:t>
      </w:r>
    </w:p>
    <w:p w14:paraId="7D72C479" w14:textId="77777777" w:rsidR="00EA5059" w:rsidRPr="00EA5059" w:rsidRDefault="00EA5059" w:rsidP="00EA5059">
      <w:pPr>
        <w:spacing w:after="0" w:line="240" w:lineRule="auto"/>
        <w:rPr>
          <w:sz w:val="24"/>
          <w:szCs w:val="24"/>
        </w:rPr>
      </w:pPr>
      <w:r w:rsidRPr="00EA5059">
        <w:rPr>
          <w:sz w:val="24"/>
          <w:szCs w:val="24"/>
        </w:rPr>
        <w:t>DS14FE 54FE 3390-9     0978</w:t>
      </w:r>
    </w:p>
    <w:p w14:paraId="36E859C2" w14:textId="77777777" w:rsidR="00EA5059" w:rsidRPr="00EA5059" w:rsidRDefault="00EA5059" w:rsidP="00EA5059">
      <w:pPr>
        <w:spacing w:after="0" w:line="240" w:lineRule="auto"/>
        <w:rPr>
          <w:sz w:val="24"/>
          <w:szCs w:val="24"/>
        </w:rPr>
      </w:pPr>
      <w:r w:rsidRPr="00EA5059">
        <w:rPr>
          <w:sz w:val="24"/>
          <w:szCs w:val="24"/>
        </w:rPr>
        <w:t>DS14FF 54FF 3390-9     0979</w:t>
      </w:r>
    </w:p>
    <w:p w14:paraId="0AC82E70" w14:textId="77777777" w:rsidR="00EA5059" w:rsidRPr="00EA5059" w:rsidRDefault="00EA5059" w:rsidP="00EA5059">
      <w:pPr>
        <w:spacing w:after="0" w:line="240" w:lineRule="auto"/>
        <w:rPr>
          <w:sz w:val="24"/>
          <w:szCs w:val="24"/>
        </w:rPr>
      </w:pPr>
      <w:r w:rsidRPr="00EA5059">
        <w:rPr>
          <w:sz w:val="24"/>
          <w:szCs w:val="24"/>
        </w:rPr>
        <w:t>DS1500 5500 3390-9     0980</w:t>
      </w:r>
    </w:p>
    <w:p w14:paraId="3CAA32B0" w14:textId="77777777" w:rsidR="00EA5059" w:rsidRPr="00EA5059" w:rsidRDefault="00EA5059" w:rsidP="00EA5059">
      <w:pPr>
        <w:spacing w:after="0" w:line="240" w:lineRule="auto"/>
        <w:rPr>
          <w:sz w:val="24"/>
          <w:szCs w:val="24"/>
        </w:rPr>
      </w:pPr>
      <w:r w:rsidRPr="00EA5059">
        <w:rPr>
          <w:sz w:val="24"/>
          <w:szCs w:val="24"/>
        </w:rPr>
        <w:t>DS1501 5501 3390-9     0981</w:t>
      </w:r>
    </w:p>
    <w:p w14:paraId="68676606" w14:textId="77777777" w:rsidR="00EA5059" w:rsidRPr="00EA5059" w:rsidRDefault="00EA5059" w:rsidP="00EA5059">
      <w:pPr>
        <w:spacing w:after="0" w:line="240" w:lineRule="auto"/>
        <w:rPr>
          <w:sz w:val="24"/>
          <w:szCs w:val="24"/>
        </w:rPr>
      </w:pPr>
      <w:r w:rsidRPr="00EA5059">
        <w:rPr>
          <w:sz w:val="24"/>
          <w:szCs w:val="24"/>
        </w:rPr>
        <w:t>DS1502 5502 3390-9     0982</w:t>
      </w:r>
    </w:p>
    <w:p w14:paraId="61C1D715" w14:textId="77777777" w:rsidR="00EA5059" w:rsidRPr="00EA5059" w:rsidRDefault="00EA5059" w:rsidP="00EA5059">
      <w:pPr>
        <w:spacing w:after="0" w:line="240" w:lineRule="auto"/>
        <w:rPr>
          <w:sz w:val="24"/>
          <w:szCs w:val="24"/>
        </w:rPr>
      </w:pPr>
      <w:r w:rsidRPr="00EA5059">
        <w:rPr>
          <w:sz w:val="24"/>
          <w:szCs w:val="24"/>
        </w:rPr>
        <w:t>DS1503 5503 3390-9     0983</w:t>
      </w:r>
    </w:p>
    <w:p w14:paraId="646537D7" w14:textId="77777777" w:rsidR="00EA5059" w:rsidRPr="00EA5059" w:rsidRDefault="00EA5059" w:rsidP="00EA5059">
      <w:pPr>
        <w:spacing w:after="0" w:line="240" w:lineRule="auto"/>
        <w:rPr>
          <w:sz w:val="24"/>
          <w:szCs w:val="24"/>
        </w:rPr>
      </w:pPr>
      <w:r w:rsidRPr="00EA5059">
        <w:rPr>
          <w:sz w:val="24"/>
          <w:szCs w:val="24"/>
        </w:rPr>
        <w:t>DS1504 5504 3390-9     0984</w:t>
      </w:r>
    </w:p>
    <w:p w14:paraId="1A1C0C93" w14:textId="77777777" w:rsidR="00EA5059" w:rsidRPr="00EA5059" w:rsidRDefault="00EA5059" w:rsidP="00EA5059">
      <w:pPr>
        <w:spacing w:after="0" w:line="240" w:lineRule="auto"/>
        <w:rPr>
          <w:sz w:val="24"/>
          <w:szCs w:val="24"/>
        </w:rPr>
      </w:pPr>
      <w:r w:rsidRPr="00EA5059">
        <w:rPr>
          <w:sz w:val="24"/>
          <w:szCs w:val="24"/>
        </w:rPr>
        <w:t>DS1505 5505 3390-9     0985</w:t>
      </w:r>
    </w:p>
    <w:p w14:paraId="411B123C" w14:textId="77777777" w:rsidR="00EA5059" w:rsidRPr="00EA5059" w:rsidRDefault="00EA5059" w:rsidP="00EA5059">
      <w:pPr>
        <w:spacing w:after="0" w:line="240" w:lineRule="auto"/>
        <w:rPr>
          <w:sz w:val="24"/>
          <w:szCs w:val="24"/>
        </w:rPr>
      </w:pPr>
      <w:r w:rsidRPr="00EA5059">
        <w:rPr>
          <w:sz w:val="24"/>
          <w:szCs w:val="24"/>
        </w:rPr>
        <w:t>DS1506 5506 3390-9     0986</w:t>
      </w:r>
    </w:p>
    <w:p w14:paraId="46974F6E" w14:textId="77777777" w:rsidR="00EA5059" w:rsidRPr="00EA5059" w:rsidRDefault="00EA5059" w:rsidP="00EA5059">
      <w:pPr>
        <w:spacing w:after="0" w:line="240" w:lineRule="auto"/>
        <w:rPr>
          <w:sz w:val="24"/>
          <w:szCs w:val="24"/>
        </w:rPr>
      </w:pPr>
      <w:r w:rsidRPr="00EA5059">
        <w:rPr>
          <w:sz w:val="24"/>
          <w:szCs w:val="24"/>
        </w:rPr>
        <w:t>DS1507 5507 3390-9     0987</w:t>
      </w:r>
    </w:p>
    <w:p w14:paraId="35CEFB50" w14:textId="77777777" w:rsidR="00EA5059" w:rsidRPr="00EA5059" w:rsidRDefault="00EA5059" w:rsidP="00EA5059">
      <w:pPr>
        <w:spacing w:after="0" w:line="240" w:lineRule="auto"/>
        <w:rPr>
          <w:sz w:val="24"/>
          <w:szCs w:val="24"/>
        </w:rPr>
      </w:pPr>
      <w:r w:rsidRPr="00EA5059">
        <w:rPr>
          <w:sz w:val="24"/>
          <w:szCs w:val="24"/>
        </w:rPr>
        <w:t>DS1508 5508 3390-9     0988</w:t>
      </w:r>
    </w:p>
    <w:p w14:paraId="608C096C" w14:textId="77777777" w:rsidR="00EA5059" w:rsidRPr="00EA5059" w:rsidRDefault="00EA5059" w:rsidP="00EA5059">
      <w:pPr>
        <w:spacing w:after="0" w:line="240" w:lineRule="auto"/>
        <w:rPr>
          <w:sz w:val="24"/>
          <w:szCs w:val="24"/>
        </w:rPr>
      </w:pPr>
      <w:r w:rsidRPr="00EA5059">
        <w:rPr>
          <w:sz w:val="24"/>
          <w:szCs w:val="24"/>
        </w:rPr>
        <w:t>DS1509 5509 3390-9     0989</w:t>
      </w:r>
    </w:p>
    <w:p w14:paraId="77525A82" w14:textId="77777777" w:rsidR="00EA5059" w:rsidRPr="00EA5059" w:rsidRDefault="00EA5059" w:rsidP="00EA5059">
      <w:pPr>
        <w:spacing w:after="0" w:line="240" w:lineRule="auto"/>
        <w:rPr>
          <w:sz w:val="24"/>
          <w:szCs w:val="24"/>
        </w:rPr>
      </w:pPr>
      <w:r w:rsidRPr="00EA5059">
        <w:rPr>
          <w:sz w:val="24"/>
          <w:szCs w:val="24"/>
        </w:rPr>
        <w:t>DS150A 550A 3390-9     0990</w:t>
      </w:r>
    </w:p>
    <w:p w14:paraId="2D672B1C" w14:textId="77777777" w:rsidR="00EA5059" w:rsidRPr="00EA5059" w:rsidRDefault="00EA5059" w:rsidP="00EA5059">
      <w:pPr>
        <w:spacing w:after="0" w:line="240" w:lineRule="auto"/>
        <w:rPr>
          <w:sz w:val="24"/>
          <w:szCs w:val="24"/>
        </w:rPr>
      </w:pPr>
      <w:r w:rsidRPr="00EA5059">
        <w:rPr>
          <w:sz w:val="24"/>
          <w:szCs w:val="24"/>
        </w:rPr>
        <w:t>DS150B 550B 3390-9     0991</w:t>
      </w:r>
    </w:p>
    <w:p w14:paraId="69ED8AA4" w14:textId="77777777" w:rsidR="00EA5059" w:rsidRPr="00EA5059" w:rsidRDefault="00EA5059" w:rsidP="00EA5059">
      <w:pPr>
        <w:spacing w:after="0" w:line="240" w:lineRule="auto"/>
        <w:rPr>
          <w:sz w:val="24"/>
          <w:szCs w:val="24"/>
        </w:rPr>
      </w:pPr>
      <w:r w:rsidRPr="00EA5059">
        <w:rPr>
          <w:sz w:val="24"/>
          <w:szCs w:val="24"/>
        </w:rPr>
        <w:t>DS150C 550C 3390-9     0992</w:t>
      </w:r>
    </w:p>
    <w:p w14:paraId="58EC9BA1" w14:textId="77777777" w:rsidR="00EA5059" w:rsidRPr="00EA5059" w:rsidRDefault="00EA5059" w:rsidP="00EA5059">
      <w:pPr>
        <w:spacing w:after="0" w:line="240" w:lineRule="auto"/>
        <w:rPr>
          <w:sz w:val="24"/>
          <w:szCs w:val="24"/>
        </w:rPr>
      </w:pPr>
      <w:r w:rsidRPr="00EA5059">
        <w:rPr>
          <w:sz w:val="24"/>
          <w:szCs w:val="24"/>
        </w:rPr>
        <w:t>DS150D 550D 3390-9     0993</w:t>
      </w:r>
    </w:p>
    <w:p w14:paraId="081B5877" w14:textId="77777777" w:rsidR="00EA5059" w:rsidRPr="00EA5059" w:rsidRDefault="00EA5059" w:rsidP="00EA5059">
      <w:pPr>
        <w:spacing w:after="0" w:line="240" w:lineRule="auto"/>
        <w:rPr>
          <w:sz w:val="24"/>
          <w:szCs w:val="24"/>
        </w:rPr>
      </w:pPr>
      <w:r w:rsidRPr="00EA5059">
        <w:rPr>
          <w:sz w:val="24"/>
          <w:szCs w:val="24"/>
        </w:rPr>
        <w:t>DS150E 550E 3390-9     0994</w:t>
      </w:r>
    </w:p>
    <w:p w14:paraId="1C1D9311" w14:textId="77777777" w:rsidR="00EA5059" w:rsidRPr="00EA5059" w:rsidRDefault="00EA5059" w:rsidP="00EA5059">
      <w:pPr>
        <w:spacing w:after="0" w:line="240" w:lineRule="auto"/>
        <w:rPr>
          <w:sz w:val="24"/>
          <w:szCs w:val="24"/>
        </w:rPr>
      </w:pPr>
      <w:r w:rsidRPr="00EA5059">
        <w:rPr>
          <w:sz w:val="24"/>
          <w:szCs w:val="24"/>
        </w:rPr>
        <w:t>DS150F 550F 3390-9     0995</w:t>
      </w:r>
    </w:p>
    <w:p w14:paraId="359FB1BE" w14:textId="77777777" w:rsidR="00EA5059" w:rsidRPr="00EA5059" w:rsidRDefault="00EA5059" w:rsidP="00EA5059">
      <w:pPr>
        <w:spacing w:after="0" w:line="240" w:lineRule="auto"/>
        <w:rPr>
          <w:sz w:val="24"/>
          <w:szCs w:val="24"/>
        </w:rPr>
      </w:pPr>
      <w:r w:rsidRPr="00EA5059">
        <w:rPr>
          <w:sz w:val="24"/>
          <w:szCs w:val="24"/>
        </w:rPr>
        <w:t>DS1510 5510 3390-9     0996</w:t>
      </w:r>
    </w:p>
    <w:p w14:paraId="4A729333" w14:textId="77777777" w:rsidR="00EA5059" w:rsidRPr="00EA5059" w:rsidRDefault="00EA5059" w:rsidP="00EA5059">
      <w:pPr>
        <w:spacing w:after="0" w:line="240" w:lineRule="auto"/>
        <w:rPr>
          <w:sz w:val="24"/>
          <w:szCs w:val="24"/>
        </w:rPr>
      </w:pPr>
      <w:r w:rsidRPr="00EA5059">
        <w:rPr>
          <w:sz w:val="24"/>
          <w:szCs w:val="24"/>
        </w:rPr>
        <w:t>DS1511 5511 3390-9     0997</w:t>
      </w:r>
    </w:p>
    <w:p w14:paraId="2885E8D1" w14:textId="77777777" w:rsidR="00EA5059" w:rsidRPr="00EA5059" w:rsidRDefault="00EA5059" w:rsidP="00EA5059">
      <w:pPr>
        <w:spacing w:after="0" w:line="240" w:lineRule="auto"/>
        <w:rPr>
          <w:sz w:val="24"/>
          <w:szCs w:val="24"/>
        </w:rPr>
      </w:pPr>
      <w:r w:rsidRPr="00EA5059">
        <w:rPr>
          <w:sz w:val="24"/>
          <w:szCs w:val="24"/>
        </w:rPr>
        <w:t>DS1512 5512 3390-9     0998</w:t>
      </w:r>
    </w:p>
    <w:p w14:paraId="344152DF" w14:textId="77777777" w:rsidR="00EA5059" w:rsidRPr="00EA5059" w:rsidRDefault="00EA5059" w:rsidP="00EA5059">
      <w:pPr>
        <w:spacing w:after="0" w:line="240" w:lineRule="auto"/>
        <w:rPr>
          <w:sz w:val="24"/>
          <w:szCs w:val="24"/>
        </w:rPr>
      </w:pPr>
      <w:r w:rsidRPr="00EA5059">
        <w:rPr>
          <w:sz w:val="24"/>
          <w:szCs w:val="24"/>
        </w:rPr>
        <w:t>DS1513 5513 3390-9     0999</w:t>
      </w:r>
    </w:p>
    <w:p w14:paraId="491510A6" w14:textId="77777777" w:rsidR="00EA5059" w:rsidRPr="00EA5059" w:rsidRDefault="00EA5059" w:rsidP="00EA5059">
      <w:pPr>
        <w:spacing w:after="0" w:line="240" w:lineRule="auto"/>
        <w:rPr>
          <w:sz w:val="24"/>
          <w:szCs w:val="24"/>
        </w:rPr>
      </w:pPr>
      <w:r w:rsidRPr="00EA5059">
        <w:rPr>
          <w:sz w:val="24"/>
          <w:szCs w:val="24"/>
        </w:rPr>
        <w:t>DS1514 5514 3390-9     1000</w:t>
      </w:r>
    </w:p>
    <w:p w14:paraId="482C8FC3" w14:textId="77777777" w:rsidR="00EA5059" w:rsidRPr="00EA5059" w:rsidRDefault="00EA5059" w:rsidP="00EA5059">
      <w:pPr>
        <w:spacing w:after="0" w:line="240" w:lineRule="auto"/>
        <w:rPr>
          <w:sz w:val="24"/>
          <w:szCs w:val="24"/>
        </w:rPr>
      </w:pPr>
      <w:r w:rsidRPr="00EA5059">
        <w:rPr>
          <w:sz w:val="24"/>
          <w:szCs w:val="24"/>
        </w:rPr>
        <w:t>DS1515 5515 3390-9     1001</w:t>
      </w:r>
    </w:p>
    <w:p w14:paraId="70941569" w14:textId="77777777" w:rsidR="00EA5059" w:rsidRPr="00EA5059" w:rsidRDefault="00EA5059" w:rsidP="00EA5059">
      <w:pPr>
        <w:spacing w:after="0" w:line="240" w:lineRule="auto"/>
        <w:rPr>
          <w:sz w:val="24"/>
          <w:szCs w:val="24"/>
        </w:rPr>
      </w:pPr>
      <w:r w:rsidRPr="00EA5059">
        <w:rPr>
          <w:sz w:val="24"/>
          <w:szCs w:val="24"/>
        </w:rPr>
        <w:t>DS1516 5516 3390-9     1002</w:t>
      </w:r>
    </w:p>
    <w:p w14:paraId="7C065AB9" w14:textId="77777777" w:rsidR="00EA5059" w:rsidRPr="00EA5059" w:rsidRDefault="00EA5059" w:rsidP="00EA5059">
      <w:pPr>
        <w:spacing w:after="0" w:line="240" w:lineRule="auto"/>
        <w:rPr>
          <w:sz w:val="24"/>
          <w:szCs w:val="24"/>
        </w:rPr>
      </w:pPr>
      <w:r w:rsidRPr="00EA5059">
        <w:rPr>
          <w:sz w:val="24"/>
          <w:szCs w:val="24"/>
        </w:rPr>
        <w:t>DS1517 5517 3390-9     1003</w:t>
      </w:r>
    </w:p>
    <w:p w14:paraId="1AD35588" w14:textId="77777777" w:rsidR="00EA5059" w:rsidRPr="00EA5059" w:rsidRDefault="00EA5059" w:rsidP="00EA5059">
      <w:pPr>
        <w:spacing w:after="0" w:line="240" w:lineRule="auto"/>
        <w:rPr>
          <w:sz w:val="24"/>
          <w:szCs w:val="24"/>
        </w:rPr>
      </w:pPr>
      <w:r w:rsidRPr="00EA5059">
        <w:rPr>
          <w:sz w:val="24"/>
          <w:szCs w:val="24"/>
        </w:rPr>
        <w:t>DS1518 5518 3390-9     1004</w:t>
      </w:r>
    </w:p>
    <w:p w14:paraId="388512A8" w14:textId="77777777" w:rsidR="00EA5059" w:rsidRPr="00EA5059" w:rsidRDefault="00EA5059" w:rsidP="00EA5059">
      <w:pPr>
        <w:spacing w:after="0" w:line="240" w:lineRule="auto"/>
        <w:rPr>
          <w:sz w:val="24"/>
          <w:szCs w:val="24"/>
        </w:rPr>
      </w:pPr>
      <w:r w:rsidRPr="00EA5059">
        <w:rPr>
          <w:sz w:val="24"/>
          <w:szCs w:val="24"/>
        </w:rPr>
        <w:t>DS1519 5519 3390-9     1005</w:t>
      </w:r>
    </w:p>
    <w:p w14:paraId="64297F1C" w14:textId="77777777" w:rsidR="00EA5059" w:rsidRPr="00EA5059" w:rsidRDefault="00EA5059" w:rsidP="00EA5059">
      <w:pPr>
        <w:spacing w:after="0" w:line="240" w:lineRule="auto"/>
        <w:rPr>
          <w:sz w:val="24"/>
          <w:szCs w:val="24"/>
        </w:rPr>
      </w:pPr>
      <w:r w:rsidRPr="00EA5059">
        <w:rPr>
          <w:sz w:val="24"/>
          <w:szCs w:val="24"/>
        </w:rPr>
        <w:t>DS151A 551A 3390-9     1006</w:t>
      </w:r>
    </w:p>
    <w:p w14:paraId="26FE4B56" w14:textId="77777777" w:rsidR="00EA5059" w:rsidRPr="00EA5059" w:rsidRDefault="00EA5059" w:rsidP="00EA5059">
      <w:pPr>
        <w:spacing w:after="0" w:line="240" w:lineRule="auto"/>
        <w:rPr>
          <w:sz w:val="24"/>
          <w:szCs w:val="24"/>
        </w:rPr>
      </w:pPr>
      <w:r w:rsidRPr="00EA5059">
        <w:rPr>
          <w:sz w:val="24"/>
          <w:szCs w:val="24"/>
        </w:rPr>
        <w:t>DS151B 551B 3390-9     1007</w:t>
      </w:r>
    </w:p>
    <w:p w14:paraId="049CE6E1" w14:textId="77777777" w:rsidR="00EA5059" w:rsidRPr="00EA5059" w:rsidRDefault="00EA5059" w:rsidP="00EA5059">
      <w:pPr>
        <w:spacing w:after="0" w:line="240" w:lineRule="auto"/>
        <w:rPr>
          <w:sz w:val="24"/>
          <w:szCs w:val="24"/>
        </w:rPr>
      </w:pPr>
      <w:r w:rsidRPr="00EA5059">
        <w:rPr>
          <w:sz w:val="24"/>
          <w:szCs w:val="24"/>
        </w:rPr>
        <w:t>DS151C 551C 3390-9     1008</w:t>
      </w:r>
    </w:p>
    <w:p w14:paraId="125207E7" w14:textId="77777777" w:rsidR="00EA5059" w:rsidRPr="00EA5059" w:rsidRDefault="00EA5059" w:rsidP="00EA5059">
      <w:pPr>
        <w:spacing w:after="0" w:line="240" w:lineRule="auto"/>
        <w:rPr>
          <w:sz w:val="24"/>
          <w:szCs w:val="24"/>
        </w:rPr>
      </w:pPr>
      <w:r w:rsidRPr="00EA5059">
        <w:rPr>
          <w:sz w:val="24"/>
          <w:szCs w:val="24"/>
        </w:rPr>
        <w:t>DS151D 551D 3390-9     1009</w:t>
      </w:r>
    </w:p>
    <w:p w14:paraId="7005EB4D" w14:textId="77777777" w:rsidR="00EA5059" w:rsidRPr="00EA5059" w:rsidRDefault="00EA5059" w:rsidP="00EA5059">
      <w:pPr>
        <w:spacing w:after="0" w:line="240" w:lineRule="auto"/>
        <w:rPr>
          <w:sz w:val="24"/>
          <w:szCs w:val="24"/>
        </w:rPr>
      </w:pPr>
      <w:r w:rsidRPr="00EA5059">
        <w:rPr>
          <w:sz w:val="24"/>
          <w:szCs w:val="24"/>
        </w:rPr>
        <w:t>DS151E 551E 3390-9     1010</w:t>
      </w:r>
    </w:p>
    <w:p w14:paraId="2E20E6A1" w14:textId="77777777" w:rsidR="00EA5059" w:rsidRPr="00EA5059" w:rsidRDefault="00EA5059" w:rsidP="00EA5059">
      <w:pPr>
        <w:spacing w:after="0" w:line="240" w:lineRule="auto"/>
        <w:rPr>
          <w:sz w:val="24"/>
          <w:szCs w:val="24"/>
        </w:rPr>
      </w:pPr>
      <w:r w:rsidRPr="00EA5059">
        <w:rPr>
          <w:sz w:val="24"/>
          <w:szCs w:val="24"/>
        </w:rPr>
        <w:t>DS151F 551F 3390-9     1011</w:t>
      </w:r>
    </w:p>
    <w:p w14:paraId="3F3C797E" w14:textId="77777777" w:rsidR="00EA5059" w:rsidRPr="00EA5059" w:rsidRDefault="00EA5059" w:rsidP="00EA5059">
      <w:pPr>
        <w:spacing w:after="0" w:line="240" w:lineRule="auto"/>
        <w:rPr>
          <w:sz w:val="24"/>
          <w:szCs w:val="24"/>
        </w:rPr>
      </w:pPr>
      <w:r w:rsidRPr="00EA5059">
        <w:rPr>
          <w:sz w:val="24"/>
          <w:szCs w:val="24"/>
        </w:rPr>
        <w:t>DS1520 5520 3390-9     1012</w:t>
      </w:r>
    </w:p>
    <w:p w14:paraId="0E0DA9CC" w14:textId="77777777" w:rsidR="00EA5059" w:rsidRPr="00EA5059" w:rsidRDefault="00EA5059" w:rsidP="00EA5059">
      <w:pPr>
        <w:spacing w:after="0" w:line="240" w:lineRule="auto"/>
        <w:rPr>
          <w:sz w:val="24"/>
          <w:szCs w:val="24"/>
        </w:rPr>
      </w:pPr>
      <w:r w:rsidRPr="00EA5059">
        <w:rPr>
          <w:sz w:val="24"/>
          <w:szCs w:val="24"/>
        </w:rPr>
        <w:t>DS1521 5521 3390-9     1013</w:t>
      </w:r>
    </w:p>
    <w:p w14:paraId="3D37B47A" w14:textId="77777777" w:rsidR="00EA5059" w:rsidRPr="00EA5059" w:rsidRDefault="00EA5059" w:rsidP="00EA5059">
      <w:pPr>
        <w:spacing w:after="0" w:line="240" w:lineRule="auto"/>
        <w:rPr>
          <w:sz w:val="24"/>
          <w:szCs w:val="24"/>
        </w:rPr>
      </w:pPr>
      <w:r w:rsidRPr="00EA5059">
        <w:rPr>
          <w:sz w:val="24"/>
          <w:szCs w:val="24"/>
        </w:rPr>
        <w:t>DS1522 5522 3390-9     1014</w:t>
      </w:r>
    </w:p>
    <w:p w14:paraId="1D137D18" w14:textId="77777777" w:rsidR="00EA5059" w:rsidRPr="00EA5059" w:rsidRDefault="00EA5059" w:rsidP="00EA5059">
      <w:pPr>
        <w:spacing w:after="0" w:line="240" w:lineRule="auto"/>
        <w:rPr>
          <w:sz w:val="24"/>
          <w:szCs w:val="24"/>
        </w:rPr>
      </w:pPr>
      <w:r w:rsidRPr="00EA5059">
        <w:rPr>
          <w:sz w:val="24"/>
          <w:szCs w:val="24"/>
        </w:rPr>
        <w:t>DS1523 5523 3390-9     1015</w:t>
      </w:r>
    </w:p>
    <w:p w14:paraId="0FB2D438" w14:textId="77777777" w:rsidR="00EA5059" w:rsidRPr="00EA5059" w:rsidRDefault="00EA5059" w:rsidP="00EA5059">
      <w:pPr>
        <w:spacing w:after="0" w:line="240" w:lineRule="auto"/>
        <w:rPr>
          <w:sz w:val="24"/>
          <w:szCs w:val="24"/>
        </w:rPr>
      </w:pPr>
      <w:r w:rsidRPr="00EA5059">
        <w:rPr>
          <w:sz w:val="24"/>
          <w:szCs w:val="24"/>
        </w:rPr>
        <w:t>DS1524 5524 3390-9     1016</w:t>
      </w:r>
    </w:p>
    <w:p w14:paraId="5A841B4B" w14:textId="77777777" w:rsidR="00EA5059" w:rsidRPr="00EA5059" w:rsidRDefault="00EA5059" w:rsidP="00EA5059">
      <w:pPr>
        <w:spacing w:after="0" w:line="240" w:lineRule="auto"/>
        <w:rPr>
          <w:sz w:val="24"/>
          <w:szCs w:val="24"/>
        </w:rPr>
      </w:pPr>
      <w:r w:rsidRPr="00EA5059">
        <w:rPr>
          <w:sz w:val="24"/>
          <w:szCs w:val="24"/>
        </w:rPr>
        <w:t>DS1525 5525 3390-9     1017</w:t>
      </w:r>
    </w:p>
    <w:p w14:paraId="1917F9DE" w14:textId="77777777" w:rsidR="00EA5059" w:rsidRPr="00EA5059" w:rsidRDefault="00EA5059" w:rsidP="00EA5059">
      <w:pPr>
        <w:spacing w:after="0" w:line="240" w:lineRule="auto"/>
        <w:rPr>
          <w:sz w:val="24"/>
          <w:szCs w:val="24"/>
        </w:rPr>
      </w:pPr>
      <w:r w:rsidRPr="00EA5059">
        <w:rPr>
          <w:sz w:val="24"/>
          <w:szCs w:val="24"/>
        </w:rPr>
        <w:lastRenderedPageBreak/>
        <w:t>DS1526 5526 3390-9     1018</w:t>
      </w:r>
    </w:p>
    <w:p w14:paraId="47D98986" w14:textId="77777777" w:rsidR="00EA5059" w:rsidRPr="00EA5059" w:rsidRDefault="00EA5059" w:rsidP="00EA5059">
      <w:pPr>
        <w:spacing w:after="0" w:line="240" w:lineRule="auto"/>
        <w:rPr>
          <w:sz w:val="24"/>
          <w:szCs w:val="24"/>
        </w:rPr>
      </w:pPr>
      <w:r w:rsidRPr="00EA5059">
        <w:rPr>
          <w:sz w:val="24"/>
          <w:szCs w:val="24"/>
        </w:rPr>
        <w:t>DS1527 5527 3390-9     1019</w:t>
      </w:r>
    </w:p>
    <w:p w14:paraId="7F7DA547" w14:textId="77777777" w:rsidR="00EA5059" w:rsidRPr="00EA5059" w:rsidRDefault="00EA5059" w:rsidP="00EA5059">
      <w:pPr>
        <w:spacing w:after="0" w:line="240" w:lineRule="auto"/>
        <w:rPr>
          <w:sz w:val="24"/>
          <w:szCs w:val="24"/>
        </w:rPr>
      </w:pPr>
      <w:r w:rsidRPr="00EA5059">
        <w:rPr>
          <w:sz w:val="24"/>
          <w:szCs w:val="24"/>
        </w:rPr>
        <w:t>DS1528 5528 3390-9     1020</w:t>
      </w:r>
    </w:p>
    <w:p w14:paraId="123A9F90" w14:textId="77777777" w:rsidR="00EA5059" w:rsidRPr="00EA5059" w:rsidRDefault="00EA5059" w:rsidP="00EA5059">
      <w:pPr>
        <w:spacing w:after="0" w:line="240" w:lineRule="auto"/>
        <w:rPr>
          <w:sz w:val="24"/>
          <w:szCs w:val="24"/>
        </w:rPr>
      </w:pPr>
      <w:r w:rsidRPr="00EA5059">
        <w:rPr>
          <w:sz w:val="24"/>
          <w:szCs w:val="24"/>
        </w:rPr>
        <w:t>DS1529 5529 3390-9     1021</w:t>
      </w:r>
    </w:p>
    <w:p w14:paraId="6E081A12" w14:textId="77777777" w:rsidR="00EA5059" w:rsidRPr="00EA5059" w:rsidRDefault="00EA5059" w:rsidP="00EA5059">
      <w:pPr>
        <w:spacing w:after="0" w:line="240" w:lineRule="auto"/>
        <w:rPr>
          <w:sz w:val="24"/>
          <w:szCs w:val="24"/>
        </w:rPr>
      </w:pPr>
      <w:r w:rsidRPr="00EA5059">
        <w:rPr>
          <w:sz w:val="24"/>
          <w:szCs w:val="24"/>
        </w:rPr>
        <w:t>DS152A 552A 3390-9     1022</w:t>
      </w:r>
    </w:p>
    <w:p w14:paraId="47DD1EAC" w14:textId="77777777" w:rsidR="00EA5059" w:rsidRPr="00EA5059" w:rsidRDefault="00EA5059" w:rsidP="00EA5059">
      <w:pPr>
        <w:spacing w:after="0" w:line="240" w:lineRule="auto"/>
        <w:rPr>
          <w:sz w:val="24"/>
          <w:szCs w:val="24"/>
        </w:rPr>
      </w:pPr>
      <w:r w:rsidRPr="00EA5059">
        <w:rPr>
          <w:sz w:val="24"/>
          <w:szCs w:val="24"/>
        </w:rPr>
        <w:t>DS152B 552B 3390-9     1023</w:t>
      </w:r>
    </w:p>
    <w:p w14:paraId="08EE8953" w14:textId="77777777" w:rsidR="00EA5059" w:rsidRPr="00EA5059" w:rsidRDefault="00EA5059" w:rsidP="00EA5059">
      <w:pPr>
        <w:spacing w:after="0" w:line="240" w:lineRule="auto"/>
        <w:rPr>
          <w:sz w:val="24"/>
          <w:szCs w:val="24"/>
        </w:rPr>
      </w:pPr>
      <w:r w:rsidRPr="00EA5059">
        <w:rPr>
          <w:sz w:val="24"/>
          <w:szCs w:val="24"/>
        </w:rPr>
        <w:t>DS152C 552C 3390-9     1024</w:t>
      </w:r>
    </w:p>
    <w:p w14:paraId="4216EAA7" w14:textId="77777777" w:rsidR="00EA5059" w:rsidRPr="00EA5059" w:rsidRDefault="00EA5059" w:rsidP="00EA5059">
      <w:pPr>
        <w:spacing w:after="0" w:line="240" w:lineRule="auto"/>
        <w:rPr>
          <w:sz w:val="24"/>
          <w:szCs w:val="24"/>
        </w:rPr>
      </w:pPr>
      <w:r w:rsidRPr="00EA5059">
        <w:rPr>
          <w:sz w:val="24"/>
          <w:szCs w:val="24"/>
        </w:rPr>
        <w:t>DS152D 552D 3390-9     1025</w:t>
      </w:r>
    </w:p>
    <w:p w14:paraId="0434D6AC" w14:textId="77777777" w:rsidR="00EA5059" w:rsidRPr="00EA5059" w:rsidRDefault="00EA5059" w:rsidP="00EA5059">
      <w:pPr>
        <w:spacing w:after="0" w:line="240" w:lineRule="auto"/>
        <w:rPr>
          <w:sz w:val="24"/>
          <w:szCs w:val="24"/>
        </w:rPr>
      </w:pPr>
      <w:r w:rsidRPr="00EA5059">
        <w:rPr>
          <w:sz w:val="24"/>
          <w:szCs w:val="24"/>
        </w:rPr>
        <w:t>DS152E 552E 3390-9     1026</w:t>
      </w:r>
    </w:p>
    <w:p w14:paraId="7A1C3B54" w14:textId="77777777" w:rsidR="00EA5059" w:rsidRPr="00EA5059" w:rsidRDefault="00EA5059" w:rsidP="00EA5059">
      <w:pPr>
        <w:spacing w:after="0" w:line="240" w:lineRule="auto"/>
        <w:rPr>
          <w:sz w:val="24"/>
          <w:szCs w:val="24"/>
        </w:rPr>
      </w:pPr>
      <w:r w:rsidRPr="00EA5059">
        <w:rPr>
          <w:sz w:val="24"/>
          <w:szCs w:val="24"/>
        </w:rPr>
        <w:t>DS152F 552F 3390-9     1027</w:t>
      </w:r>
    </w:p>
    <w:p w14:paraId="281D0439" w14:textId="77777777" w:rsidR="00EA5059" w:rsidRPr="00EA5059" w:rsidRDefault="00EA5059" w:rsidP="00EA5059">
      <w:pPr>
        <w:spacing w:after="0" w:line="240" w:lineRule="auto"/>
        <w:rPr>
          <w:sz w:val="24"/>
          <w:szCs w:val="24"/>
        </w:rPr>
      </w:pPr>
      <w:r w:rsidRPr="00EA5059">
        <w:rPr>
          <w:sz w:val="24"/>
          <w:szCs w:val="24"/>
        </w:rPr>
        <w:t>DS1530 5530 3390-9     1028</w:t>
      </w:r>
    </w:p>
    <w:p w14:paraId="7C37B82C" w14:textId="77777777" w:rsidR="00EA5059" w:rsidRPr="00EA5059" w:rsidRDefault="00EA5059" w:rsidP="00EA5059">
      <w:pPr>
        <w:spacing w:after="0" w:line="240" w:lineRule="auto"/>
        <w:rPr>
          <w:sz w:val="24"/>
          <w:szCs w:val="24"/>
        </w:rPr>
      </w:pPr>
      <w:r w:rsidRPr="00EA5059">
        <w:rPr>
          <w:sz w:val="24"/>
          <w:szCs w:val="24"/>
        </w:rPr>
        <w:t>DS1531 5531 3390-9     1029</w:t>
      </w:r>
    </w:p>
    <w:p w14:paraId="00A17C67" w14:textId="77777777" w:rsidR="00EA5059" w:rsidRPr="00EA5059" w:rsidRDefault="00EA5059" w:rsidP="00EA5059">
      <w:pPr>
        <w:spacing w:after="0" w:line="240" w:lineRule="auto"/>
        <w:rPr>
          <w:sz w:val="24"/>
          <w:szCs w:val="24"/>
        </w:rPr>
      </w:pPr>
      <w:r w:rsidRPr="00EA5059">
        <w:rPr>
          <w:sz w:val="24"/>
          <w:szCs w:val="24"/>
        </w:rPr>
        <w:t>DS1532 5532 3390-9     1030</w:t>
      </w:r>
    </w:p>
    <w:p w14:paraId="4E2E3E2E" w14:textId="77777777" w:rsidR="00EA5059" w:rsidRPr="00EA5059" w:rsidRDefault="00EA5059" w:rsidP="00EA5059">
      <w:pPr>
        <w:spacing w:after="0" w:line="240" w:lineRule="auto"/>
        <w:rPr>
          <w:sz w:val="24"/>
          <w:szCs w:val="24"/>
        </w:rPr>
      </w:pPr>
      <w:r w:rsidRPr="00EA5059">
        <w:rPr>
          <w:sz w:val="24"/>
          <w:szCs w:val="24"/>
        </w:rPr>
        <w:t>DS1533 5533 3390-9     1031</w:t>
      </w:r>
    </w:p>
    <w:p w14:paraId="5F143E7B" w14:textId="77777777" w:rsidR="00EA5059" w:rsidRPr="00EA5059" w:rsidRDefault="00EA5059" w:rsidP="00EA5059">
      <w:pPr>
        <w:spacing w:after="0" w:line="240" w:lineRule="auto"/>
        <w:rPr>
          <w:sz w:val="24"/>
          <w:szCs w:val="24"/>
        </w:rPr>
      </w:pPr>
      <w:r w:rsidRPr="00EA5059">
        <w:rPr>
          <w:sz w:val="24"/>
          <w:szCs w:val="24"/>
        </w:rPr>
        <w:t>DS1534 5534 3390-9     1032</w:t>
      </w:r>
    </w:p>
    <w:p w14:paraId="26ADDCD6" w14:textId="77777777" w:rsidR="00EA5059" w:rsidRPr="00EA5059" w:rsidRDefault="00EA5059" w:rsidP="00EA5059">
      <w:pPr>
        <w:spacing w:after="0" w:line="240" w:lineRule="auto"/>
        <w:rPr>
          <w:sz w:val="24"/>
          <w:szCs w:val="24"/>
        </w:rPr>
      </w:pPr>
      <w:r w:rsidRPr="00EA5059">
        <w:rPr>
          <w:sz w:val="24"/>
          <w:szCs w:val="24"/>
        </w:rPr>
        <w:t>DS1535 5535 3390-9     1033</w:t>
      </w:r>
    </w:p>
    <w:p w14:paraId="76FDC3A6" w14:textId="77777777" w:rsidR="00EA5059" w:rsidRPr="00EA5059" w:rsidRDefault="00EA5059" w:rsidP="00EA5059">
      <w:pPr>
        <w:spacing w:after="0" w:line="240" w:lineRule="auto"/>
        <w:rPr>
          <w:sz w:val="24"/>
          <w:szCs w:val="24"/>
        </w:rPr>
      </w:pPr>
      <w:r w:rsidRPr="00EA5059">
        <w:rPr>
          <w:sz w:val="24"/>
          <w:szCs w:val="24"/>
        </w:rPr>
        <w:t>DS1536 5536 3390-9     1034</w:t>
      </w:r>
    </w:p>
    <w:p w14:paraId="0047A335" w14:textId="77777777" w:rsidR="00EA5059" w:rsidRPr="00EA5059" w:rsidRDefault="00EA5059" w:rsidP="00EA5059">
      <w:pPr>
        <w:spacing w:after="0" w:line="240" w:lineRule="auto"/>
        <w:rPr>
          <w:sz w:val="24"/>
          <w:szCs w:val="24"/>
        </w:rPr>
      </w:pPr>
      <w:r w:rsidRPr="00EA5059">
        <w:rPr>
          <w:sz w:val="24"/>
          <w:szCs w:val="24"/>
        </w:rPr>
        <w:t>DS1537 5537 3390-9     1035</w:t>
      </w:r>
    </w:p>
    <w:p w14:paraId="574CCAF2" w14:textId="77777777" w:rsidR="00EA5059" w:rsidRPr="00EA5059" w:rsidRDefault="00EA5059" w:rsidP="00EA5059">
      <w:pPr>
        <w:spacing w:after="0" w:line="240" w:lineRule="auto"/>
        <w:rPr>
          <w:sz w:val="24"/>
          <w:szCs w:val="24"/>
        </w:rPr>
      </w:pPr>
      <w:r w:rsidRPr="00EA5059">
        <w:rPr>
          <w:sz w:val="24"/>
          <w:szCs w:val="24"/>
        </w:rPr>
        <w:t>DS1538 5538 3390-9     1036</w:t>
      </w:r>
    </w:p>
    <w:p w14:paraId="38128394" w14:textId="77777777" w:rsidR="00EA5059" w:rsidRPr="00EA5059" w:rsidRDefault="00EA5059" w:rsidP="00EA5059">
      <w:pPr>
        <w:spacing w:after="0" w:line="240" w:lineRule="auto"/>
        <w:rPr>
          <w:sz w:val="24"/>
          <w:szCs w:val="24"/>
        </w:rPr>
      </w:pPr>
      <w:r w:rsidRPr="00EA5059">
        <w:rPr>
          <w:sz w:val="24"/>
          <w:szCs w:val="24"/>
        </w:rPr>
        <w:t>DS1539 5539 3390-9     1037</w:t>
      </w:r>
    </w:p>
    <w:p w14:paraId="394E8894" w14:textId="77777777" w:rsidR="00EA5059" w:rsidRPr="00EA5059" w:rsidRDefault="00EA5059" w:rsidP="00EA5059">
      <w:pPr>
        <w:spacing w:after="0" w:line="240" w:lineRule="auto"/>
        <w:rPr>
          <w:sz w:val="24"/>
          <w:szCs w:val="24"/>
        </w:rPr>
      </w:pPr>
      <w:r w:rsidRPr="00EA5059">
        <w:rPr>
          <w:sz w:val="24"/>
          <w:szCs w:val="24"/>
        </w:rPr>
        <w:t>DS153A 553A 3390-9     1038</w:t>
      </w:r>
    </w:p>
    <w:p w14:paraId="14DA5801" w14:textId="77777777" w:rsidR="00EA5059" w:rsidRPr="00EA5059" w:rsidRDefault="00EA5059" w:rsidP="00EA5059">
      <w:pPr>
        <w:spacing w:after="0" w:line="240" w:lineRule="auto"/>
        <w:rPr>
          <w:sz w:val="24"/>
          <w:szCs w:val="24"/>
        </w:rPr>
      </w:pPr>
      <w:r w:rsidRPr="00EA5059">
        <w:rPr>
          <w:sz w:val="24"/>
          <w:szCs w:val="24"/>
        </w:rPr>
        <w:t>DS153B 553B 3390-9     1039</w:t>
      </w:r>
    </w:p>
    <w:p w14:paraId="176EE7B9" w14:textId="77777777" w:rsidR="00EA5059" w:rsidRPr="00EA5059" w:rsidRDefault="00EA5059" w:rsidP="00EA5059">
      <w:pPr>
        <w:spacing w:after="0" w:line="240" w:lineRule="auto"/>
        <w:rPr>
          <w:sz w:val="24"/>
          <w:szCs w:val="24"/>
        </w:rPr>
      </w:pPr>
      <w:r w:rsidRPr="00EA5059">
        <w:rPr>
          <w:sz w:val="24"/>
          <w:szCs w:val="24"/>
        </w:rPr>
        <w:t>DS153C 553C 3390-9     1040</w:t>
      </w:r>
    </w:p>
    <w:p w14:paraId="14BC5104" w14:textId="77777777" w:rsidR="00EA5059" w:rsidRPr="00EA5059" w:rsidRDefault="00EA5059" w:rsidP="00EA5059">
      <w:pPr>
        <w:spacing w:after="0" w:line="240" w:lineRule="auto"/>
        <w:rPr>
          <w:sz w:val="24"/>
          <w:szCs w:val="24"/>
        </w:rPr>
      </w:pPr>
      <w:r w:rsidRPr="00EA5059">
        <w:rPr>
          <w:sz w:val="24"/>
          <w:szCs w:val="24"/>
        </w:rPr>
        <w:t>DS153D 553D 3390-9     1041</w:t>
      </w:r>
    </w:p>
    <w:p w14:paraId="177CD1C2" w14:textId="77777777" w:rsidR="00EA5059" w:rsidRPr="00EA5059" w:rsidRDefault="00EA5059" w:rsidP="00EA5059">
      <w:pPr>
        <w:spacing w:after="0" w:line="240" w:lineRule="auto"/>
        <w:rPr>
          <w:sz w:val="24"/>
          <w:szCs w:val="24"/>
        </w:rPr>
      </w:pPr>
      <w:r w:rsidRPr="00EA5059">
        <w:rPr>
          <w:sz w:val="24"/>
          <w:szCs w:val="24"/>
        </w:rPr>
        <w:t>DS153E 553E 3390-9     1042</w:t>
      </w:r>
    </w:p>
    <w:p w14:paraId="2A87C802" w14:textId="77777777" w:rsidR="00EA5059" w:rsidRPr="00EA5059" w:rsidRDefault="00EA5059" w:rsidP="00EA5059">
      <w:pPr>
        <w:spacing w:after="0" w:line="240" w:lineRule="auto"/>
        <w:rPr>
          <w:sz w:val="24"/>
          <w:szCs w:val="24"/>
        </w:rPr>
      </w:pPr>
      <w:r w:rsidRPr="00EA5059">
        <w:rPr>
          <w:sz w:val="24"/>
          <w:szCs w:val="24"/>
        </w:rPr>
        <w:t>DS153F 553F 3390-9     1043</w:t>
      </w:r>
    </w:p>
    <w:p w14:paraId="3610C7F9" w14:textId="77777777" w:rsidR="00EA5059" w:rsidRPr="00EA5059" w:rsidRDefault="00EA5059" w:rsidP="00EA5059">
      <w:pPr>
        <w:spacing w:after="0" w:line="240" w:lineRule="auto"/>
        <w:rPr>
          <w:sz w:val="24"/>
          <w:szCs w:val="24"/>
        </w:rPr>
      </w:pPr>
      <w:r w:rsidRPr="00EA5059">
        <w:rPr>
          <w:sz w:val="24"/>
          <w:szCs w:val="24"/>
        </w:rPr>
        <w:t>DS1540 5540 3390-9     1044</w:t>
      </w:r>
    </w:p>
    <w:p w14:paraId="3CD46DBB" w14:textId="77777777" w:rsidR="00EA5059" w:rsidRPr="00EA5059" w:rsidRDefault="00EA5059" w:rsidP="00EA5059">
      <w:pPr>
        <w:spacing w:after="0" w:line="240" w:lineRule="auto"/>
        <w:rPr>
          <w:sz w:val="24"/>
          <w:szCs w:val="24"/>
        </w:rPr>
      </w:pPr>
      <w:r w:rsidRPr="00EA5059">
        <w:rPr>
          <w:sz w:val="24"/>
          <w:szCs w:val="24"/>
        </w:rPr>
        <w:t>DS1541 5541 3390-9     1045</w:t>
      </w:r>
    </w:p>
    <w:p w14:paraId="3C826358" w14:textId="77777777" w:rsidR="00EA5059" w:rsidRPr="00EA5059" w:rsidRDefault="00EA5059" w:rsidP="00EA5059">
      <w:pPr>
        <w:spacing w:after="0" w:line="240" w:lineRule="auto"/>
        <w:rPr>
          <w:sz w:val="24"/>
          <w:szCs w:val="24"/>
        </w:rPr>
      </w:pPr>
      <w:r w:rsidRPr="00EA5059">
        <w:rPr>
          <w:sz w:val="24"/>
          <w:szCs w:val="24"/>
        </w:rPr>
        <w:t>DS1542 5542 3390-9     1046</w:t>
      </w:r>
    </w:p>
    <w:p w14:paraId="7129FA96" w14:textId="77777777" w:rsidR="00EA5059" w:rsidRPr="00EA5059" w:rsidRDefault="00EA5059" w:rsidP="00EA5059">
      <w:pPr>
        <w:spacing w:after="0" w:line="240" w:lineRule="auto"/>
        <w:rPr>
          <w:sz w:val="24"/>
          <w:szCs w:val="24"/>
        </w:rPr>
      </w:pPr>
      <w:r w:rsidRPr="00EA5059">
        <w:rPr>
          <w:sz w:val="24"/>
          <w:szCs w:val="24"/>
        </w:rPr>
        <w:t>DS1543 5543 3390-9     1047</w:t>
      </w:r>
    </w:p>
    <w:p w14:paraId="727F419A" w14:textId="77777777" w:rsidR="00EA5059" w:rsidRPr="00EA5059" w:rsidRDefault="00EA5059" w:rsidP="00EA5059">
      <w:pPr>
        <w:spacing w:after="0" w:line="240" w:lineRule="auto"/>
        <w:rPr>
          <w:sz w:val="24"/>
          <w:szCs w:val="24"/>
        </w:rPr>
      </w:pPr>
      <w:r w:rsidRPr="00EA5059">
        <w:rPr>
          <w:sz w:val="24"/>
          <w:szCs w:val="24"/>
        </w:rPr>
        <w:t>DS1544 5544 3390-9     1048</w:t>
      </w:r>
    </w:p>
    <w:p w14:paraId="1704AD8E" w14:textId="77777777" w:rsidR="00EA5059" w:rsidRPr="00EA5059" w:rsidRDefault="00EA5059" w:rsidP="00EA5059">
      <w:pPr>
        <w:spacing w:after="0" w:line="240" w:lineRule="auto"/>
        <w:rPr>
          <w:sz w:val="24"/>
          <w:szCs w:val="24"/>
        </w:rPr>
      </w:pPr>
      <w:r w:rsidRPr="00EA5059">
        <w:rPr>
          <w:sz w:val="24"/>
          <w:szCs w:val="24"/>
        </w:rPr>
        <w:t>DS1545 5545 3390-9     1049</w:t>
      </w:r>
    </w:p>
    <w:p w14:paraId="2982D6C3" w14:textId="77777777" w:rsidR="00EA5059" w:rsidRPr="00EA5059" w:rsidRDefault="00EA5059" w:rsidP="00EA5059">
      <w:pPr>
        <w:spacing w:after="0" w:line="240" w:lineRule="auto"/>
        <w:rPr>
          <w:sz w:val="24"/>
          <w:szCs w:val="24"/>
        </w:rPr>
      </w:pPr>
      <w:r w:rsidRPr="00EA5059">
        <w:rPr>
          <w:sz w:val="24"/>
          <w:szCs w:val="24"/>
        </w:rPr>
        <w:t>DS1546 5546 3390-9     1050</w:t>
      </w:r>
    </w:p>
    <w:p w14:paraId="1B75B6D5" w14:textId="77777777" w:rsidR="00EA5059" w:rsidRPr="00EA5059" w:rsidRDefault="00EA5059" w:rsidP="00EA5059">
      <w:pPr>
        <w:spacing w:after="0" w:line="240" w:lineRule="auto"/>
        <w:rPr>
          <w:sz w:val="24"/>
          <w:szCs w:val="24"/>
        </w:rPr>
      </w:pPr>
      <w:r w:rsidRPr="00EA5059">
        <w:rPr>
          <w:sz w:val="24"/>
          <w:szCs w:val="24"/>
        </w:rPr>
        <w:t>DS1547 5547 3390-9     1051</w:t>
      </w:r>
    </w:p>
    <w:p w14:paraId="0DF3C181" w14:textId="77777777" w:rsidR="00EA5059" w:rsidRPr="00EA5059" w:rsidRDefault="00EA5059" w:rsidP="00EA5059">
      <w:pPr>
        <w:spacing w:after="0" w:line="240" w:lineRule="auto"/>
        <w:rPr>
          <w:sz w:val="24"/>
          <w:szCs w:val="24"/>
        </w:rPr>
      </w:pPr>
      <w:r w:rsidRPr="00EA5059">
        <w:rPr>
          <w:sz w:val="24"/>
          <w:szCs w:val="24"/>
        </w:rPr>
        <w:t>DS1548 5548 3390-9     1052</w:t>
      </w:r>
    </w:p>
    <w:p w14:paraId="5B532736" w14:textId="77777777" w:rsidR="00EA5059" w:rsidRPr="00EA5059" w:rsidRDefault="00EA5059" w:rsidP="00EA5059">
      <w:pPr>
        <w:spacing w:after="0" w:line="240" w:lineRule="auto"/>
        <w:rPr>
          <w:sz w:val="24"/>
          <w:szCs w:val="24"/>
        </w:rPr>
      </w:pPr>
      <w:r w:rsidRPr="00EA5059">
        <w:rPr>
          <w:sz w:val="24"/>
          <w:szCs w:val="24"/>
        </w:rPr>
        <w:t>DS1549 5549 3390-9     1053</w:t>
      </w:r>
    </w:p>
    <w:p w14:paraId="2014290C" w14:textId="77777777" w:rsidR="00EA5059" w:rsidRPr="00EA5059" w:rsidRDefault="00EA5059" w:rsidP="00EA5059">
      <w:pPr>
        <w:spacing w:after="0" w:line="240" w:lineRule="auto"/>
        <w:rPr>
          <w:sz w:val="24"/>
          <w:szCs w:val="24"/>
        </w:rPr>
      </w:pPr>
      <w:r w:rsidRPr="00EA5059">
        <w:rPr>
          <w:sz w:val="24"/>
          <w:szCs w:val="24"/>
        </w:rPr>
        <w:t>DS154A 554A 3390-9     1054</w:t>
      </w:r>
    </w:p>
    <w:p w14:paraId="40777073" w14:textId="77777777" w:rsidR="00EA5059" w:rsidRPr="00EA5059" w:rsidRDefault="00EA5059" w:rsidP="00EA5059">
      <w:pPr>
        <w:spacing w:after="0" w:line="240" w:lineRule="auto"/>
        <w:rPr>
          <w:sz w:val="24"/>
          <w:szCs w:val="24"/>
        </w:rPr>
      </w:pPr>
      <w:r w:rsidRPr="00EA5059">
        <w:rPr>
          <w:sz w:val="24"/>
          <w:szCs w:val="24"/>
        </w:rPr>
        <w:t>DS154B 554B 3390-9     1055</w:t>
      </w:r>
    </w:p>
    <w:p w14:paraId="4121C35E" w14:textId="77777777" w:rsidR="00EA5059" w:rsidRPr="00EA5059" w:rsidRDefault="00EA5059" w:rsidP="00EA5059">
      <w:pPr>
        <w:spacing w:after="0" w:line="240" w:lineRule="auto"/>
        <w:rPr>
          <w:sz w:val="24"/>
          <w:szCs w:val="24"/>
        </w:rPr>
      </w:pPr>
      <w:r w:rsidRPr="00EA5059">
        <w:rPr>
          <w:sz w:val="24"/>
          <w:szCs w:val="24"/>
        </w:rPr>
        <w:t>DS154C 554C 3390-9     1056</w:t>
      </w:r>
    </w:p>
    <w:p w14:paraId="4750D3F3" w14:textId="77777777" w:rsidR="00EA5059" w:rsidRPr="00EA5059" w:rsidRDefault="00EA5059" w:rsidP="00EA5059">
      <w:pPr>
        <w:spacing w:after="0" w:line="240" w:lineRule="auto"/>
        <w:rPr>
          <w:sz w:val="24"/>
          <w:szCs w:val="24"/>
        </w:rPr>
      </w:pPr>
      <w:r w:rsidRPr="00EA5059">
        <w:rPr>
          <w:sz w:val="24"/>
          <w:szCs w:val="24"/>
        </w:rPr>
        <w:t>DS154D 554D 3390-9     1057</w:t>
      </w:r>
    </w:p>
    <w:p w14:paraId="02DFF336" w14:textId="77777777" w:rsidR="00EA5059" w:rsidRPr="00EA5059" w:rsidRDefault="00EA5059" w:rsidP="00EA5059">
      <w:pPr>
        <w:spacing w:after="0" w:line="240" w:lineRule="auto"/>
        <w:rPr>
          <w:sz w:val="24"/>
          <w:szCs w:val="24"/>
        </w:rPr>
      </w:pPr>
      <w:r w:rsidRPr="00EA5059">
        <w:rPr>
          <w:sz w:val="24"/>
          <w:szCs w:val="24"/>
        </w:rPr>
        <w:t>DS154E 554E 3390-9     1058</w:t>
      </w:r>
    </w:p>
    <w:p w14:paraId="6482219A" w14:textId="77777777" w:rsidR="00EA5059" w:rsidRPr="00EA5059" w:rsidRDefault="00EA5059" w:rsidP="00EA5059">
      <w:pPr>
        <w:spacing w:after="0" w:line="240" w:lineRule="auto"/>
        <w:rPr>
          <w:sz w:val="24"/>
          <w:szCs w:val="24"/>
        </w:rPr>
      </w:pPr>
      <w:r w:rsidRPr="00EA5059">
        <w:rPr>
          <w:sz w:val="24"/>
          <w:szCs w:val="24"/>
        </w:rPr>
        <w:t>DS154F 554F 3390-9     1059</w:t>
      </w:r>
    </w:p>
    <w:p w14:paraId="6F4FF99F" w14:textId="77777777" w:rsidR="00EA5059" w:rsidRPr="00EA5059" w:rsidRDefault="00EA5059" w:rsidP="00EA5059">
      <w:pPr>
        <w:spacing w:after="0" w:line="240" w:lineRule="auto"/>
        <w:rPr>
          <w:sz w:val="24"/>
          <w:szCs w:val="24"/>
        </w:rPr>
      </w:pPr>
      <w:r w:rsidRPr="00EA5059">
        <w:rPr>
          <w:sz w:val="24"/>
          <w:szCs w:val="24"/>
        </w:rPr>
        <w:lastRenderedPageBreak/>
        <w:t>DS1550 5550 3390-9     1060</w:t>
      </w:r>
    </w:p>
    <w:p w14:paraId="6A283016" w14:textId="77777777" w:rsidR="00EA5059" w:rsidRPr="00EA5059" w:rsidRDefault="00EA5059" w:rsidP="00EA5059">
      <w:pPr>
        <w:spacing w:after="0" w:line="240" w:lineRule="auto"/>
        <w:rPr>
          <w:sz w:val="24"/>
          <w:szCs w:val="24"/>
        </w:rPr>
      </w:pPr>
      <w:r w:rsidRPr="00EA5059">
        <w:rPr>
          <w:sz w:val="24"/>
          <w:szCs w:val="24"/>
        </w:rPr>
        <w:t>DS1551 5551 3390-9     1061</w:t>
      </w:r>
    </w:p>
    <w:p w14:paraId="22C9A86A" w14:textId="77777777" w:rsidR="00EA5059" w:rsidRPr="00EA5059" w:rsidRDefault="00EA5059" w:rsidP="00EA5059">
      <w:pPr>
        <w:spacing w:after="0" w:line="240" w:lineRule="auto"/>
        <w:rPr>
          <w:sz w:val="24"/>
          <w:szCs w:val="24"/>
        </w:rPr>
      </w:pPr>
      <w:r w:rsidRPr="00EA5059">
        <w:rPr>
          <w:sz w:val="24"/>
          <w:szCs w:val="24"/>
        </w:rPr>
        <w:t>DS1552 5552 3390-9     1062</w:t>
      </w:r>
    </w:p>
    <w:p w14:paraId="2D4EBDFB" w14:textId="77777777" w:rsidR="00EA5059" w:rsidRPr="00EA5059" w:rsidRDefault="00EA5059" w:rsidP="00EA5059">
      <w:pPr>
        <w:spacing w:after="0" w:line="240" w:lineRule="auto"/>
        <w:rPr>
          <w:sz w:val="24"/>
          <w:szCs w:val="24"/>
        </w:rPr>
      </w:pPr>
      <w:r w:rsidRPr="00EA5059">
        <w:rPr>
          <w:sz w:val="24"/>
          <w:szCs w:val="24"/>
        </w:rPr>
        <w:t>DS1553 5553 3390-9     1063</w:t>
      </w:r>
    </w:p>
    <w:p w14:paraId="40DB06FF" w14:textId="77777777" w:rsidR="00EA5059" w:rsidRPr="00EA5059" w:rsidRDefault="00EA5059" w:rsidP="00EA5059">
      <w:pPr>
        <w:spacing w:after="0" w:line="240" w:lineRule="auto"/>
        <w:rPr>
          <w:sz w:val="24"/>
          <w:szCs w:val="24"/>
        </w:rPr>
      </w:pPr>
      <w:r w:rsidRPr="00EA5059">
        <w:rPr>
          <w:sz w:val="24"/>
          <w:szCs w:val="24"/>
        </w:rPr>
        <w:t>DS1554 5554 3390-9     1064</w:t>
      </w:r>
    </w:p>
    <w:p w14:paraId="2DA8430C" w14:textId="77777777" w:rsidR="00EA5059" w:rsidRPr="00EA5059" w:rsidRDefault="00EA5059" w:rsidP="00EA5059">
      <w:pPr>
        <w:spacing w:after="0" w:line="240" w:lineRule="auto"/>
        <w:rPr>
          <w:sz w:val="24"/>
          <w:szCs w:val="24"/>
        </w:rPr>
      </w:pPr>
      <w:r w:rsidRPr="00EA5059">
        <w:rPr>
          <w:sz w:val="24"/>
          <w:szCs w:val="24"/>
        </w:rPr>
        <w:t>DS1555 5555 3390-9     1065</w:t>
      </w:r>
    </w:p>
    <w:p w14:paraId="2B20F81B" w14:textId="77777777" w:rsidR="00EA5059" w:rsidRPr="00EA5059" w:rsidRDefault="00EA5059" w:rsidP="00EA5059">
      <w:pPr>
        <w:spacing w:after="0" w:line="240" w:lineRule="auto"/>
        <w:rPr>
          <w:sz w:val="24"/>
          <w:szCs w:val="24"/>
        </w:rPr>
      </w:pPr>
      <w:r w:rsidRPr="00EA5059">
        <w:rPr>
          <w:sz w:val="24"/>
          <w:szCs w:val="24"/>
        </w:rPr>
        <w:t>DS1556 5556 3390-9     1066</w:t>
      </w:r>
    </w:p>
    <w:p w14:paraId="2ADAE7FF" w14:textId="77777777" w:rsidR="00EA5059" w:rsidRPr="00EA5059" w:rsidRDefault="00EA5059" w:rsidP="00EA5059">
      <w:pPr>
        <w:spacing w:after="0" w:line="240" w:lineRule="auto"/>
        <w:rPr>
          <w:sz w:val="24"/>
          <w:szCs w:val="24"/>
        </w:rPr>
      </w:pPr>
      <w:r w:rsidRPr="00EA5059">
        <w:rPr>
          <w:sz w:val="24"/>
          <w:szCs w:val="24"/>
        </w:rPr>
        <w:t>DS1557 5557 3390-9     1067</w:t>
      </w:r>
    </w:p>
    <w:p w14:paraId="2B02E05A" w14:textId="77777777" w:rsidR="00EA5059" w:rsidRPr="00EA5059" w:rsidRDefault="00EA5059" w:rsidP="00EA5059">
      <w:pPr>
        <w:spacing w:after="0" w:line="240" w:lineRule="auto"/>
        <w:rPr>
          <w:sz w:val="24"/>
          <w:szCs w:val="24"/>
        </w:rPr>
      </w:pPr>
      <w:r w:rsidRPr="00EA5059">
        <w:rPr>
          <w:sz w:val="24"/>
          <w:szCs w:val="24"/>
        </w:rPr>
        <w:t>DS1558 5558 3390-9     1068</w:t>
      </w:r>
    </w:p>
    <w:p w14:paraId="2865B7CF" w14:textId="77777777" w:rsidR="00EA5059" w:rsidRPr="00EA5059" w:rsidRDefault="00EA5059" w:rsidP="00EA5059">
      <w:pPr>
        <w:spacing w:after="0" w:line="240" w:lineRule="auto"/>
        <w:rPr>
          <w:sz w:val="24"/>
          <w:szCs w:val="24"/>
        </w:rPr>
      </w:pPr>
      <w:r w:rsidRPr="00EA5059">
        <w:rPr>
          <w:sz w:val="24"/>
          <w:szCs w:val="24"/>
        </w:rPr>
        <w:t>DS1559 5559 3390-9     1069</w:t>
      </w:r>
    </w:p>
    <w:p w14:paraId="6149553E" w14:textId="77777777" w:rsidR="00EA5059" w:rsidRPr="00EA5059" w:rsidRDefault="00EA5059" w:rsidP="00EA5059">
      <w:pPr>
        <w:spacing w:after="0" w:line="240" w:lineRule="auto"/>
        <w:rPr>
          <w:sz w:val="24"/>
          <w:szCs w:val="24"/>
        </w:rPr>
      </w:pPr>
      <w:r w:rsidRPr="00EA5059">
        <w:rPr>
          <w:sz w:val="24"/>
          <w:szCs w:val="24"/>
        </w:rPr>
        <w:t>DS155A 555A 3390-9     1070</w:t>
      </w:r>
    </w:p>
    <w:p w14:paraId="55580B95" w14:textId="77777777" w:rsidR="00EA5059" w:rsidRPr="00EA5059" w:rsidRDefault="00EA5059" w:rsidP="00EA5059">
      <w:pPr>
        <w:spacing w:after="0" w:line="240" w:lineRule="auto"/>
        <w:rPr>
          <w:sz w:val="24"/>
          <w:szCs w:val="24"/>
        </w:rPr>
      </w:pPr>
      <w:r w:rsidRPr="00EA5059">
        <w:rPr>
          <w:sz w:val="24"/>
          <w:szCs w:val="24"/>
        </w:rPr>
        <w:t>DS155B 555B 3390-9     1071</w:t>
      </w:r>
    </w:p>
    <w:p w14:paraId="2DC127B9" w14:textId="77777777" w:rsidR="00EA5059" w:rsidRPr="00EA5059" w:rsidRDefault="00EA5059" w:rsidP="00EA5059">
      <w:pPr>
        <w:spacing w:after="0" w:line="240" w:lineRule="auto"/>
        <w:rPr>
          <w:sz w:val="24"/>
          <w:szCs w:val="24"/>
        </w:rPr>
      </w:pPr>
      <w:r w:rsidRPr="00EA5059">
        <w:rPr>
          <w:sz w:val="24"/>
          <w:szCs w:val="24"/>
        </w:rPr>
        <w:t>DS155C 555C 3390-9     1072</w:t>
      </w:r>
    </w:p>
    <w:p w14:paraId="661DC0D1" w14:textId="77777777" w:rsidR="00EA5059" w:rsidRPr="00EA5059" w:rsidRDefault="00EA5059" w:rsidP="00EA5059">
      <w:pPr>
        <w:spacing w:after="0" w:line="240" w:lineRule="auto"/>
        <w:rPr>
          <w:sz w:val="24"/>
          <w:szCs w:val="24"/>
        </w:rPr>
      </w:pPr>
      <w:r w:rsidRPr="00EA5059">
        <w:rPr>
          <w:sz w:val="24"/>
          <w:szCs w:val="24"/>
        </w:rPr>
        <w:t>DS155D 555D 3390-9     1073</w:t>
      </w:r>
    </w:p>
    <w:p w14:paraId="1E7AFF40" w14:textId="77777777" w:rsidR="00EA5059" w:rsidRPr="00EA5059" w:rsidRDefault="00EA5059" w:rsidP="00EA5059">
      <w:pPr>
        <w:spacing w:after="0" w:line="240" w:lineRule="auto"/>
        <w:rPr>
          <w:sz w:val="24"/>
          <w:szCs w:val="24"/>
        </w:rPr>
      </w:pPr>
      <w:r w:rsidRPr="00EA5059">
        <w:rPr>
          <w:sz w:val="24"/>
          <w:szCs w:val="24"/>
        </w:rPr>
        <w:t>DS155E 555E 3390-9     1074</w:t>
      </w:r>
    </w:p>
    <w:p w14:paraId="6F9EEE3F" w14:textId="77777777" w:rsidR="00EA5059" w:rsidRPr="00EA5059" w:rsidRDefault="00EA5059" w:rsidP="00EA5059">
      <w:pPr>
        <w:spacing w:after="0" w:line="240" w:lineRule="auto"/>
        <w:rPr>
          <w:sz w:val="24"/>
          <w:szCs w:val="24"/>
        </w:rPr>
      </w:pPr>
      <w:r w:rsidRPr="00EA5059">
        <w:rPr>
          <w:sz w:val="24"/>
          <w:szCs w:val="24"/>
        </w:rPr>
        <w:t>DS155F 555F 3390-9     1075</w:t>
      </w:r>
    </w:p>
    <w:p w14:paraId="3F26E956" w14:textId="77777777" w:rsidR="00EA5059" w:rsidRPr="00EA5059" w:rsidRDefault="00EA5059" w:rsidP="00EA5059">
      <w:pPr>
        <w:spacing w:after="0" w:line="240" w:lineRule="auto"/>
        <w:rPr>
          <w:sz w:val="24"/>
          <w:szCs w:val="24"/>
        </w:rPr>
      </w:pPr>
      <w:r w:rsidRPr="00EA5059">
        <w:rPr>
          <w:sz w:val="24"/>
          <w:szCs w:val="24"/>
        </w:rPr>
        <w:t>DS1560 5560 3390-9     1076</w:t>
      </w:r>
    </w:p>
    <w:p w14:paraId="52D26B39" w14:textId="77777777" w:rsidR="00EA5059" w:rsidRPr="00EA5059" w:rsidRDefault="00EA5059" w:rsidP="00EA5059">
      <w:pPr>
        <w:spacing w:after="0" w:line="240" w:lineRule="auto"/>
        <w:rPr>
          <w:sz w:val="24"/>
          <w:szCs w:val="24"/>
        </w:rPr>
      </w:pPr>
      <w:r w:rsidRPr="00EA5059">
        <w:rPr>
          <w:sz w:val="24"/>
          <w:szCs w:val="24"/>
        </w:rPr>
        <w:t>DS1561 5561 3390-9     1077</w:t>
      </w:r>
    </w:p>
    <w:p w14:paraId="6D684185" w14:textId="77777777" w:rsidR="00EA5059" w:rsidRPr="00EA5059" w:rsidRDefault="00EA5059" w:rsidP="00EA5059">
      <w:pPr>
        <w:spacing w:after="0" w:line="240" w:lineRule="auto"/>
        <w:rPr>
          <w:sz w:val="24"/>
          <w:szCs w:val="24"/>
        </w:rPr>
      </w:pPr>
      <w:r w:rsidRPr="00EA5059">
        <w:rPr>
          <w:sz w:val="24"/>
          <w:szCs w:val="24"/>
        </w:rPr>
        <w:t>DS1562 5562 3390-9     1078</w:t>
      </w:r>
    </w:p>
    <w:p w14:paraId="53A68706" w14:textId="77777777" w:rsidR="00EA5059" w:rsidRPr="00EA5059" w:rsidRDefault="00EA5059" w:rsidP="00EA5059">
      <w:pPr>
        <w:spacing w:after="0" w:line="240" w:lineRule="auto"/>
        <w:rPr>
          <w:sz w:val="24"/>
          <w:szCs w:val="24"/>
        </w:rPr>
      </w:pPr>
      <w:r w:rsidRPr="00EA5059">
        <w:rPr>
          <w:sz w:val="24"/>
          <w:szCs w:val="24"/>
        </w:rPr>
        <w:t>DS1563 5563 3390-9     1079</w:t>
      </w:r>
    </w:p>
    <w:p w14:paraId="3696C6D3" w14:textId="77777777" w:rsidR="00EA5059" w:rsidRPr="00EA5059" w:rsidRDefault="00EA5059" w:rsidP="00EA5059">
      <w:pPr>
        <w:spacing w:after="0" w:line="240" w:lineRule="auto"/>
        <w:rPr>
          <w:sz w:val="24"/>
          <w:szCs w:val="24"/>
        </w:rPr>
      </w:pPr>
      <w:r w:rsidRPr="00EA5059">
        <w:rPr>
          <w:sz w:val="24"/>
          <w:szCs w:val="24"/>
        </w:rPr>
        <w:t>DS1564 5564 3390-9     1080</w:t>
      </w:r>
    </w:p>
    <w:p w14:paraId="515657BB" w14:textId="77777777" w:rsidR="00EA5059" w:rsidRPr="00EA5059" w:rsidRDefault="00EA5059" w:rsidP="00EA5059">
      <w:pPr>
        <w:spacing w:after="0" w:line="240" w:lineRule="auto"/>
        <w:rPr>
          <w:sz w:val="24"/>
          <w:szCs w:val="24"/>
        </w:rPr>
      </w:pPr>
      <w:r w:rsidRPr="00EA5059">
        <w:rPr>
          <w:sz w:val="24"/>
          <w:szCs w:val="24"/>
        </w:rPr>
        <w:t>DS1565 5565 3390-9     1081</w:t>
      </w:r>
    </w:p>
    <w:p w14:paraId="78707AEB" w14:textId="77777777" w:rsidR="00EA5059" w:rsidRPr="00EA5059" w:rsidRDefault="00EA5059" w:rsidP="00EA5059">
      <w:pPr>
        <w:spacing w:after="0" w:line="240" w:lineRule="auto"/>
        <w:rPr>
          <w:sz w:val="24"/>
          <w:szCs w:val="24"/>
        </w:rPr>
      </w:pPr>
      <w:r w:rsidRPr="00EA5059">
        <w:rPr>
          <w:sz w:val="24"/>
          <w:szCs w:val="24"/>
        </w:rPr>
        <w:t>DS1566 5566 3390-9     1082</w:t>
      </w:r>
    </w:p>
    <w:p w14:paraId="0E288F59" w14:textId="77777777" w:rsidR="00EA5059" w:rsidRPr="00EA5059" w:rsidRDefault="00EA5059" w:rsidP="00EA5059">
      <w:pPr>
        <w:spacing w:after="0" w:line="240" w:lineRule="auto"/>
        <w:rPr>
          <w:sz w:val="24"/>
          <w:szCs w:val="24"/>
        </w:rPr>
      </w:pPr>
      <w:r w:rsidRPr="00EA5059">
        <w:rPr>
          <w:sz w:val="24"/>
          <w:szCs w:val="24"/>
        </w:rPr>
        <w:t>DS1567 5567 3390-9     1083</w:t>
      </w:r>
    </w:p>
    <w:p w14:paraId="450FF41E" w14:textId="77777777" w:rsidR="00EA5059" w:rsidRPr="00EA5059" w:rsidRDefault="00EA5059" w:rsidP="00EA5059">
      <w:pPr>
        <w:spacing w:after="0" w:line="240" w:lineRule="auto"/>
        <w:rPr>
          <w:sz w:val="24"/>
          <w:szCs w:val="24"/>
        </w:rPr>
      </w:pPr>
      <w:r w:rsidRPr="00EA5059">
        <w:rPr>
          <w:sz w:val="24"/>
          <w:szCs w:val="24"/>
        </w:rPr>
        <w:t>DS1568 5568 3390-9     1084</w:t>
      </w:r>
    </w:p>
    <w:p w14:paraId="1014F1E0" w14:textId="77777777" w:rsidR="00EA5059" w:rsidRPr="00EA5059" w:rsidRDefault="00EA5059" w:rsidP="00EA5059">
      <w:pPr>
        <w:spacing w:after="0" w:line="240" w:lineRule="auto"/>
        <w:rPr>
          <w:sz w:val="24"/>
          <w:szCs w:val="24"/>
        </w:rPr>
      </w:pPr>
      <w:r w:rsidRPr="00EA5059">
        <w:rPr>
          <w:sz w:val="24"/>
          <w:szCs w:val="24"/>
        </w:rPr>
        <w:t>DS1569 5569 3390-9     1085</w:t>
      </w:r>
    </w:p>
    <w:p w14:paraId="0E8FE316" w14:textId="77777777" w:rsidR="00EA5059" w:rsidRPr="00EA5059" w:rsidRDefault="00EA5059" w:rsidP="00EA5059">
      <w:pPr>
        <w:spacing w:after="0" w:line="240" w:lineRule="auto"/>
        <w:rPr>
          <w:sz w:val="24"/>
          <w:szCs w:val="24"/>
        </w:rPr>
      </w:pPr>
      <w:r w:rsidRPr="00EA5059">
        <w:rPr>
          <w:sz w:val="24"/>
          <w:szCs w:val="24"/>
        </w:rPr>
        <w:t>DS156A 556A 3390-9     1086</w:t>
      </w:r>
    </w:p>
    <w:p w14:paraId="41078C1F" w14:textId="77777777" w:rsidR="00EA5059" w:rsidRPr="00EA5059" w:rsidRDefault="00EA5059" w:rsidP="00EA5059">
      <w:pPr>
        <w:spacing w:after="0" w:line="240" w:lineRule="auto"/>
        <w:rPr>
          <w:sz w:val="24"/>
          <w:szCs w:val="24"/>
        </w:rPr>
      </w:pPr>
      <w:r w:rsidRPr="00EA5059">
        <w:rPr>
          <w:sz w:val="24"/>
          <w:szCs w:val="24"/>
        </w:rPr>
        <w:t>DS156B 556B 3390-9     1087</w:t>
      </w:r>
    </w:p>
    <w:p w14:paraId="599765E4" w14:textId="77777777" w:rsidR="00EA5059" w:rsidRPr="00EA5059" w:rsidRDefault="00EA5059" w:rsidP="00EA5059">
      <w:pPr>
        <w:spacing w:after="0" w:line="240" w:lineRule="auto"/>
        <w:rPr>
          <w:sz w:val="24"/>
          <w:szCs w:val="24"/>
        </w:rPr>
      </w:pPr>
      <w:r w:rsidRPr="00EA5059">
        <w:rPr>
          <w:sz w:val="24"/>
          <w:szCs w:val="24"/>
        </w:rPr>
        <w:t>DS156C 556C 3390-9     1088</w:t>
      </w:r>
    </w:p>
    <w:p w14:paraId="202CB37F" w14:textId="77777777" w:rsidR="00EA5059" w:rsidRPr="00EA5059" w:rsidRDefault="00EA5059" w:rsidP="00EA5059">
      <w:pPr>
        <w:spacing w:after="0" w:line="240" w:lineRule="auto"/>
        <w:rPr>
          <w:sz w:val="24"/>
          <w:szCs w:val="24"/>
        </w:rPr>
      </w:pPr>
      <w:r w:rsidRPr="00EA5059">
        <w:rPr>
          <w:sz w:val="24"/>
          <w:szCs w:val="24"/>
        </w:rPr>
        <w:t>DS156D 556D 3390-9     1089</w:t>
      </w:r>
    </w:p>
    <w:p w14:paraId="6DEED68A" w14:textId="77777777" w:rsidR="00EA5059" w:rsidRPr="00EA5059" w:rsidRDefault="00EA5059" w:rsidP="00EA5059">
      <w:pPr>
        <w:spacing w:after="0" w:line="240" w:lineRule="auto"/>
        <w:rPr>
          <w:sz w:val="24"/>
          <w:szCs w:val="24"/>
        </w:rPr>
      </w:pPr>
      <w:r w:rsidRPr="00EA5059">
        <w:rPr>
          <w:sz w:val="24"/>
          <w:szCs w:val="24"/>
        </w:rPr>
        <w:t>DS156E 556E 3390-9     1090</w:t>
      </w:r>
    </w:p>
    <w:p w14:paraId="7EA9704E" w14:textId="77777777" w:rsidR="00EA5059" w:rsidRPr="00EA5059" w:rsidRDefault="00EA5059" w:rsidP="00EA5059">
      <w:pPr>
        <w:spacing w:after="0" w:line="240" w:lineRule="auto"/>
        <w:rPr>
          <w:sz w:val="24"/>
          <w:szCs w:val="24"/>
        </w:rPr>
      </w:pPr>
      <w:r w:rsidRPr="00EA5059">
        <w:rPr>
          <w:sz w:val="24"/>
          <w:szCs w:val="24"/>
        </w:rPr>
        <w:t>DS156F 556F 3390-9     1091</w:t>
      </w:r>
    </w:p>
    <w:p w14:paraId="45464A0F" w14:textId="77777777" w:rsidR="00EA5059" w:rsidRPr="00EA5059" w:rsidRDefault="00EA5059" w:rsidP="00EA5059">
      <w:pPr>
        <w:spacing w:after="0" w:line="240" w:lineRule="auto"/>
        <w:rPr>
          <w:sz w:val="24"/>
          <w:szCs w:val="24"/>
        </w:rPr>
      </w:pPr>
      <w:r w:rsidRPr="00EA5059">
        <w:rPr>
          <w:sz w:val="24"/>
          <w:szCs w:val="24"/>
        </w:rPr>
        <w:t>GE0338 5570 3390-9     1092</w:t>
      </w:r>
    </w:p>
    <w:p w14:paraId="349406AE" w14:textId="77777777" w:rsidR="00EA5059" w:rsidRPr="00EA5059" w:rsidRDefault="00EA5059" w:rsidP="00EA5059">
      <w:pPr>
        <w:spacing w:after="0" w:line="240" w:lineRule="auto"/>
        <w:rPr>
          <w:sz w:val="24"/>
          <w:szCs w:val="24"/>
        </w:rPr>
      </w:pPr>
      <w:r w:rsidRPr="00EA5059">
        <w:rPr>
          <w:sz w:val="24"/>
          <w:szCs w:val="24"/>
        </w:rPr>
        <w:t>GE0339 5571 3390-9     1093</w:t>
      </w:r>
    </w:p>
    <w:p w14:paraId="2DD103E6" w14:textId="77777777" w:rsidR="00EA5059" w:rsidRPr="00EA5059" w:rsidRDefault="00EA5059" w:rsidP="00EA5059">
      <w:pPr>
        <w:spacing w:after="0" w:line="240" w:lineRule="auto"/>
        <w:rPr>
          <w:sz w:val="24"/>
          <w:szCs w:val="24"/>
        </w:rPr>
      </w:pPr>
      <w:r w:rsidRPr="00EA5059">
        <w:rPr>
          <w:sz w:val="24"/>
          <w:szCs w:val="24"/>
        </w:rPr>
        <w:t>GE0340 5572 3390-9     1094</w:t>
      </w:r>
    </w:p>
    <w:p w14:paraId="468F5B5B" w14:textId="77777777" w:rsidR="00EA5059" w:rsidRPr="00EA5059" w:rsidRDefault="00EA5059" w:rsidP="00EA5059">
      <w:pPr>
        <w:spacing w:after="0" w:line="240" w:lineRule="auto"/>
        <w:rPr>
          <w:sz w:val="24"/>
          <w:szCs w:val="24"/>
        </w:rPr>
      </w:pPr>
      <w:r w:rsidRPr="00EA5059">
        <w:rPr>
          <w:sz w:val="24"/>
          <w:szCs w:val="24"/>
        </w:rPr>
        <w:t>GE0341 5573 3390-9     1095</w:t>
      </w:r>
    </w:p>
    <w:p w14:paraId="04B092DF" w14:textId="77777777" w:rsidR="00EA5059" w:rsidRPr="00EA5059" w:rsidRDefault="00EA5059" w:rsidP="00EA5059">
      <w:pPr>
        <w:spacing w:after="0" w:line="240" w:lineRule="auto"/>
        <w:rPr>
          <w:sz w:val="24"/>
          <w:szCs w:val="24"/>
        </w:rPr>
      </w:pPr>
      <w:r w:rsidRPr="00EA5059">
        <w:rPr>
          <w:sz w:val="24"/>
          <w:szCs w:val="24"/>
        </w:rPr>
        <w:t>GE0342 5574 3390-9     1096</w:t>
      </w:r>
    </w:p>
    <w:p w14:paraId="04FF1C34" w14:textId="77777777" w:rsidR="00EA5059" w:rsidRPr="00EA5059" w:rsidRDefault="00EA5059" w:rsidP="00EA5059">
      <w:pPr>
        <w:spacing w:after="0" w:line="240" w:lineRule="auto"/>
        <w:rPr>
          <w:sz w:val="24"/>
          <w:szCs w:val="24"/>
        </w:rPr>
      </w:pPr>
      <w:r w:rsidRPr="00EA5059">
        <w:rPr>
          <w:sz w:val="24"/>
          <w:szCs w:val="24"/>
        </w:rPr>
        <w:t>GE0343 5575 3390-9     1097</w:t>
      </w:r>
    </w:p>
    <w:p w14:paraId="49E9AA4B" w14:textId="77777777" w:rsidR="00EA5059" w:rsidRPr="00EA5059" w:rsidRDefault="00EA5059" w:rsidP="00EA5059">
      <w:pPr>
        <w:spacing w:after="0" w:line="240" w:lineRule="auto"/>
        <w:rPr>
          <w:sz w:val="24"/>
          <w:szCs w:val="24"/>
        </w:rPr>
      </w:pPr>
      <w:r w:rsidRPr="00EA5059">
        <w:rPr>
          <w:sz w:val="24"/>
          <w:szCs w:val="24"/>
        </w:rPr>
        <w:t>GE0344 5576 3390-9     1098</w:t>
      </w:r>
    </w:p>
    <w:p w14:paraId="2436C9F4" w14:textId="77777777" w:rsidR="00EA5059" w:rsidRPr="00EA5059" w:rsidRDefault="00EA5059" w:rsidP="00EA5059">
      <w:pPr>
        <w:spacing w:after="0" w:line="240" w:lineRule="auto"/>
        <w:rPr>
          <w:sz w:val="24"/>
          <w:szCs w:val="24"/>
        </w:rPr>
      </w:pPr>
      <w:r w:rsidRPr="00EA5059">
        <w:rPr>
          <w:sz w:val="24"/>
          <w:szCs w:val="24"/>
        </w:rPr>
        <w:t>GE0345 5577 3390-9     1099</w:t>
      </w:r>
    </w:p>
    <w:p w14:paraId="64EE4CC9" w14:textId="77777777" w:rsidR="00EA5059" w:rsidRPr="00EA5059" w:rsidRDefault="00EA5059" w:rsidP="00EA5059">
      <w:pPr>
        <w:spacing w:after="0" w:line="240" w:lineRule="auto"/>
        <w:rPr>
          <w:sz w:val="24"/>
          <w:szCs w:val="24"/>
        </w:rPr>
      </w:pPr>
      <w:r w:rsidRPr="00EA5059">
        <w:rPr>
          <w:sz w:val="24"/>
          <w:szCs w:val="24"/>
        </w:rPr>
        <w:t>GE0346 5578 3390-9     1100</w:t>
      </w:r>
    </w:p>
    <w:p w14:paraId="2504AF3C" w14:textId="77777777" w:rsidR="00EA5059" w:rsidRPr="00EA5059" w:rsidRDefault="00EA5059" w:rsidP="00EA5059">
      <w:pPr>
        <w:spacing w:after="0" w:line="240" w:lineRule="auto"/>
        <w:rPr>
          <w:sz w:val="24"/>
          <w:szCs w:val="24"/>
        </w:rPr>
      </w:pPr>
      <w:r w:rsidRPr="00EA5059">
        <w:rPr>
          <w:sz w:val="24"/>
          <w:szCs w:val="24"/>
        </w:rPr>
        <w:t>GE0347 5579 3390-9     1101</w:t>
      </w:r>
    </w:p>
    <w:p w14:paraId="3FC36012" w14:textId="77777777" w:rsidR="00EA5059" w:rsidRPr="00EA5059" w:rsidRDefault="00EA5059" w:rsidP="00EA5059">
      <w:pPr>
        <w:spacing w:after="0" w:line="240" w:lineRule="auto"/>
        <w:rPr>
          <w:sz w:val="24"/>
          <w:szCs w:val="24"/>
        </w:rPr>
      </w:pPr>
      <w:r w:rsidRPr="00EA5059">
        <w:rPr>
          <w:sz w:val="24"/>
          <w:szCs w:val="24"/>
        </w:rPr>
        <w:lastRenderedPageBreak/>
        <w:t>MAA001 557A 3390-9     1102</w:t>
      </w:r>
    </w:p>
    <w:p w14:paraId="4549731F" w14:textId="77777777" w:rsidR="00EA5059" w:rsidRPr="00EA5059" w:rsidRDefault="00EA5059" w:rsidP="00EA5059">
      <w:pPr>
        <w:spacing w:after="0" w:line="240" w:lineRule="auto"/>
        <w:rPr>
          <w:sz w:val="24"/>
          <w:szCs w:val="24"/>
        </w:rPr>
      </w:pPr>
      <w:r w:rsidRPr="00EA5059">
        <w:rPr>
          <w:sz w:val="24"/>
          <w:szCs w:val="24"/>
        </w:rPr>
        <w:t>MAA002 557B 3390-9     1103</w:t>
      </w:r>
    </w:p>
    <w:p w14:paraId="2DD24B46" w14:textId="77777777" w:rsidR="00EA5059" w:rsidRPr="00EA5059" w:rsidRDefault="00EA5059" w:rsidP="00EA5059">
      <w:pPr>
        <w:spacing w:after="0" w:line="240" w:lineRule="auto"/>
        <w:rPr>
          <w:sz w:val="24"/>
          <w:szCs w:val="24"/>
        </w:rPr>
      </w:pPr>
      <w:r w:rsidRPr="00EA5059">
        <w:rPr>
          <w:sz w:val="24"/>
          <w:szCs w:val="24"/>
        </w:rPr>
        <w:t>MAA005 557C 3390-9     1104</w:t>
      </w:r>
    </w:p>
    <w:p w14:paraId="779E7C31" w14:textId="77777777" w:rsidR="00EA5059" w:rsidRPr="00EA5059" w:rsidRDefault="00EA5059" w:rsidP="00EA5059">
      <w:pPr>
        <w:spacing w:after="0" w:line="240" w:lineRule="auto"/>
        <w:rPr>
          <w:sz w:val="24"/>
          <w:szCs w:val="24"/>
        </w:rPr>
      </w:pPr>
      <w:r w:rsidRPr="00EA5059">
        <w:rPr>
          <w:sz w:val="24"/>
          <w:szCs w:val="24"/>
        </w:rPr>
        <w:t>GE0335 557D 3390-9     1105</w:t>
      </w:r>
    </w:p>
    <w:p w14:paraId="160F53BF" w14:textId="77777777" w:rsidR="00EA5059" w:rsidRPr="00EA5059" w:rsidRDefault="00EA5059" w:rsidP="00EA5059">
      <w:pPr>
        <w:spacing w:after="0" w:line="240" w:lineRule="auto"/>
        <w:rPr>
          <w:sz w:val="24"/>
          <w:szCs w:val="24"/>
        </w:rPr>
      </w:pPr>
      <w:r w:rsidRPr="00EA5059">
        <w:rPr>
          <w:sz w:val="24"/>
          <w:szCs w:val="24"/>
        </w:rPr>
        <w:t>GE0336 557E 3390-9     1106</w:t>
      </w:r>
    </w:p>
    <w:p w14:paraId="650C883F" w14:textId="77777777" w:rsidR="00EA5059" w:rsidRPr="00EA5059" w:rsidRDefault="00EA5059" w:rsidP="00EA5059">
      <w:pPr>
        <w:spacing w:after="0" w:line="240" w:lineRule="auto"/>
        <w:rPr>
          <w:sz w:val="24"/>
          <w:szCs w:val="24"/>
        </w:rPr>
      </w:pPr>
      <w:r w:rsidRPr="00EA5059">
        <w:rPr>
          <w:sz w:val="24"/>
          <w:szCs w:val="24"/>
        </w:rPr>
        <w:t>GE0337 557F 3390-9     1107</w:t>
      </w:r>
    </w:p>
    <w:p w14:paraId="2CD3CC21" w14:textId="77777777" w:rsidR="00EA5059" w:rsidRPr="00EA5059" w:rsidRDefault="00EA5059" w:rsidP="00EA5059">
      <w:pPr>
        <w:spacing w:after="0" w:line="240" w:lineRule="auto"/>
        <w:rPr>
          <w:sz w:val="24"/>
          <w:szCs w:val="24"/>
        </w:rPr>
      </w:pPr>
      <w:r w:rsidRPr="00EA5059">
        <w:rPr>
          <w:sz w:val="24"/>
          <w:szCs w:val="24"/>
        </w:rPr>
        <w:t>GE0281 5580 3390-9     1108</w:t>
      </w:r>
    </w:p>
    <w:p w14:paraId="544ACF66" w14:textId="77777777" w:rsidR="00EA5059" w:rsidRPr="00EA5059" w:rsidRDefault="00EA5059" w:rsidP="00EA5059">
      <w:pPr>
        <w:spacing w:after="0" w:line="240" w:lineRule="auto"/>
        <w:rPr>
          <w:sz w:val="24"/>
          <w:szCs w:val="24"/>
        </w:rPr>
      </w:pPr>
      <w:r w:rsidRPr="00EA5059">
        <w:rPr>
          <w:sz w:val="24"/>
          <w:szCs w:val="24"/>
        </w:rPr>
        <w:t>GE0282 5581 3390-9     1109</w:t>
      </w:r>
    </w:p>
    <w:p w14:paraId="55036BD9" w14:textId="77777777" w:rsidR="00EA5059" w:rsidRPr="00EA5059" w:rsidRDefault="00EA5059" w:rsidP="00EA5059">
      <w:pPr>
        <w:spacing w:after="0" w:line="240" w:lineRule="auto"/>
        <w:rPr>
          <w:sz w:val="24"/>
          <w:szCs w:val="24"/>
        </w:rPr>
      </w:pPr>
      <w:r w:rsidRPr="00EA5059">
        <w:rPr>
          <w:sz w:val="24"/>
          <w:szCs w:val="24"/>
        </w:rPr>
        <w:t>GE0283 5582 3390-9     1110</w:t>
      </w:r>
    </w:p>
    <w:p w14:paraId="7F4D3DF8" w14:textId="77777777" w:rsidR="00EA5059" w:rsidRPr="00EA5059" w:rsidRDefault="00EA5059" w:rsidP="00EA5059">
      <w:pPr>
        <w:spacing w:after="0" w:line="240" w:lineRule="auto"/>
        <w:rPr>
          <w:sz w:val="24"/>
          <w:szCs w:val="24"/>
        </w:rPr>
      </w:pPr>
      <w:r w:rsidRPr="00EA5059">
        <w:rPr>
          <w:sz w:val="24"/>
          <w:szCs w:val="24"/>
        </w:rPr>
        <w:t>GE0284 5583 3390-9     1111</w:t>
      </w:r>
    </w:p>
    <w:p w14:paraId="514F40A3" w14:textId="77777777" w:rsidR="00EA5059" w:rsidRPr="00EA5059" w:rsidRDefault="00EA5059" w:rsidP="00EA5059">
      <w:pPr>
        <w:spacing w:after="0" w:line="240" w:lineRule="auto"/>
        <w:rPr>
          <w:sz w:val="24"/>
          <w:szCs w:val="24"/>
        </w:rPr>
      </w:pPr>
      <w:r w:rsidRPr="00EA5059">
        <w:rPr>
          <w:sz w:val="24"/>
          <w:szCs w:val="24"/>
        </w:rPr>
        <w:t>GE0285 5584 3390-9     1112</w:t>
      </w:r>
    </w:p>
    <w:p w14:paraId="686F9CA2" w14:textId="77777777" w:rsidR="00EA5059" w:rsidRPr="00EA5059" w:rsidRDefault="00EA5059" w:rsidP="00EA5059">
      <w:pPr>
        <w:spacing w:after="0" w:line="240" w:lineRule="auto"/>
        <w:rPr>
          <w:sz w:val="24"/>
          <w:szCs w:val="24"/>
        </w:rPr>
      </w:pPr>
      <w:r w:rsidRPr="00EA5059">
        <w:rPr>
          <w:sz w:val="24"/>
          <w:szCs w:val="24"/>
        </w:rPr>
        <w:t>GE0286 5585 3390-9     1113</w:t>
      </w:r>
    </w:p>
    <w:p w14:paraId="1CD8D084" w14:textId="77777777" w:rsidR="00EA5059" w:rsidRPr="00EA5059" w:rsidRDefault="00EA5059" w:rsidP="00EA5059">
      <w:pPr>
        <w:spacing w:after="0" w:line="240" w:lineRule="auto"/>
        <w:rPr>
          <w:sz w:val="24"/>
          <w:szCs w:val="24"/>
        </w:rPr>
      </w:pPr>
      <w:r w:rsidRPr="00EA5059">
        <w:rPr>
          <w:sz w:val="24"/>
          <w:szCs w:val="24"/>
        </w:rPr>
        <w:t>GE0287 5586 3390-9     1114</w:t>
      </w:r>
    </w:p>
    <w:p w14:paraId="44C40D61" w14:textId="77777777" w:rsidR="00EA5059" w:rsidRPr="00EA5059" w:rsidRDefault="00EA5059" w:rsidP="00EA5059">
      <w:pPr>
        <w:spacing w:after="0" w:line="240" w:lineRule="auto"/>
        <w:rPr>
          <w:sz w:val="24"/>
          <w:szCs w:val="24"/>
        </w:rPr>
      </w:pPr>
      <w:r w:rsidRPr="00EA5059">
        <w:rPr>
          <w:sz w:val="24"/>
          <w:szCs w:val="24"/>
        </w:rPr>
        <w:t>GE0288 5587 3390-9     1115</w:t>
      </w:r>
    </w:p>
    <w:p w14:paraId="30420946" w14:textId="77777777" w:rsidR="00EA5059" w:rsidRPr="00EA5059" w:rsidRDefault="00EA5059" w:rsidP="00EA5059">
      <w:pPr>
        <w:spacing w:after="0" w:line="240" w:lineRule="auto"/>
        <w:rPr>
          <w:sz w:val="24"/>
          <w:szCs w:val="24"/>
        </w:rPr>
      </w:pPr>
      <w:r w:rsidRPr="00EA5059">
        <w:rPr>
          <w:sz w:val="24"/>
          <w:szCs w:val="24"/>
        </w:rPr>
        <w:t>GE0289 5588 3390-9     1116</w:t>
      </w:r>
    </w:p>
    <w:p w14:paraId="706A7D65" w14:textId="77777777" w:rsidR="00EA5059" w:rsidRPr="00EA5059" w:rsidRDefault="00EA5059" w:rsidP="00EA5059">
      <w:pPr>
        <w:spacing w:after="0" w:line="240" w:lineRule="auto"/>
        <w:rPr>
          <w:sz w:val="24"/>
          <w:szCs w:val="24"/>
        </w:rPr>
      </w:pPr>
      <w:r w:rsidRPr="00EA5059">
        <w:rPr>
          <w:sz w:val="24"/>
          <w:szCs w:val="24"/>
        </w:rPr>
        <w:t>GE0290 5589 3390-9     1117</w:t>
      </w:r>
    </w:p>
    <w:p w14:paraId="40598A05" w14:textId="77777777" w:rsidR="00EA5059" w:rsidRPr="00EA5059" w:rsidRDefault="00EA5059" w:rsidP="00EA5059">
      <w:pPr>
        <w:spacing w:after="0" w:line="240" w:lineRule="auto"/>
        <w:rPr>
          <w:sz w:val="24"/>
          <w:szCs w:val="24"/>
        </w:rPr>
      </w:pPr>
      <w:r w:rsidRPr="00EA5059">
        <w:rPr>
          <w:sz w:val="24"/>
          <w:szCs w:val="24"/>
        </w:rPr>
        <w:t>GE0348 558A 3390-9     1118</w:t>
      </w:r>
    </w:p>
    <w:p w14:paraId="4610C53F" w14:textId="77777777" w:rsidR="00EA5059" w:rsidRPr="00EA5059" w:rsidRDefault="00EA5059" w:rsidP="00EA5059">
      <w:pPr>
        <w:spacing w:after="0" w:line="240" w:lineRule="auto"/>
        <w:rPr>
          <w:sz w:val="24"/>
          <w:szCs w:val="24"/>
        </w:rPr>
      </w:pPr>
      <w:r w:rsidRPr="00EA5059">
        <w:rPr>
          <w:sz w:val="24"/>
          <w:szCs w:val="24"/>
        </w:rPr>
        <w:t>GE0349 558B 3390-9     1119</w:t>
      </w:r>
    </w:p>
    <w:p w14:paraId="0C6BDD27" w14:textId="77777777" w:rsidR="00EA5059" w:rsidRPr="00EA5059" w:rsidRDefault="00EA5059" w:rsidP="00EA5059">
      <w:pPr>
        <w:spacing w:after="0" w:line="240" w:lineRule="auto"/>
        <w:rPr>
          <w:sz w:val="24"/>
          <w:szCs w:val="24"/>
        </w:rPr>
      </w:pPr>
      <w:r w:rsidRPr="00EA5059">
        <w:rPr>
          <w:sz w:val="24"/>
          <w:szCs w:val="24"/>
        </w:rPr>
        <w:t>GE0350 558C 3390-9     1120</w:t>
      </w:r>
    </w:p>
    <w:p w14:paraId="210FDDCA" w14:textId="77777777" w:rsidR="00EA5059" w:rsidRPr="00EA5059" w:rsidRDefault="00EA5059" w:rsidP="00EA5059">
      <w:pPr>
        <w:spacing w:after="0" w:line="240" w:lineRule="auto"/>
        <w:rPr>
          <w:sz w:val="24"/>
          <w:szCs w:val="24"/>
        </w:rPr>
      </w:pPr>
      <w:r w:rsidRPr="00EA5059">
        <w:rPr>
          <w:sz w:val="24"/>
          <w:szCs w:val="24"/>
        </w:rPr>
        <w:t>GE0278 558D 3390-9     1121</w:t>
      </w:r>
    </w:p>
    <w:p w14:paraId="78BC3FD5" w14:textId="77777777" w:rsidR="00EA5059" w:rsidRPr="00EA5059" w:rsidRDefault="00EA5059" w:rsidP="00EA5059">
      <w:pPr>
        <w:spacing w:after="0" w:line="240" w:lineRule="auto"/>
        <w:rPr>
          <w:sz w:val="24"/>
          <w:szCs w:val="24"/>
        </w:rPr>
      </w:pPr>
      <w:r w:rsidRPr="00EA5059">
        <w:rPr>
          <w:sz w:val="24"/>
          <w:szCs w:val="24"/>
        </w:rPr>
        <w:t>GE0279 558E 3390-9     1122</w:t>
      </w:r>
    </w:p>
    <w:p w14:paraId="68E9CA15" w14:textId="77777777" w:rsidR="00EA5059" w:rsidRPr="00EA5059" w:rsidRDefault="00EA5059" w:rsidP="00EA5059">
      <w:pPr>
        <w:spacing w:after="0" w:line="240" w:lineRule="auto"/>
        <w:rPr>
          <w:sz w:val="24"/>
          <w:szCs w:val="24"/>
        </w:rPr>
      </w:pPr>
      <w:r w:rsidRPr="00EA5059">
        <w:rPr>
          <w:sz w:val="24"/>
          <w:szCs w:val="24"/>
        </w:rPr>
        <w:t>GE0280 558F 3390-9     1123</w:t>
      </w:r>
    </w:p>
    <w:p w14:paraId="6BFA83A2" w14:textId="77777777" w:rsidR="00EA5059" w:rsidRPr="00EA5059" w:rsidRDefault="00EA5059" w:rsidP="00EA5059">
      <w:pPr>
        <w:spacing w:after="0" w:line="240" w:lineRule="auto"/>
        <w:rPr>
          <w:sz w:val="24"/>
          <w:szCs w:val="24"/>
        </w:rPr>
      </w:pPr>
      <w:r w:rsidRPr="00EA5059">
        <w:rPr>
          <w:sz w:val="24"/>
          <w:szCs w:val="24"/>
        </w:rPr>
        <w:t>GE0297 5590 3390-9     1124</w:t>
      </w:r>
    </w:p>
    <w:p w14:paraId="0498CF4C" w14:textId="77777777" w:rsidR="00EA5059" w:rsidRPr="00EA5059" w:rsidRDefault="00EA5059" w:rsidP="00EA5059">
      <w:pPr>
        <w:spacing w:after="0" w:line="240" w:lineRule="auto"/>
        <w:rPr>
          <w:sz w:val="24"/>
          <w:szCs w:val="24"/>
        </w:rPr>
      </w:pPr>
      <w:r w:rsidRPr="00EA5059">
        <w:rPr>
          <w:sz w:val="24"/>
          <w:szCs w:val="24"/>
        </w:rPr>
        <w:t>GE0298 5591 3390-9     1125</w:t>
      </w:r>
    </w:p>
    <w:p w14:paraId="75554A62" w14:textId="77777777" w:rsidR="00EA5059" w:rsidRPr="00EA5059" w:rsidRDefault="00EA5059" w:rsidP="00EA5059">
      <w:pPr>
        <w:spacing w:after="0" w:line="240" w:lineRule="auto"/>
        <w:rPr>
          <w:sz w:val="24"/>
          <w:szCs w:val="24"/>
        </w:rPr>
      </w:pPr>
      <w:r w:rsidRPr="00EA5059">
        <w:rPr>
          <w:sz w:val="24"/>
          <w:szCs w:val="24"/>
        </w:rPr>
        <w:t>GE0299 5592 3390-9     1126</w:t>
      </w:r>
    </w:p>
    <w:p w14:paraId="64137F25" w14:textId="77777777" w:rsidR="00EA5059" w:rsidRPr="00EA5059" w:rsidRDefault="00EA5059" w:rsidP="00EA5059">
      <w:pPr>
        <w:spacing w:after="0" w:line="240" w:lineRule="auto"/>
        <w:rPr>
          <w:sz w:val="24"/>
          <w:szCs w:val="24"/>
        </w:rPr>
      </w:pPr>
      <w:r w:rsidRPr="00EA5059">
        <w:rPr>
          <w:sz w:val="24"/>
          <w:szCs w:val="24"/>
        </w:rPr>
        <w:t>GE0300 5593 3390-9     1127</w:t>
      </w:r>
    </w:p>
    <w:p w14:paraId="5B019DDC" w14:textId="77777777" w:rsidR="00EA5059" w:rsidRPr="00EA5059" w:rsidRDefault="00EA5059" w:rsidP="00EA5059">
      <w:pPr>
        <w:spacing w:after="0" w:line="240" w:lineRule="auto"/>
        <w:rPr>
          <w:sz w:val="24"/>
          <w:szCs w:val="24"/>
        </w:rPr>
      </w:pPr>
      <w:r w:rsidRPr="00EA5059">
        <w:rPr>
          <w:sz w:val="24"/>
          <w:szCs w:val="24"/>
        </w:rPr>
        <w:t>GE0301 5594 3390-9     1128</w:t>
      </w:r>
    </w:p>
    <w:p w14:paraId="6811DE95" w14:textId="77777777" w:rsidR="00EA5059" w:rsidRPr="00EA5059" w:rsidRDefault="00EA5059" w:rsidP="00EA5059">
      <w:pPr>
        <w:spacing w:after="0" w:line="240" w:lineRule="auto"/>
        <w:rPr>
          <w:sz w:val="24"/>
          <w:szCs w:val="24"/>
        </w:rPr>
      </w:pPr>
      <w:r w:rsidRPr="00EA5059">
        <w:rPr>
          <w:sz w:val="24"/>
          <w:szCs w:val="24"/>
        </w:rPr>
        <w:t>GE0302 5595 3390-9     1129</w:t>
      </w:r>
    </w:p>
    <w:p w14:paraId="1094D5EB" w14:textId="77777777" w:rsidR="00EA5059" w:rsidRPr="00EA5059" w:rsidRDefault="00EA5059" w:rsidP="00EA5059">
      <w:pPr>
        <w:spacing w:after="0" w:line="240" w:lineRule="auto"/>
        <w:rPr>
          <w:sz w:val="24"/>
          <w:szCs w:val="24"/>
        </w:rPr>
      </w:pPr>
      <w:r w:rsidRPr="00EA5059">
        <w:rPr>
          <w:sz w:val="24"/>
          <w:szCs w:val="24"/>
        </w:rPr>
        <w:t>GE0303 5596 3390-9     1130</w:t>
      </w:r>
    </w:p>
    <w:p w14:paraId="38DF5F67" w14:textId="77777777" w:rsidR="00EA5059" w:rsidRPr="00EA5059" w:rsidRDefault="00EA5059" w:rsidP="00EA5059">
      <w:pPr>
        <w:spacing w:after="0" w:line="240" w:lineRule="auto"/>
        <w:rPr>
          <w:sz w:val="24"/>
          <w:szCs w:val="24"/>
        </w:rPr>
      </w:pPr>
      <w:r w:rsidRPr="00EA5059">
        <w:rPr>
          <w:sz w:val="24"/>
          <w:szCs w:val="24"/>
        </w:rPr>
        <w:t>GE0304 5597 3390-9     1131</w:t>
      </w:r>
    </w:p>
    <w:p w14:paraId="6C5BD3BF" w14:textId="77777777" w:rsidR="00EA5059" w:rsidRPr="00EA5059" w:rsidRDefault="00EA5059" w:rsidP="00EA5059">
      <w:pPr>
        <w:spacing w:after="0" w:line="240" w:lineRule="auto"/>
        <w:rPr>
          <w:sz w:val="24"/>
          <w:szCs w:val="24"/>
        </w:rPr>
      </w:pPr>
      <w:r w:rsidRPr="00EA5059">
        <w:rPr>
          <w:sz w:val="24"/>
          <w:szCs w:val="24"/>
        </w:rPr>
        <w:t>GE0305 5598 3390-9     1132</w:t>
      </w:r>
    </w:p>
    <w:p w14:paraId="19D744B8" w14:textId="77777777" w:rsidR="00EA5059" w:rsidRPr="00EA5059" w:rsidRDefault="00EA5059" w:rsidP="00EA5059">
      <w:pPr>
        <w:spacing w:after="0" w:line="240" w:lineRule="auto"/>
        <w:rPr>
          <w:sz w:val="24"/>
          <w:szCs w:val="24"/>
        </w:rPr>
      </w:pPr>
      <w:r w:rsidRPr="00EA5059">
        <w:rPr>
          <w:sz w:val="24"/>
          <w:szCs w:val="24"/>
        </w:rPr>
        <w:t>GE0306 5599 3390-9     1133</w:t>
      </w:r>
    </w:p>
    <w:p w14:paraId="727403E8" w14:textId="77777777" w:rsidR="00EA5059" w:rsidRPr="00EA5059" w:rsidRDefault="00EA5059" w:rsidP="00EA5059">
      <w:pPr>
        <w:spacing w:after="0" w:line="240" w:lineRule="auto"/>
        <w:rPr>
          <w:sz w:val="24"/>
          <w:szCs w:val="24"/>
        </w:rPr>
      </w:pPr>
      <w:r w:rsidRPr="00EA5059">
        <w:rPr>
          <w:sz w:val="24"/>
          <w:szCs w:val="24"/>
        </w:rPr>
        <w:t>GE0291 559A 3390-9     1134</w:t>
      </w:r>
    </w:p>
    <w:p w14:paraId="67C6DCE8" w14:textId="77777777" w:rsidR="00EA5059" w:rsidRPr="00EA5059" w:rsidRDefault="00EA5059" w:rsidP="00EA5059">
      <w:pPr>
        <w:spacing w:after="0" w:line="240" w:lineRule="auto"/>
        <w:rPr>
          <w:sz w:val="24"/>
          <w:szCs w:val="24"/>
        </w:rPr>
      </w:pPr>
      <w:r w:rsidRPr="00EA5059">
        <w:rPr>
          <w:sz w:val="24"/>
          <w:szCs w:val="24"/>
        </w:rPr>
        <w:t>GE0292 559B 3390-9     1135</w:t>
      </w:r>
    </w:p>
    <w:p w14:paraId="53159369" w14:textId="77777777" w:rsidR="00EA5059" w:rsidRPr="00EA5059" w:rsidRDefault="00EA5059" w:rsidP="00EA5059">
      <w:pPr>
        <w:spacing w:after="0" w:line="240" w:lineRule="auto"/>
        <w:rPr>
          <w:sz w:val="24"/>
          <w:szCs w:val="24"/>
        </w:rPr>
      </w:pPr>
      <w:r w:rsidRPr="00EA5059">
        <w:rPr>
          <w:sz w:val="24"/>
          <w:szCs w:val="24"/>
        </w:rPr>
        <w:t>GE0293 559C 3390-9     1136</w:t>
      </w:r>
    </w:p>
    <w:p w14:paraId="7DC508E5" w14:textId="77777777" w:rsidR="00EA5059" w:rsidRPr="00EA5059" w:rsidRDefault="00EA5059" w:rsidP="00EA5059">
      <w:pPr>
        <w:spacing w:after="0" w:line="240" w:lineRule="auto"/>
        <w:rPr>
          <w:sz w:val="24"/>
          <w:szCs w:val="24"/>
        </w:rPr>
      </w:pPr>
      <w:r w:rsidRPr="00EA5059">
        <w:rPr>
          <w:sz w:val="24"/>
          <w:szCs w:val="24"/>
        </w:rPr>
        <w:t>GE0294 559D 3390-9     1137</w:t>
      </w:r>
    </w:p>
    <w:p w14:paraId="0AF32CA9" w14:textId="77777777" w:rsidR="00EA5059" w:rsidRPr="00EA5059" w:rsidRDefault="00EA5059" w:rsidP="00EA5059">
      <w:pPr>
        <w:spacing w:after="0" w:line="240" w:lineRule="auto"/>
        <w:rPr>
          <w:sz w:val="24"/>
          <w:szCs w:val="24"/>
        </w:rPr>
      </w:pPr>
      <w:r w:rsidRPr="00EA5059">
        <w:rPr>
          <w:sz w:val="24"/>
          <w:szCs w:val="24"/>
        </w:rPr>
        <w:t>GE0295 559E 3390-9     1138</w:t>
      </w:r>
    </w:p>
    <w:p w14:paraId="2E04FF6D" w14:textId="77777777" w:rsidR="00EA5059" w:rsidRPr="00EA5059" w:rsidRDefault="00EA5059" w:rsidP="00EA5059">
      <w:pPr>
        <w:spacing w:after="0" w:line="240" w:lineRule="auto"/>
        <w:rPr>
          <w:sz w:val="24"/>
          <w:szCs w:val="24"/>
        </w:rPr>
      </w:pPr>
      <w:r w:rsidRPr="00EA5059">
        <w:rPr>
          <w:sz w:val="24"/>
          <w:szCs w:val="24"/>
        </w:rPr>
        <w:t>GE0296 559F 3390-9     1139</w:t>
      </w:r>
    </w:p>
    <w:p w14:paraId="10C7BCA3" w14:textId="77777777" w:rsidR="00EA5059" w:rsidRPr="00EA5059" w:rsidRDefault="00EA5059" w:rsidP="00EA5059">
      <w:pPr>
        <w:spacing w:after="0" w:line="240" w:lineRule="auto"/>
        <w:rPr>
          <w:sz w:val="24"/>
          <w:szCs w:val="24"/>
        </w:rPr>
      </w:pPr>
      <w:r w:rsidRPr="00EA5059">
        <w:rPr>
          <w:sz w:val="24"/>
          <w:szCs w:val="24"/>
        </w:rPr>
        <w:t>DS15A1 55A1 3390-9     1140</w:t>
      </w:r>
    </w:p>
    <w:p w14:paraId="599C69FE" w14:textId="77777777" w:rsidR="00EA5059" w:rsidRPr="00EA5059" w:rsidRDefault="00EA5059" w:rsidP="00EA5059">
      <w:pPr>
        <w:spacing w:after="0" w:line="240" w:lineRule="auto"/>
        <w:rPr>
          <w:sz w:val="24"/>
          <w:szCs w:val="24"/>
        </w:rPr>
      </w:pPr>
      <w:r w:rsidRPr="00EA5059">
        <w:rPr>
          <w:sz w:val="24"/>
          <w:szCs w:val="24"/>
        </w:rPr>
        <w:t>DS15A2 55A2 3390-9     1141</w:t>
      </w:r>
    </w:p>
    <w:p w14:paraId="609B18A0" w14:textId="77777777" w:rsidR="00EA5059" w:rsidRPr="00EA5059" w:rsidRDefault="00EA5059" w:rsidP="00EA5059">
      <w:pPr>
        <w:spacing w:after="0" w:line="240" w:lineRule="auto"/>
        <w:rPr>
          <w:sz w:val="24"/>
          <w:szCs w:val="24"/>
        </w:rPr>
      </w:pPr>
      <w:r w:rsidRPr="00EA5059">
        <w:rPr>
          <w:sz w:val="24"/>
          <w:szCs w:val="24"/>
        </w:rPr>
        <w:t>DS15A3 55A3 3390-9     1142</w:t>
      </w:r>
    </w:p>
    <w:p w14:paraId="390CACC9" w14:textId="77777777" w:rsidR="00EA5059" w:rsidRPr="00EA5059" w:rsidRDefault="00EA5059" w:rsidP="00EA5059">
      <w:pPr>
        <w:spacing w:after="0" w:line="240" w:lineRule="auto"/>
        <w:rPr>
          <w:sz w:val="24"/>
          <w:szCs w:val="24"/>
        </w:rPr>
      </w:pPr>
      <w:r w:rsidRPr="00EA5059">
        <w:rPr>
          <w:sz w:val="24"/>
          <w:szCs w:val="24"/>
        </w:rPr>
        <w:t>DS15A4 55A4 3390-9     1143</w:t>
      </w:r>
    </w:p>
    <w:p w14:paraId="364D5BC2" w14:textId="77777777" w:rsidR="00EA5059" w:rsidRPr="00EA5059" w:rsidRDefault="00EA5059" w:rsidP="00EA5059">
      <w:pPr>
        <w:spacing w:after="0" w:line="240" w:lineRule="auto"/>
        <w:rPr>
          <w:sz w:val="24"/>
          <w:szCs w:val="24"/>
        </w:rPr>
      </w:pPr>
      <w:r w:rsidRPr="00EA5059">
        <w:rPr>
          <w:sz w:val="24"/>
          <w:szCs w:val="24"/>
        </w:rPr>
        <w:lastRenderedPageBreak/>
        <w:t>DS15A5 55A5 3390-9     1144</w:t>
      </w:r>
    </w:p>
    <w:p w14:paraId="50C5F8EB" w14:textId="77777777" w:rsidR="00EA5059" w:rsidRPr="00EA5059" w:rsidRDefault="00EA5059" w:rsidP="00EA5059">
      <w:pPr>
        <w:spacing w:after="0" w:line="240" w:lineRule="auto"/>
        <w:rPr>
          <w:sz w:val="24"/>
          <w:szCs w:val="24"/>
        </w:rPr>
      </w:pPr>
      <w:r w:rsidRPr="00EA5059">
        <w:rPr>
          <w:sz w:val="24"/>
          <w:szCs w:val="24"/>
        </w:rPr>
        <w:t>DS15A6 55A6 3390-9     1145</w:t>
      </w:r>
    </w:p>
    <w:p w14:paraId="55EB283C" w14:textId="77777777" w:rsidR="00EA5059" w:rsidRPr="00EA5059" w:rsidRDefault="00EA5059" w:rsidP="00EA5059">
      <w:pPr>
        <w:spacing w:after="0" w:line="240" w:lineRule="auto"/>
        <w:rPr>
          <w:sz w:val="24"/>
          <w:szCs w:val="24"/>
        </w:rPr>
      </w:pPr>
      <w:r w:rsidRPr="00EA5059">
        <w:rPr>
          <w:sz w:val="24"/>
          <w:szCs w:val="24"/>
        </w:rPr>
        <w:t>DS15A7 55A7 3390-9     1146</w:t>
      </w:r>
    </w:p>
    <w:p w14:paraId="39736FF9" w14:textId="77777777" w:rsidR="00EA5059" w:rsidRPr="00EA5059" w:rsidRDefault="00EA5059" w:rsidP="00EA5059">
      <w:pPr>
        <w:spacing w:after="0" w:line="240" w:lineRule="auto"/>
        <w:rPr>
          <w:sz w:val="24"/>
          <w:szCs w:val="24"/>
        </w:rPr>
      </w:pPr>
      <w:r w:rsidRPr="00EA5059">
        <w:rPr>
          <w:sz w:val="24"/>
          <w:szCs w:val="24"/>
        </w:rPr>
        <w:t>DS15A8 55A8 3390-9     1147</w:t>
      </w:r>
    </w:p>
    <w:p w14:paraId="1C9B65B2" w14:textId="77777777" w:rsidR="00EA5059" w:rsidRPr="00EA5059" w:rsidRDefault="00EA5059" w:rsidP="00EA5059">
      <w:pPr>
        <w:spacing w:after="0" w:line="240" w:lineRule="auto"/>
        <w:rPr>
          <w:sz w:val="24"/>
          <w:szCs w:val="24"/>
        </w:rPr>
      </w:pPr>
      <w:r w:rsidRPr="00EA5059">
        <w:rPr>
          <w:sz w:val="24"/>
          <w:szCs w:val="24"/>
        </w:rPr>
        <w:t>DS15A9 55A9 3390-9     1148</w:t>
      </w:r>
    </w:p>
    <w:p w14:paraId="10992706" w14:textId="77777777" w:rsidR="00EA5059" w:rsidRPr="00EA5059" w:rsidRDefault="00EA5059" w:rsidP="00EA5059">
      <w:pPr>
        <w:spacing w:after="0" w:line="240" w:lineRule="auto"/>
        <w:rPr>
          <w:sz w:val="24"/>
          <w:szCs w:val="24"/>
        </w:rPr>
      </w:pPr>
      <w:r w:rsidRPr="00EA5059">
        <w:rPr>
          <w:sz w:val="24"/>
          <w:szCs w:val="24"/>
        </w:rPr>
        <w:t>DS15B0 55B0 3390-9     1149</w:t>
      </w:r>
    </w:p>
    <w:p w14:paraId="5E7ABDFC" w14:textId="77777777" w:rsidR="00EA5059" w:rsidRPr="00EA5059" w:rsidRDefault="00EA5059" w:rsidP="00EA5059">
      <w:pPr>
        <w:spacing w:after="0" w:line="240" w:lineRule="auto"/>
        <w:rPr>
          <w:sz w:val="24"/>
          <w:szCs w:val="24"/>
        </w:rPr>
      </w:pPr>
      <w:r w:rsidRPr="00EA5059">
        <w:rPr>
          <w:sz w:val="24"/>
          <w:szCs w:val="24"/>
        </w:rPr>
        <w:t>DS15B1 55B1 3390-9     1150</w:t>
      </w:r>
    </w:p>
    <w:p w14:paraId="25D75E37" w14:textId="77777777" w:rsidR="00EA5059" w:rsidRPr="00EA5059" w:rsidRDefault="00EA5059" w:rsidP="00EA5059">
      <w:pPr>
        <w:spacing w:after="0" w:line="240" w:lineRule="auto"/>
        <w:rPr>
          <w:sz w:val="24"/>
          <w:szCs w:val="24"/>
        </w:rPr>
      </w:pPr>
      <w:r w:rsidRPr="00EA5059">
        <w:rPr>
          <w:sz w:val="24"/>
          <w:szCs w:val="24"/>
        </w:rPr>
        <w:t>DS15B2 55B2 3390-9     1151</w:t>
      </w:r>
    </w:p>
    <w:p w14:paraId="52462C83" w14:textId="77777777" w:rsidR="00EA5059" w:rsidRPr="00EA5059" w:rsidRDefault="00EA5059" w:rsidP="00EA5059">
      <w:pPr>
        <w:spacing w:after="0" w:line="240" w:lineRule="auto"/>
        <w:rPr>
          <w:sz w:val="24"/>
          <w:szCs w:val="24"/>
        </w:rPr>
      </w:pPr>
      <w:r w:rsidRPr="00EA5059">
        <w:rPr>
          <w:sz w:val="24"/>
          <w:szCs w:val="24"/>
        </w:rPr>
        <w:t>DS15B3 55B3 3390-9     1152</w:t>
      </w:r>
    </w:p>
    <w:p w14:paraId="692670D5" w14:textId="77777777" w:rsidR="00EA5059" w:rsidRPr="00EA5059" w:rsidRDefault="00EA5059" w:rsidP="00EA5059">
      <w:pPr>
        <w:spacing w:after="0" w:line="240" w:lineRule="auto"/>
        <w:rPr>
          <w:sz w:val="24"/>
          <w:szCs w:val="24"/>
        </w:rPr>
      </w:pPr>
      <w:r w:rsidRPr="00EA5059">
        <w:rPr>
          <w:sz w:val="24"/>
          <w:szCs w:val="24"/>
        </w:rPr>
        <w:t>DS15B4 55B4 3390-9     1153</w:t>
      </w:r>
    </w:p>
    <w:p w14:paraId="02C39404" w14:textId="77777777" w:rsidR="00EA5059" w:rsidRPr="00EA5059" w:rsidRDefault="00EA5059" w:rsidP="00EA5059">
      <w:pPr>
        <w:spacing w:after="0" w:line="240" w:lineRule="auto"/>
        <w:rPr>
          <w:sz w:val="24"/>
          <w:szCs w:val="24"/>
        </w:rPr>
      </w:pPr>
      <w:r w:rsidRPr="00EA5059">
        <w:rPr>
          <w:sz w:val="24"/>
          <w:szCs w:val="24"/>
        </w:rPr>
        <w:t>DS15B5 55B5 3390-9     1154</w:t>
      </w:r>
    </w:p>
    <w:p w14:paraId="241221DD" w14:textId="77777777" w:rsidR="00EA5059" w:rsidRPr="00EA5059" w:rsidRDefault="00EA5059" w:rsidP="00EA5059">
      <w:pPr>
        <w:spacing w:after="0" w:line="240" w:lineRule="auto"/>
        <w:rPr>
          <w:sz w:val="24"/>
          <w:szCs w:val="24"/>
        </w:rPr>
      </w:pPr>
      <w:r w:rsidRPr="00EA5059">
        <w:rPr>
          <w:sz w:val="24"/>
          <w:szCs w:val="24"/>
        </w:rPr>
        <w:t>DS15B6 55B6 3390-9     1155</w:t>
      </w:r>
    </w:p>
    <w:p w14:paraId="66A9EEE8" w14:textId="77777777" w:rsidR="00EA5059" w:rsidRPr="00EA5059" w:rsidRDefault="00EA5059" w:rsidP="00EA5059">
      <w:pPr>
        <w:spacing w:after="0" w:line="240" w:lineRule="auto"/>
        <w:rPr>
          <w:sz w:val="24"/>
          <w:szCs w:val="24"/>
        </w:rPr>
      </w:pPr>
      <w:r w:rsidRPr="00EA5059">
        <w:rPr>
          <w:sz w:val="24"/>
          <w:szCs w:val="24"/>
        </w:rPr>
        <w:t>DS15B7 55B7 3390-9     1156</w:t>
      </w:r>
    </w:p>
    <w:p w14:paraId="203F2009" w14:textId="77777777" w:rsidR="00EA5059" w:rsidRPr="00EA5059" w:rsidRDefault="00EA5059" w:rsidP="00EA5059">
      <w:pPr>
        <w:spacing w:after="0" w:line="240" w:lineRule="auto"/>
        <w:rPr>
          <w:sz w:val="24"/>
          <w:szCs w:val="24"/>
        </w:rPr>
      </w:pPr>
      <w:r w:rsidRPr="00EA5059">
        <w:rPr>
          <w:sz w:val="24"/>
          <w:szCs w:val="24"/>
        </w:rPr>
        <w:t>DS15B8 55B8 3390-9     1157</w:t>
      </w:r>
    </w:p>
    <w:p w14:paraId="30BCC65F" w14:textId="77777777" w:rsidR="00EA5059" w:rsidRPr="00EA5059" w:rsidRDefault="00EA5059" w:rsidP="00EA5059">
      <w:pPr>
        <w:spacing w:after="0" w:line="240" w:lineRule="auto"/>
        <w:rPr>
          <w:sz w:val="24"/>
          <w:szCs w:val="24"/>
        </w:rPr>
      </w:pPr>
      <w:r w:rsidRPr="00EA5059">
        <w:rPr>
          <w:sz w:val="24"/>
          <w:szCs w:val="24"/>
        </w:rPr>
        <w:t>DS15B9 55B9 3390-9     1158</w:t>
      </w:r>
    </w:p>
    <w:p w14:paraId="551300D4" w14:textId="77777777" w:rsidR="00EA5059" w:rsidRPr="00EA5059" w:rsidRDefault="00EA5059" w:rsidP="00EA5059">
      <w:pPr>
        <w:spacing w:after="0" w:line="240" w:lineRule="auto"/>
        <w:rPr>
          <w:sz w:val="24"/>
          <w:szCs w:val="24"/>
        </w:rPr>
      </w:pPr>
      <w:r w:rsidRPr="00EA5059">
        <w:rPr>
          <w:sz w:val="24"/>
          <w:szCs w:val="24"/>
        </w:rPr>
        <w:t>DS15BA 55BA 3390-9     1159</w:t>
      </w:r>
    </w:p>
    <w:p w14:paraId="5513A872" w14:textId="77777777" w:rsidR="00EA5059" w:rsidRPr="00EA5059" w:rsidRDefault="00EA5059" w:rsidP="00EA5059">
      <w:pPr>
        <w:spacing w:after="0" w:line="240" w:lineRule="auto"/>
        <w:rPr>
          <w:sz w:val="24"/>
          <w:szCs w:val="24"/>
        </w:rPr>
      </w:pPr>
      <w:r w:rsidRPr="00EA5059">
        <w:rPr>
          <w:sz w:val="24"/>
          <w:szCs w:val="24"/>
        </w:rPr>
        <w:t>DS15BB 55BB 3390-9     1160</w:t>
      </w:r>
    </w:p>
    <w:p w14:paraId="6E31F8AD" w14:textId="77777777" w:rsidR="00EA5059" w:rsidRPr="00EA5059" w:rsidRDefault="00EA5059" w:rsidP="00EA5059">
      <w:pPr>
        <w:spacing w:after="0" w:line="240" w:lineRule="auto"/>
        <w:rPr>
          <w:sz w:val="24"/>
          <w:szCs w:val="24"/>
        </w:rPr>
      </w:pPr>
      <w:r w:rsidRPr="00EA5059">
        <w:rPr>
          <w:sz w:val="24"/>
          <w:szCs w:val="24"/>
        </w:rPr>
        <w:t>DS15BC 55BC 3390-9     1161</w:t>
      </w:r>
    </w:p>
    <w:p w14:paraId="0E1DE7D5" w14:textId="77777777" w:rsidR="00EA5059" w:rsidRPr="00EA5059" w:rsidRDefault="00EA5059" w:rsidP="00EA5059">
      <w:pPr>
        <w:spacing w:after="0" w:line="240" w:lineRule="auto"/>
        <w:rPr>
          <w:sz w:val="24"/>
          <w:szCs w:val="24"/>
        </w:rPr>
      </w:pPr>
      <w:r w:rsidRPr="00EA5059">
        <w:rPr>
          <w:sz w:val="24"/>
          <w:szCs w:val="24"/>
        </w:rPr>
        <w:t>DS15BD 55BD 3390-9     1162</w:t>
      </w:r>
    </w:p>
    <w:p w14:paraId="2C5387E8" w14:textId="77777777" w:rsidR="00EA5059" w:rsidRPr="00EA5059" w:rsidRDefault="00EA5059" w:rsidP="00EA5059">
      <w:pPr>
        <w:spacing w:after="0" w:line="240" w:lineRule="auto"/>
        <w:rPr>
          <w:sz w:val="24"/>
          <w:szCs w:val="24"/>
        </w:rPr>
      </w:pPr>
      <w:r w:rsidRPr="00EA5059">
        <w:rPr>
          <w:sz w:val="24"/>
          <w:szCs w:val="24"/>
        </w:rPr>
        <w:t>DS15BE 55BE 3390-9     1163</w:t>
      </w:r>
    </w:p>
    <w:p w14:paraId="1B91AB98" w14:textId="77777777" w:rsidR="00EA5059" w:rsidRPr="00EA5059" w:rsidRDefault="00EA5059" w:rsidP="00EA5059">
      <w:pPr>
        <w:spacing w:after="0" w:line="240" w:lineRule="auto"/>
        <w:rPr>
          <w:sz w:val="24"/>
          <w:szCs w:val="24"/>
        </w:rPr>
      </w:pPr>
      <w:r w:rsidRPr="00EA5059">
        <w:rPr>
          <w:sz w:val="24"/>
          <w:szCs w:val="24"/>
        </w:rPr>
        <w:t>DS15BF 55BF 3390-9     1164</w:t>
      </w:r>
    </w:p>
    <w:p w14:paraId="3E70B7AB" w14:textId="77777777" w:rsidR="00EA5059" w:rsidRPr="00EA5059" w:rsidRDefault="00EA5059" w:rsidP="00EA5059">
      <w:pPr>
        <w:spacing w:after="0" w:line="240" w:lineRule="auto"/>
        <w:rPr>
          <w:sz w:val="24"/>
          <w:szCs w:val="24"/>
        </w:rPr>
      </w:pPr>
      <w:r w:rsidRPr="00EA5059">
        <w:rPr>
          <w:sz w:val="24"/>
          <w:szCs w:val="24"/>
        </w:rPr>
        <w:t>DS15C0 55C0 3390-9     1165</w:t>
      </w:r>
    </w:p>
    <w:p w14:paraId="0542DF9C" w14:textId="77777777" w:rsidR="00EA5059" w:rsidRPr="00EA5059" w:rsidRDefault="00EA5059" w:rsidP="00EA5059">
      <w:pPr>
        <w:spacing w:after="0" w:line="240" w:lineRule="auto"/>
        <w:rPr>
          <w:sz w:val="24"/>
          <w:szCs w:val="24"/>
        </w:rPr>
      </w:pPr>
      <w:r w:rsidRPr="00EA5059">
        <w:rPr>
          <w:sz w:val="24"/>
          <w:szCs w:val="24"/>
        </w:rPr>
        <w:t>DS15C1 55C1 3390-9     1166</w:t>
      </w:r>
    </w:p>
    <w:p w14:paraId="718917E5" w14:textId="77777777" w:rsidR="00EA5059" w:rsidRPr="00EA5059" w:rsidRDefault="00EA5059" w:rsidP="00EA5059">
      <w:pPr>
        <w:spacing w:after="0" w:line="240" w:lineRule="auto"/>
        <w:rPr>
          <w:sz w:val="24"/>
          <w:szCs w:val="24"/>
        </w:rPr>
      </w:pPr>
      <w:r w:rsidRPr="00EA5059">
        <w:rPr>
          <w:sz w:val="24"/>
          <w:szCs w:val="24"/>
        </w:rPr>
        <w:t>DS15C2 55C2 3390-9     1167</w:t>
      </w:r>
    </w:p>
    <w:p w14:paraId="33669D2F" w14:textId="77777777" w:rsidR="00EA5059" w:rsidRPr="00EA5059" w:rsidRDefault="00EA5059" w:rsidP="00EA5059">
      <w:pPr>
        <w:spacing w:after="0" w:line="240" w:lineRule="auto"/>
        <w:rPr>
          <w:sz w:val="24"/>
          <w:szCs w:val="24"/>
        </w:rPr>
      </w:pPr>
      <w:r w:rsidRPr="00EA5059">
        <w:rPr>
          <w:sz w:val="24"/>
          <w:szCs w:val="24"/>
        </w:rPr>
        <w:t>DS15C3 55C3 3390-9     1168</w:t>
      </w:r>
    </w:p>
    <w:p w14:paraId="02A8EA9F" w14:textId="77777777" w:rsidR="00EA5059" w:rsidRPr="00EA5059" w:rsidRDefault="00EA5059" w:rsidP="00EA5059">
      <w:pPr>
        <w:spacing w:after="0" w:line="240" w:lineRule="auto"/>
        <w:rPr>
          <w:sz w:val="24"/>
          <w:szCs w:val="24"/>
        </w:rPr>
      </w:pPr>
      <w:r w:rsidRPr="00EA5059">
        <w:rPr>
          <w:sz w:val="24"/>
          <w:szCs w:val="24"/>
        </w:rPr>
        <w:t>DS15C4 55C4 3390-9     1169</w:t>
      </w:r>
    </w:p>
    <w:p w14:paraId="253D815F" w14:textId="77777777" w:rsidR="00EA5059" w:rsidRPr="00EA5059" w:rsidRDefault="00EA5059" w:rsidP="00EA5059">
      <w:pPr>
        <w:spacing w:after="0" w:line="240" w:lineRule="auto"/>
        <w:rPr>
          <w:sz w:val="24"/>
          <w:szCs w:val="24"/>
        </w:rPr>
      </w:pPr>
      <w:r w:rsidRPr="00EA5059">
        <w:rPr>
          <w:sz w:val="24"/>
          <w:szCs w:val="24"/>
        </w:rPr>
        <w:t>DS15C5 55C5 3390-9     1170</w:t>
      </w:r>
    </w:p>
    <w:p w14:paraId="4398E86A" w14:textId="77777777" w:rsidR="00EA5059" w:rsidRPr="00EA5059" w:rsidRDefault="00EA5059" w:rsidP="00EA5059">
      <w:pPr>
        <w:spacing w:after="0" w:line="240" w:lineRule="auto"/>
        <w:rPr>
          <w:sz w:val="24"/>
          <w:szCs w:val="24"/>
        </w:rPr>
      </w:pPr>
      <w:r w:rsidRPr="00EA5059">
        <w:rPr>
          <w:sz w:val="24"/>
          <w:szCs w:val="24"/>
        </w:rPr>
        <w:t>DS15C6 55C6 3390-9     1171</w:t>
      </w:r>
    </w:p>
    <w:p w14:paraId="5C18FF40" w14:textId="77777777" w:rsidR="00EA5059" w:rsidRPr="00EA5059" w:rsidRDefault="00EA5059" w:rsidP="00EA5059">
      <w:pPr>
        <w:spacing w:after="0" w:line="240" w:lineRule="auto"/>
        <w:rPr>
          <w:sz w:val="24"/>
          <w:szCs w:val="24"/>
        </w:rPr>
      </w:pPr>
      <w:r w:rsidRPr="00EA5059">
        <w:rPr>
          <w:sz w:val="24"/>
          <w:szCs w:val="24"/>
        </w:rPr>
        <w:t>DS15C7 55C7 3390-9     1172</w:t>
      </w:r>
    </w:p>
    <w:p w14:paraId="460524CC" w14:textId="77777777" w:rsidR="00EA5059" w:rsidRPr="00EA5059" w:rsidRDefault="00EA5059" w:rsidP="00EA5059">
      <w:pPr>
        <w:spacing w:after="0" w:line="240" w:lineRule="auto"/>
        <w:rPr>
          <w:sz w:val="24"/>
          <w:szCs w:val="24"/>
        </w:rPr>
      </w:pPr>
      <w:r w:rsidRPr="00EA5059">
        <w:rPr>
          <w:sz w:val="24"/>
          <w:szCs w:val="24"/>
        </w:rPr>
        <w:t>DS15C8 55C8 3390-9     1173</w:t>
      </w:r>
    </w:p>
    <w:p w14:paraId="4E618B30" w14:textId="77777777" w:rsidR="00EA5059" w:rsidRPr="00EA5059" w:rsidRDefault="00EA5059" w:rsidP="00EA5059">
      <w:pPr>
        <w:spacing w:after="0" w:line="240" w:lineRule="auto"/>
        <w:rPr>
          <w:sz w:val="24"/>
          <w:szCs w:val="24"/>
        </w:rPr>
      </w:pPr>
      <w:r w:rsidRPr="00EA5059">
        <w:rPr>
          <w:sz w:val="24"/>
          <w:szCs w:val="24"/>
        </w:rPr>
        <w:t>DS15C9 55C9 3390-9     1174</w:t>
      </w:r>
    </w:p>
    <w:p w14:paraId="0F258B8E" w14:textId="77777777" w:rsidR="00EA5059" w:rsidRPr="00EA5059" w:rsidRDefault="00EA5059" w:rsidP="00EA5059">
      <w:pPr>
        <w:spacing w:after="0" w:line="240" w:lineRule="auto"/>
        <w:rPr>
          <w:sz w:val="24"/>
          <w:szCs w:val="24"/>
        </w:rPr>
      </w:pPr>
      <w:r w:rsidRPr="00EA5059">
        <w:rPr>
          <w:sz w:val="24"/>
          <w:szCs w:val="24"/>
        </w:rPr>
        <w:t>DS15CA 55CA 3390-9     1175</w:t>
      </w:r>
    </w:p>
    <w:p w14:paraId="2E677545" w14:textId="77777777" w:rsidR="00EA5059" w:rsidRPr="00EA5059" w:rsidRDefault="00EA5059" w:rsidP="00EA5059">
      <w:pPr>
        <w:spacing w:after="0" w:line="240" w:lineRule="auto"/>
        <w:rPr>
          <w:sz w:val="24"/>
          <w:szCs w:val="24"/>
        </w:rPr>
      </w:pPr>
      <w:r w:rsidRPr="00EA5059">
        <w:rPr>
          <w:sz w:val="24"/>
          <w:szCs w:val="24"/>
        </w:rPr>
        <w:t>DS15CB 55CB 3390-9     1176</w:t>
      </w:r>
    </w:p>
    <w:p w14:paraId="520A91C3" w14:textId="77777777" w:rsidR="00EA5059" w:rsidRPr="00EA5059" w:rsidRDefault="00EA5059" w:rsidP="00EA5059">
      <w:pPr>
        <w:spacing w:after="0" w:line="240" w:lineRule="auto"/>
        <w:rPr>
          <w:sz w:val="24"/>
          <w:szCs w:val="24"/>
        </w:rPr>
      </w:pPr>
      <w:r w:rsidRPr="00EA5059">
        <w:rPr>
          <w:sz w:val="24"/>
          <w:szCs w:val="24"/>
        </w:rPr>
        <w:t>DS15CC 55CC 3390-9     1177</w:t>
      </w:r>
    </w:p>
    <w:p w14:paraId="7A86BA6E" w14:textId="77777777" w:rsidR="00EA5059" w:rsidRPr="00EA5059" w:rsidRDefault="00EA5059" w:rsidP="00EA5059">
      <w:pPr>
        <w:spacing w:after="0" w:line="240" w:lineRule="auto"/>
        <w:rPr>
          <w:sz w:val="24"/>
          <w:szCs w:val="24"/>
        </w:rPr>
      </w:pPr>
      <w:r w:rsidRPr="00EA5059">
        <w:rPr>
          <w:sz w:val="24"/>
          <w:szCs w:val="24"/>
        </w:rPr>
        <w:t>DS15CD 55CD 3390-9     1178</w:t>
      </w:r>
    </w:p>
    <w:p w14:paraId="1DAB10F0" w14:textId="77777777" w:rsidR="00EA5059" w:rsidRPr="00EA5059" w:rsidRDefault="00EA5059" w:rsidP="00EA5059">
      <w:pPr>
        <w:spacing w:after="0" w:line="240" w:lineRule="auto"/>
        <w:rPr>
          <w:sz w:val="24"/>
          <w:szCs w:val="24"/>
        </w:rPr>
      </w:pPr>
      <w:r w:rsidRPr="00EA5059">
        <w:rPr>
          <w:sz w:val="24"/>
          <w:szCs w:val="24"/>
        </w:rPr>
        <w:t>DS15CE 55CE 3390-9     1179</w:t>
      </w:r>
    </w:p>
    <w:p w14:paraId="46B58E25" w14:textId="77777777" w:rsidR="00EA5059" w:rsidRPr="00EA5059" w:rsidRDefault="00EA5059" w:rsidP="00EA5059">
      <w:pPr>
        <w:spacing w:after="0" w:line="240" w:lineRule="auto"/>
        <w:rPr>
          <w:sz w:val="24"/>
          <w:szCs w:val="24"/>
        </w:rPr>
      </w:pPr>
      <w:r w:rsidRPr="00EA5059">
        <w:rPr>
          <w:sz w:val="24"/>
          <w:szCs w:val="24"/>
        </w:rPr>
        <w:t>DS15CF 55CF 3390-9     1180</w:t>
      </w:r>
    </w:p>
    <w:p w14:paraId="3E1AFBCE" w14:textId="77777777" w:rsidR="00EA5059" w:rsidRPr="00EA5059" w:rsidRDefault="00EA5059" w:rsidP="00EA5059">
      <w:pPr>
        <w:spacing w:after="0" w:line="240" w:lineRule="auto"/>
        <w:rPr>
          <w:sz w:val="24"/>
          <w:szCs w:val="24"/>
        </w:rPr>
      </w:pPr>
      <w:r w:rsidRPr="00EA5059">
        <w:rPr>
          <w:sz w:val="24"/>
          <w:szCs w:val="24"/>
        </w:rPr>
        <w:t>DS15D0 55D0 3390-9     1181</w:t>
      </w:r>
    </w:p>
    <w:p w14:paraId="2C3AE9ED" w14:textId="77777777" w:rsidR="00EA5059" w:rsidRPr="00EA5059" w:rsidRDefault="00EA5059" w:rsidP="00EA5059">
      <w:pPr>
        <w:spacing w:after="0" w:line="240" w:lineRule="auto"/>
        <w:rPr>
          <w:sz w:val="24"/>
          <w:szCs w:val="24"/>
        </w:rPr>
      </w:pPr>
      <w:r w:rsidRPr="00EA5059">
        <w:rPr>
          <w:sz w:val="24"/>
          <w:szCs w:val="24"/>
        </w:rPr>
        <w:t>DS15D1 55D1 3390-9     1182</w:t>
      </w:r>
    </w:p>
    <w:p w14:paraId="6B2CE5A3" w14:textId="77777777" w:rsidR="00EA5059" w:rsidRPr="00EA5059" w:rsidRDefault="00EA5059" w:rsidP="00EA5059">
      <w:pPr>
        <w:spacing w:after="0" w:line="240" w:lineRule="auto"/>
        <w:rPr>
          <w:sz w:val="24"/>
          <w:szCs w:val="24"/>
        </w:rPr>
      </w:pPr>
      <w:r w:rsidRPr="00EA5059">
        <w:rPr>
          <w:sz w:val="24"/>
          <w:szCs w:val="24"/>
        </w:rPr>
        <w:t>DS15D2 55D2 3390-9     1183</w:t>
      </w:r>
    </w:p>
    <w:p w14:paraId="3472956D" w14:textId="77777777" w:rsidR="00EA5059" w:rsidRPr="00EA5059" w:rsidRDefault="00EA5059" w:rsidP="00EA5059">
      <w:pPr>
        <w:spacing w:after="0" w:line="240" w:lineRule="auto"/>
        <w:rPr>
          <w:sz w:val="24"/>
          <w:szCs w:val="24"/>
        </w:rPr>
      </w:pPr>
      <w:r w:rsidRPr="00EA5059">
        <w:rPr>
          <w:sz w:val="24"/>
          <w:szCs w:val="24"/>
        </w:rPr>
        <w:t>DS15D3 55D3 3390-9     1184</w:t>
      </w:r>
    </w:p>
    <w:p w14:paraId="2ADB5023" w14:textId="77777777" w:rsidR="00EA5059" w:rsidRPr="00EA5059" w:rsidRDefault="00EA5059" w:rsidP="00EA5059">
      <w:pPr>
        <w:spacing w:after="0" w:line="240" w:lineRule="auto"/>
        <w:rPr>
          <w:sz w:val="24"/>
          <w:szCs w:val="24"/>
        </w:rPr>
      </w:pPr>
      <w:r w:rsidRPr="00EA5059">
        <w:rPr>
          <w:sz w:val="24"/>
          <w:szCs w:val="24"/>
        </w:rPr>
        <w:t>DS15D4 55D4 3390-9     1185</w:t>
      </w:r>
    </w:p>
    <w:p w14:paraId="3A9E2AE1" w14:textId="77777777" w:rsidR="00EA5059" w:rsidRPr="00EA5059" w:rsidRDefault="00EA5059" w:rsidP="00EA5059">
      <w:pPr>
        <w:spacing w:after="0" w:line="240" w:lineRule="auto"/>
        <w:rPr>
          <w:sz w:val="24"/>
          <w:szCs w:val="24"/>
        </w:rPr>
      </w:pPr>
      <w:r w:rsidRPr="00EA5059">
        <w:rPr>
          <w:sz w:val="24"/>
          <w:szCs w:val="24"/>
        </w:rPr>
        <w:lastRenderedPageBreak/>
        <w:t>DS15D5 55D5 3390-9     1186</w:t>
      </w:r>
    </w:p>
    <w:p w14:paraId="60DFBD3F" w14:textId="77777777" w:rsidR="00EA5059" w:rsidRPr="00EA5059" w:rsidRDefault="00EA5059" w:rsidP="00EA5059">
      <w:pPr>
        <w:spacing w:after="0" w:line="240" w:lineRule="auto"/>
        <w:rPr>
          <w:sz w:val="24"/>
          <w:szCs w:val="24"/>
        </w:rPr>
      </w:pPr>
      <w:r w:rsidRPr="00EA5059">
        <w:rPr>
          <w:sz w:val="24"/>
          <w:szCs w:val="24"/>
        </w:rPr>
        <w:t>DS15D6 55D6 3390-9     1187</w:t>
      </w:r>
    </w:p>
    <w:p w14:paraId="026C0CFB" w14:textId="77777777" w:rsidR="00EA5059" w:rsidRPr="00EA5059" w:rsidRDefault="00EA5059" w:rsidP="00EA5059">
      <w:pPr>
        <w:spacing w:after="0" w:line="240" w:lineRule="auto"/>
        <w:rPr>
          <w:sz w:val="24"/>
          <w:szCs w:val="24"/>
        </w:rPr>
      </w:pPr>
      <w:r w:rsidRPr="00EA5059">
        <w:rPr>
          <w:sz w:val="24"/>
          <w:szCs w:val="24"/>
        </w:rPr>
        <w:t>DS15D7 55D7 3390-9     1188</w:t>
      </w:r>
    </w:p>
    <w:p w14:paraId="063AACAA" w14:textId="77777777" w:rsidR="00EA5059" w:rsidRPr="00EA5059" w:rsidRDefault="00EA5059" w:rsidP="00EA5059">
      <w:pPr>
        <w:spacing w:after="0" w:line="240" w:lineRule="auto"/>
        <w:rPr>
          <w:sz w:val="24"/>
          <w:szCs w:val="24"/>
        </w:rPr>
      </w:pPr>
      <w:r w:rsidRPr="00EA5059">
        <w:rPr>
          <w:sz w:val="24"/>
          <w:szCs w:val="24"/>
        </w:rPr>
        <w:t>DS15D8 55D8 3390-9     1189</w:t>
      </w:r>
    </w:p>
    <w:p w14:paraId="13FEA112" w14:textId="77777777" w:rsidR="00EA5059" w:rsidRPr="00EA5059" w:rsidRDefault="00EA5059" w:rsidP="00EA5059">
      <w:pPr>
        <w:spacing w:after="0" w:line="240" w:lineRule="auto"/>
        <w:rPr>
          <w:sz w:val="24"/>
          <w:szCs w:val="24"/>
        </w:rPr>
      </w:pPr>
      <w:r w:rsidRPr="00EA5059">
        <w:rPr>
          <w:sz w:val="24"/>
          <w:szCs w:val="24"/>
        </w:rPr>
        <w:t>DS15D9 55D9 3390-9     1190</w:t>
      </w:r>
    </w:p>
    <w:p w14:paraId="2A75F98F" w14:textId="77777777" w:rsidR="00EA5059" w:rsidRPr="00EA5059" w:rsidRDefault="00EA5059" w:rsidP="00EA5059">
      <w:pPr>
        <w:spacing w:after="0" w:line="240" w:lineRule="auto"/>
        <w:rPr>
          <w:sz w:val="24"/>
          <w:szCs w:val="24"/>
        </w:rPr>
      </w:pPr>
      <w:r w:rsidRPr="00EA5059">
        <w:rPr>
          <w:sz w:val="24"/>
          <w:szCs w:val="24"/>
        </w:rPr>
        <w:t>DS15DA 55DA 3390-9     1191</w:t>
      </w:r>
    </w:p>
    <w:p w14:paraId="0AF3BF3A" w14:textId="77777777" w:rsidR="00EA5059" w:rsidRPr="00EA5059" w:rsidRDefault="00EA5059" w:rsidP="00EA5059">
      <w:pPr>
        <w:spacing w:after="0" w:line="240" w:lineRule="auto"/>
        <w:rPr>
          <w:sz w:val="24"/>
          <w:szCs w:val="24"/>
        </w:rPr>
      </w:pPr>
      <w:r w:rsidRPr="00EA5059">
        <w:rPr>
          <w:sz w:val="24"/>
          <w:szCs w:val="24"/>
        </w:rPr>
        <w:t>DS15DB 55DB 3390-9     1192</w:t>
      </w:r>
    </w:p>
    <w:p w14:paraId="43FBCEDA" w14:textId="77777777" w:rsidR="00EA5059" w:rsidRPr="00EA5059" w:rsidRDefault="00EA5059" w:rsidP="00EA5059">
      <w:pPr>
        <w:spacing w:after="0" w:line="240" w:lineRule="auto"/>
        <w:rPr>
          <w:sz w:val="24"/>
          <w:szCs w:val="24"/>
        </w:rPr>
      </w:pPr>
      <w:r w:rsidRPr="00EA5059">
        <w:rPr>
          <w:sz w:val="24"/>
          <w:szCs w:val="24"/>
        </w:rPr>
        <w:t>DS15DC 55DC 3390-9     1193</w:t>
      </w:r>
    </w:p>
    <w:p w14:paraId="2E3B5AEC" w14:textId="77777777" w:rsidR="00EA5059" w:rsidRPr="00EA5059" w:rsidRDefault="00EA5059" w:rsidP="00EA5059">
      <w:pPr>
        <w:spacing w:after="0" w:line="240" w:lineRule="auto"/>
        <w:rPr>
          <w:sz w:val="24"/>
          <w:szCs w:val="24"/>
        </w:rPr>
      </w:pPr>
      <w:r w:rsidRPr="00EA5059">
        <w:rPr>
          <w:sz w:val="24"/>
          <w:szCs w:val="24"/>
        </w:rPr>
        <w:t>DS15DD 55DD 3390-9     1194</w:t>
      </w:r>
    </w:p>
    <w:p w14:paraId="361BEA19" w14:textId="77777777" w:rsidR="00EA5059" w:rsidRPr="00EA5059" w:rsidRDefault="00EA5059" w:rsidP="00EA5059">
      <w:pPr>
        <w:spacing w:after="0" w:line="240" w:lineRule="auto"/>
        <w:rPr>
          <w:sz w:val="24"/>
          <w:szCs w:val="24"/>
        </w:rPr>
      </w:pPr>
      <w:r w:rsidRPr="00EA5059">
        <w:rPr>
          <w:sz w:val="24"/>
          <w:szCs w:val="24"/>
        </w:rPr>
        <w:t>DS15DE 55DE 3390-9     1195</w:t>
      </w:r>
    </w:p>
    <w:p w14:paraId="67F09D2B" w14:textId="77777777" w:rsidR="00EA5059" w:rsidRPr="00EA5059" w:rsidRDefault="00EA5059" w:rsidP="00EA5059">
      <w:pPr>
        <w:spacing w:after="0" w:line="240" w:lineRule="auto"/>
        <w:rPr>
          <w:sz w:val="24"/>
          <w:szCs w:val="24"/>
        </w:rPr>
      </w:pPr>
      <w:r w:rsidRPr="00EA5059">
        <w:rPr>
          <w:sz w:val="24"/>
          <w:szCs w:val="24"/>
        </w:rPr>
        <w:t>DS15DF 55DF 3390-9     1196</w:t>
      </w:r>
    </w:p>
    <w:p w14:paraId="14CA5D88" w14:textId="77777777" w:rsidR="00EA5059" w:rsidRPr="00EA5059" w:rsidRDefault="00EA5059" w:rsidP="00EA5059">
      <w:pPr>
        <w:spacing w:after="0" w:line="240" w:lineRule="auto"/>
        <w:rPr>
          <w:sz w:val="24"/>
          <w:szCs w:val="24"/>
        </w:rPr>
      </w:pPr>
      <w:r w:rsidRPr="00EA5059">
        <w:rPr>
          <w:sz w:val="24"/>
          <w:szCs w:val="24"/>
        </w:rPr>
        <w:t>DS15E0 55E0 3390-9     1197</w:t>
      </w:r>
    </w:p>
    <w:p w14:paraId="3272D4E4" w14:textId="77777777" w:rsidR="00EA5059" w:rsidRPr="00EA5059" w:rsidRDefault="00EA5059" w:rsidP="00EA5059">
      <w:pPr>
        <w:spacing w:after="0" w:line="240" w:lineRule="auto"/>
        <w:rPr>
          <w:sz w:val="24"/>
          <w:szCs w:val="24"/>
        </w:rPr>
      </w:pPr>
      <w:r w:rsidRPr="00EA5059">
        <w:rPr>
          <w:sz w:val="24"/>
          <w:szCs w:val="24"/>
        </w:rPr>
        <w:t>DS15E1 55E1 3390-9     1198</w:t>
      </w:r>
    </w:p>
    <w:p w14:paraId="7A5E084A" w14:textId="77777777" w:rsidR="00EA5059" w:rsidRPr="00EA5059" w:rsidRDefault="00EA5059" w:rsidP="00EA5059">
      <w:pPr>
        <w:spacing w:after="0" w:line="240" w:lineRule="auto"/>
        <w:rPr>
          <w:sz w:val="24"/>
          <w:szCs w:val="24"/>
        </w:rPr>
      </w:pPr>
      <w:r w:rsidRPr="00EA5059">
        <w:rPr>
          <w:sz w:val="24"/>
          <w:szCs w:val="24"/>
        </w:rPr>
        <w:t>DS15E2 55E2 3390-9     1199</w:t>
      </w:r>
    </w:p>
    <w:p w14:paraId="0470FA72" w14:textId="77777777" w:rsidR="00EA5059" w:rsidRPr="00EA5059" w:rsidRDefault="00EA5059" w:rsidP="00EA5059">
      <w:pPr>
        <w:spacing w:after="0" w:line="240" w:lineRule="auto"/>
        <w:rPr>
          <w:sz w:val="24"/>
          <w:szCs w:val="24"/>
        </w:rPr>
      </w:pPr>
      <w:r w:rsidRPr="00EA5059">
        <w:rPr>
          <w:sz w:val="24"/>
          <w:szCs w:val="24"/>
        </w:rPr>
        <w:t>DS15E3 55E3 3390-9     1200</w:t>
      </w:r>
    </w:p>
    <w:p w14:paraId="7D4488C1" w14:textId="77777777" w:rsidR="00EA5059" w:rsidRPr="00EA5059" w:rsidRDefault="00EA5059" w:rsidP="00EA5059">
      <w:pPr>
        <w:spacing w:after="0" w:line="240" w:lineRule="auto"/>
        <w:rPr>
          <w:sz w:val="24"/>
          <w:szCs w:val="24"/>
        </w:rPr>
      </w:pPr>
      <w:r w:rsidRPr="00EA5059">
        <w:rPr>
          <w:sz w:val="24"/>
          <w:szCs w:val="24"/>
        </w:rPr>
        <w:t>DS15E4 55E4 3390-9     1201</w:t>
      </w:r>
    </w:p>
    <w:p w14:paraId="493F4DCC" w14:textId="77777777" w:rsidR="00EA5059" w:rsidRPr="00EA5059" w:rsidRDefault="00EA5059" w:rsidP="00EA5059">
      <w:pPr>
        <w:spacing w:after="0" w:line="240" w:lineRule="auto"/>
        <w:rPr>
          <w:sz w:val="24"/>
          <w:szCs w:val="24"/>
        </w:rPr>
      </w:pPr>
      <w:r w:rsidRPr="00EA5059">
        <w:rPr>
          <w:sz w:val="24"/>
          <w:szCs w:val="24"/>
        </w:rPr>
        <w:t>DS15E5 55E5 3390-9     1202</w:t>
      </w:r>
    </w:p>
    <w:p w14:paraId="1C98645A" w14:textId="77777777" w:rsidR="00EA5059" w:rsidRPr="00EA5059" w:rsidRDefault="00EA5059" w:rsidP="00EA5059">
      <w:pPr>
        <w:spacing w:after="0" w:line="240" w:lineRule="auto"/>
        <w:rPr>
          <w:sz w:val="24"/>
          <w:szCs w:val="24"/>
        </w:rPr>
      </w:pPr>
      <w:r w:rsidRPr="00EA5059">
        <w:rPr>
          <w:sz w:val="24"/>
          <w:szCs w:val="24"/>
        </w:rPr>
        <w:t>DS15E6 55E6 3390-9     1203</w:t>
      </w:r>
    </w:p>
    <w:p w14:paraId="1D4E90FC" w14:textId="77777777" w:rsidR="00EA5059" w:rsidRPr="00EA5059" w:rsidRDefault="00EA5059" w:rsidP="00EA5059">
      <w:pPr>
        <w:spacing w:after="0" w:line="240" w:lineRule="auto"/>
        <w:rPr>
          <w:sz w:val="24"/>
          <w:szCs w:val="24"/>
        </w:rPr>
      </w:pPr>
      <w:r w:rsidRPr="00EA5059">
        <w:rPr>
          <w:sz w:val="24"/>
          <w:szCs w:val="24"/>
        </w:rPr>
        <w:t>DS15E7 55E7 3390-9     1204</w:t>
      </w:r>
    </w:p>
    <w:p w14:paraId="6A1CE78A" w14:textId="77777777" w:rsidR="00EA5059" w:rsidRPr="00EA5059" w:rsidRDefault="00EA5059" w:rsidP="00EA5059">
      <w:pPr>
        <w:spacing w:after="0" w:line="240" w:lineRule="auto"/>
        <w:rPr>
          <w:sz w:val="24"/>
          <w:szCs w:val="24"/>
        </w:rPr>
      </w:pPr>
      <w:r w:rsidRPr="00EA5059">
        <w:rPr>
          <w:sz w:val="24"/>
          <w:szCs w:val="24"/>
        </w:rPr>
        <w:t>DS15E8 55E8 3390-9     1205</w:t>
      </w:r>
    </w:p>
    <w:p w14:paraId="71EB8AB9" w14:textId="77777777" w:rsidR="00EA5059" w:rsidRPr="00EA5059" w:rsidRDefault="00EA5059" w:rsidP="00EA5059">
      <w:pPr>
        <w:spacing w:after="0" w:line="240" w:lineRule="auto"/>
        <w:rPr>
          <w:sz w:val="24"/>
          <w:szCs w:val="24"/>
        </w:rPr>
      </w:pPr>
      <w:r w:rsidRPr="00EA5059">
        <w:rPr>
          <w:sz w:val="24"/>
          <w:szCs w:val="24"/>
        </w:rPr>
        <w:t>DS15E9 55E9 3390-9     1206</w:t>
      </w:r>
    </w:p>
    <w:p w14:paraId="7435C321" w14:textId="77777777" w:rsidR="00EA5059" w:rsidRPr="00EA5059" w:rsidRDefault="00EA5059" w:rsidP="00EA5059">
      <w:pPr>
        <w:spacing w:after="0" w:line="240" w:lineRule="auto"/>
        <w:rPr>
          <w:sz w:val="24"/>
          <w:szCs w:val="24"/>
        </w:rPr>
      </w:pPr>
      <w:r w:rsidRPr="00EA5059">
        <w:rPr>
          <w:sz w:val="24"/>
          <w:szCs w:val="24"/>
        </w:rPr>
        <w:t>DS15EA 55EA 3390-9     1207</w:t>
      </w:r>
    </w:p>
    <w:p w14:paraId="4D8BC6CB" w14:textId="77777777" w:rsidR="00EA5059" w:rsidRPr="00EA5059" w:rsidRDefault="00EA5059" w:rsidP="00EA5059">
      <w:pPr>
        <w:spacing w:after="0" w:line="240" w:lineRule="auto"/>
        <w:rPr>
          <w:sz w:val="24"/>
          <w:szCs w:val="24"/>
        </w:rPr>
      </w:pPr>
      <w:r w:rsidRPr="00EA5059">
        <w:rPr>
          <w:sz w:val="24"/>
          <w:szCs w:val="24"/>
        </w:rPr>
        <w:t>DS15EB 55EB 3390-9     1208</w:t>
      </w:r>
    </w:p>
    <w:p w14:paraId="065632B1" w14:textId="77777777" w:rsidR="00EA5059" w:rsidRPr="00EA5059" w:rsidRDefault="00EA5059" w:rsidP="00EA5059">
      <w:pPr>
        <w:spacing w:after="0" w:line="240" w:lineRule="auto"/>
        <w:rPr>
          <w:sz w:val="24"/>
          <w:szCs w:val="24"/>
        </w:rPr>
      </w:pPr>
      <w:r w:rsidRPr="00EA5059">
        <w:rPr>
          <w:sz w:val="24"/>
          <w:szCs w:val="24"/>
        </w:rPr>
        <w:t>DS15EC 55EC 3390-9     1209</w:t>
      </w:r>
    </w:p>
    <w:p w14:paraId="33E354B8" w14:textId="77777777" w:rsidR="00EA5059" w:rsidRPr="00EA5059" w:rsidRDefault="00EA5059" w:rsidP="00EA5059">
      <w:pPr>
        <w:spacing w:after="0" w:line="240" w:lineRule="auto"/>
        <w:rPr>
          <w:sz w:val="24"/>
          <w:szCs w:val="24"/>
        </w:rPr>
      </w:pPr>
      <w:r w:rsidRPr="00EA5059">
        <w:rPr>
          <w:sz w:val="24"/>
          <w:szCs w:val="24"/>
        </w:rPr>
        <w:t>DS15ED 55ED 3390-9     1210</w:t>
      </w:r>
    </w:p>
    <w:p w14:paraId="3335D4F6" w14:textId="77777777" w:rsidR="00EA5059" w:rsidRPr="00EA5059" w:rsidRDefault="00EA5059" w:rsidP="00EA5059">
      <w:pPr>
        <w:spacing w:after="0" w:line="240" w:lineRule="auto"/>
        <w:rPr>
          <w:sz w:val="24"/>
          <w:szCs w:val="24"/>
        </w:rPr>
      </w:pPr>
      <w:r w:rsidRPr="00EA5059">
        <w:rPr>
          <w:sz w:val="24"/>
          <w:szCs w:val="24"/>
        </w:rPr>
        <w:t>DS15EE 55EE 3390-9     1211</w:t>
      </w:r>
    </w:p>
    <w:p w14:paraId="3337AB19" w14:textId="77777777" w:rsidR="00EA5059" w:rsidRPr="00EA5059" w:rsidRDefault="00EA5059" w:rsidP="00EA5059">
      <w:pPr>
        <w:spacing w:after="0" w:line="240" w:lineRule="auto"/>
        <w:rPr>
          <w:sz w:val="24"/>
          <w:szCs w:val="24"/>
        </w:rPr>
      </w:pPr>
      <w:r w:rsidRPr="00EA5059">
        <w:rPr>
          <w:sz w:val="24"/>
          <w:szCs w:val="24"/>
        </w:rPr>
        <w:t>DS15EF 55EF 3390-9     1212</w:t>
      </w:r>
    </w:p>
    <w:p w14:paraId="79ABADBA" w14:textId="77777777" w:rsidR="00EA5059" w:rsidRPr="00EA5059" w:rsidRDefault="00EA5059" w:rsidP="00EA5059">
      <w:pPr>
        <w:spacing w:after="0" w:line="240" w:lineRule="auto"/>
        <w:rPr>
          <w:sz w:val="24"/>
          <w:szCs w:val="24"/>
        </w:rPr>
      </w:pPr>
      <w:r w:rsidRPr="00EA5059">
        <w:rPr>
          <w:sz w:val="24"/>
          <w:szCs w:val="24"/>
        </w:rPr>
        <w:t>DS15F0 55F0 3390-9     1213</w:t>
      </w:r>
    </w:p>
    <w:p w14:paraId="4A34BBFF" w14:textId="77777777" w:rsidR="00EA5059" w:rsidRPr="00EA5059" w:rsidRDefault="00EA5059" w:rsidP="00EA5059">
      <w:pPr>
        <w:spacing w:after="0" w:line="240" w:lineRule="auto"/>
        <w:rPr>
          <w:sz w:val="24"/>
          <w:szCs w:val="24"/>
        </w:rPr>
      </w:pPr>
      <w:r w:rsidRPr="00EA5059">
        <w:rPr>
          <w:sz w:val="24"/>
          <w:szCs w:val="24"/>
        </w:rPr>
        <w:t>DS15F1 55F1 3390-9     1214</w:t>
      </w:r>
    </w:p>
    <w:p w14:paraId="641CF030" w14:textId="77777777" w:rsidR="00EA5059" w:rsidRPr="00EA5059" w:rsidRDefault="00EA5059" w:rsidP="00EA5059">
      <w:pPr>
        <w:spacing w:after="0" w:line="240" w:lineRule="auto"/>
        <w:rPr>
          <w:sz w:val="24"/>
          <w:szCs w:val="24"/>
        </w:rPr>
      </w:pPr>
      <w:r w:rsidRPr="00EA5059">
        <w:rPr>
          <w:sz w:val="24"/>
          <w:szCs w:val="24"/>
        </w:rPr>
        <w:t>DS15F2 55F2 3390-9     1215</w:t>
      </w:r>
    </w:p>
    <w:p w14:paraId="45375760" w14:textId="77777777" w:rsidR="00EA5059" w:rsidRPr="00EA5059" w:rsidRDefault="00EA5059" w:rsidP="00EA5059">
      <w:pPr>
        <w:spacing w:after="0" w:line="240" w:lineRule="auto"/>
        <w:rPr>
          <w:sz w:val="24"/>
          <w:szCs w:val="24"/>
        </w:rPr>
      </w:pPr>
      <w:r w:rsidRPr="00EA5059">
        <w:rPr>
          <w:sz w:val="24"/>
          <w:szCs w:val="24"/>
        </w:rPr>
        <w:t>DS15F3 55F3 3390-9     1216</w:t>
      </w:r>
    </w:p>
    <w:p w14:paraId="771FD3F7" w14:textId="77777777" w:rsidR="00EA5059" w:rsidRPr="00EA5059" w:rsidRDefault="00EA5059" w:rsidP="00EA5059">
      <w:pPr>
        <w:spacing w:after="0" w:line="240" w:lineRule="auto"/>
        <w:rPr>
          <w:sz w:val="24"/>
          <w:szCs w:val="24"/>
        </w:rPr>
      </w:pPr>
      <w:r w:rsidRPr="00EA5059">
        <w:rPr>
          <w:sz w:val="24"/>
          <w:szCs w:val="24"/>
        </w:rPr>
        <w:t>DS15F4 55F4 3390-9     1217</w:t>
      </w:r>
    </w:p>
    <w:p w14:paraId="1B139F9F" w14:textId="77777777" w:rsidR="00EA5059" w:rsidRPr="00EA5059" w:rsidRDefault="00EA5059" w:rsidP="00EA5059">
      <w:pPr>
        <w:spacing w:after="0" w:line="240" w:lineRule="auto"/>
        <w:rPr>
          <w:sz w:val="24"/>
          <w:szCs w:val="24"/>
        </w:rPr>
      </w:pPr>
      <w:r w:rsidRPr="00EA5059">
        <w:rPr>
          <w:sz w:val="24"/>
          <w:szCs w:val="24"/>
        </w:rPr>
        <w:t>DS15F5 55F5 3390-9     1218</w:t>
      </w:r>
    </w:p>
    <w:p w14:paraId="5ADF5806" w14:textId="77777777" w:rsidR="00EA5059" w:rsidRPr="00EA5059" w:rsidRDefault="00EA5059" w:rsidP="00EA5059">
      <w:pPr>
        <w:spacing w:after="0" w:line="240" w:lineRule="auto"/>
        <w:rPr>
          <w:sz w:val="24"/>
          <w:szCs w:val="24"/>
        </w:rPr>
      </w:pPr>
      <w:r w:rsidRPr="00EA5059">
        <w:rPr>
          <w:sz w:val="24"/>
          <w:szCs w:val="24"/>
        </w:rPr>
        <w:t>DS15F6 55F6 3390-9     1219</w:t>
      </w:r>
    </w:p>
    <w:p w14:paraId="4540C009" w14:textId="77777777" w:rsidR="00EA5059" w:rsidRPr="00EA5059" w:rsidRDefault="00EA5059" w:rsidP="00EA5059">
      <w:pPr>
        <w:spacing w:after="0" w:line="240" w:lineRule="auto"/>
        <w:rPr>
          <w:sz w:val="24"/>
          <w:szCs w:val="24"/>
        </w:rPr>
      </w:pPr>
      <w:r w:rsidRPr="00EA5059">
        <w:rPr>
          <w:sz w:val="24"/>
          <w:szCs w:val="24"/>
        </w:rPr>
        <w:t>DS15F7 55F7 3390-9     1220</w:t>
      </w:r>
    </w:p>
    <w:p w14:paraId="6013FBA6" w14:textId="77777777" w:rsidR="00EA5059" w:rsidRPr="00EA5059" w:rsidRDefault="00EA5059" w:rsidP="00EA5059">
      <w:pPr>
        <w:spacing w:after="0" w:line="240" w:lineRule="auto"/>
        <w:rPr>
          <w:sz w:val="24"/>
          <w:szCs w:val="24"/>
        </w:rPr>
      </w:pPr>
      <w:r w:rsidRPr="00EA5059">
        <w:rPr>
          <w:sz w:val="24"/>
          <w:szCs w:val="24"/>
        </w:rPr>
        <w:t>DS15F8 55F8 3390-9     1221</w:t>
      </w:r>
    </w:p>
    <w:p w14:paraId="79A9FC19" w14:textId="77777777" w:rsidR="00EA5059" w:rsidRPr="00EA5059" w:rsidRDefault="00EA5059" w:rsidP="00EA5059">
      <w:pPr>
        <w:spacing w:after="0" w:line="240" w:lineRule="auto"/>
        <w:rPr>
          <w:sz w:val="24"/>
          <w:szCs w:val="24"/>
        </w:rPr>
      </w:pPr>
      <w:r w:rsidRPr="00EA5059">
        <w:rPr>
          <w:sz w:val="24"/>
          <w:szCs w:val="24"/>
        </w:rPr>
        <w:t>DS15F9 55F9 3390-9     1222</w:t>
      </w:r>
    </w:p>
    <w:p w14:paraId="09394166" w14:textId="77777777" w:rsidR="00EA5059" w:rsidRPr="00EA5059" w:rsidRDefault="00EA5059" w:rsidP="00EA5059">
      <w:pPr>
        <w:spacing w:after="0" w:line="240" w:lineRule="auto"/>
        <w:rPr>
          <w:sz w:val="24"/>
          <w:szCs w:val="24"/>
        </w:rPr>
      </w:pPr>
      <w:r w:rsidRPr="00EA5059">
        <w:rPr>
          <w:sz w:val="24"/>
          <w:szCs w:val="24"/>
        </w:rPr>
        <w:t>DS15FA 55FA 3390-9     1223</w:t>
      </w:r>
    </w:p>
    <w:p w14:paraId="748E9256" w14:textId="77777777" w:rsidR="00EA5059" w:rsidRPr="00EA5059" w:rsidRDefault="00EA5059" w:rsidP="00EA5059">
      <w:pPr>
        <w:spacing w:after="0" w:line="240" w:lineRule="auto"/>
        <w:rPr>
          <w:sz w:val="24"/>
          <w:szCs w:val="24"/>
        </w:rPr>
      </w:pPr>
      <w:r w:rsidRPr="00EA5059">
        <w:rPr>
          <w:sz w:val="24"/>
          <w:szCs w:val="24"/>
        </w:rPr>
        <w:t>DS15FB 55FB 3390-9     1224</w:t>
      </w:r>
    </w:p>
    <w:p w14:paraId="1C90D47F" w14:textId="77777777" w:rsidR="00EA5059" w:rsidRPr="00EA5059" w:rsidRDefault="00EA5059" w:rsidP="00EA5059">
      <w:pPr>
        <w:spacing w:after="0" w:line="240" w:lineRule="auto"/>
        <w:rPr>
          <w:sz w:val="24"/>
          <w:szCs w:val="24"/>
        </w:rPr>
      </w:pPr>
      <w:r w:rsidRPr="00EA5059">
        <w:rPr>
          <w:sz w:val="24"/>
          <w:szCs w:val="24"/>
        </w:rPr>
        <w:t>DS15FC 55FC 3390-9     1225</w:t>
      </w:r>
    </w:p>
    <w:p w14:paraId="7B34CB4C" w14:textId="77777777" w:rsidR="00EA5059" w:rsidRPr="00EA5059" w:rsidRDefault="00EA5059" w:rsidP="00EA5059">
      <w:pPr>
        <w:spacing w:after="0" w:line="240" w:lineRule="auto"/>
        <w:rPr>
          <w:sz w:val="24"/>
          <w:szCs w:val="24"/>
        </w:rPr>
      </w:pPr>
      <w:r w:rsidRPr="00EA5059">
        <w:rPr>
          <w:sz w:val="24"/>
          <w:szCs w:val="24"/>
        </w:rPr>
        <w:t>DS15FD 55FD 3390-9     1226</w:t>
      </w:r>
    </w:p>
    <w:p w14:paraId="33682789" w14:textId="77777777" w:rsidR="00EA5059" w:rsidRPr="00EA5059" w:rsidRDefault="00EA5059" w:rsidP="00EA5059">
      <w:pPr>
        <w:spacing w:after="0" w:line="240" w:lineRule="auto"/>
        <w:rPr>
          <w:sz w:val="24"/>
          <w:szCs w:val="24"/>
        </w:rPr>
      </w:pPr>
      <w:r w:rsidRPr="00EA5059">
        <w:rPr>
          <w:sz w:val="24"/>
          <w:szCs w:val="24"/>
        </w:rPr>
        <w:t>DS15FE 55FE 3390-9     1227</w:t>
      </w:r>
    </w:p>
    <w:p w14:paraId="3DC16F3D" w14:textId="77777777" w:rsidR="00EA5059" w:rsidRPr="00EA5059" w:rsidRDefault="00EA5059" w:rsidP="00EA5059">
      <w:pPr>
        <w:spacing w:after="0" w:line="240" w:lineRule="auto"/>
        <w:rPr>
          <w:sz w:val="24"/>
          <w:szCs w:val="24"/>
        </w:rPr>
      </w:pPr>
      <w:r w:rsidRPr="00EA5059">
        <w:rPr>
          <w:sz w:val="24"/>
          <w:szCs w:val="24"/>
        </w:rPr>
        <w:lastRenderedPageBreak/>
        <w:t>DS15FF 55FF 3390-9     1228</w:t>
      </w:r>
    </w:p>
    <w:p w14:paraId="40D5410A" w14:textId="77777777" w:rsidR="00EA5059" w:rsidRPr="00EA5059" w:rsidRDefault="00EA5059" w:rsidP="00EA5059">
      <w:pPr>
        <w:spacing w:after="0" w:line="240" w:lineRule="auto"/>
        <w:rPr>
          <w:sz w:val="24"/>
          <w:szCs w:val="24"/>
        </w:rPr>
      </w:pPr>
      <w:r w:rsidRPr="00EA5059">
        <w:rPr>
          <w:sz w:val="24"/>
          <w:szCs w:val="24"/>
        </w:rPr>
        <w:t>BCZ001 5861 3390-9     1229</w:t>
      </w:r>
    </w:p>
    <w:p w14:paraId="502CFA38" w14:textId="77777777" w:rsidR="00EA5059" w:rsidRPr="00EA5059" w:rsidRDefault="00EA5059" w:rsidP="00EA5059">
      <w:pPr>
        <w:spacing w:after="0" w:line="240" w:lineRule="auto"/>
        <w:rPr>
          <w:sz w:val="24"/>
          <w:szCs w:val="24"/>
        </w:rPr>
      </w:pPr>
      <w:r w:rsidRPr="00EA5059">
        <w:rPr>
          <w:sz w:val="24"/>
          <w:szCs w:val="24"/>
        </w:rPr>
        <w:t>BCZ003 5862 3390-9     1230</w:t>
      </w:r>
    </w:p>
    <w:p w14:paraId="68880B29" w14:textId="77777777" w:rsidR="00EA5059" w:rsidRPr="00EA5059" w:rsidRDefault="00EA5059" w:rsidP="00EA5059">
      <w:pPr>
        <w:spacing w:after="0" w:line="240" w:lineRule="auto"/>
        <w:rPr>
          <w:sz w:val="24"/>
          <w:szCs w:val="24"/>
        </w:rPr>
      </w:pPr>
      <w:r w:rsidRPr="00EA5059">
        <w:rPr>
          <w:sz w:val="24"/>
          <w:szCs w:val="24"/>
        </w:rPr>
        <w:t>BCZ006 5863 3390-9     1231</w:t>
      </w:r>
    </w:p>
    <w:p w14:paraId="46211569" w14:textId="77777777" w:rsidR="00EA5059" w:rsidRPr="00EA5059" w:rsidRDefault="00EA5059" w:rsidP="00EA5059">
      <w:pPr>
        <w:spacing w:after="0" w:line="240" w:lineRule="auto"/>
        <w:rPr>
          <w:sz w:val="24"/>
          <w:szCs w:val="24"/>
        </w:rPr>
      </w:pPr>
      <w:r w:rsidRPr="00EA5059">
        <w:rPr>
          <w:sz w:val="24"/>
          <w:szCs w:val="24"/>
        </w:rPr>
        <w:t>BCZ727 5864 3390-9     1232</w:t>
      </w:r>
    </w:p>
    <w:p w14:paraId="7E3F3E19" w14:textId="77777777" w:rsidR="00EA5059" w:rsidRPr="00EA5059" w:rsidRDefault="00EA5059" w:rsidP="00EA5059">
      <w:pPr>
        <w:spacing w:after="0" w:line="240" w:lineRule="auto"/>
        <w:rPr>
          <w:sz w:val="24"/>
          <w:szCs w:val="24"/>
        </w:rPr>
      </w:pPr>
      <w:r w:rsidRPr="00EA5059">
        <w:rPr>
          <w:sz w:val="24"/>
          <w:szCs w:val="24"/>
        </w:rPr>
        <w:t>BCZ005 5865 3390-9     1233</w:t>
      </w:r>
    </w:p>
    <w:p w14:paraId="5B3E46EE" w14:textId="77777777" w:rsidR="00EA5059" w:rsidRPr="00EA5059" w:rsidRDefault="00EA5059" w:rsidP="00EA5059">
      <w:pPr>
        <w:spacing w:after="0" w:line="240" w:lineRule="auto"/>
        <w:rPr>
          <w:sz w:val="24"/>
          <w:szCs w:val="24"/>
        </w:rPr>
      </w:pPr>
      <w:r w:rsidRPr="00EA5059">
        <w:rPr>
          <w:sz w:val="24"/>
          <w:szCs w:val="24"/>
        </w:rPr>
        <w:t>BCZ008 5866 3390-9     1234</w:t>
      </w:r>
    </w:p>
    <w:p w14:paraId="7F34106B" w14:textId="77777777" w:rsidR="00EA5059" w:rsidRPr="00EA5059" w:rsidRDefault="00EA5059" w:rsidP="00EA5059">
      <w:pPr>
        <w:spacing w:after="0" w:line="240" w:lineRule="auto"/>
        <w:rPr>
          <w:sz w:val="24"/>
          <w:szCs w:val="24"/>
        </w:rPr>
      </w:pPr>
      <w:r w:rsidRPr="00EA5059">
        <w:rPr>
          <w:sz w:val="24"/>
          <w:szCs w:val="24"/>
        </w:rPr>
        <w:t>BCZ007 5867 3390-9     1235</w:t>
      </w:r>
    </w:p>
    <w:p w14:paraId="0B66D1A9" w14:textId="77777777" w:rsidR="00EA5059" w:rsidRPr="00EA5059" w:rsidRDefault="00EA5059" w:rsidP="00EA5059">
      <w:pPr>
        <w:spacing w:after="0" w:line="240" w:lineRule="auto"/>
        <w:rPr>
          <w:sz w:val="24"/>
          <w:szCs w:val="24"/>
        </w:rPr>
      </w:pPr>
      <w:r w:rsidRPr="00EA5059">
        <w:rPr>
          <w:sz w:val="24"/>
          <w:szCs w:val="24"/>
        </w:rPr>
        <w:t>BCZ009 5868 3390-9     1236</w:t>
      </w:r>
    </w:p>
    <w:p w14:paraId="0285EC62" w14:textId="77777777" w:rsidR="00EA5059" w:rsidRPr="00EA5059" w:rsidRDefault="00EA5059" w:rsidP="00EA5059">
      <w:pPr>
        <w:spacing w:after="0" w:line="240" w:lineRule="auto"/>
        <w:rPr>
          <w:sz w:val="24"/>
          <w:szCs w:val="24"/>
        </w:rPr>
      </w:pPr>
      <w:r w:rsidRPr="00EA5059">
        <w:rPr>
          <w:sz w:val="24"/>
          <w:szCs w:val="24"/>
        </w:rPr>
        <w:t>BCZ002 5869 3390-9     1237</w:t>
      </w:r>
    </w:p>
    <w:p w14:paraId="66CA109D" w14:textId="77777777" w:rsidR="00EA5059" w:rsidRPr="00EA5059" w:rsidRDefault="00EA5059" w:rsidP="00EA5059">
      <w:pPr>
        <w:spacing w:after="0" w:line="240" w:lineRule="auto"/>
        <w:rPr>
          <w:sz w:val="24"/>
          <w:szCs w:val="24"/>
        </w:rPr>
      </w:pPr>
      <w:r w:rsidRPr="00EA5059">
        <w:rPr>
          <w:sz w:val="24"/>
          <w:szCs w:val="24"/>
        </w:rPr>
        <w:t>BCZ721 586A 3390-9     1238</w:t>
      </w:r>
    </w:p>
    <w:p w14:paraId="70EC4CE6" w14:textId="77777777" w:rsidR="00EA5059" w:rsidRPr="00EA5059" w:rsidRDefault="00EA5059" w:rsidP="00EA5059">
      <w:pPr>
        <w:spacing w:after="0" w:line="240" w:lineRule="auto"/>
        <w:rPr>
          <w:sz w:val="24"/>
          <w:szCs w:val="24"/>
        </w:rPr>
      </w:pPr>
      <w:r w:rsidRPr="00EA5059">
        <w:rPr>
          <w:sz w:val="24"/>
          <w:szCs w:val="24"/>
        </w:rPr>
        <w:t>BCZ722 586B 3390-9     1239</w:t>
      </w:r>
    </w:p>
    <w:p w14:paraId="344EF9AF" w14:textId="77777777" w:rsidR="00EA5059" w:rsidRPr="00EA5059" w:rsidRDefault="00EA5059" w:rsidP="00EA5059">
      <w:pPr>
        <w:spacing w:after="0" w:line="240" w:lineRule="auto"/>
        <w:rPr>
          <w:sz w:val="24"/>
          <w:szCs w:val="24"/>
        </w:rPr>
      </w:pPr>
      <w:r w:rsidRPr="00EA5059">
        <w:rPr>
          <w:sz w:val="24"/>
          <w:szCs w:val="24"/>
        </w:rPr>
        <w:t>BCZ723 586C 3390-9     1240</w:t>
      </w:r>
    </w:p>
    <w:p w14:paraId="54CD783A" w14:textId="77777777" w:rsidR="00EA5059" w:rsidRPr="00EA5059" w:rsidRDefault="00EA5059" w:rsidP="00EA5059">
      <w:pPr>
        <w:spacing w:after="0" w:line="240" w:lineRule="auto"/>
        <w:rPr>
          <w:sz w:val="24"/>
          <w:szCs w:val="24"/>
        </w:rPr>
      </w:pPr>
      <w:r w:rsidRPr="00EA5059">
        <w:rPr>
          <w:sz w:val="24"/>
          <w:szCs w:val="24"/>
        </w:rPr>
        <w:t>BCZ724 586D 3390-9     1241</w:t>
      </w:r>
    </w:p>
    <w:p w14:paraId="698A381D" w14:textId="77777777" w:rsidR="00EA5059" w:rsidRPr="00EA5059" w:rsidRDefault="00EA5059" w:rsidP="00EA5059">
      <w:pPr>
        <w:spacing w:after="0" w:line="240" w:lineRule="auto"/>
        <w:rPr>
          <w:sz w:val="24"/>
          <w:szCs w:val="24"/>
        </w:rPr>
      </w:pPr>
      <w:r w:rsidRPr="00EA5059">
        <w:rPr>
          <w:sz w:val="24"/>
          <w:szCs w:val="24"/>
        </w:rPr>
        <w:t>BCZ725 586E 3390-9     1242</w:t>
      </w:r>
    </w:p>
    <w:p w14:paraId="769791B7" w14:textId="77777777" w:rsidR="00EA5059" w:rsidRPr="00EA5059" w:rsidRDefault="00EA5059" w:rsidP="00EA5059">
      <w:pPr>
        <w:spacing w:after="0" w:line="240" w:lineRule="auto"/>
        <w:rPr>
          <w:sz w:val="24"/>
          <w:szCs w:val="24"/>
        </w:rPr>
      </w:pPr>
      <w:r w:rsidRPr="00EA5059">
        <w:rPr>
          <w:sz w:val="24"/>
          <w:szCs w:val="24"/>
        </w:rPr>
        <w:t>BCZ726 586F 3390-9     1243</w:t>
      </w:r>
    </w:p>
    <w:p w14:paraId="2FBE09E0" w14:textId="77777777" w:rsidR="00EA5059" w:rsidRPr="00EA5059" w:rsidRDefault="00EA5059" w:rsidP="00EA5059">
      <w:pPr>
        <w:spacing w:after="0" w:line="240" w:lineRule="auto"/>
        <w:rPr>
          <w:sz w:val="24"/>
          <w:szCs w:val="24"/>
        </w:rPr>
      </w:pPr>
      <w:r w:rsidRPr="00EA5059">
        <w:rPr>
          <w:sz w:val="24"/>
          <w:szCs w:val="24"/>
        </w:rPr>
        <w:t>BCZ031 5870 3390-9     1244</w:t>
      </w:r>
    </w:p>
    <w:p w14:paraId="288D9B89" w14:textId="77777777" w:rsidR="00EA5059" w:rsidRPr="00EA5059" w:rsidRDefault="00EA5059" w:rsidP="00EA5059">
      <w:pPr>
        <w:spacing w:after="0" w:line="240" w:lineRule="auto"/>
        <w:rPr>
          <w:sz w:val="24"/>
          <w:szCs w:val="24"/>
        </w:rPr>
      </w:pPr>
      <w:r w:rsidRPr="00EA5059">
        <w:rPr>
          <w:sz w:val="24"/>
          <w:szCs w:val="24"/>
        </w:rPr>
        <w:t>BCZ037 5871 3390-9     1245</w:t>
      </w:r>
    </w:p>
    <w:p w14:paraId="5B94A358" w14:textId="77777777" w:rsidR="00EA5059" w:rsidRPr="00EA5059" w:rsidRDefault="00EA5059" w:rsidP="00EA5059">
      <w:pPr>
        <w:spacing w:after="0" w:line="240" w:lineRule="auto"/>
        <w:rPr>
          <w:sz w:val="24"/>
          <w:szCs w:val="24"/>
        </w:rPr>
      </w:pPr>
      <w:r w:rsidRPr="00EA5059">
        <w:rPr>
          <w:sz w:val="24"/>
          <w:szCs w:val="24"/>
        </w:rPr>
        <w:t>BCZ045 5872 3390-9     1246</w:t>
      </w:r>
    </w:p>
    <w:p w14:paraId="704B593B" w14:textId="77777777" w:rsidR="00EA5059" w:rsidRPr="00EA5059" w:rsidRDefault="00EA5059" w:rsidP="00EA5059">
      <w:pPr>
        <w:spacing w:after="0" w:line="240" w:lineRule="auto"/>
        <w:rPr>
          <w:sz w:val="24"/>
          <w:szCs w:val="24"/>
        </w:rPr>
      </w:pPr>
      <w:r w:rsidRPr="00EA5059">
        <w:rPr>
          <w:sz w:val="24"/>
          <w:szCs w:val="24"/>
        </w:rPr>
        <w:t>BCZ048 5873 3390-9     1247</w:t>
      </w:r>
    </w:p>
    <w:p w14:paraId="15AB2CB7" w14:textId="77777777" w:rsidR="00EA5059" w:rsidRPr="00EA5059" w:rsidRDefault="00EA5059" w:rsidP="00EA5059">
      <w:pPr>
        <w:spacing w:after="0" w:line="240" w:lineRule="auto"/>
        <w:rPr>
          <w:sz w:val="24"/>
          <w:szCs w:val="24"/>
        </w:rPr>
      </w:pPr>
      <w:r w:rsidRPr="00EA5059">
        <w:rPr>
          <w:sz w:val="24"/>
          <w:szCs w:val="24"/>
        </w:rPr>
        <w:t>BCZ044 5874 3390-9     1248</w:t>
      </w:r>
    </w:p>
    <w:p w14:paraId="62DF1AC1" w14:textId="77777777" w:rsidR="00EA5059" w:rsidRPr="00EA5059" w:rsidRDefault="00EA5059" w:rsidP="00EA5059">
      <w:pPr>
        <w:spacing w:after="0" w:line="240" w:lineRule="auto"/>
        <w:rPr>
          <w:sz w:val="24"/>
          <w:szCs w:val="24"/>
        </w:rPr>
      </w:pPr>
      <w:r w:rsidRPr="00EA5059">
        <w:rPr>
          <w:sz w:val="24"/>
          <w:szCs w:val="24"/>
        </w:rPr>
        <w:t>BCZ035 5875 3390-9     1249</w:t>
      </w:r>
    </w:p>
    <w:p w14:paraId="241259BF" w14:textId="77777777" w:rsidR="00EA5059" w:rsidRPr="00EA5059" w:rsidRDefault="00EA5059" w:rsidP="00EA5059">
      <w:pPr>
        <w:spacing w:after="0" w:line="240" w:lineRule="auto"/>
        <w:rPr>
          <w:sz w:val="24"/>
          <w:szCs w:val="24"/>
        </w:rPr>
      </w:pPr>
      <w:r w:rsidRPr="00EA5059">
        <w:rPr>
          <w:sz w:val="24"/>
          <w:szCs w:val="24"/>
        </w:rPr>
        <w:t>BCZ046 5876 3390-9     1250</w:t>
      </w:r>
    </w:p>
    <w:p w14:paraId="6F09C2FC" w14:textId="77777777" w:rsidR="00EA5059" w:rsidRPr="00EA5059" w:rsidRDefault="00EA5059" w:rsidP="00EA5059">
      <w:pPr>
        <w:spacing w:after="0" w:line="240" w:lineRule="auto"/>
        <w:rPr>
          <w:sz w:val="24"/>
          <w:szCs w:val="24"/>
        </w:rPr>
      </w:pPr>
      <w:r w:rsidRPr="00EA5059">
        <w:rPr>
          <w:sz w:val="24"/>
          <w:szCs w:val="24"/>
        </w:rPr>
        <w:t>BCZ034 5877 3390-9     1251</w:t>
      </w:r>
    </w:p>
    <w:p w14:paraId="648A2C24" w14:textId="77777777" w:rsidR="00EA5059" w:rsidRPr="00EA5059" w:rsidRDefault="00EA5059" w:rsidP="00EA5059">
      <w:pPr>
        <w:spacing w:after="0" w:line="240" w:lineRule="auto"/>
        <w:rPr>
          <w:sz w:val="24"/>
          <w:szCs w:val="24"/>
        </w:rPr>
      </w:pPr>
      <w:r w:rsidRPr="00EA5059">
        <w:rPr>
          <w:sz w:val="24"/>
          <w:szCs w:val="24"/>
        </w:rPr>
        <w:t>BCZ033 5878 3390-9     1252</w:t>
      </w:r>
    </w:p>
    <w:p w14:paraId="23CC3ED1" w14:textId="77777777" w:rsidR="00EA5059" w:rsidRPr="00EA5059" w:rsidRDefault="00EA5059" w:rsidP="00EA5059">
      <w:pPr>
        <w:spacing w:after="0" w:line="240" w:lineRule="auto"/>
        <w:rPr>
          <w:sz w:val="24"/>
          <w:szCs w:val="24"/>
        </w:rPr>
      </w:pPr>
      <w:r w:rsidRPr="00EA5059">
        <w:rPr>
          <w:sz w:val="24"/>
          <w:szCs w:val="24"/>
        </w:rPr>
        <w:t>BCZ051 5879 3390-9     1253</w:t>
      </w:r>
    </w:p>
    <w:p w14:paraId="6D929451" w14:textId="77777777" w:rsidR="00EA5059" w:rsidRPr="00EA5059" w:rsidRDefault="00EA5059" w:rsidP="00EA5059">
      <w:pPr>
        <w:spacing w:after="0" w:line="240" w:lineRule="auto"/>
        <w:rPr>
          <w:sz w:val="24"/>
          <w:szCs w:val="24"/>
        </w:rPr>
      </w:pPr>
      <w:r w:rsidRPr="00EA5059">
        <w:rPr>
          <w:sz w:val="24"/>
          <w:szCs w:val="24"/>
        </w:rPr>
        <w:t>BCZ004 587A 3390-9     1254</w:t>
      </w:r>
    </w:p>
    <w:p w14:paraId="2B50D0B4" w14:textId="77777777" w:rsidR="00EA5059" w:rsidRPr="00EA5059" w:rsidRDefault="00EA5059" w:rsidP="00EA5059">
      <w:pPr>
        <w:spacing w:after="0" w:line="240" w:lineRule="auto"/>
        <w:rPr>
          <w:sz w:val="24"/>
          <w:szCs w:val="24"/>
        </w:rPr>
      </w:pPr>
      <w:r w:rsidRPr="00EA5059">
        <w:rPr>
          <w:sz w:val="24"/>
          <w:szCs w:val="24"/>
        </w:rPr>
        <w:t>BCZ029 587B 3390-9     1255</w:t>
      </w:r>
    </w:p>
    <w:p w14:paraId="566344CF" w14:textId="77777777" w:rsidR="00EA5059" w:rsidRPr="00EA5059" w:rsidRDefault="00EA5059" w:rsidP="00EA5059">
      <w:pPr>
        <w:spacing w:after="0" w:line="240" w:lineRule="auto"/>
        <w:rPr>
          <w:sz w:val="24"/>
          <w:szCs w:val="24"/>
        </w:rPr>
      </w:pPr>
      <w:r w:rsidRPr="00EA5059">
        <w:rPr>
          <w:sz w:val="24"/>
          <w:szCs w:val="24"/>
        </w:rPr>
        <w:t>BCZ022 587C 3390-9     1256</w:t>
      </w:r>
    </w:p>
    <w:p w14:paraId="3953949D" w14:textId="77777777" w:rsidR="00EA5059" w:rsidRPr="00EA5059" w:rsidRDefault="00EA5059" w:rsidP="00EA5059">
      <w:pPr>
        <w:spacing w:after="0" w:line="240" w:lineRule="auto"/>
        <w:rPr>
          <w:sz w:val="24"/>
          <w:szCs w:val="24"/>
        </w:rPr>
      </w:pPr>
      <w:r w:rsidRPr="00EA5059">
        <w:rPr>
          <w:sz w:val="24"/>
          <w:szCs w:val="24"/>
        </w:rPr>
        <w:t>BCZ024 587D 3390-9     1257</w:t>
      </w:r>
    </w:p>
    <w:p w14:paraId="56791596" w14:textId="77777777" w:rsidR="00EA5059" w:rsidRPr="00EA5059" w:rsidRDefault="00EA5059" w:rsidP="00EA5059">
      <w:pPr>
        <w:spacing w:after="0" w:line="240" w:lineRule="auto"/>
        <w:rPr>
          <w:sz w:val="24"/>
          <w:szCs w:val="24"/>
        </w:rPr>
      </w:pPr>
      <w:r w:rsidRPr="00EA5059">
        <w:rPr>
          <w:sz w:val="24"/>
          <w:szCs w:val="24"/>
        </w:rPr>
        <w:t>BCZ026 587E 3390-9     1258</w:t>
      </w:r>
    </w:p>
    <w:p w14:paraId="7E3E116D" w14:textId="77777777" w:rsidR="00EA5059" w:rsidRPr="00EA5059" w:rsidRDefault="00EA5059" w:rsidP="00EA5059">
      <w:pPr>
        <w:spacing w:after="0" w:line="240" w:lineRule="auto"/>
        <w:rPr>
          <w:sz w:val="24"/>
          <w:szCs w:val="24"/>
        </w:rPr>
      </w:pPr>
      <w:r w:rsidRPr="00EA5059">
        <w:rPr>
          <w:sz w:val="24"/>
          <w:szCs w:val="24"/>
        </w:rPr>
        <w:t>BCZ021 587F 3390-9     1259</w:t>
      </w:r>
    </w:p>
    <w:p w14:paraId="2E2F7F0E" w14:textId="77777777" w:rsidR="00EA5059" w:rsidRPr="00EA5059" w:rsidRDefault="00EA5059" w:rsidP="00EA5059">
      <w:pPr>
        <w:spacing w:after="0" w:line="240" w:lineRule="auto"/>
        <w:rPr>
          <w:sz w:val="24"/>
          <w:szCs w:val="24"/>
        </w:rPr>
      </w:pPr>
      <w:r w:rsidRPr="00EA5059">
        <w:rPr>
          <w:sz w:val="24"/>
          <w:szCs w:val="24"/>
        </w:rPr>
        <w:t>BCZ015 5880 3390-9     1260</w:t>
      </w:r>
    </w:p>
    <w:p w14:paraId="6F2A0AAF" w14:textId="77777777" w:rsidR="00EA5059" w:rsidRPr="00EA5059" w:rsidRDefault="00EA5059" w:rsidP="00EA5059">
      <w:pPr>
        <w:spacing w:after="0" w:line="240" w:lineRule="auto"/>
        <w:rPr>
          <w:sz w:val="24"/>
          <w:szCs w:val="24"/>
        </w:rPr>
      </w:pPr>
      <w:r w:rsidRPr="00EA5059">
        <w:rPr>
          <w:sz w:val="24"/>
          <w:szCs w:val="24"/>
        </w:rPr>
        <w:t>BCZ010 5881 3390-9     1261</w:t>
      </w:r>
    </w:p>
    <w:p w14:paraId="3AE8CA2B" w14:textId="77777777" w:rsidR="00EA5059" w:rsidRPr="00EA5059" w:rsidRDefault="00EA5059" w:rsidP="00EA5059">
      <w:pPr>
        <w:spacing w:after="0" w:line="240" w:lineRule="auto"/>
        <w:rPr>
          <w:sz w:val="24"/>
          <w:szCs w:val="24"/>
        </w:rPr>
      </w:pPr>
      <w:r w:rsidRPr="00EA5059">
        <w:rPr>
          <w:sz w:val="24"/>
          <w:szCs w:val="24"/>
        </w:rPr>
        <w:t>BCZ018 5882 3390-9     1262</w:t>
      </w:r>
    </w:p>
    <w:p w14:paraId="0FA0B15C" w14:textId="77777777" w:rsidR="00EA5059" w:rsidRPr="00EA5059" w:rsidRDefault="00EA5059" w:rsidP="00EA5059">
      <w:pPr>
        <w:spacing w:after="0" w:line="240" w:lineRule="auto"/>
        <w:rPr>
          <w:sz w:val="24"/>
          <w:szCs w:val="24"/>
        </w:rPr>
      </w:pPr>
      <w:r w:rsidRPr="00EA5059">
        <w:rPr>
          <w:sz w:val="24"/>
          <w:szCs w:val="24"/>
        </w:rPr>
        <w:t>BCZ019 5883 3390-9     1263</w:t>
      </w:r>
    </w:p>
    <w:p w14:paraId="22C0D2D1" w14:textId="77777777" w:rsidR="00EA5059" w:rsidRPr="00EA5059" w:rsidRDefault="00EA5059" w:rsidP="00EA5059">
      <w:pPr>
        <w:spacing w:after="0" w:line="240" w:lineRule="auto"/>
        <w:rPr>
          <w:sz w:val="24"/>
          <w:szCs w:val="24"/>
        </w:rPr>
      </w:pPr>
      <w:r w:rsidRPr="00EA5059">
        <w:rPr>
          <w:sz w:val="24"/>
          <w:szCs w:val="24"/>
        </w:rPr>
        <w:t>BCZ050 5884 3390-9     1264</w:t>
      </w:r>
    </w:p>
    <w:p w14:paraId="5A645ED6" w14:textId="77777777" w:rsidR="00EA5059" w:rsidRPr="00EA5059" w:rsidRDefault="00EA5059" w:rsidP="00EA5059">
      <w:pPr>
        <w:spacing w:after="0" w:line="240" w:lineRule="auto"/>
        <w:rPr>
          <w:sz w:val="24"/>
          <w:szCs w:val="24"/>
        </w:rPr>
      </w:pPr>
      <w:r w:rsidRPr="00EA5059">
        <w:rPr>
          <w:sz w:val="24"/>
          <w:szCs w:val="24"/>
        </w:rPr>
        <w:t>BCZ040 5885 3390-9     1265</w:t>
      </w:r>
    </w:p>
    <w:p w14:paraId="57971973" w14:textId="77777777" w:rsidR="00EA5059" w:rsidRPr="00EA5059" w:rsidRDefault="00EA5059" w:rsidP="00EA5059">
      <w:pPr>
        <w:spacing w:after="0" w:line="240" w:lineRule="auto"/>
        <w:rPr>
          <w:sz w:val="24"/>
          <w:szCs w:val="24"/>
        </w:rPr>
      </w:pPr>
      <w:r w:rsidRPr="00EA5059">
        <w:rPr>
          <w:sz w:val="24"/>
          <w:szCs w:val="24"/>
        </w:rPr>
        <w:t>BCZ047 5886 3390-9     1266</w:t>
      </w:r>
    </w:p>
    <w:p w14:paraId="5AB82538" w14:textId="77777777" w:rsidR="00EA5059" w:rsidRPr="00EA5059" w:rsidRDefault="00EA5059" w:rsidP="00EA5059">
      <w:pPr>
        <w:spacing w:after="0" w:line="240" w:lineRule="auto"/>
        <w:rPr>
          <w:sz w:val="24"/>
          <w:szCs w:val="24"/>
        </w:rPr>
      </w:pPr>
      <w:r w:rsidRPr="00EA5059">
        <w:rPr>
          <w:sz w:val="24"/>
          <w:szCs w:val="24"/>
        </w:rPr>
        <w:t>BCZ038 5887 3390-9     1267</w:t>
      </w:r>
    </w:p>
    <w:p w14:paraId="6578CA61" w14:textId="77777777" w:rsidR="00EA5059" w:rsidRPr="00EA5059" w:rsidRDefault="00EA5059" w:rsidP="00EA5059">
      <w:pPr>
        <w:spacing w:after="0" w:line="240" w:lineRule="auto"/>
        <w:rPr>
          <w:sz w:val="24"/>
          <w:szCs w:val="24"/>
        </w:rPr>
      </w:pPr>
      <w:r w:rsidRPr="00EA5059">
        <w:rPr>
          <w:sz w:val="24"/>
          <w:szCs w:val="24"/>
        </w:rPr>
        <w:t>BCZ043 5888 3390-9     1268</w:t>
      </w:r>
    </w:p>
    <w:p w14:paraId="65F8E0CC" w14:textId="77777777" w:rsidR="00EA5059" w:rsidRPr="00EA5059" w:rsidRDefault="00EA5059" w:rsidP="00EA5059">
      <w:pPr>
        <w:spacing w:after="0" w:line="240" w:lineRule="auto"/>
        <w:rPr>
          <w:sz w:val="24"/>
          <w:szCs w:val="24"/>
        </w:rPr>
      </w:pPr>
      <w:r w:rsidRPr="00EA5059">
        <w:rPr>
          <w:sz w:val="24"/>
          <w:szCs w:val="24"/>
        </w:rPr>
        <w:t>BCZ049 5889 3390-9     1269</w:t>
      </w:r>
    </w:p>
    <w:p w14:paraId="17D4F217" w14:textId="77777777" w:rsidR="00EA5059" w:rsidRPr="00EA5059" w:rsidRDefault="00EA5059" w:rsidP="00EA5059">
      <w:pPr>
        <w:spacing w:after="0" w:line="240" w:lineRule="auto"/>
        <w:rPr>
          <w:sz w:val="24"/>
          <w:szCs w:val="24"/>
        </w:rPr>
      </w:pPr>
      <w:r w:rsidRPr="00EA5059">
        <w:rPr>
          <w:sz w:val="24"/>
          <w:szCs w:val="24"/>
        </w:rPr>
        <w:lastRenderedPageBreak/>
        <w:t>BCZ012 588A 3390-9     1270</w:t>
      </w:r>
    </w:p>
    <w:p w14:paraId="5F58191F" w14:textId="77777777" w:rsidR="00EA5059" w:rsidRPr="00EA5059" w:rsidRDefault="00EA5059" w:rsidP="00EA5059">
      <w:pPr>
        <w:spacing w:after="0" w:line="240" w:lineRule="auto"/>
        <w:rPr>
          <w:sz w:val="24"/>
          <w:szCs w:val="24"/>
        </w:rPr>
      </w:pPr>
      <w:r w:rsidRPr="00EA5059">
        <w:rPr>
          <w:sz w:val="24"/>
          <w:szCs w:val="24"/>
        </w:rPr>
        <w:t>BCZ014 588B 3390-9     1271</w:t>
      </w:r>
    </w:p>
    <w:p w14:paraId="51C8A003" w14:textId="77777777" w:rsidR="00EA5059" w:rsidRPr="00EA5059" w:rsidRDefault="00EA5059" w:rsidP="00EA5059">
      <w:pPr>
        <w:spacing w:after="0" w:line="240" w:lineRule="auto"/>
        <w:rPr>
          <w:sz w:val="24"/>
          <w:szCs w:val="24"/>
        </w:rPr>
      </w:pPr>
      <w:r w:rsidRPr="00EA5059">
        <w:rPr>
          <w:sz w:val="24"/>
          <w:szCs w:val="24"/>
        </w:rPr>
        <w:t>BCZ011 588C 3390-9     1272</w:t>
      </w:r>
    </w:p>
    <w:p w14:paraId="18AF868F" w14:textId="77777777" w:rsidR="00EA5059" w:rsidRPr="00EA5059" w:rsidRDefault="00EA5059" w:rsidP="00EA5059">
      <w:pPr>
        <w:spacing w:after="0" w:line="240" w:lineRule="auto"/>
        <w:rPr>
          <w:sz w:val="24"/>
          <w:szCs w:val="24"/>
        </w:rPr>
      </w:pPr>
      <w:r w:rsidRPr="00EA5059">
        <w:rPr>
          <w:sz w:val="24"/>
          <w:szCs w:val="24"/>
        </w:rPr>
        <w:t>BCZ016 588D 3390-9     1273</w:t>
      </w:r>
    </w:p>
    <w:p w14:paraId="20C9CBE8" w14:textId="77777777" w:rsidR="00EA5059" w:rsidRPr="00EA5059" w:rsidRDefault="00EA5059" w:rsidP="00EA5059">
      <w:pPr>
        <w:spacing w:after="0" w:line="240" w:lineRule="auto"/>
        <w:rPr>
          <w:sz w:val="24"/>
          <w:szCs w:val="24"/>
        </w:rPr>
      </w:pPr>
      <w:r w:rsidRPr="00EA5059">
        <w:rPr>
          <w:sz w:val="24"/>
          <w:szCs w:val="24"/>
        </w:rPr>
        <w:t>BCZ013 588E 3390-9     1274</w:t>
      </w:r>
    </w:p>
    <w:p w14:paraId="78A04058" w14:textId="77777777" w:rsidR="00EA5059" w:rsidRPr="00EA5059" w:rsidRDefault="00EA5059" w:rsidP="00EA5059">
      <w:pPr>
        <w:spacing w:after="0" w:line="240" w:lineRule="auto"/>
        <w:rPr>
          <w:sz w:val="24"/>
          <w:szCs w:val="24"/>
        </w:rPr>
      </w:pPr>
      <w:r w:rsidRPr="00EA5059">
        <w:rPr>
          <w:sz w:val="24"/>
          <w:szCs w:val="24"/>
        </w:rPr>
        <w:t>BCZ017 588F 3390-9     1275</w:t>
      </w:r>
    </w:p>
    <w:p w14:paraId="36D17198" w14:textId="77777777" w:rsidR="00EA5059" w:rsidRPr="00EA5059" w:rsidRDefault="00EA5059" w:rsidP="00EA5059">
      <w:pPr>
        <w:spacing w:after="0" w:line="240" w:lineRule="auto"/>
        <w:rPr>
          <w:sz w:val="24"/>
          <w:szCs w:val="24"/>
        </w:rPr>
      </w:pPr>
      <w:r w:rsidRPr="00EA5059">
        <w:rPr>
          <w:sz w:val="24"/>
          <w:szCs w:val="24"/>
        </w:rPr>
        <w:t>BCZ056 5890 3390-9     1276</w:t>
      </w:r>
    </w:p>
    <w:p w14:paraId="1BFFB75A" w14:textId="77777777" w:rsidR="00EA5059" w:rsidRPr="00EA5059" w:rsidRDefault="00EA5059" w:rsidP="00EA5059">
      <w:pPr>
        <w:spacing w:after="0" w:line="240" w:lineRule="auto"/>
        <w:rPr>
          <w:sz w:val="24"/>
          <w:szCs w:val="24"/>
        </w:rPr>
      </w:pPr>
      <w:r w:rsidRPr="00EA5059">
        <w:rPr>
          <w:sz w:val="24"/>
          <w:szCs w:val="24"/>
        </w:rPr>
        <w:t>BCZ054 5891 3390-9     1277</w:t>
      </w:r>
    </w:p>
    <w:p w14:paraId="3C29B716" w14:textId="77777777" w:rsidR="00EA5059" w:rsidRPr="00EA5059" w:rsidRDefault="00EA5059" w:rsidP="00EA5059">
      <w:pPr>
        <w:spacing w:after="0" w:line="240" w:lineRule="auto"/>
        <w:rPr>
          <w:sz w:val="24"/>
          <w:szCs w:val="24"/>
        </w:rPr>
      </w:pPr>
      <w:r w:rsidRPr="00EA5059">
        <w:rPr>
          <w:sz w:val="24"/>
          <w:szCs w:val="24"/>
        </w:rPr>
        <w:t>BCZ052 5892 3390-9     1278</w:t>
      </w:r>
    </w:p>
    <w:p w14:paraId="27619418" w14:textId="77777777" w:rsidR="00EA5059" w:rsidRPr="00EA5059" w:rsidRDefault="00EA5059" w:rsidP="00EA5059">
      <w:pPr>
        <w:spacing w:after="0" w:line="240" w:lineRule="auto"/>
        <w:rPr>
          <w:sz w:val="24"/>
          <w:szCs w:val="24"/>
        </w:rPr>
      </w:pPr>
      <w:r w:rsidRPr="00EA5059">
        <w:rPr>
          <w:sz w:val="24"/>
          <w:szCs w:val="24"/>
        </w:rPr>
        <w:t>BCZ023 5893 3390-9     1279</w:t>
      </w:r>
    </w:p>
    <w:p w14:paraId="657B3309" w14:textId="77777777" w:rsidR="00EA5059" w:rsidRPr="00EA5059" w:rsidRDefault="00EA5059" w:rsidP="00EA5059">
      <w:pPr>
        <w:spacing w:after="0" w:line="240" w:lineRule="auto"/>
        <w:rPr>
          <w:sz w:val="24"/>
          <w:szCs w:val="24"/>
        </w:rPr>
      </w:pPr>
      <w:r w:rsidRPr="00EA5059">
        <w:rPr>
          <w:sz w:val="24"/>
          <w:szCs w:val="24"/>
        </w:rPr>
        <w:t>BCZ025 5894 3390-9     1280</w:t>
      </w:r>
    </w:p>
    <w:p w14:paraId="4261C3B3" w14:textId="77777777" w:rsidR="00EA5059" w:rsidRPr="00EA5059" w:rsidRDefault="00EA5059" w:rsidP="00EA5059">
      <w:pPr>
        <w:spacing w:after="0" w:line="240" w:lineRule="auto"/>
        <w:rPr>
          <w:sz w:val="24"/>
          <w:szCs w:val="24"/>
        </w:rPr>
      </w:pPr>
      <w:r w:rsidRPr="00EA5059">
        <w:rPr>
          <w:sz w:val="24"/>
          <w:szCs w:val="24"/>
        </w:rPr>
        <w:t>BCZ028 5895 3390-9     1281</w:t>
      </w:r>
    </w:p>
    <w:p w14:paraId="3B9D854A" w14:textId="77777777" w:rsidR="00EA5059" w:rsidRPr="00EA5059" w:rsidRDefault="00EA5059" w:rsidP="00EA5059">
      <w:pPr>
        <w:spacing w:after="0" w:line="240" w:lineRule="auto"/>
        <w:rPr>
          <w:sz w:val="24"/>
          <w:szCs w:val="24"/>
        </w:rPr>
      </w:pPr>
      <w:r w:rsidRPr="00EA5059">
        <w:rPr>
          <w:sz w:val="24"/>
          <w:szCs w:val="24"/>
        </w:rPr>
        <w:t>BCZ032 5896 3390-9     1282</w:t>
      </w:r>
    </w:p>
    <w:p w14:paraId="250F4ADD" w14:textId="77777777" w:rsidR="00EA5059" w:rsidRPr="00EA5059" w:rsidRDefault="00EA5059" w:rsidP="00EA5059">
      <w:pPr>
        <w:spacing w:after="0" w:line="240" w:lineRule="auto"/>
        <w:rPr>
          <w:sz w:val="24"/>
          <w:szCs w:val="24"/>
        </w:rPr>
      </w:pPr>
      <w:r w:rsidRPr="00EA5059">
        <w:rPr>
          <w:sz w:val="24"/>
          <w:szCs w:val="24"/>
        </w:rPr>
        <w:t>BCZ030 5897 3390-9     1283</w:t>
      </w:r>
    </w:p>
    <w:p w14:paraId="56B7D81A" w14:textId="77777777" w:rsidR="00EA5059" w:rsidRPr="00EA5059" w:rsidRDefault="00EA5059" w:rsidP="00EA5059">
      <w:pPr>
        <w:spacing w:after="0" w:line="240" w:lineRule="auto"/>
        <w:rPr>
          <w:sz w:val="24"/>
          <w:szCs w:val="24"/>
        </w:rPr>
      </w:pPr>
      <w:r w:rsidRPr="00EA5059">
        <w:rPr>
          <w:sz w:val="24"/>
          <w:szCs w:val="24"/>
        </w:rPr>
        <w:t>BCZ027 5898 3390-9     1284</w:t>
      </w:r>
    </w:p>
    <w:p w14:paraId="65EA32C9" w14:textId="77777777" w:rsidR="00EA5059" w:rsidRPr="00EA5059" w:rsidRDefault="00EA5059" w:rsidP="00EA5059">
      <w:pPr>
        <w:spacing w:after="0" w:line="240" w:lineRule="auto"/>
        <w:rPr>
          <w:sz w:val="24"/>
          <w:szCs w:val="24"/>
        </w:rPr>
      </w:pPr>
      <w:r w:rsidRPr="00EA5059">
        <w:rPr>
          <w:sz w:val="24"/>
          <w:szCs w:val="24"/>
        </w:rPr>
        <w:t>BCZ020 5899 3390-9     1285</w:t>
      </w:r>
    </w:p>
    <w:p w14:paraId="64AB44F3" w14:textId="77777777" w:rsidR="00EA5059" w:rsidRPr="00EA5059" w:rsidRDefault="00EA5059" w:rsidP="00EA5059">
      <w:pPr>
        <w:spacing w:after="0" w:line="240" w:lineRule="auto"/>
        <w:rPr>
          <w:sz w:val="24"/>
          <w:szCs w:val="24"/>
        </w:rPr>
      </w:pPr>
      <w:r w:rsidRPr="00EA5059">
        <w:rPr>
          <w:sz w:val="24"/>
          <w:szCs w:val="24"/>
        </w:rPr>
        <w:t>BCZ041 589A 3390-9     1286</w:t>
      </w:r>
    </w:p>
    <w:p w14:paraId="198108C1" w14:textId="77777777" w:rsidR="00EA5059" w:rsidRPr="00EA5059" w:rsidRDefault="00EA5059" w:rsidP="00EA5059">
      <w:pPr>
        <w:spacing w:after="0" w:line="240" w:lineRule="auto"/>
        <w:rPr>
          <w:sz w:val="24"/>
          <w:szCs w:val="24"/>
        </w:rPr>
      </w:pPr>
      <w:r w:rsidRPr="00EA5059">
        <w:rPr>
          <w:sz w:val="24"/>
          <w:szCs w:val="24"/>
        </w:rPr>
        <w:t>BCZ042 589B 3390-9     1287</w:t>
      </w:r>
    </w:p>
    <w:p w14:paraId="06398BDD" w14:textId="77777777" w:rsidR="00EA5059" w:rsidRPr="00EA5059" w:rsidRDefault="00EA5059" w:rsidP="00EA5059">
      <w:pPr>
        <w:spacing w:after="0" w:line="240" w:lineRule="auto"/>
        <w:rPr>
          <w:sz w:val="24"/>
          <w:szCs w:val="24"/>
        </w:rPr>
      </w:pPr>
      <w:r w:rsidRPr="00EA5059">
        <w:rPr>
          <w:sz w:val="24"/>
          <w:szCs w:val="24"/>
        </w:rPr>
        <w:t>BCZ036 589C 3390-9     1288</w:t>
      </w:r>
    </w:p>
    <w:p w14:paraId="68B75627" w14:textId="77777777" w:rsidR="00EA5059" w:rsidRPr="00EA5059" w:rsidRDefault="00EA5059" w:rsidP="00EA5059">
      <w:pPr>
        <w:spacing w:after="0" w:line="240" w:lineRule="auto"/>
        <w:rPr>
          <w:sz w:val="24"/>
          <w:szCs w:val="24"/>
        </w:rPr>
      </w:pPr>
      <w:r w:rsidRPr="00EA5059">
        <w:rPr>
          <w:sz w:val="24"/>
          <w:szCs w:val="24"/>
        </w:rPr>
        <w:t>BCZ039 589D 3390-9     1289</w:t>
      </w:r>
    </w:p>
    <w:p w14:paraId="5C711133" w14:textId="77777777" w:rsidR="00EA5059" w:rsidRPr="00EA5059" w:rsidRDefault="00EA5059" w:rsidP="00EA5059">
      <w:pPr>
        <w:spacing w:after="0" w:line="240" w:lineRule="auto"/>
        <w:rPr>
          <w:sz w:val="24"/>
          <w:szCs w:val="24"/>
        </w:rPr>
      </w:pPr>
      <w:r w:rsidRPr="00EA5059">
        <w:rPr>
          <w:sz w:val="24"/>
          <w:szCs w:val="24"/>
        </w:rPr>
        <w:t>BCZ055 589E 3390-9     1290</w:t>
      </w:r>
    </w:p>
    <w:p w14:paraId="78ADB51B" w14:textId="77777777" w:rsidR="00EA5059" w:rsidRPr="00EA5059" w:rsidRDefault="00EA5059" w:rsidP="00EA5059">
      <w:pPr>
        <w:spacing w:after="0" w:line="240" w:lineRule="auto"/>
        <w:rPr>
          <w:sz w:val="24"/>
          <w:szCs w:val="24"/>
        </w:rPr>
      </w:pPr>
      <w:r w:rsidRPr="00EA5059">
        <w:rPr>
          <w:sz w:val="24"/>
          <w:szCs w:val="24"/>
        </w:rPr>
        <w:t>BCZ053 589F 3390-9     1291</w:t>
      </w:r>
    </w:p>
    <w:p w14:paraId="3B09B602" w14:textId="77777777" w:rsidR="00EA5059" w:rsidRPr="00EA5059" w:rsidRDefault="00EA5059" w:rsidP="00EA5059">
      <w:pPr>
        <w:spacing w:after="0" w:line="240" w:lineRule="auto"/>
        <w:rPr>
          <w:sz w:val="24"/>
          <w:szCs w:val="24"/>
        </w:rPr>
      </w:pPr>
      <w:r w:rsidRPr="00EA5059">
        <w:rPr>
          <w:sz w:val="24"/>
          <w:szCs w:val="24"/>
        </w:rPr>
        <w:t>ZPG001 58A0 3390-9     1292</w:t>
      </w:r>
    </w:p>
    <w:p w14:paraId="7E984576" w14:textId="77777777" w:rsidR="00EA5059" w:rsidRPr="00EA5059" w:rsidRDefault="00EA5059" w:rsidP="00EA5059">
      <w:pPr>
        <w:spacing w:after="0" w:line="240" w:lineRule="auto"/>
        <w:rPr>
          <w:sz w:val="24"/>
          <w:szCs w:val="24"/>
        </w:rPr>
      </w:pPr>
      <w:r w:rsidRPr="00EA5059">
        <w:rPr>
          <w:sz w:val="24"/>
          <w:szCs w:val="24"/>
        </w:rPr>
        <w:t>ZPG002 58A1 3390-9     1293</w:t>
      </w:r>
    </w:p>
    <w:p w14:paraId="32ADBECC" w14:textId="77777777" w:rsidR="00EA5059" w:rsidRPr="00EA5059" w:rsidRDefault="00EA5059" w:rsidP="00EA5059">
      <w:pPr>
        <w:spacing w:after="0" w:line="240" w:lineRule="auto"/>
        <w:rPr>
          <w:sz w:val="24"/>
          <w:szCs w:val="24"/>
        </w:rPr>
      </w:pPr>
      <w:r w:rsidRPr="00EA5059">
        <w:rPr>
          <w:sz w:val="24"/>
          <w:szCs w:val="24"/>
        </w:rPr>
        <w:t>ZPG003 58A2 3390-9     1294</w:t>
      </w:r>
    </w:p>
    <w:p w14:paraId="4E7D668F" w14:textId="77777777" w:rsidR="00EA5059" w:rsidRPr="00EA5059" w:rsidRDefault="00EA5059" w:rsidP="00EA5059">
      <w:pPr>
        <w:spacing w:after="0" w:line="240" w:lineRule="auto"/>
        <w:rPr>
          <w:sz w:val="24"/>
          <w:szCs w:val="24"/>
        </w:rPr>
      </w:pPr>
      <w:r w:rsidRPr="00EA5059">
        <w:rPr>
          <w:sz w:val="24"/>
          <w:szCs w:val="24"/>
        </w:rPr>
        <w:t>ZPG004 58A3 3390-9     1295</w:t>
      </w:r>
    </w:p>
    <w:p w14:paraId="3BD45C9B" w14:textId="77777777" w:rsidR="00EA5059" w:rsidRPr="00EA5059" w:rsidRDefault="00EA5059" w:rsidP="00EA5059">
      <w:pPr>
        <w:spacing w:after="0" w:line="240" w:lineRule="auto"/>
        <w:rPr>
          <w:sz w:val="24"/>
          <w:szCs w:val="24"/>
        </w:rPr>
      </w:pPr>
      <w:r w:rsidRPr="00EA5059">
        <w:rPr>
          <w:sz w:val="24"/>
          <w:szCs w:val="24"/>
        </w:rPr>
        <w:t>ZPG005 58A4 3390-9     1296</w:t>
      </w:r>
    </w:p>
    <w:p w14:paraId="5CF18C49" w14:textId="77777777" w:rsidR="00EA5059" w:rsidRPr="00EA5059" w:rsidRDefault="00EA5059" w:rsidP="00EA5059">
      <w:pPr>
        <w:spacing w:after="0" w:line="240" w:lineRule="auto"/>
        <w:rPr>
          <w:sz w:val="24"/>
          <w:szCs w:val="24"/>
        </w:rPr>
      </w:pPr>
      <w:r w:rsidRPr="00EA5059">
        <w:rPr>
          <w:sz w:val="24"/>
          <w:szCs w:val="24"/>
        </w:rPr>
        <w:t>ZPG006 58A5 3390-9     1297</w:t>
      </w:r>
    </w:p>
    <w:p w14:paraId="399FAE87" w14:textId="77777777" w:rsidR="00EA5059" w:rsidRPr="00EA5059" w:rsidRDefault="00EA5059" w:rsidP="00EA5059">
      <w:pPr>
        <w:spacing w:after="0" w:line="240" w:lineRule="auto"/>
        <w:rPr>
          <w:sz w:val="24"/>
          <w:szCs w:val="24"/>
        </w:rPr>
      </w:pPr>
      <w:r w:rsidRPr="00EA5059">
        <w:rPr>
          <w:sz w:val="24"/>
          <w:szCs w:val="24"/>
        </w:rPr>
        <w:t>ZPG007 58A6 3390-9     1298</w:t>
      </w:r>
    </w:p>
    <w:p w14:paraId="3DF73AFF" w14:textId="77777777" w:rsidR="00EA5059" w:rsidRPr="00EA5059" w:rsidRDefault="00EA5059" w:rsidP="00EA5059">
      <w:pPr>
        <w:spacing w:after="0" w:line="240" w:lineRule="auto"/>
        <w:rPr>
          <w:sz w:val="24"/>
          <w:szCs w:val="24"/>
        </w:rPr>
      </w:pPr>
      <w:r w:rsidRPr="00EA5059">
        <w:rPr>
          <w:sz w:val="24"/>
          <w:szCs w:val="24"/>
        </w:rPr>
        <w:t>ZPG008 58A7 3390-9     1299</w:t>
      </w:r>
    </w:p>
    <w:p w14:paraId="509F2D31" w14:textId="77777777" w:rsidR="00EA5059" w:rsidRPr="00EA5059" w:rsidRDefault="00EA5059" w:rsidP="00EA5059">
      <w:pPr>
        <w:spacing w:after="0" w:line="240" w:lineRule="auto"/>
        <w:rPr>
          <w:sz w:val="24"/>
          <w:szCs w:val="24"/>
        </w:rPr>
      </w:pPr>
      <w:r w:rsidRPr="00EA5059">
        <w:rPr>
          <w:sz w:val="24"/>
          <w:szCs w:val="24"/>
        </w:rPr>
        <w:t>ZPG009 58A8 3390-9     1300</w:t>
      </w:r>
    </w:p>
    <w:p w14:paraId="05958181" w14:textId="77777777" w:rsidR="00EA5059" w:rsidRPr="00EA5059" w:rsidRDefault="00EA5059" w:rsidP="00EA5059">
      <w:pPr>
        <w:spacing w:after="0" w:line="240" w:lineRule="auto"/>
        <w:rPr>
          <w:sz w:val="24"/>
          <w:szCs w:val="24"/>
        </w:rPr>
      </w:pPr>
      <w:r w:rsidRPr="00EA5059">
        <w:rPr>
          <w:sz w:val="24"/>
          <w:szCs w:val="24"/>
        </w:rPr>
        <w:t>ZPG010 58A9 3390-9     1301</w:t>
      </w:r>
    </w:p>
    <w:p w14:paraId="5395D707" w14:textId="77777777" w:rsidR="00EA5059" w:rsidRPr="00EA5059" w:rsidRDefault="00EA5059" w:rsidP="00EA5059">
      <w:pPr>
        <w:spacing w:after="0" w:line="240" w:lineRule="auto"/>
        <w:rPr>
          <w:sz w:val="24"/>
          <w:szCs w:val="24"/>
        </w:rPr>
      </w:pPr>
      <w:r w:rsidRPr="00EA5059">
        <w:rPr>
          <w:sz w:val="24"/>
          <w:szCs w:val="24"/>
        </w:rPr>
        <w:t>ZPG011 58AA 3390-9     1302</w:t>
      </w:r>
    </w:p>
    <w:p w14:paraId="366704FB" w14:textId="77777777" w:rsidR="00EA5059" w:rsidRPr="00EA5059" w:rsidRDefault="00EA5059" w:rsidP="00EA5059">
      <w:pPr>
        <w:spacing w:after="0" w:line="240" w:lineRule="auto"/>
        <w:rPr>
          <w:sz w:val="24"/>
          <w:szCs w:val="24"/>
        </w:rPr>
      </w:pPr>
      <w:r w:rsidRPr="00EA5059">
        <w:rPr>
          <w:sz w:val="24"/>
          <w:szCs w:val="24"/>
        </w:rPr>
        <w:t>ZPG012 58AB 3390-9     1303</w:t>
      </w:r>
    </w:p>
    <w:p w14:paraId="2936D811" w14:textId="77777777" w:rsidR="00EA5059" w:rsidRPr="00EA5059" w:rsidRDefault="00EA5059" w:rsidP="00EA5059">
      <w:pPr>
        <w:spacing w:after="0" w:line="240" w:lineRule="auto"/>
        <w:rPr>
          <w:sz w:val="24"/>
          <w:szCs w:val="24"/>
        </w:rPr>
      </w:pPr>
      <w:r w:rsidRPr="00EA5059">
        <w:rPr>
          <w:sz w:val="24"/>
          <w:szCs w:val="24"/>
        </w:rPr>
        <w:t>ZPG013 58AC 3390-9     1304</w:t>
      </w:r>
    </w:p>
    <w:p w14:paraId="380BD792" w14:textId="77777777" w:rsidR="00EA5059" w:rsidRPr="00EA5059" w:rsidRDefault="00EA5059" w:rsidP="00EA5059">
      <w:pPr>
        <w:spacing w:after="0" w:line="240" w:lineRule="auto"/>
        <w:rPr>
          <w:sz w:val="24"/>
          <w:szCs w:val="24"/>
        </w:rPr>
      </w:pPr>
      <w:r w:rsidRPr="00EA5059">
        <w:rPr>
          <w:sz w:val="24"/>
          <w:szCs w:val="24"/>
        </w:rPr>
        <w:t>ZPG014 58AD 3390-9     1305</w:t>
      </w:r>
    </w:p>
    <w:p w14:paraId="3959DC3F" w14:textId="77777777" w:rsidR="00EA5059" w:rsidRPr="00EA5059" w:rsidRDefault="00EA5059" w:rsidP="00EA5059">
      <w:pPr>
        <w:spacing w:after="0" w:line="240" w:lineRule="auto"/>
        <w:rPr>
          <w:sz w:val="24"/>
          <w:szCs w:val="24"/>
        </w:rPr>
      </w:pPr>
      <w:r w:rsidRPr="00EA5059">
        <w:rPr>
          <w:sz w:val="24"/>
          <w:szCs w:val="24"/>
        </w:rPr>
        <w:t>GE0307 58AE 3390-9     1306</w:t>
      </w:r>
    </w:p>
    <w:p w14:paraId="47633F6B" w14:textId="77777777" w:rsidR="00EA5059" w:rsidRPr="00EA5059" w:rsidRDefault="00EA5059" w:rsidP="00EA5059">
      <w:pPr>
        <w:spacing w:after="0" w:line="240" w:lineRule="auto"/>
        <w:rPr>
          <w:sz w:val="24"/>
          <w:szCs w:val="24"/>
        </w:rPr>
      </w:pPr>
      <w:r w:rsidRPr="00EA5059">
        <w:rPr>
          <w:sz w:val="24"/>
          <w:szCs w:val="24"/>
        </w:rPr>
        <w:t>GE0308 58AF 3390-9     1307</w:t>
      </w:r>
    </w:p>
    <w:p w14:paraId="4584C03E" w14:textId="77777777" w:rsidR="00EA5059" w:rsidRPr="00EA5059" w:rsidRDefault="00EA5059" w:rsidP="00EA5059">
      <w:pPr>
        <w:spacing w:after="0" w:line="240" w:lineRule="auto"/>
        <w:rPr>
          <w:sz w:val="24"/>
          <w:szCs w:val="24"/>
        </w:rPr>
      </w:pPr>
      <w:r w:rsidRPr="00EA5059">
        <w:rPr>
          <w:sz w:val="24"/>
          <w:szCs w:val="24"/>
        </w:rPr>
        <w:t>GE0315 58B0 3390-9     1308</w:t>
      </w:r>
    </w:p>
    <w:p w14:paraId="10CFD23C" w14:textId="77777777" w:rsidR="00EA5059" w:rsidRPr="00EA5059" w:rsidRDefault="00EA5059" w:rsidP="00EA5059">
      <w:pPr>
        <w:spacing w:after="0" w:line="240" w:lineRule="auto"/>
        <w:rPr>
          <w:sz w:val="24"/>
          <w:szCs w:val="24"/>
        </w:rPr>
      </w:pPr>
      <w:r w:rsidRPr="00EA5059">
        <w:rPr>
          <w:sz w:val="24"/>
          <w:szCs w:val="24"/>
        </w:rPr>
        <w:t>GE0316 58B1 3390-9     1309</w:t>
      </w:r>
    </w:p>
    <w:p w14:paraId="0FC0F4C2" w14:textId="77777777" w:rsidR="00EA5059" w:rsidRPr="00EA5059" w:rsidRDefault="00EA5059" w:rsidP="00EA5059">
      <w:pPr>
        <w:spacing w:after="0" w:line="240" w:lineRule="auto"/>
        <w:rPr>
          <w:sz w:val="24"/>
          <w:szCs w:val="24"/>
        </w:rPr>
      </w:pPr>
      <w:r w:rsidRPr="00EA5059">
        <w:rPr>
          <w:sz w:val="24"/>
          <w:szCs w:val="24"/>
        </w:rPr>
        <w:t>GE0317 58B2 3390-9     1310</w:t>
      </w:r>
    </w:p>
    <w:p w14:paraId="787A695A" w14:textId="77777777" w:rsidR="00EA5059" w:rsidRPr="00EA5059" w:rsidRDefault="00EA5059" w:rsidP="00EA5059">
      <w:pPr>
        <w:spacing w:after="0" w:line="240" w:lineRule="auto"/>
        <w:rPr>
          <w:sz w:val="24"/>
          <w:szCs w:val="24"/>
        </w:rPr>
      </w:pPr>
      <w:r w:rsidRPr="00EA5059">
        <w:rPr>
          <w:sz w:val="24"/>
          <w:szCs w:val="24"/>
        </w:rPr>
        <w:t>GE0318 58B3 3390-9     1311</w:t>
      </w:r>
    </w:p>
    <w:p w14:paraId="0B28885A" w14:textId="77777777" w:rsidR="00EA5059" w:rsidRPr="00EA5059" w:rsidRDefault="00EA5059" w:rsidP="00EA5059">
      <w:pPr>
        <w:spacing w:after="0" w:line="240" w:lineRule="auto"/>
        <w:rPr>
          <w:sz w:val="24"/>
          <w:szCs w:val="24"/>
        </w:rPr>
      </w:pPr>
      <w:r w:rsidRPr="00EA5059">
        <w:rPr>
          <w:sz w:val="24"/>
          <w:szCs w:val="24"/>
        </w:rPr>
        <w:lastRenderedPageBreak/>
        <w:t>GE0319 58B4 3390-9     1312</w:t>
      </w:r>
    </w:p>
    <w:p w14:paraId="2D03927A" w14:textId="77777777" w:rsidR="00EA5059" w:rsidRPr="00EA5059" w:rsidRDefault="00EA5059" w:rsidP="00EA5059">
      <w:pPr>
        <w:spacing w:after="0" w:line="240" w:lineRule="auto"/>
        <w:rPr>
          <w:sz w:val="24"/>
          <w:szCs w:val="24"/>
        </w:rPr>
      </w:pPr>
      <w:r w:rsidRPr="00EA5059">
        <w:rPr>
          <w:sz w:val="24"/>
          <w:szCs w:val="24"/>
        </w:rPr>
        <w:t>GE0320 58B5 3390-9     1313</w:t>
      </w:r>
    </w:p>
    <w:p w14:paraId="7D172B7B" w14:textId="77777777" w:rsidR="00EA5059" w:rsidRPr="00EA5059" w:rsidRDefault="00EA5059" w:rsidP="00EA5059">
      <w:pPr>
        <w:spacing w:after="0" w:line="240" w:lineRule="auto"/>
        <w:rPr>
          <w:sz w:val="24"/>
          <w:szCs w:val="24"/>
        </w:rPr>
      </w:pPr>
      <w:r w:rsidRPr="00EA5059">
        <w:rPr>
          <w:sz w:val="24"/>
          <w:szCs w:val="24"/>
        </w:rPr>
        <w:t>GE0321 58B6 3390-9     1314</w:t>
      </w:r>
    </w:p>
    <w:p w14:paraId="7CEC13BA" w14:textId="77777777" w:rsidR="00EA5059" w:rsidRPr="00EA5059" w:rsidRDefault="00EA5059" w:rsidP="00EA5059">
      <w:pPr>
        <w:spacing w:after="0" w:line="240" w:lineRule="auto"/>
        <w:rPr>
          <w:sz w:val="24"/>
          <w:szCs w:val="24"/>
        </w:rPr>
      </w:pPr>
      <w:r w:rsidRPr="00EA5059">
        <w:rPr>
          <w:sz w:val="24"/>
          <w:szCs w:val="24"/>
        </w:rPr>
        <w:t>GE0322 58B7 3390-9     1315</w:t>
      </w:r>
    </w:p>
    <w:p w14:paraId="07BDC521" w14:textId="77777777" w:rsidR="00EA5059" w:rsidRPr="00EA5059" w:rsidRDefault="00EA5059" w:rsidP="00EA5059">
      <w:pPr>
        <w:spacing w:after="0" w:line="240" w:lineRule="auto"/>
        <w:rPr>
          <w:sz w:val="24"/>
          <w:szCs w:val="24"/>
        </w:rPr>
      </w:pPr>
      <w:r w:rsidRPr="00EA5059">
        <w:rPr>
          <w:sz w:val="24"/>
          <w:szCs w:val="24"/>
        </w:rPr>
        <w:t>GE0323 58B8 3390-9     1316</w:t>
      </w:r>
    </w:p>
    <w:p w14:paraId="16402E86" w14:textId="77777777" w:rsidR="00EA5059" w:rsidRPr="00EA5059" w:rsidRDefault="00EA5059" w:rsidP="00EA5059">
      <w:pPr>
        <w:spacing w:after="0" w:line="240" w:lineRule="auto"/>
        <w:rPr>
          <w:sz w:val="24"/>
          <w:szCs w:val="24"/>
        </w:rPr>
      </w:pPr>
      <w:r w:rsidRPr="00EA5059">
        <w:rPr>
          <w:sz w:val="24"/>
          <w:szCs w:val="24"/>
        </w:rPr>
        <w:t>GE0324 58B9 3390-9     1317</w:t>
      </w:r>
    </w:p>
    <w:p w14:paraId="3745929D" w14:textId="77777777" w:rsidR="00EA5059" w:rsidRPr="00EA5059" w:rsidRDefault="00EA5059" w:rsidP="00EA5059">
      <w:pPr>
        <w:spacing w:after="0" w:line="240" w:lineRule="auto"/>
        <w:rPr>
          <w:sz w:val="24"/>
          <w:szCs w:val="24"/>
        </w:rPr>
      </w:pPr>
      <w:r w:rsidRPr="00EA5059">
        <w:rPr>
          <w:sz w:val="24"/>
          <w:szCs w:val="24"/>
        </w:rPr>
        <w:t>GE0309 58BA 3390-9     1318</w:t>
      </w:r>
    </w:p>
    <w:p w14:paraId="031652E7" w14:textId="77777777" w:rsidR="00EA5059" w:rsidRPr="00EA5059" w:rsidRDefault="00EA5059" w:rsidP="00EA5059">
      <w:pPr>
        <w:spacing w:after="0" w:line="240" w:lineRule="auto"/>
        <w:rPr>
          <w:sz w:val="24"/>
          <w:szCs w:val="24"/>
        </w:rPr>
      </w:pPr>
      <w:r w:rsidRPr="00EA5059">
        <w:rPr>
          <w:sz w:val="24"/>
          <w:szCs w:val="24"/>
        </w:rPr>
        <w:t>GE0310 58BB 3390-9     1319</w:t>
      </w:r>
    </w:p>
    <w:p w14:paraId="0A770E6F" w14:textId="77777777" w:rsidR="00EA5059" w:rsidRPr="00EA5059" w:rsidRDefault="00EA5059" w:rsidP="00EA5059">
      <w:pPr>
        <w:spacing w:after="0" w:line="240" w:lineRule="auto"/>
        <w:rPr>
          <w:sz w:val="24"/>
          <w:szCs w:val="24"/>
        </w:rPr>
      </w:pPr>
      <w:r w:rsidRPr="00EA5059">
        <w:rPr>
          <w:sz w:val="24"/>
          <w:szCs w:val="24"/>
        </w:rPr>
        <w:t>GE0311 58BC 3390-9     1320</w:t>
      </w:r>
    </w:p>
    <w:p w14:paraId="147179BE" w14:textId="77777777" w:rsidR="00EA5059" w:rsidRPr="00EA5059" w:rsidRDefault="00EA5059" w:rsidP="00EA5059">
      <w:pPr>
        <w:spacing w:after="0" w:line="240" w:lineRule="auto"/>
        <w:rPr>
          <w:sz w:val="24"/>
          <w:szCs w:val="24"/>
        </w:rPr>
      </w:pPr>
      <w:r w:rsidRPr="00EA5059">
        <w:rPr>
          <w:sz w:val="24"/>
          <w:szCs w:val="24"/>
        </w:rPr>
        <w:t>GE0312 58BD 3390-9     1321</w:t>
      </w:r>
    </w:p>
    <w:p w14:paraId="60582815" w14:textId="77777777" w:rsidR="00EA5059" w:rsidRPr="00EA5059" w:rsidRDefault="00EA5059" w:rsidP="00EA5059">
      <w:pPr>
        <w:spacing w:after="0" w:line="240" w:lineRule="auto"/>
        <w:rPr>
          <w:sz w:val="24"/>
          <w:szCs w:val="24"/>
        </w:rPr>
      </w:pPr>
      <w:r w:rsidRPr="00EA5059">
        <w:rPr>
          <w:sz w:val="24"/>
          <w:szCs w:val="24"/>
        </w:rPr>
        <w:t>GE0313 58BE 3390-9     1322</w:t>
      </w:r>
    </w:p>
    <w:p w14:paraId="310695D1" w14:textId="77777777" w:rsidR="00EA5059" w:rsidRPr="00EA5059" w:rsidRDefault="00EA5059" w:rsidP="00EA5059">
      <w:pPr>
        <w:spacing w:after="0" w:line="240" w:lineRule="auto"/>
        <w:rPr>
          <w:sz w:val="24"/>
          <w:szCs w:val="24"/>
        </w:rPr>
      </w:pPr>
      <w:r w:rsidRPr="00EA5059">
        <w:rPr>
          <w:sz w:val="24"/>
          <w:szCs w:val="24"/>
        </w:rPr>
        <w:t>GE0314 58BF 3390-9     1323</w:t>
      </w:r>
    </w:p>
    <w:p w14:paraId="64AE4F89" w14:textId="77777777" w:rsidR="00EA5059" w:rsidRPr="00EA5059" w:rsidRDefault="00EA5059" w:rsidP="00EA5059">
      <w:pPr>
        <w:spacing w:after="0" w:line="240" w:lineRule="auto"/>
        <w:rPr>
          <w:sz w:val="24"/>
          <w:szCs w:val="24"/>
        </w:rPr>
      </w:pPr>
      <w:r w:rsidRPr="00EA5059">
        <w:rPr>
          <w:sz w:val="24"/>
          <w:szCs w:val="24"/>
        </w:rPr>
        <w:t>GE0325 58C0 3390-9     1324</w:t>
      </w:r>
    </w:p>
    <w:p w14:paraId="0E2E2818" w14:textId="77777777" w:rsidR="00EA5059" w:rsidRPr="00EA5059" w:rsidRDefault="00EA5059" w:rsidP="00EA5059">
      <w:pPr>
        <w:spacing w:after="0" w:line="240" w:lineRule="auto"/>
        <w:rPr>
          <w:sz w:val="24"/>
          <w:szCs w:val="24"/>
        </w:rPr>
      </w:pPr>
      <w:r w:rsidRPr="00EA5059">
        <w:rPr>
          <w:sz w:val="24"/>
          <w:szCs w:val="24"/>
        </w:rPr>
        <w:t>GE0326 58C1 3390-9     1325</w:t>
      </w:r>
    </w:p>
    <w:p w14:paraId="1BC4D4B9" w14:textId="77777777" w:rsidR="00EA5059" w:rsidRPr="00EA5059" w:rsidRDefault="00EA5059" w:rsidP="00EA5059">
      <w:pPr>
        <w:spacing w:after="0" w:line="240" w:lineRule="auto"/>
        <w:rPr>
          <w:sz w:val="24"/>
          <w:szCs w:val="24"/>
        </w:rPr>
      </w:pPr>
      <w:r w:rsidRPr="00EA5059">
        <w:rPr>
          <w:sz w:val="24"/>
          <w:szCs w:val="24"/>
        </w:rPr>
        <w:t>GE0327 58C2 3390-9     1326</w:t>
      </w:r>
    </w:p>
    <w:p w14:paraId="692172EE" w14:textId="77777777" w:rsidR="00EA5059" w:rsidRPr="00EA5059" w:rsidRDefault="00EA5059" w:rsidP="00EA5059">
      <w:pPr>
        <w:spacing w:after="0" w:line="240" w:lineRule="auto"/>
        <w:rPr>
          <w:sz w:val="24"/>
          <w:szCs w:val="24"/>
        </w:rPr>
      </w:pPr>
      <w:r w:rsidRPr="00EA5059">
        <w:rPr>
          <w:sz w:val="24"/>
          <w:szCs w:val="24"/>
        </w:rPr>
        <w:t>GE0328 58C3 3390-9     1327</w:t>
      </w:r>
    </w:p>
    <w:p w14:paraId="4342F75E" w14:textId="77777777" w:rsidR="00EA5059" w:rsidRPr="00EA5059" w:rsidRDefault="00EA5059" w:rsidP="00EA5059">
      <w:pPr>
        <w:spacing w:after="0" w:line="240" w:lineRule="auto"/>
        <w:rPr>
          <w:sz w:val="24"/>
          <w:szCs w:val="24"/>
        </w:rPr>
      </w:pPr>
      <w:r w:rsidRPr="00EA5059">
        <w:rPr>
          <w:sz w:val="24"/>
          <w:szCs w:val="24"/>
        </w:rPr>
        <w:t>GE0329 58C4 3390-9     1328</w:t>
      </w:r>
    </w:p>
    <w:p w14:paraId="7B18A1FE" w14:textId="77777777" w:rsidR="00EA5059" w:rsidRPr="00EA5059" w:rsidRDefault="00EA5059" w:rsidP="00EA5059">
      <w:pPr>
        <w:spacing w:after="0" w:line="240" w:lineRule="auto"/>
        <w:rPr>
          <w:sz w:val="24"/>
          <w:szCs w:val="24"/>
        </w:rPr>
      </w:pPr>
      <w:r w:rsidRPr="00EA5059">
        <w:rPr>
          <w:sz w:val="24"/>
          <w:szCs w:val="24"/>
        </w:rPr>
        <w:t>GE0330 58C5 3390-9     1329</w:t>
      </w:r>
    </w:p>
    <w:p w14:paraId="7B0B8D19" w14:textId="77777777" w:rsidR="00EA5059" w:rsidRPr="00EA5059" w:rsidRDefault="00EA5059" w:rsidP="00EA5059">
      <w:pPr>
        <w:spacing w:after="0" w:line="240" w:lineRule="auto"/>
        <w:rPr>
          <w:sz w:val="24"/>
          <w:szCs w:val="24"/>
        </w:rPr>
      </w:pPr>
      <w:r w:rsidRPr="00EA5059">
        <w:rPr>
          <w:sz w:val="24"/>
          <w:szCs w:val="24"/>
        </w:rPr>
        <w:t>GE0331 58C6 3390-9     1330</w:t>
      </w:r>
    </w:p>
    <w:p w14:paraId="0530F3CB" w14:textId="77777777" w:rsidR="00EA5059" w:rsidRPr="00EA5059" w:rsidRDefault="00EA5059" w:rsidP="00EA5059">
      <w:pPr>
        <w:spacing w:after="0" w:line="240" w:lineRule="auto"/>
        <w:rPr>
          <w:sz w:val="24"/>
          <w:szCs w:val="24"/>
        </w:rPr>
      </w:pPr>
      <w:r w:rsidRPr="00EA5059">
        <w:rPr>
          <w:sz w:val="24"/>
          <w:szCs w:val="24"/>
        </w:rPr>
        <w:t>GE0332 58C7 3390-9     1331</w:t>
      </w:r>
    </w:p>
    <w:p w14:paraId="42056207" w14:textId="77777777" w:rsidR="00EA5059" w:rsidRPr="00EA5059" w:rsidRDefault="00EA5059" w:rsidP="00EA5059">
      <w:pPr>
        <w:spacing w:after="0" w:line="240" w:lineRule="auto"/>
        <w:rPr>
          <w:sz w:val="24"/>
          <w:szCs w:val="24"/>
        </w:rPr>
      </w:pPr>
      <w:r w:rsidRPr="00EA5059">
        <w:rPr>
          <w:sz w:val="24"/>
          <w:szCs w:val="24"/>
        </w:rPr>
        <w:t>GE0333 58C8 3390-9     1332</w:t>
      </w:r>
    </w:p>
    <w:p w14:paraId="638E719F" w14:textId="77777777" w:rsidR="00EA5059" w:rsidRPr="00EA5059" w:rsidRDefault="00EA5059" w:rsidP="00EA5059">
      <w:pPr>
        <w:spacing w:after="0" w:line="240" w:lineRule="auto"/>
        <w:rPr>
          <w:sz w:val="24"/>
          <w:szCs w:val="24"/>
        </w:rPr>
      </w:pPr>
      <w:r w:rsidRPr="00EA5059">
        <w:rPr>
          <w:sz w:val="24"/>
          <w:szCs w:val="24"/>
        </w:rPr>
        <w:t>GE0334 58C9 3390-9     1333</w:t>
      </w:r>
    </w:p>
    <w:p w14:paraId="6AA9BAC0" w14:textId="77777777" w:rsidR="00EA5059" w:rsidRPr="00EA5059" w:rsidRDefault="00EA5059" w:rsidP="00EA5059">
      <w:pPr>
        <w:spacing w:after="0" w:line="240" w:lineRule="auto"/>
        <w:rPr>
          <w:sz w:val="24"/>
          <w:szCs w:val="24"/>
        </w:rPr>
      </w:pPr>
      <w:r w:rsidRPr="00EA5059">
        <w:rPr>
          <w:sz w:val="24"/>
          <w:szCs w:val="24"/>
        </w:rPr>
        <w:t>GE0227 58CA 3390-9     1334</w:t>
      </w:r>
    </w:p>
    <w:p w14:paraId="0C6E375D" w14:textId="77777777" w:rsidR="00EA5059" w:rsidRPr="00EA5059" w:rsidRDefault="00EA5059" w:rsidP="00EA5059">
      <w:pPr>
        <w:spacing w:after="0" w:line="240" w:lineRule="auto"/>
        <w:rPr>
          <w:sz w:val="24"/>
          <w:szCs w:val="24"/>
        </w:rPr>
      </w:pPr>
      <w:r w:rsidRPr="00EA5059">
        <w:rPr>
          <w:sz w:val="24"/>
          <w:szCs w:val="24"/>
        </w:rPr>
        <w:t>GE0228 58CB 3390-9     1335</w:t>
      </w:r>
    </w:p>
    <w:p w14:paraId="7B4E9591" w14:textId="77777777" w:rsidR="00EA5059" w:rsidRPr="00EA5059" w:rsidRDefault="00EA5059" w:rsidP="00EA5059">
      <w:pPr>
        <w:spacing w:after="0" w:line="240" w:lineRule="auto"/>
        <w:rPr>
          <w:sz w:val="24"/>
          <w:szCs w:val="24"/>
        </w:rPr>
      </w:pPr>
      <w:r w:rsidRPr="00EA5059">
        <w:rPr>
          <w:sz w:val="24"/>
          <w:szCs w:val="24"/>
        </w:rPr>
        <w:t>GE0229 58CC 3390-9     1336</w:t>
      </w:r>
    </w:p>
    <w:p w14:paraId="10CCD104" w14:textId="77777777" w:rsidR="00EA5059" w:rsidRPr="00EA5059" w:rsidRDefault="00EA5059" w:rsidP="00EA5059">
      <w:pPr>
        <w:spacing w:after="0" w:line="240" w:lineRule="auto"/>
        <w:rPr>
          <w:sz w:val="24"/>
          <w:szCs w:val="24"/>
        </w:rPr>
      </w:pPr>
      <w:r w:rsidRPr="00EA5059">
        <w:rPr>
          <w:sz w:val="24"/>
          <w:szCs w:val="24"/>
        </w:rPr>
        <w:t>GE0230 58CD 3390-9     1337</w:t>
      </w:r>
    </w:p>
    <w:p w14:paraId="1C7B4B51" w14:textId="77777777" w:rsidR="00EA5059" w:rsidRPr="00EA5059" w:rsidRDefault="00EA5059" w:rsidP="00EA5059">
      <w:pPr>
        <w:spacing w:after="0" w:line="240" w:lineRule="auto"/>
        <w:rPr>
          <w:sz w:val="24"/>
          <w:szCs w:val="24"/>
        </w:rPr>
      </w:pPr>
      <w:r w:rsidRPr="00EA5059">
        <w:rPr>
          <w:sz w:val="24"/>
          <w:szCs w:val="24"/>
        </w:rPr>
        <w:t>GE0231 58CE 3390-9     1338</w:t>
      </w:r>
    </w:p>
    <w:p w14:paraId="41051321" w14:textId="77777777" w:rsidR="00EA5059" w:rsidRPr="00EA5059" w:rsidRDefault="00EA5059" w:rsidP="00EA5059">
      <w:pPr>
        <w:spacing w:after="0" w:line="240" w:lineRule="auto"/>
        <w:rPr>
          <w:sz w:val="24"/>
          <w:szCs w:val="24"/>
        </w:rPr>
      </w:pPr>
      <w:r w:rsidRPr="00EA5059">
        <w:rPr>
          <w:sz w:val="24"/>
          <w:szCs w:val="24"/>
        </w:rPr>
        <w:t>GE0232 58CF 3390-9     1339</w:t>
      </w:r>
    </w:p>
    <w:p w14:paraId="7ABBB55F" w14:textId="77777777" w:rsidR="00EA5059" w:rsidRPr="00EA5059" w:rsidRDefault="00EA5059" w:rsidP="00EA5059">
      <w:pPr>
        <w:spacing w:after="0" w:line="240" w:lineRule="auto"/>
        <w:rPr>
          <w:sz w:val="24"/>
          <w:szCs w:val="24"/>
        </w:rPr>
      </w:pPr>
      <w:r w:rsidRPr="00EA5059">
        <w:rPr>
          <w:sz w:val="24"/>
          <w:szCs w:val="24"/>
        </w:rPr>
        <w:t>GE0233 58D0 3390-9     1340</w:t>
      </w:r>
    </w:p>
    <w:p w14:paraId="0E29FC4B" w14:textId="77777777" w:rsidR="00EA5059" w:rsidRPr="00EA5059" w:rsidRDefault="00EA5059" w:rsidP="00EA5059">
      <w:pPr>
        <w:spacing w:after="0" w:line="240" w:lineRule="auto"/>
        <w:rPr>
          <w:sz w:val="24"/>
          <w:szCs w:val="24"/>
        </w:rPr>
      </w:pPr>
      <w:r w:rsidRPr="00EA5059">
        <w:rPr>
          <w:sz w:val="24"/>
          <w:szCs w:val="24"/>
        </w:rPr>
        <w:t>GE0234 58D1 3390-9     1341</w:t>
      </w:r>
    </w:p>
    <w:p w14:paraId="7BC0899B" w14:textId="77777777" w:rsidR="00EA5059" w:rsidRPr="00EA5059" w:rsidRDefault="00EA5059" w:rsidP="00EA5059">
      <w:pPr>
        <w:spacing w:after="0" w:line="240" w:lineRule="auto"/>
        <w:rPr>
          <w:sz w:val="24"/>
          <w:szCs w:val="24"/>
        </w:rPr>
      </w:pPr>
      <w:r w:rsidRPr="00EA5059">
        <w:rPr>
          <w:sz w:val="24"/>
          <w:szCs w:val="24"/>
        </w:rPr>
        <w:t>GE0235 58D2 3390-9     1342</w:t>
      </w:r>
    </w:p>
    <w:p w14:paraId="246C00A3" w14:textId="77777777" w:rsidR="00EA5059" w:rsidRPr="00EA5059" w:rsidRDefault="00EA5059" w:rsidP="00EA5059">
      <w:pPr>
        <w:spacing w:after="0" w:line="240" w:lineRule="auto"/>
        <w:rPr>
          <w:sz w:val="24"/>
          <w:szCs w:val="24"/>
        </w:rPr>
      </w:pPr>
      <w:r w:rsidRPr="00EA5059">
        <w:rPr>
          <w:sz w:val="24"/>
          <w:szCs w:val="24"/>
        </w:rPr>
        <w:t>GE0236 58D3 3390-9     1343</w:t>
      </w:r>
    </w:p>
    <w:p w14:paraId="5E613478" w14:textId="77777777" w:rsidR="00EA5059" w:rsidRPr="00EA5059" w:rsidRDefault="00EA5059" w:rsidP="00EA5059">
      <w:pPr>
        <w:spacing w:after="0" w:line="240" w:lineRule="auto"/>
        <w:rPr>
          <w:sz w:val="24"/>
          <w:szCs w:val="24"/>
        </w:rPr>
      </w:pPr>
      <w:r w:rsidRPr="00EA5059">
        <w:rPr>
          <w:sz w:val="24"/>
          <w:szCs w:val="24"/>
        </w:rPr>
        <w:t>GE0237 58D4 3390-9     1344</w:t>
      </w:r>
    </w:p>
    <w:p w14:paraId="5226D5D4" w14:textId="77777777" w:rsidR="00EA5059" w:rsidRPr="00EA5059" w:rsidRDefault="00EA5059" w:rsidP="00EA5059">
      <w:pPr>
        <w:spacing w:after="0" w:line="240" w:lineRule="auto"/>
        <w:rPr>
          <w:sz w:val="24"/>
          <w:szCs w:val="24"/>
        </w:rPr>
      </w:pPr>
      <w:r w:rsidRPr="00EA5059">
        <w:rPr>
          <w:sz w:val="24"/>
          <w:szCs w:val="24"/>
        </w:rPr>
        <w:t>GE0238 58D5 3390-9     1345</w:t>
      </w:r>
    </w:p>
    <w:p w14:paraId="36E617FC" w14:textId="77777777" w:rsidR="00EA5059" w:rsidRPr="00EA5059" w:rsidRDefault="00EA5059" w:rsidP="00EA5059">
      <w:pPr>
        <w:spacing w:after="0" w:line="240" w:lineRule="auto"/>
        <w:rPr>
          <w:sz w:val="24"/>
          <w:szCs w:val="24"/>
        </w:rPr>
      </w:pPr>
      <w:r w:rsidRPr="00EA5059">
        <w:rPr>
          <w:sz w:val="24"/>
          <w:szCs w:val="24"/>
        </w:rPr>
        <w:t>GE0239 58D6 3390-9     1346</w:t>
      </w:r>
    </w:p>
    <w:p w14:paraId="3432DC97" w14:textId="77777777" w:rsidR="00EA5059" w:rsidRPr="00EA5059" w:rsidRDefault="00EA5059" w:rsidP="00EA5059">
      <w:pPr>
        <w:spacing w:after="0" w:line="240" w:lineRule="auto"/>
        <w:rPr>
          <w:sz w:val="24"/>
          <w:szCs w:val="24"/>
        </w:rPr>
      </w:pPr>
      <w:r w:rsidRPr="00EA5059">
        <w:rPr>
          <w:sz w:val="24"/>
          <w:szCs w:val="24"/>
        </w:rPr>
        <w:t>GE0240 58D7 3390-9     1347</w:t>
      </w:r>
    </w:p>
    <w:p w14:paraId="1E454F9E" w14:textId="77777777" w:rsidR="00EA5059" w:rsidRPr="00EA5059" w:rsidRDefault="00EA5059" w:rsidP="00EA5059">
      <w:pPr>
        <w:spacing w:after="0" w:line="240" w:lineRule="auto"/>
        <w:rPr>
          <w:sz w:val="24"/>
          <w:szCs w:val="24"/>
        </w:rPr>
      </w:pPr>
      <w:r w:rsidRPr="00EA5059">
        <w:rPr>
          <w:sz w:val="24"/>
          <w:szCs w:val="24"/>
        </w:rPr>
        <w:t>GE0241 58D8 3390-9     1348</w:t>
      </w:r>
    </w:p>
    <w:p w14:paraId="640C342B" w14:textId="77777777" w:rsidR="00EA5059" w:rsidRPr="00EA5059" w:rsidRDefault="00EA5059" w:rsidP="00EA5059">
      <w:pPr>
        <w:spacing w:after="0" w:line="240" w:lineRule="auto"/>
        <w:rPr>
          <w:sz w:val="24"/>
          <w:szCs w:val="24"/>
        </w:rPr>
      </w:pPr>
      <w:r w:rsidRPr="00EA5059">
        <w:rPr>
          <w:sz w:val="24"/>
          <w:szCs w:val="24"/>
        </w:rPr>
        <w:t>GE0242 58D9 3390-9     1349</w:t>
      </w:r>
    </w:p>
    <w:p w14:paraId="433A324F" w14:textId="77777777" w:rsidR="00EA5059" w:rsidRPr="00EA5059" w:rsidRDefault="00EA5059" w:rsidP="00EA5059">
      <w:pPr>
        <w:spacing w:after="0" w:line="240" w:lineRule="auto"/>
        <w:rPr>
          <w:sz w:val="24"/>
          <w:szCs w:val="24"/>
        </w:rPr>
      </w:pPr>
      <w:r w:rsidRPr="00EA5059">
        <w:rPr>
          <w:sz w:val="24"/>
          <w:szCs w:val="24"/>
        </w:rPr>
        <w:t>GE0243 58DA 3390-9     1350</w:t>
      </w:r>
    </w:p>
    <w:p w14:paraId="2AA8CEA0" w14:textId="77777777" w:rsidR="00EA5059" w:rsidRPr="00EA5059" w:rsidRDefault="00EA5059" w:rsidP="00EA5059">
      <w:pPr>
        <w:spacing w:after="0" w:line="240" w:lineRule="auto"/>
        <w:rPr>
          <w:sz w:val="24"/>
          <w:szCs w:val="24"/>
        </w:rPr>
      </w:pPr>
      <w:r w:rsidRPr="00EA5059">
        <w:rPr>
          <w:sz w:val="24"/>
          <w:szCs w:val="24"/>
        </w:rPr>
        <w:t>GE0244 58DB 3390-9     1351</w:t>
      </w:r>
    </w:p>
    <w:p w14:paraId="290BA65F" w14:textId="77777777" w:rsidR="00EA5059" w:rsidRPr="00EA5059" w:rsidRDefault="00EA5059" w:rsidP="00EA5059">
      <w:pPr>
        <w:spacing w:after="0" w:line="240" w:lineRule="auto"/>
        <w:rPr>
          <w:sz w:val="24"/>
          <w:szCs w:val="24"/>
        </w:rPr>
      </w:pPr>
      <w:r w:rsidRPr="00EA5059">
        <w:rPr>
          <w:sz w:val="24"/>
          <w:szCs w:val="24"/>
        </w:rPr>
        <w:t>GE0245 58DC 3390-9     1352</w:t>
      </w:r>
    </w:p>
    <w:p w14:paraId="3EFA409C" w14:textId="77777777" w:rsidR="00EA5059" w:rsidRPr="00EA5059" w:rsidRDefault="00EA5059" w:rsidP="00EA5059">
      <w:pPr>
        <w:spacing w:after="0" w:line="240" w:lineRule="auto"/>
        <w:rPr>
          <w:sz w:val="24"/>
          <w:szCs w:val="24"/>
        </w:rPr>
      </w:pPr>
      <w:r w:rsidRPr="00EA5059">
        <w:rPr>
          <w:sz w:val="24"/>
          <w:szCs w:val="24"/>
        </w:rPr>
        <w:t>GE0246 58DD 3390-9     1353</w:t>
      </w:r>
    </w:p>
    <w:p w14:paraId="218D800F" w14:textId="77777777" w:rsidR="00EA5059" w:rsidRPr="00EA5059" w:rsidRDefault="00EA5059" w:rsidP="00EA5059">
      <w:pPr>
        <w:spacing w:after="0" w:line="240" w:lineRule="auto"/>
        <w:rPr>
          <w:sz w:val="24"/>
          <w:szCs w:val="24"/>
        </w:rPr>
      </w:pPr>
      <w:r w:rsidRPr="00EA5059">
        <w:rPr>
          <w:sz w:val="24"/>
          <w:szCs w:val="24"/>
        </w:rPr>
        <w:lastRenderedPageBreak/>
        <w:t>GE0247 58DE 3390-9     1354</w:t>
      </w:r>
    </w:p>
    <w:p w14:paraId="4C767BB1" w14:textId="77777777" w:rsidR="00EA5059" w:rsidRPr="00EA5059" w:rsidRDefault="00EA5059" w:rsidP="00EA5059">
      <w:pPr>
        <w:spacing w:after="0" w:line="240" w:lineRule="auto"/>
        <w:rPr>
          <w:sz w:val="24"/>
          <w:szCs w:val="24"/>
        </w:rPr>
      </w:pPr>
      <w:r w:rsidRPr="00EA5059">
        <w:rPr>
          <w:sz w:val="24"/>
          <w:szCs w:val="24"/>
        </w:rPr>
        <w:t>GE0248 58DF 3390-9     1355</w:t>
      </w:r>
    </w:p>
    <w:p w14:paraId="787410A3" w14:textId="77777777" w:rsidR="00EA5059" w:rsidRPr="00EA5059" w:rsidRDefault="00EA5059" w:rsidP="00EA5059">
      <w:pPr>
        <w:spacing w:after="0" w:line="240" w:lineRule="auto"/>
        <w:rPr>
          <w:sz w:val="24"/>
          <w:szCs w:val="24"/>
        </w:rPr>
      </w:pPr>
      <w:r w:rsidRPr="00EA5059">
        <w:rPr>
          <w:sz w:val="24"/>
          <w:szCs w:val="24"/>
        </w:rPr>
        <w:t>GE0249 58E0 3390-9     1356</w:t>
      </w:r>
    </w:p>
    <w:p w14:paraId="17AF272B" w14:textId="77777777" w:rsidR="00EA5059" w:rsidRPr="00EA5059" w:rsidRDefault="00EA5059" w:rsidP="00EA5059">
      <w:pPr>
        <w:spacing w:after="0" w:line="240" w:lineRule="auto"/>
        <w:rPr>
          <w:sz w:val="24"/>
          <w:szCs w:val="24"/>
        </w:rPr>
      </w:pPr>
      <w:r w:rsidRPr="00EA5059">
        <w:rPr>
          <w:sz w:val="24"/>
          <w:szCs w:val="24"/>
        </w:rPr>
        <w:t>GE0250 58E1 3390-9     1357</w:t>
      </w:r>
    </w:p>
    <w:p w14:paraId="357E4A1B" w14:textId="77777777" w:rsidR="00EA5059" w:rsidRPr="00EA5059" w:rsidRDefault="00EA5059" w:rsidP="00EA5059">
      <w:pPr>
        <w:spacing w:after="0" w:line="240" w:lineRule="auto"/>
        <w:rPr>
          <w:sz w:val="24"/>
          <w:szCs w:val="24"/>
        </w:rPr>
      </w:pPr>
      <w:r w:rsidRPr="00EA5059">
        <w:rPr>
          <w:sz w:val="24"/>
          <w:szCs w:val="24"/>
        </w:rPr>
        <w:t>GE0251 58E2 3390-9     1358</w:t>
      </w:r>
    </w:p>
    <w:p w14:paraId="48EDAB1A" w14:textId="77777777" w:rsidR="00EA5059" w:rsidRPr="00EA5059" w:rsidRDefault="00EA5059" w:rsidP="00EA5059">
      <w:pPr>
        <w:spacing w:after="0" w:line="240" w:lineRule="auto"/>
        <w:rPr>
          <w:sz w:val="24"/>
          <w:szCs w:val="24"/>
        </w:rPr>
      </w:pPr>
      <w:r w:rsidRPr="00EA5059">
        <w:rPr>
          <w:sz w:val="24"/>
          <w:szCs w:val="24"/>
        </w:rPr>
        <w:t>GE0252 58E3 3390-9     1359</w:t>
      </w:r>
    </w:p>
    <w:p w14:paraId="60C9CE3F" w14:textId="77777777" w:rsidR="00EA5059" w:rsidRPr="00EA5059" w:rsidRDefault="00EA5059" w:rsidP="00EA5059">
      <w:pPr>
        <w:spacing w:after="0" w:line="240" w:lineRule="auto"/>
        <w:rPr>
          <w:sz w:val="24"/>
          <w:szCs w:val="24"/>
        </w:rPr>
      </w:pPr>
      <w:r w:rsidRPr="00EA5059">
        <w:rPr>
          <w:sz w:val="24"/>
          <w:szCs w:val="24"/>
        </w:rPr>
        <w:t>GE0253 58E4 3390-9     1360</w:t>
      </w:r>
    </w:p>
    <w:p w14:paraId="38FA43DE" w14:textId="77777777" w:rsidR="00EA5059" w:rsidRPr="00EA5059" w:rsidRDefault="00EA5059" w:rsidP="00EA5059">
      <w:pPr>
        <w:spacing w:after="0" w:line="240" w:lineRule="auto"/>
        <w:rPr>
          <w:sz w:val="24"/>
          <w:szCs w:val="24"/>
        </w:rPr>
      </w:pPr>
      <w:r w:rsidRPr="00EA5059">
        <w:rPr>
          <w:sz w:val="24"/>
          <w:szCs w:val="24"/>
        </w:rPr>
        <w:t>GE0254 58E5 3390-9     1361</w:t>
      </w:r>
    </w:p>
    <w:p w14:paraId="740A7496" w14:textId="77777777" w:rsidR="00EA5059" w:rsidRPr="00EA5059" w:rsidRDefault="00EA5059" w:rsidP="00EA5059">
      <w:pPr>
        <w:spacing w:after="0" w:line="240" w:lineRule="auto"/>
        <w:rPr>
          <w:sz w:val="24"/>
          <w:szCs w:val="24"/>
        </w:rPr>
      </w:pPr>
      <w:r w:rsidRPr="00EA5059">
        <w:rPr>
          <w:sz w:val="24"/>
          <w:szCs w:val="24"/>
        </w:rPr>
        <w:t>GE0255 58E6 3390-9     1362</w:t>
      </w:r>
    </w:p>
    <w:p w14:paraId="50278FA2" w14:textId="77777777" w:rsidR="00EA5059" w:rsidRPr="00EA5059" w:rsidRDefault="00EA5059" w:rsidP="00EA5059">
      <w:pPr>
        <w:spacing w:after="0" w:line="240" w:lineRule="auto"/>
        <w:rPr>
          <w:sz w:val="24"/>
          <w:szCs w:val="24"/>
        </w:rPr>
      </w:pPr>
      <w:r w:rsidRPr="00EA5059">
        <w:rPr>
          <w:sz w:val="24"/>
          <w:szCs w:val="24"/>
        </w:rPr>
        <w:t>GE0256 58E7 3390-9     1363</w:t>
      </w:r>
    </w:p>
    <w:p w14:paraId="18BE1E7C" w14:textId="77777777" w:rsidR="00EA5059" w:rsidRPr="00EA5059" w:rsidRDefault="00EA5059" w:rsidP="00EA5059">
      <w:pPr>
        <w:spacing w:after="0" w:line="240" w:lineRule="auto"/>
        <w:rPr>
          <w:sz w:val="24"/>
          <w:szCs w:val="24"/>
        </w:rPr>
      </w:pPr>
      <w:r w:rsidRPr="00EA5059">
        <w:rPr>
          <w:sz w:val="24"/>
          <w:szCs w:val="24"/>
        </w:rPr>
        <w:t>HR0215 58E8 3390-9     1364</w:t>
      </w:r>
    </w:p>
    <w:p w14:paraId="50A42C59" w14:textId="77777777" w:rsidR="00EA5059" w:rsidRPr="00EA5059" w:rsidRDefault="00EA5059" w:rsidP="00EA5059">
      <w:pPr>
        <w:spacing w:after="0" w:line="240" w:lineRule="auto"/>
        <w:rPr>
          <w:sz w:val="24"/>
          <w:szCs w:val="24"/>
        </w:rPr>
      </w:pPr>
      <w:r w:rsidRPr="00EA5059">
        <w:rPr>
          <w:sz w:val="24"/>
          <w:szCs w:val="24"/>
        </w:rPr>
        <w:t>HR0216 58E9 3390-9     1365</w:t>
      </w:r>
    </w:p>
    <w:p w14:paraId="4546401A" w14:textId="77777777" w:rsidR="00EA5059" w:rsidRPr="00EA5059" w:rsidRDefault="00EA5059" w:rsidP="00EA5059">
      <w:pPr>
        <w:spacing w:after="0" w:line="240" w:lineRule="auto"/>
        <w:rPr>
          <w:sz w:val="24"/>
          <w:szCs w:val="24"/>
        </w:rPr>
      </w:pPr>
      <w:r w:rsidRPr="00EA5059">
        <w:rPr>
          <w:sz w:val="24"/>
          <w:szCs w:val="24"/>
        </w:rPr>
        <w:t>GE0257 58EA 3390-9     1366</w:t>
      </w:r>
    </w:p>
    <w:p w14:paraId="33160342" w14:textId="77777777" w:rsidR="00EA5059" w:rsidRPr="00EA5059" w:rsidRDefault="00EA5059" w:rsidP="00EA5059">
      <w:pPr>
        <w:spacing w:after="0" w:line="240" w:lineRule="auto"/>
        <w:rPr>
          <w:sz w:val="24"/>
          <w:szCs w:val="24"/>
        </w:rPr>
      </w:pPr>
      <w:r w:rsidRPr="00EA5059">
        <w:rPr>
          <w:sz w:val="24"/>
          <w:szCs w:val="24"/>
        </w:rPr>
        <w:t>GE0258 58EB 3390-9     1367</w:t>
      </w:r>
    </w:p>
    <w:p w14:paraId="6E87BE56" w14:textId="77777777" w:rsidR="00EA5059" w:rsidRPr="00EA5059" w:rsidRDefault="00EA5059" w:rsidP="00EA5059">
      <w:pPr>
        <w:spacing w:after="0" w:line="240" w:lineRule="auto"/>
        <w:rPr>
          <w:sz w:val="24"/>
          <w:szCs w:val="24"/>
        </w:rPr>
      </w:pPr>
      <w:r w:rsidRPr="00EA5059">
        <w:rPr>
          <w:sz w:val="24"/>
          <w:szCs w:val="24"/>
        </w:rPr>
        <w:t>GE0259 58EC 3390-9     1368</w:t>
      </w:r>
    </w:p>
    <w:p w14:paraId="689DCE65" w14:textId="77777777" w:rsidR="00EA5059" w:rsidRPr="00EA5059" w:rsidRDefault="00EA5059" w:rsidP="00EA5059">
      <w:pPr>
        <w:spacing w:after="0" w:line="240" w:lineRule="auto"/>
        <w:rPr>
          <w:sz w:val="24"/>
          <w:szCs w:val="24"/>
        </w:rPr>
      </w:pPr>
      <w:r w:rsidRPr="00EA5059">
        <w:rPr>
          <w:sz w:val="24"/>
          <w:szCs w:val="24"/>
        </w:rPr>
        <w:t>GE0260 58ED 3390-9     1369</w:t>
      </w:r>
    </w:p>
    <w:p w14:paraId="0903DAED" w14:textId="77777777" w:rsidR="00EA5059" w:rsidRPr="00EA5059" w:rsidRDefault="00EA5059" w:rsidP="00EA5059">
      <w:pPr>
        <w:spacing w:after="0" w:line="240" w:lineRule="auto"/>
        <w:rPr>
          <w:sz w:val="24"/>
          <w:szCs w:val="24"/>
        </w:rPr>
      </w:pPr>
      <w:r w:rsidRPr="00EA5059">
        <w:rPr>
          <w:sz w:val="24"/>
          <w:szCs w:val="24"/>
        </w:rPr>
        <w:t>GE0261 58EE 3390-9     1370</w:t>
      </w:r>
    </w:p>
    <w:p w14:paraId="73F26E97" w14:textId="77777777" w:rsidR="00EA5059" w:rsidRPr="00EA5059" w:rsidRDefault="00EA5059" w:rsidP="00EA5059">
      <w:pPr>
        <w:spacing w:after="0" w:line="240" w:lineRule="auto"/>
        <w:rPr>
          <w:sz w:val="24"/>
          <w:szCs w:val="24"/>
        </w:rPr>
      </w:pPr>
      <w:r w:rsidRPr="00EA5059">
        <w:rPr>
          <w:sz w:val="24"/>
          <w:szCs w:val="24"/>
        </w:rPr>
        <w:t>GE0262 58EF 3390-9     1371</w:t>
      </w:r>
    </w:p>
    <w:p w14:paraId="36899569" w14:textId="77777777" w:rsidR="00EA5059" w:rsidRPr="00EA5059" w:rsidRDefault="00EA5059" w:rsidP="00EA5059">
      <w:pPr>
        <w:spacing w:after="0" w:line="240" w:lineRule="auto"/>
        <w:rPr>
          <w:sz w:val="24"/>
          <w:szCs w:val="24"/>
        </w:rPr>
      </w:pPr>
      <w:r w:rsidRPr="00EA5059">
        <w:rPr>
          <w:sz w:val="24"/>
          <w:szCs w:val="24"/>
        </w:rPr>
        <w:t>HR0223 58F0 3390-9     1372</w:t>
      </w:r>
    </w:p>
    <w:p w14:paraId="5735AF0A" w14:textId="77777777" w:rsidR="00EA5059" w:rsidRPr="00EA5059" w:rsidRDefault="00EA5059" w:rsidP="00EA5059">
      <w:pPr>
        <w:spacing w:after="0" w:line="240" w:lineRule="auto"/>
        <w:rPr>
          <w:sz w:val="24"/>
          <w:szCs w:val="24"/>
        </w:rPr>
      </w:pPr>
      <w:r w:rsidRPr="00EA5059">
        <w:rPr>
          <w:sz w:val="24"/>
          <w:szCs w:val="24"/>
        </w:rPr>
        <w:t>HR0224 58F1 3390-9     1373</w:t>
      </w:r>
    </w:p>
    <w:p w14:paraId="418900ED" w14:textId="77777777" w:rsidR="00EA5059" w:rsidRPr="00EA5059" w:rsidRDefault="00EA5059" w:rsidP="00EA5059">
      <w:pPr>
        <w:spacing w:after="0" w:line="240" w:lineRule="auto"/>
        <w:rPr>
          <w:sz w:val="24"/>
          <w:szCs w:val="24"/>
        </w:rPr>
      </w:pPr>
      <w:r w:rsidRPr="00EA5059">
        <w:rPr>
          <w:sz w:val="24"/>
          <w:szCs w:val="24"/>
        </w:rPr>
        <w:t>HR0210 58F2 3390-9     1374</w:t>
      </w:r>
    </w:p>
    <w:p w14:paraId="3FF56C53" w14:textId="77777777" w:rsidR="00EA5059" w:rsidRPr="00EA5059" w:rsidRDefault="00EA5059" w:rsidP="00EA5059">
      <w:pPr>
        <w:spacing w:after="0" w:line="240" w:lineRule="auto"/>
        <w:rPr>
          <w:sz w:val="24"/>
          <w:szCs w:val="24"/>
        </w:rPr>
      </w:pPr>
      <w:r w:rsidRPr="00EA5059">
        <w:rPr>
          <w:sz w:val="24"/>
          <w:szCs w:val="24"/>
        </w:rPr>
        <w:t>HR0211 58F3 3390-9     1375</w:t>
      </w:r>
    </w:p>
    <w:p w14:paraId="45497907" w14:textId="77777777" w:rsidR="00EA5059" w:rsidRPr="00EA5059" w:rsidRDefault="00EA5059" w:rsidP="00EA5059">
      <w:pPr>
        <w:spacing w:after="0" w:line="240" w:lineRule="auto"/>
        <w:rPr>
          <w:sz w:val="24"/>
          <w:szCs w:val="24"/>
        </w:rPr>
      </w:pPr>
      <w:r w:rsidRPr="00EA5059">
        <w:rPr>
          <w:sz w:val="24"/>
          <w:szCs w:val="24"/>
        </w:rPr>
        <w:t>HR0212 58F4 3390-9     1376</w:t>
      </w:r>
    </w:p>
    <w:p w14:paraId="2EB4E952" w14:textId="77777777" w:rsidR="00EA5059" w:rsidRPr="00EA5059" w:rsidRDefault="00EA5059" w:rsidP="00EA5059">
      <w:pPr>
        <w:spacing w:after="0" w:line="240" w:lineRule="auto"/>
        <w:rPr>
          <w:sz w:val="24"/>
          <w:szCs w:val="24"/>
        </w:rPr>
      </w:pPr>
      <w:r w:rsidRPr="00EA5059">
        <w:rPr>
          <w:sz w:val="24"/>
          <w:szCs w:val="24"/>
        </w:rPr>
        <w:t>HR0213 58F5 3390-9     1377</w:t>
      </w:r>
    </w:p>
    <w:p w14:paraId="6D67B837" w14:textId="77777777" w:rsidR="00EA5059" w:rsidRPr="00EA5059" w:rsidRDefault="00EA5059" w:rsidP="00EA5059">
      <w:pPr>
        <w:spacing w:after="0" w:line="240" w:lineRule="auto"/>
        <w:rPr>
          <w:sz w:val="24"/>
          <w:szCs w:val="24"/>
        </w:rPr>
      </w:pPr>
      <w:r w:rsidRPr="00EA5059">
        <w:rPr>
          <w:sz w:val="24"/>
          <w:szCs w:val="24"/>
        </w:rPr>
        <w:t>HR0214 58F6 3390-9     1378</w:t>
      </w:r>
    </w:p>
    <w:p w14:paraId="3F13167C" w14:textId="77777777" w:rsidR="00EA5059" w:rsidRPr="00EA5059" w:rsidRDefault="00EA5059" w:rsidP="00EA5059">
      <w:pPr>
        <w:spacing w:after="0" w:line="240" w:lineRule="auto"/>
        <w:rPr>
          <w:sz w:val="24"/>
          <w:szCs w:val="24"/>
        </w:rPr>
      </w:pPr>
      <w:r w:rsidRPr="00EA5059">
        <w:rPr>
          <w:sz w:val="24"/>
          <w:szCs w:val="24"/>
        </w:rPr>
        <w:t>BCZ718 58F7 3390-9     1379</w:t>
      </w:r>
    </w:p>
    <w:p w14:paraId="5A525A4D" w14:textId="77777777" w:rsidR="00EA5059" w:rsidRPr="00EA5059" w:rsidRDefault="00EA5059" w:rsidP="00EA5059">
      <w:pPr>
        <w:spacing w:after="0" w:line="240" w:lineRule="auto"/>
        <w:rPr>
          <w:sz w:val="24"/>
          <w:szCs w:val="24"/>
        </w:rPr>
      </w:pPr>
      <w:r w:rsidRPr="00EA5059">
        <w:rPr>
          <w:sz w:val="24"/>
          <w:szCs w:val="24"/>
        </w:rPr>
        <w:t>BCZ719 58F8 3390-9     1380</w:t>
      </w:r>
    </w:p>
    <w:p w14:paraId="245F3236" w14:textId="77777777" w:rsidR="00EA5059" w:rsidRPr="00EA5059" w:rsidRDefault="00EA5059" w:rsidP="00EA5059">
      <w:pPr>
        <w:spacing w:after="0" w:line="240" w:lineRule="auto"/>
        <w:rPr>
          <w:sz w:val="24"/>
          <w:szCs w:val="24"/>
        </w:rPr>
      </w:pPr>
      <w:r w:rsidRPr="00EA5059">
        <w:rPr>
          <w:sz w:val="24"/>
          <w:szCs w:val="24"/>
        </w:rPr>
        <w:t>BCZ720 58F9 3390-9     1381</w:t>
      </w:r>
    </w:p>
    <w:p w14:paraId="73160D38" w14:textId="77777777" w:rsidR="00EA5059" w:rsidRPr="00EA5059" w:rsidRDefault="00EA5059" w:rsidP="00EA5059">
      <w:pPr>
        <w:spacing w:after="0" w:line="240" w:lineRule="auto"/>
        <w:rPr>
          <w:sz w:val="24"/>
          <w:szCs w:val="24"/>
        </w:rPr>
      </w:pPr>
      <w:r w:rsidRPr="00EA5059">
        <w:rPr>
          <w:sz w:val="24"/>
          <w:szCs w:val="24"/>
        </w:rPr>
        <w:t>HR0217 58FA 3390-9     1382</w:t>
      </w:r>
    </w:p>
    <w:p w14:paraId="300601C0" w14:textId="77777777" w:rsidR="00EA5059" w:rsidRPr="00EA5059" w:rsidRDefault="00EA5059" w:rsidP="00EA5059">
      <w:pPr>
        <w:spacing w:after="0" w:line="240" w:lineRule="auto"/>
        <w:rPr>
          <w:sz w:val="24"/>
          <w:szCs w:val="24"/>
        </w:rPr>
      </w:pPr>
      <w:r w:rsidRPr="00EA5059">
        <w:rPr>
          <w:sz w:val="24"/>
          <w:szCs w:val="24"/>
        </w:rPr>
        <w:t>HR0218 58FB 3390-9     1383</w:t>
      </w:r>
    </w:p>
    <w:p w14:paraId="717DE582" w14:textId="77777777" w:rsidR="00EA5059" w:rsidRPr="00EA5059" w:rsidRDefault="00EA5059" w:rsidP="00EA5059">
      <w:pPr>
        <w:spacing w:after="0" w:line="240" w:lineRule="auto"/>
        <w:rPr>
          <w:sz w:val="24"/>
          <w:szCs w:val="24"/>
        </w:rPr>
      </w:pPr>
      <w:r w:rsidRPr="00EA5059">
        <w:rPr>
          <w:sz w:val="24"/>
          <w:szCs w:val="24"/>
        </w:rPr>
        <w:t>HR0219 58FC 3390-9     1384</w:t>
      </w:r>
    </w:p>
    <w:p w14:paraId="05DAA65D" w14:textId="77777777" w:rsidR="00EA5059" w:rsidRPr="00EA5059" w:rsidRDefault="00EA5059" w:rsidP="00EA5059">
      <w:pPr>
        <w:spacing w:after="0" w:line="240" w:lineRule="auto"/>
        <w:rPr>
          <w:sz w:val="24"/>
          <w:szCs w:val="24"/>
        </w:rPr>
      </w:pPr>
      <w:r w:rsidRPr="00EA5059">
        <w:rPr>
          <w:sz w:val="24"/>
          <w:szCs w:val="24"/>
        </w:rPr>
        <w:t>HR0220 58FD 3390-9     1385</w:t>
      </w:r>
    </w:p>
    <w:p w14:paraId="302CF442" w14:textId="77777777" w:rsidR="00EA5059" w:rsidRPr="00EA5059" w:rsidRDefault="00EA5059" w:rsidP="00EA5059">
      <w:pPr>
        <w:spacing w:after="0" w:line="240" w:lineRule="auto"/>
        <w:rPr>
          <w:sz w:val="24"/>
          <w:szCs w:val="24"/>
        </w:rPr>
      </w:pPr>
      <w:r w:rsidRPr="00EA5059">
        <w:rPr>
          <w:sz w:val="24"/>
          <w:szCs w:val="24"/>
        </w:rPr>
        <w:t>HR0221 58FE 3390-9     1386</w:t>
      </w:r>
    </w:p>
    <w:p w14:paraId="47A363D7" w14:textId="77777777" w:rsidR="00EA5059" w:rsidRPr="00EA5059" w:rsidRDefault="00EA5059" w:rsidP="00EA5059">
      <w:pPr>
        <w:spacing w:after="0" w:line="240" w:lineRule="auto"/>
        <w:rPr>
          <w:sz w:val="24"/>
          <w:szCs w:val="24"/>
        </w:rPr>
      </w:pPr>
      <w:r w:rsidRPr="00EA5059">
        <w:rPr>
          <w:sz w:val="24"/>
          <w:szCs w:val="24"/>
        </w:rPr>
        <w:t>HR0222 58FF 3390-9     1387</w:t>
      </w:r>
    </w:p>
    <w:p w14:paraId="6239FD1B" w14:textId="77777777" w:rsidR="00EA5059" w:rsidRPr="00EA5059" w:rsidRDefault="00EA5059" w:rsidP="00EA5059">
      <w:pPr>
        <w:spacing w:after="0" w:line="240" w:lineRule="auto"/>
        <w:rPr>
          <w:sz w:val="24"/>
          <w:szCs w:val="24"/>
        </w:rPr>
      </w:pPr>
      <w:r w:rsidRPr="00EA5059">
        <w:rPr>
          <w:sz w:val="24"/>
          <w:szCs w:val="24"/>
        </w:rPr>
        <w:t>BCZ734 5900 3390-9     1388</w:t>
      </w:r>
    </w:p>
    <w:p w14:paraId="65AFD204" w14:textId="77777777" w:rsidR="00EA5059" w:rsidRPr="00EA5059" w:rsidRDefault="00EA5059" w:rsidP="00EA5059">
      <w:pPr>
        <w:spacing w:after="0" w:line="240" w:lineRule="auto"/>
        <w:rPr>
          <w:sz w:val="24"/>
          <w:szCs w:val="24"/>
        </w:rPr>
      </w:pPr>
      <w:r w:rsidRPr="00EA5059">
        <w:rPr>
          <w:sz w:val="24"/>
          <w:szCs w:val="24"/>
        </w:rPr>
        <w:t>BCZ735 5901 3390-9     1389</w:t>
      </w:r>
    </w:p>
    <w:p w14:paraId="2518E229" w14:textId="77777777" w:rsidR="00EA5059" w:rsidRPr="00EA5059" w:rsidRDefault="00EA5059" w:rsidP="00EA5059">
      <w:pPr>
        <w:spacing w:after="0" w:line="240" w:lineRule="auto"/>
        <w:rPr>
          <w:sz w:val="24"/>
          <w:szCs w:val="24"/>
        </w:rPr>
      </w:pPr>
      <w:r w:rsidRPr="00EA5059">
        <w:rPr>
          <w:sz w:val="24"/>
          <w:szCs w:val="24"/>
        </w:rPr>
        <w:t>BCZ736 5902 3390-9     1390</w:t>
      </w:r>
    </w:p>
    <w:p w14:paraId="46A8F84A" w14:textId="77777777" w:rsidR="00EA5059" w:rsidRPr="00EA5059" w:rsidRDefault="00EA5059" w:rsidP="00EA5059">
      <w:pPr>
        <w:spacing w:after="0" w:line="240" w:lineRule="auto"/>
        <w:rPr>
          <w:sz w:val="24"/>
          <w:szCs w:val="24"/>
        </w:rPr>
      </w:pPr>
      <w:r w:rsidRPr="00EA5059">
        <w:rPr>
          <w:sz w:val="24"/>
          <w:szCs w:val="24"/>
        </w:rPr>
        <w:t>BCZ737 5903 3390-9     1391</w:t>
      </w:r>
    </w:p>
    <w:p w14:paraId="5B4A0DF7" w14:textId="77777777" w:rsidR="00EA5059" w:rsidRPr="00EA5059" w:rsidRDefault="00EA5059" w:rsidP="00EA5059">
      <w:pPr>
        <w:spacing w:after="0" w:line="240" w:lineRule="auto"/>
        <w:rPr>
          <w:sz w:val="24"/>
          <w:szCs w:val="24"/>
        </w:rPr>
      </w:pPr>
      <w:r w:rsidRPr="00EA5059">
        <w:rPr>
          <w:sz w:val="24"/>
          <w:szCs w:val="24"/>
        </w:rPr>
        <w:t>BCZ738 5904 3390-9     1392</w:t>
      </w:r>
    </w:p>
    <w:p w14:paraId="4306A9D4" w14:textId="77777777" w:rsidR="00EA5059" w:rsidRPr="00EA5059" w:rsidRDefault="00EA5059" w:rsidP="00EA5059">
      <w:pPr>
        <w:spacing w:after="0" w:line="240" w:lineRule="auto"/>
        <w:rPr>
          <w:sz w:val="24"/>
          <w:szCs w:val="24"/>
        </w:rPr>
      </w:pPr>
      <w:r w:rsidRPr="00EA5059">
        <w:rPr>
          <w:sz w:val="24"/>
          <w:szCs w:val="24"/>
        </w:rPr>
        <w:t>BCZ739 5905 3390-9     1393</w:t>
      </w:r>
    </w:p>
    <w:p w14:paraId="71ADEF79" w14:textId="77777777" w:rsidR="00EA5059" w:rsidRPr="00EA5059" w:rsidRDefault="00EA5059" w:rsidP="00EA5059">
      <w:pPr>
        <w:spacing w:after="0" w:line="240" w:lineRule="auto"/>
        <w:rPr>
          <w:sz w:val="24"/>
          <w:szCs w:val="24"/>
        </w:rPr>
      </w:pPr>
      <w:r w:rsidRPr="00EA5059">
        <w:rPr>
          <w:sz w:val="24"/>
          <w:szCs w:val="24"/>
        </w:rPr>
        <w:t>BCZ740 5906 3390-9     1394</w:t>
      </w:r>
    </w:p>
    <w:p w14:paraId="38C8DD68" w14:textId="77777777" w:rsidR="00EA5059" w:rsidRPr="00EA5059" w:rsidRDefault="00EA5059" w:rsidP="00EA5059">
      <w:pPr>
        <w:spacing w:after="0" w:line="240" w:lineRule="auto"/>
        <w:rPr>
          <w:sz w:val="24"/>
          <w:szCs w:val="24"/>
        </w:rPr>
      </w:pPr>
      <w:r w:rsidRPr="00EA5059">
        <w:rPr>
          <w:sz w:val="24"/>
          <w:szCs w:val="24"/>
        </w:rPr>
        <w:t>BCZ741 5907 3390-9     1395</w:t>
      </w:r>
    </w:p>
    <w:p w14:paraId="0CE2C0B7" w14:textId="77777777" w:rsidR="00EA5059" w:rsidRPr="00EA5059" w:rsidRDefault="00EA5059" w:rsidP="00EA5059">
      <w:pPr>
        <w:spacing w:after="0" w:line="240" w:lineRule="auto"/>
        <w:rPr>
          <w:sz w:val="24"/>
          <w:szCs w:val="24"/>
        </w:rPr>
      </w:pPr>
      <w:r w:rsidRPr="00EA5059">
        <w:rPr>
          <w:sz w:val="24"/>
          <w:szCs w:val="24"/>
        </w:rPr>
        <w:lastRenderedPageBreak/>
        <w:t>BCZ742 5908 3390-9     1396</w:t>
      </w:r>
    </w:p>
    <w:p w14:paraId="7207EF77" w14:textId="77777777" w:rsidR="00EA5059" w:rsidRPr="00EA5059" w:rsidRDefault="00EA5059" w:rsidP="00EA5059">
      <w:pPr>
        <w:spacing w:after="0" w:line="240" w:lineRule="auto"/>
        <w:rPr>
          <w:sz w:val="24"/>
          <w:szCs w:val="24"/>
        </w:rPr>
      </w:pPr>
      <w:r w:rsidRPr="00EA5059">
        <w:rPr>
          <w:sz w:val="24"/>
          <w:szCs w:val="24"/>
        </w:rPr>
        <w:t>BCZ743 5909 3390-9     1397</w:t>
      </w:r>
    </w:p>
    <w:p w14:paraId="357A90E8" w14:textId="77777777" w:rsidR="00EA5059" w:rsidRPr="00EA5059" w:rsidRDefault="00EA5059" w:rsidP="00EA5059">
      <w:pPr>
        <w:spacing w:after="0" w:line="240" w:lineRule="auto"/>
        <w:rPr>
          <w:sz w:val="24"/>
          <w:szCs w:val="24"/>
        </w:rPr>
      </w:pPr>
      <w:r w:rsidRPr="00EA5059">
        <w:rPr>
          <w:sz w:val="24"/>
          <w:szCs w:val="24"/>
        </w:rPr>
        <w:t>BCZ728 590A 3390-9     1398</w:t>
      </w:r>
    </w:p>
    <w:p w14:paraId="3A15E4AE" w14:textId="77777777" w:rsidR="00EA5059" w:rsidRPr="00EA5059" w:rsidRDefault="00EA5059" w:rsidP="00EA5059">
      <w:pPr>
        <w:spacing w:after="0" w:line="240" w:lineRule="auto"/>
        <w:rPr>
          <w:sz w:val="24"/>
          <w:szCs w:val="24"/>
        </w:rPr>
      </w:pPr>
      <w:r w:rsidRPr="00EA5059">
        <w:rPr>
          <w:sz w:val="24"/>
          <w:szCs w:val="24"/>
        </w:rPr>
        <w:t>BCZ729 590B 3390-9     1399</w:t>
      </w:r>
    </w:p>
    <w:p w14:paraId="74F2BD3A" w14:textId="77777777" w:rsidR="00EA5059" w:rsidRPr="00EA5059" w:rsidRDefault="00EA5059" w:rsidP="00EA5059">
      <w:pPr>
        <w:spacing w:after="0" w:line="240" w:lineRule="auto"/>
        <w:rPr>
          <w:sz w:val="24"/>
          <w:szCs w:val="24"/>
        </w:rPr>
      </w:pPr>
      <w:r w:rsidRPr="00EA5059">
        <w:rPr>
          <w:sz w:val="24"/>
          <w:szCs w:val="24"/>
        </w:rPr>
        <w:t>BCZ730 590C 3390-9     1400</w:t>
      </w:r>
    </w:p>
    <w:p w14:paraId="1F5247FE" w14:textId="77777777" w:rsidR="00EA5059" w:rsidRPr="00EA5059" w:rsidRDefault="00EA5059" w:rsidP="00EA5059">
      <w:pPr>
        <w:spacing w:after="0" w:line="240" w:lineRule="auto"/>
        <w:rPr>
          <w:sz w:val="24"/>
          <w:szCs w:val="24"/>
        </w:rPr>
      </w:pPr>
      <w:r w:rsidRPr="00EA5059">
        <w:rPr>
          <w:sz w:val="24"/>
          <w:szCs w:val="24"/>
        </w:rPr>
        <w:t>BCZ731 590D 3390-9     1401</w:t>
      </w:r>
    </w:p>
    <w:p w14:paraId="32A0A0BC" w14:textId="77777777" w:rsidR="00EA5059" w:rsidRPr="00EA5059" w:rsidRDefault="00EA5059" w:rsidP="00EA5059">
      <w:pPr>
        <w:spacing w:after="0" w:line="240" w:lineRule="auto"/>
        <w:rPr>
          <w:sz w:val="24"/>
          <w:szCs w:val="24"/>
        </w:rPr>
      </w:pPr>
      <w:r w:rsidRPr="00EA5059">
        <w:rPr>
          <w:sz w:val="24"/>
          <w:szCs w:val="24"/>
        </w:rPr>
        <w:t>BCZ732 590E 3390-9     1402</w:t>
      </w:r>
    </w:p>
    <w:p w14:paraId="57430E62" w14:textId="77777777" w:rsidR="00EA5059" w:rsidRPr="00EA5059" w:rsidRDefault="00EA5059" w:rsidP="00EA5059">
      <w:pPr>
        <w:spacing w:after="0" w:line="240" w:lineRule="auto"/>
        <w:rPr>
          <w:sz w:val="24"/>
          <w:szCs w:val="24"/>
        </w:rPr>
      </w:pPr>
      <w:r w:rsidRPr="00EA5059">
        <w:rPr>
          <w:sz w:val="24"/>
          <w:szCs w:val="24"/>
        </w:rPr>
        <w:t>BCZ733 590F 3390-9     1403</w:t>
      </w:r>
    </w:p>
    <w:p w14:paraId="428BA762" w14:textId="77777777" w:rsidR="00EA5059" w:rsidRPr="00EA5059" w:rsidRDefault="00EA5059" w:rsidP="00EA5059">
      <w:pPr>
        <w:spacing w:after="0" w:line="240" w:lineRule="auto"/>
        <w:rPr>
          <w:sz w:val="24"/>
          <w:szCs w:val="24"/>
        </w:rPr>
      </w:pPr>
      <w:r w:rsidRPr="00EA5059">
        <w:rPr>
          <w:sz w:val="24"/>
          <w:szCs w:val="24"/>
        </w:rPr>
        <w:t>BCZ744 5910 3390-9     1404</w:t>
      </w:r>
    </w:p>
    <w:p w14:paraId="02A13605" w14:textId="77777777" w:rsidR="00EA5059" w:rsidRPr="00EA5059" w:rsidRDefault="00EA5059" w:rsidP="00EA5059">
      <w:pPr>
        <w:spacing w:after="0" w:line="240" w:lineRule="auto"/>
        <w:rPr>
          <w:sz w:val="24"/>
          <w:szCs w:val="24"/>
        </w:rPr>
      </w:pPr>
      <w:r w:rsidRPr="00EA5059">
        <w:rPr>
          <w:sz w:val="24"/>
          <w:szCs w:val="24"/>
        </w:rPr>
        <w:t>BCZ745 5911 3390-9     1405</w:t>
      </w:r>
    </w:p>
    <w:p w14:paraId="7DA20201" w14:textId="77777777" w:rsidR="00EA5059" w:rsidRPr="00EA5059" w:rsidRDefault="00EA5059" w:rsidP="00EA5059">
      <w:pPr>
        <w:spacing w:after="0" w:line="240" w:lineRule="auto"/>
        <w:rPr>
          <w:sz w:val="24"/>
          <w:szCs w:val="24"/>
        </w:rPr>
      </w:pPr>
      <w:r w:rsidRPr="00EA5059">
        <w:rPr>
          <w:sz w:val="24"/>
          <w:szCs w:val="24"/>
        </w:rPr>
        <w:t>BCZ746 5912 3390-9     1406</w:t>
      </w:r>
    </w:p>
    <w:p w14:paraId="4B33D64D" w14:textId="77777777" w:rsidR="00EA5059" w:rsidRPr="00EA5059" w:rsidRDefault="00EA5059" w:rsidP="00EA5059">
      <w:pPr>
        <w:spacing w:after="0" w:line="240" w:lineRule="auto"/>
        <w:rPr>
          <w:sz w:val="24"/>
          <w:szCs w:val="24"/>
        </w:rPr>
      </w:pPr>
      <w:r w:rsidRPr="00EA5059">
        <w:rPr>
          <w:sz w:val="24"/>
          <w:szCs w:val="24"/>
        </w:rPr>
        <w:t>BCZ747 5913 3390-9     1407</w:t>
      </w:r>
    </w:p>
    <w:p w14:paraId="1EB13525" w14:textId="77777777" w:rsidR="00EA5059" w:rsidRPr="00EA5059" w:rsidRDefault="00EA5059" w:rsidP="00EA5059">
      <w:pPr>
        <w:spacing w:after="0" w:line="240" w:lineRule="auto"/>
        <w:rPr>
          <w:sz w:val="24"/>
          <w:szCs w:val="24"/>
        </w:rPr>
      </w:pPr>
      <w:r w:rsidRPr="00EA5059">
        <w:rPr>
          <w:sz w:val="24"/>
          <w:szCs w:val="24"/>
        </w:rPr>
        <w:t>HR0205 5914 3390-9     1408</w:t>
      </w:r>
    </w:p>
    <w:p w14:paraId="0F5098DF" w14:textId="77777777" w:rsidR="00EA5059" w:rsidRPr="00EA5059" w:rsidRDefault="00EA5059" w:rsidP="00EA5059">
      <w:pPr>
        <w:spacing w:after="0" w:line="240" w:lineRule="auto"/>
        <w:rPr>
          <w:sz w:val="24"/>
          <w:szCs w:val="24"/>
        </w:rPr>
      </w:pPr>
      <w:r w:rsidRPr="00EA5059">
        <w:rPr>
          <w:sz w:val="24"/>
          <w:szCs w:val="24"/>
        </w:rPr>
        <w:t>HR0206 5915 3390-9     1409</w:t>
      </w:r>
    </w:p>
    <w:p w14:paraId="220560FB" w14:textId="77777777" w:rsidR="00EA5059" w:rsidRPr="00EA5059" w:rsidRDefault="00EA5059" w:rsidP="00EA5059">
      <w:pPr>
        <w:spacing w:after="0" w:line="240" w:lineRule="auto"/>
        <w:rPr>
          <w:sz w:val="24"/>
          <w:szCs w:val="24"/>
        </w:rPr>
      </w:pPr>
      <w:r w:rsidRPr="00EA5059">
        <w:rPr>
          <w:sz w:val="24"/>
          <w:szCs w:val="24"/>
        </w:rPr>
        <w:t>HR0207 5916 3390-9     1410</w:t>
      </w:r>
    </w:p>
    <w:p w14:paraId="436638FA" w14:textId="77777777" w:rsidR="00EA5059" w:rsidRPr="00EA5059" w:rsidRDefault="00EA5059" w:rsidP="00EA5059">
      <w:pPr>
        <w:spacing w:after="0" w:line="240" w:lineRule="auto"/>
        <w:rPr>
          <w:sz w:val="24"/>
          <w:szCs w:val="24"/>
        </w:rPr>
      </w:pPr>
      <w:r w:rsidRPr="00EA5059">
        <w:rPr>
          <w:sz w:val="24"/>
          <w:szCs w:val="24"/>
        </w:rPr>
        <w:t>HR0208 5917 3390-9     1411</w:t>
      </w:r>
    </w:p>
    <w:p w14:paraId="43A4A6B6" w14:textId="77777777" w:rsidR="00EA5059" w:rsidRPr="00EA5059" w:rsidRDefault="00EA5059" w:rsidP="00EA5059">
      <w:pPr>
        <w:spacing w:after="0" w:line="240" w:lineRule="auto"/>
        <w:rPr>
          <w:sz w:val="24"/>
          <w:szCs w:val="24"/>
        </w:rPr>
      </w:pPr>
      <w:r w:rsidRPr="00EA5059">
        <w:rPr>
          <w:sz w:val="24"/>
          <w:szCs w:val="24"/>
        </w:rPr>
        <w:t>HR0209 5918 3390-9     1412</w:t>
      </w:r>
    </w:p>
    <w:p w14:paraId="1E9C706E" w14:textId="77777777" w:rsidR="00EA5059" w:rsidRPr="00EA5059" w:rsidRDefault="00EA5059" w:rsidP="00EA5059">
      <w:pPr>
        <w:spacing w:after="0" w:line="240" w:lineRule="auto"/>
        <w:rPr>
          <w:sz w:val="24"/>
          <w:szCs w:val="24"/>
        </w:rPr>
      </w:pPr>
      <w:r w:rsidRPr="00EA5059">
        <w:rPr>
          <w:sz w:val="24"/>
          <w:szCs w:val="24"/>
        </w:rPr>
        <w:t>BCZ960 5919 3390-9     1413</w:t>
      </w:r>
    </w:p>
    <w:p w14:paraId="7291FD68" w14:textId="77777777" w:rsidR="00EA5059" w:rsidRPr="00EA5059" w:rsidRDefault="00EA5059" w:rsidP="00EA5059">
      <w:pPr>
        <w:spacing w:after="0" w:line="240" w:lineRule="auto"/>
        <w:rPr>
          <w:sz w:val="24"/>
          <w:szCs w:val="24"/>
        </w:rPr>
      </w:pPr>
      <w:r w:rsidRPr="00EA5059">
        <w:rPr>
          <w:sz w:val="24"/>
          <w:szCs w:val="24"/>
        </w:rPr>
        <w:t>BCZ961 591A 3390-9     1414</w:t>
      </w:r>
    </w:p>
    <w:p w14:paraId="65B369A1" w14:textId="77777777" w:rsidR="00EA5059" w:rsidRPr="00EA5059" w:rsidRDefault="00EA5059" w:rsidP="00EA5059">
      <w:pPr>
        <w:spacing w:after="0" w:line="240" w:lineRule="auto"/>
        <w:rPr>
          <w:sz w:val="24"/>
          <w:szCs w:val="24"/>
        </w:rPr>
      </w:pPr>
      <w:r w:rsidRPr="00EA5059">
        <w:rPr>
          <w:sz w:val="24"/>
          <w:szCs w:val="24"/>
        </w:rPr>
        <w:t>BCZ962 591B 3390-9     1415</w:t>
      </w:r>
    </w:p>
    <w:p w14:paraId="2EE8203A" w14:textId="77777777" w:rsidR="00EA5059" w:rsidRPr="00EA5059" w:rsidRDefault="00EA5059" w:rsidP="00EA5059">
      <w:pPr>
        <w:spacing w:after="0" w:line="240" w:lineRule="auto"/>
        <w:rPr>
          <w:sz w:val="24"/>
          <w:szCs w:val="24"/>
        </w:rPr>
      </w:pPr>
      <w:r w:rsidRPr="00EA5059">
        <w:rPr>
          <w:sz w:val="24"/>
          <w:szCs w:val="24"/>
        </w:rPr>
        <w:t>BCZ963 591C 3390-9     1416</w:t>
      </w:r>
    </w:p>
    <w:p w14:paraId="1A2929A3" w14:textId="77777777" w:rsidR="00EA5059" w:rsidRPr="00EA5059" w:rsidRDefault="00EA5059" w:rsidP="00EA5059">
      <w:pPr>
        <w:spacing w:after="0" w:line="240" w:lineRule="auto"/>
        <w:rPr>
          <w:sz w:val="24"/>
          <w:szCs w:val="24"/>
        </w:rPr>
      </w:pPr>
      <w:r w:rsidRPr="00EA5059">
        <w:rPr>
          <w:sz w:val="24"/>
          <w:szCs w:val="24"/>
        </w:rPr>
        <w:t>BCZ964 591D 3390-9     1417</w:t>
      </w:r>
    </w:p>
    <w:p w14:paraId="382F2084" w14:textId="77777777" w:rsidR="00EA5059" w:rsidRPr="00EA5059" w:rsidRDefault="00EA5059" w:rsidP="00EA5059">
      <w:pPr>
        <w:spacing w:after="0" w:line="240" w:lineRule="auto"/>
        <w:rPr>
          <w:sz w:val="24"/>
          <w:szCs w:val="24"/>
        </w:rPr>
      </w:pPr>
      <w:r w:rsidRPr="00EA5059">
        <w:rPr>
          <w:sz w:val="24"/>
          <w:szCs w:val="24"/>
        </w:rPr>
        <w:t>BCZ965 591E 3390-9     1418</w:t>
      </w:r>
    </w:p>
    <w:p w14:paraId="02FF3AAE" w14:textId="77777777" w:rsidR="00EA5059" w:rsidRPr="00EA5059" w:rsidRDefault="00EA5059" w:rsidP="00EA5059">
      <w:pPr>
        <w:spacing w:after="0" w:line="240" w:lineRule="auto"/>
        <w:rPr>
          <w:sz w:val="24"/>
          <w:szCs w:val="24"/>
        </w:rPr>
      </w:pPr>
      <w:r w:rsidRPr="00EA5059">
        <w:rPr>
          <w:sz w:val="24"/>
          <w:szCs w:val="24"/>
        </w:rPr>
        <w:t>BCZ966 591F 3390-9     1419</w:t>
      </w:r>
    </w:p>
    <w:p w14:paraId="147AC6B5" w14:textId="77777777" w:rsidR="00EA5059" w:rsidRPr="00EA5059" w:rsidRDefault="00EA5059" w:rsidP="00EA5059">
      <w:pPr>
        <w:spacing w:after="0" w:line="240" w:lineRule="auto"/>
        <w:rPr>
          <w:sz w:val="24"/>
          <w:szCs w:val="24"/>
        </w:rPr>
      </w:pPr>
      <w:r w:rsidRPr="00EA5059">
        <w:rPr>
          <w:sz w:val="24"/>
          <w:szCs w:val="24"/>
        </w:rPr>
        <w:t>BCZ967 5920 3390-9     1420</w:t>
      </w:r>
    </w:p>
    <w:p w14:paraId="4525C8A6" w14:textId="77777777" w:rsidR="00EA5059" w:rsidRPr="00EA5059" w:rsidRDefault="00EA5059" w:rsidP="00EA5059">
      <w:pPr>
        <w:spacing w:after="0" w:line="240" w:lineRule="auto"/>
        <w:rPr>
          <w:sz w:val="24"/>
          <w:szCs w:val="24"/>
        </w:rPr>
      </w:pPr>
      <w:r w:rsidRPr="00EA5059">
        <w:rPr>
          <w:sz w:val="24"/>
          <w:szCs w:val="24"/>
        </w:rPr>
        <w:t>BCZ968 5921 3390-9     1421</w:t>
      </w:r>
    </w:p>
    <w:p w14:paraId="558F704E" w14:textId="77777777" w:rsidR="00EA5059" w:rsidRPr="00EA5059" w:rsidRDefault="00EA5059" w:rsidP="00EA5059">
      <w:pPr>
        <w:spacing w:after="0" w:line="240" w:lineRule="auto"/>
        <w:rPr>
          <w:sz w:val="24"/>
          <w:szCs w:val="24"/>
        </w:rPr>
      </w:pPr>
      <w:r w:rsidRPr="00EA5059">
        <w:rPr>
          <w:sz w:val="24"/>
          <w:szCs w:val="24"/>
        </w:rPr>
        <w:t>BCZ969 5922 3390-9     1422</w:t>
      </w:r>
    </w:p>
    <w:p w14:paraId="7AD43EAB" w14:textId="77777777" w:rsidR="00EA5059" w:rsidRPr="00EA5059" w:rsidRDefault="00EA5059" w:rsidP="00EA5059">
      <w:pPr>
        <w:spacing w:after="0" w:line="240" w:lineRule="auto"/>
        <w:rPr>
          <w:sz w:val="24"/>
          <w:szCs w:val="24"/>
        </w:rPr>
      </w:pPr>
      <w:r w:rsidRPr="00EA5059">
        <w:rPr>
          <w:sz w:val="24"/>
          <w:szCs w:val="24"/>
        </w:rPr>
        <w:t>BCZ970 5923 3390-9     1423</w:t>
      </w:r>
    </w:p>
    <w:p w14:paraId="3B751A43" w14:textId="77777777" w:rsidR="00EA5059" w:rsidRPr="00EA5059" w:rsidRDefault="00EA5059" w:rsidP="00EA5059">
      <w:pPr>
        <w:spacing w:after="0" w:line="240" w:lineRule="auto"/>
        <w:rPr>
          <w:sz w:val="24"/>
          <w:szCs w:val="24"/>
        </w:rPr>
      </w:pPr>
      <w:r w:rsidRPr="00EA5059">
        <w:rPr>
          <w:sz w:val="24"/>
          <w:szCs w:val="24"/>
        </w:rPr>
        <w:t>BCZ971 5924 3390-9     1424</w:t>
      </w:r>
    </w:p>
    <w:p w14:paraId="167D44CC" w14:textId="77777777" w:rsidR="00EA5059" w:rsidRPr="00EA5059" w:rsidRDefault="00EA5059" w:rsidP="00EA5059">
      <w:pPr>
        <w:spacing w:after="0" w:line="240" w:lineRule="auto"/>
        <w:rPr>
          <w:sz w:val="24"/>
          <w:szCs w:val="24"/>
        </w:rPr>
      </w:pPr>
      <w:r w:rsidRPr="00EA5059">
        <w:rPr>
          <w:sz w:val="24"/>
          <w:szCs w:val="24"/>
        </w:rPr>
        <w:t>BCZ972 5925 3390-9     1425</w:t>
      </w:r>
    </w:p>
    <w:p w14:paraId="5EC51263" w14:textId="77777777" w:rsidR="00EA5059" w:rsidRPr="00EA5059" w:rsidRDefault="00EA5059" w:rsidP="00EA5059">
      <w:pPr>
        <w:spacing w:after="0" w:line="240" w:lineRule="auto"/>
        <w:rPr>
          <w:sz w:val="24"/>
          <w:szCs w:val="24"/>
        </w:rPr>
      </w:pPr>
      <w:r w:rsidRPr="00EA5059">
        <w:rPr>
          <w:sz w:val="24"/>
          <w:szCs w:val="24"/>
        </w:rPr>
        <w:t>BCZ973 5926 3390-9     1426</w:t>
      </w:r>
    </w:p>
    <w:p w14:paraId="495F365B" w14:textId="77777777" w:rsidR="00EA5059" w:rsidRPr="00EA5059" w:rsidRDefault="00EA5059" w:rsidP="00EA5059">
      <w:pPr>
        <w:spacing w:after="0" w:line="240" w:lineRule="auto"/>
        <w:rPr>
          <w:sz w:val="24"/>
          <w:szCs w:val="24"/>
        </w:rPr>
      </w:pPr>
      <w:r w:rsidRPr="00EA5059">
        <w:rPr>
          <w:sz w:val="24"/>
          <w:szCs w:val="24"/>
        </w:rPr>
        <w:t>BCZ974 5927 3390-9     1427</w:t>
      </w:r>
    </w:p>
    <w:p w14:paraId="64B52B74" w14:textId="77777777" w:rsidR="00EA5059" w:rsidRPr="00EA5059" w:rsidRDefault="00EA5059" w:rsidP="00EA5059">
      <w:pPr>
        <w:spacing w:after="0" w:line="240" w:lineRule="auto"/>
        <w:rPr>
          <w:sz w:val="24"/>
          <w:szCs w:val="24"/>
        </w:rPr>
      </w:pPr>
      <w:r w:rsidRPr="00EA5059">
        <w:rPr>
          <w:sz w:val="24"/>
          <w:szCs w:val="24"/>
        </w:rPr>
        <w:t>BCZ975 5928 3390-9     1428</w:t>
      </w:r>
    </w:p>
    <w:p w14:paraId="1550FEA6" w14:textId="77777777" w:rsidR="00EA5059" w:rsidRPr="00EA5059" w:rsidRDefault="00EA5059" w:rsidP="00EA5059">
      <w:pPr>
        <w:spacing w:after="0" w:line="240" w:lineRule="auto"/>
        <w:rPr>
          <w:sz w:val="24"/>
          <w:szCs w:val="24"/>
        </w:rPr>
      </w:pPr>
      <w:r w:rsidRPr="00EA5059">
        <w:rPr>
          <w:sz w:val="24"/>
          <w:szCs w:val="24"/>
        </w:rPr>
        <w:t>BCZ976 5929 3390-9     1429</w:t>
      </w:r>
    </w:p>
    <w:p w14:paraId="5F45E34B" w14:textId="77777777" w:rsidR="00EA5059" w:rsidRPr="00EA5059" w:rsidRDefault="00EA5059" w:rsidP="00EA5059">
      <w:pPr>
        <w:spacing w:after="0" w:line="240" w:lineRule="auto"/>
        <w:rPr>
          <w:sz w:val="24"/>
          <w:szCs w:val="24"/>
        </w:rPr>
      </w:pPr>
      <w:r w:rsidRPr="00EA5059">
        <w:rPr>
          <w:sz w:val="24"/>
          <w:szCs w:val="24"/>
        </w:rPr>
        <w:t>BCZ977 592A 3390-9     1430</w:t>
      </w:r>
    </w:p>
    <w:p w14:paraId="172DAEE8" w14:textId="77777777" w:rsidR="00EA5059" w:rsidRPr="00EA5059" w:rsidRDefault="00EA5059" w:rsidP="00EA5059">
      <w:pPr>
        <w:spacing w:after="0" w:line="240" w:lineRule="auto"/>
        <w:rPr>
          <w:sz w:val="24"/>
          <w:szCs w:val="24"/>
        </w:rPr>
      </w:pPr>
      <w:r w:rsidRPr="00EA5059">
        <w:rPr>
          <w:sz w:val="24"/>
          <w:szCs w:val="24"/>
        </w:rPr>
        <w:t>BCZ978 592B 3390-9     1431</w:t>
      </w:r>
    </w:p>
    <w:p w14:paraId="4E9BBB05" w14:textId="77777777" w:rsidR="00EA5059" w:rsidRPr="00EA5059" w:rsidRDefault="00EA5059" w:rsidP="00EA5059">
      <w:pPr>
        <w:spacing w:after="0" w:line="240" w:lineRule="auto"/>
        <w:rPr>
          <w:sz w:val="24"/>
          <w:szCs w:val="24"/>
        </w:rPr>
      </w:pPr>
      <w:r w:rsidRPr="00EA5059">
        <w:rPr>
          <w:sz w:val="24"/>
          <w:szCs w:val="24"/>
        </w:rPr>
        <w:t>BCZ979 592C 3390-9     1432</w:t>
      </w:r>
    </w:p>
    <w:p w14:paraId="47628642" w14:textId="77777777" w:rsidR="00EA5059" w:rsidRPr="00EA5059" w:rsidRDefault="00EA5059" w:rsidP="00EA5059">
      <w:pPr>
        <w:spacing w:after="0" w:line="240" w:lineRule="auto"/>
        <w:rPr>
          <w:sz w:val="24"/>
          <w:szCs w:val="24"/>
        </w:rPr>
      </w:pPr>
      <w:r w:rsidRPr="00EA5059">
        <w:rPr>
          <w:sz w:val="24"/>
          <w:szCs w:val="24"/>
        </w:rPr>
        <w:t>BCZ980 592D 3390-9     1433</w:t>
      </w:r>
    </w:p>
    <w:p w14:paraId="29C56AD8" w14:textId="77777777" w:rsidR="00EA5059" w:rsidRPr="00EA5059" w:rsidRDefault="00EA5059" w:rsidP="00EA5059">
      <w:pPr>
        <w:spacing w:after="0" w:line="240" w:lineRule="auto"/>
        <w:rPr>
          <w:sz w:val="24"/>
          <w:szCs w:val="24"/>
        </w:rPr>
      </w:pPr>
      <w:r w:rsidRPr="00EA5059">
        <w:rPr>
          <w:sz w:val="24"/>
          <w:szCs w:val="24"/>
        </w:rPr>
        <w:t>BCZ981 592E 3390-9     1434</w:t>
      </w:r>
    </w:p>
    <w:p w14:paraId="15A0A448" w14:textId="77777777" w:rsidR="00EA5059" w:rsidRPr="00EA5059" w:rsidRDefault="00EA5059" w:rsidP="00EA5059">
      <w:pPr>
        <w:spacing w:after="0" w:line="240" w:lineRule="auto"/>
        <w:rPr>
          <w:sz w:val="24"/>
          <w:szCs w:val="24"/>
        </w:rPr>
      </w:pPr>
      <w:r w:rsidRPr="00EA5059">
        <w:rPr>
          <w:sz w:val="24"/>
          <w:szCs w:val="24"/>
        </w:rPr>
        <w:t>BCZ982 592F 3390-9     1435</w:t>
      </w:r>
    </w:p>
    <w:p w14:paraId="4ECB2064" w14:textId="77777777" w:rsidR="00EA5059" w:rsidRPr="00EA5059" w:rsidRDefault="00EA5059" w:rsidP="00EA5059">
      <w:pPr>
        <w:spacing w:after="0" w:line="240" w:lineRule="auto"/>
        <w:rPr>
          <w:sz w:val="24"/>
          <w:szCs w:val="24"/>
        </w:rPr>
      </w:pPr>
      <w:r w:rsidRPr="00EA5059">
        <w:rPr>
          <w:sz w:val="24"/>
          <w:szCs w:val="24"/>
        </w:rPr>
        <w:t>GE0263 5930 3390-9     1436</w:t>
      </w:r>
    </w:p>
    <w:p w14:paraId="61A68C0B" w14:textId="77777777" w:rsidR="00EA5059" w:rsidRPr="00EA5059" w:rsidRDefault="00EA5059" w:rsidP="00EA5059">
      <w:pPr>
        <w:spacing w:after="0" w:line="240" w:lineRule="auto"/>
        <w:rPr>
          <w:sz w:val="24"/>
          <w:szCs w:val="24"/>
        </w:rPr>
      </w:pPr>
      <w:r w:rsidRPr="00EA5059">
        <w:rPr>
          <w:sz w:val="24"/>
          <w:szCs w:val="24"/>
        </w:rPr>
        <w:t>GE0264 5931 3390-9     1437</w:t>
      </w:r>
    </w:p>
    <w:p w14:paraId="4D577B87" w14:textId="77777777" w:rsidR="00EA5059" w:rsidRPr="00EA5059" w:rsidRDefault="00EA5059" w:rsidP="00EA5059">
      <w:pPr>
        <w:spacing w:after="0" w:line="240" w:lineRule="auto"/>
        <w:rPr>
          <w:sz w:val="24"/>
          <w:szCs w:val="24"/>
        </w:rPr>
      </w:pPr>
      <w:r w:rsidRPr="00EA5059">
        <w:rPr>
          <w:sz w:val="24"/>
          <w:szCs w:val="24"/>
        </w:rPr>
        <w:lastRenderedPageBreak/>
        <w:t>GE0265 5932 3390-9     1438</w:t>
      </w:r>
    </w:p>
    <w:p w14:paraId="302ADBB6" w14:textId="77777777" w:rsidR="00EA5059" w:rsidRPr="00EA5059" w:rsidRDefault="00EA5059" w:rsidP="00EA5059">
      <w:pPr>
        <w:spacing w:after="0" w:line="240" w:lineRule="auto"/>
        <w:rPr>
          <w:sz w:val="24"/>
          <w:szCs w:val="24"/>
        </w:rPr>
      </w:pPr>
      <w:r w:rsidRPr="00EA5059">
        <w:rPr>
          <w:sz w:val="24"/>
          <w:szCs w:val="24"/>
        </w:rPr>
        <w:t>GE0266 5933 3390-9     1439</w:t>
      </w:r>
    </w:p>
    <w:p w14:paraId="773B9DA5" w14:textId="77777777" w:rsidR="00EA5059" w:rsidRPr="00EA5059" w:rsidRDefault="00EA5059" w:rsidP="00EA5059">
      <w:pPr>
        <w:spacing w:after="0" w:line="240" w:lineRule="auto"/>
        <w:rPr>
          <w:sz w:val="24"/>
          <w:szCs w:val="24"/>
        </w:rPr>
      </w:pPr>
      <w:r w:rsidRPr="00EA5059">
        <w:rPr>
          <w:sz w:val="24"/>
          <w:szCs w:val="24"/>
        </w:rPr>
        <w:t>GE0267 5934 3390-9     1440</w:t>
      </w:r>
    </w:p>
    <w:p w14:paraId="451BBC8D" w14:textId="77777777" w:rsidR="00EA5059" w:rsidRPr="00EA5059" w:rsidRDefault="00EA5059" w:rsidP="00EA5059">
      <w:pPr>
        <w:spacing w:after="0" w:line="240" w:lineRule="auto"/>
        <w:rPr>
          <w:sz w:val="24"/>
          <w:szCs w:val="24"/>
        </w:rPr>
      </w:pPr>
      <w:r w:rsidRPr="00EA5059">
        <w:rPr>
          <w:sz w:val="24"/>
          <w:szCs w:val="24"/>
        </w:rPr>
        <w:t>GE0268 5935 3390-9     1441</w:t>
      </w:r>
    </w:p>
    <w:p w14:paraId="541D3F91" w14:textId="77777777" w:rsidR="00EA5059" w:rsidRPr="00EA5059" w:rsidRDefault="00EA5059" w:rsidP="00EA5059">
      <w:pPr>
        <w:spacing w:after="0" w:line="240" w:lineRule="auto"/>
        <w:rPr>
          <w:sz w:val="24"/>
          <w:szCs w:val="24"/>
        </w:rPr>
      </w:pPr>
      <w:r w:rsidRPr="00EA5059">
        <w:rPr>
          <w:sz w:val="24"/>
          <w:szCs w:val="24"/>
        </w:rPr>
        <w:t>GE0269 5936 3390-9     1442</w:t>
      </w:r>
    </w:p>
    <w:p w14:paraId="011C8F6C" w14:textId="77777777" w:rsidR="00EA5059" w:rsidRPr="00EA5059" w:rsidRDefault="00EA5059" w:rsidP="00EA5059">
      <w:pPr>
        <w:spacing w:after="0" w:line="240" w:lineRule="auto"/>
        <w:rPr>
          <w:sz w:val="24"/>
          <w:szCs w:val="24"/>
        </w:rPr>
      </w:pPr>
      <w:r w:rsidRPr="00EA5059">
        <w:rPr>
          <w:sz w:val="24"/>
          <w:szCs w:val="24"/>
        </w:rPr>
        <w:t>GE0270 5937 3390-9     1443</w:t>
      </w:r>
    </w:p>
    <w:p w14:paraId="3FB6CB5F" w14:textId="77777777" w:rsidR="00EA5059" w:rsidRPr="00EA5059" w:rsidRDefault="00EA5059" w:rsidP="00EA5059">
      <w:pPr>
        <w:spacing w:after="0" w:line="240" w:lineRule="auto"/>
        <w:rPr>
          <w:sz w:val="24"/>
          <w:szCs w:val="24"/>
        </w:rPr>
      </w:pPr>
      <w:r w:rsidRPr="00EA5059">
        <w:rPr>
          <w:sz w:val="24"/>
          <w:szCs w:val="24"/>
        </w:rPr>
        <w:t>GE0271 5938 3390-9     1444</w:t>
      </w:r>
    </w:p>
    <w:p w14:paraId="62A4CAA3" w14:textId="77777777" w:rsidR="00EA5059" w:rsidRPr="00EA5059" w:rsidRDefault="00EA5059" w:rsidP="00EA5059">
      <w:pPr>
        <w:spacing w:after="0" w:line="240" w:lineRule="auto"/>
        <w:rPr>
          <w:sz w:val="24"/>
          <w:szCs w:val="24"/>
        </w:rPr>
      </w:pPr>
      <w:r w:rsidRPr="00EA5059">
        <w:rPr>
          <w:sz w:val="24"/>
          <w:szCs w:val="24"/>
        </w:rPr>
        <w:t>GE0272 5939 3390-9     1445</w:t>
      </w:r>
    </w:p>
    <w:p w14:paraId="66FEAD53" w14:textId="77777777" w:rsidR="00EA5059" w:rsidRPr="00EA5059" w:rsidRDefault="00EA5059" w:rsidP="00EA5059">
      <w:pPr>
        <w:spacing w:after="0" w:line="240" w:lineRule="auto"/>
        <w:rPr>
          <w:sz w:val="24"/>
          <w:szCs w:val="24"/>
        </w:rPr>
      </w:pPr>
      <w:r w:rsidRPr="00EA5059">
        <w:rPr>
          <w:sz w:val="24"/>
          <w:szCs w:val="24"/>
        </w:rPr>
        <w:t>BCZ983 593A 3390-9     1446</w:t>
      </w:r>
    </w:p>
    <w:p w14:paraId="534C2863" w14:textId="77777777" w:rsidR="00EA5059" w:rsidRPr="00EA5059" w:rsidRDefault="00EA5059" w:rsidP="00EA5059">
      <w:pPr>
        <w:spacing w:after="0" w:line="240" w:lineRule="auto"/>
        <w:rPr>
          <w:sz w:val="24"/>
          <w:szCs w:val="24"/>
        </w:rPr>
      </w:pPr>
      <w:r w:rsidRPr="00EA5059">
        <w:rPr>
          <w:sz w:val="24"/>
          <w:szCs w:val="24"/>
        </w:rPr>
        <w:t>BCZ984 593B 3390-9     1447</w:t>
      </w:r>
    </w:p>
    <w:p w14:paraId="2BB632A3" w14:textId="77777777" w:rsidR="00EA5059" w:rsidRPr="00EA5059" w:rsidRDefault="00EA5059" w:rsidP="00EA5059">
      <w:pPr>
        <w:spacing w:after="0" w:line="240" w:lineRule="auto"/>
        <w:rPr>
          <w:sz w:val="24"/>
          <w:szCs w:val="24"/>
        </w:rPr>
      </w:pPr>
      <w:r w:rsidRPr="00EA5059">
        <w:rPr>
          <w:sz w:val="24"/>
          <w:szCs w:val="24"/>
        </w:rPr>
        <w:t>BCZ985 593C 3390-9     1448</w:t>
      </w:r>
    </w:p>
    <w:p w14:paraId="07C1546F" w14:textId="77777777" w:rsidR="00EA5059" w:rsidRPr="00EA5059" w:rsidRDefault="00EA5059" w:rsidP="00EA5059">
      <w:pPr>
        <w:spacing w:after="0" w:line="240" w:lineRule="auto"/>
        <w:rPr>
          <w:sz w:val="24"/>
          <w:szCs w:val="24"/>
        </w:rPr>
      </w:pPr>
      <w:r w:rsidRPr="00EA5059">
        <w:rPr>
          <w:sz w:val="24"/>
          <w:szCs w:val="24"/>
        </w:rPr>
        <w:t>GE0273 593D 3390-9     1449</w:t>
      </w:r>
    </w:p>
    <w:p w14:paraId="1ED0E92A" w14:textId="77777777" w:rsidR="00EA5059" w:rsidRPr="00EA5059" w:rsidRDefault="00EA5059" w:rsidP="00EA5059">
      <w:pPr>
        <w:spacing w:after="0" w:line="240" w:lineRule="auto"/>
        <w:rPr>
          <w:sz w:val="24"/>
          <w:szCs w:val="24"/>
        </w:rPr>
      </w:pPr>
      <w:r w:rsidRPr="00EA5059">
        <w:rPr>
          <w:sz w:val="24"/>
          <w:szCs w:val="24"/>
        </w:rPr>
        <w:t>GE0274 593E 3390-9     1450</w:t>
      </w:r>
    </w:p>
    <w:p w14:paraId="4F8DA4A2" w14:textId="77777777" w:rsidR="00EA5059" w:rsidRPr="00EA5059" w:rsidRDefault="00EA5059" w:rsidP="00EA5059">
      <w:pPr>
        <w:spacing w:after="0" w:line="240" w:lineRule="auto"/>
        <w:rPr>
          <w:sz w:val="24"/>
          <w:szCs w:val="24"/>
        </w:rPr>
      </w:pPr>
      <w:r w:rsidRPr="00EA5059">
        <w:rPr>
          <w:sz w:val="24"/>
          <w:szCs w:val="24"/>
        </w:rPr>
        <w:t>GE0275 593F 3390-9     1451</w:t>
      </w:r>
    </w:p>
    <w:p w14:paraId="07F1B36C" w14:textId="77777777" w:rsidR="00EA5059" w:rsidRPr="00EA5059" w:rsidRDefault="00EA5059" w:rsidP="00EA5059">
      <w:pPr>
        <w:spacing w:after="0" w:line="240" w:lineRule="auto"/>
        <w:rPr>
          <w:sz w:val="24"/>
          <w:szCs w:val="24"/>
        </w:rPr>
      </w:pPr>
      <w:r w:rsidRPr="00EA5059">
        <w:rPr>
          <w:sz w:val="24"/>
          <w:szCs w:val="24"/>
        </w:rPr>
        <w:t>MOBTR3 5940 3390-9     1452</w:t>
      </w:r>
    </w:p>
    <w:p w14:paraId="5E7CDE2B" w14:textId="77777777" w:rsidR="00EA5059" w:rsidRPr="00EA5059" w:rsidRDefault="00EA5059" w:rsidP="00EA5059">
      <w:pPr>
        <w:spacing w:after="0" w:line="240" w:lineRule="auto"/>
        <w:rPr>
          <w:sz w:val="24"/>
          <w:szCs w:val="24"/>
        </w:rPr>
      </w:pPr>
      <w:r w:rsidRPr="00EA5059">
        <w:rPr>
          <w:sz w:val="24"/>
          <w:szCs w:val="24"/>
        </w:rPr>
        <w:t>MOBTR4 5941 3390-9     1453</w:t>
      </w:r>
    </w:p>
    <w:p w14:paraId="776410B4" w14:textId="77777777" w:rsidR="00EA5059" w:rsidRPr="00EA5059" w:rsidRDefault="00EA5059" w:rsidP="00EA5059">
      <w:pPr>
        <w:spacing w:after="0" w:line="240" w:lineRule="auto"/>
        <w:rPr>
          <w:sz w:val="24"/>
          <w:szCs w:val="24"/>
        </w:rPr>
      </w:pPr>
      <w:r w:rsidRPr="00EA5059">
        <w:rPr>
          <w:sz w:val="24"/>
          <w:szCs w:val="24"/>
        </w:rPr>
        <w:t>MOBTR5 5942 3390-9     1454</w:t>
      </w:r>
    </w:p>
    <w:p w14:paraId="54E1B79C" w14:textId="77777777" w:rsidR="00EA5059" w:rsidRPr="00EA5059" w:rsidRDefault="00EA5059" w:rsidP="00EA5059">
      <w:pPr>
        <w:spacing w:after="0" w:line="240" w:lineRule="auto"/>
        <w:rPr>
          <w:sz w:val="24"/>
          <w:szCs w:val="24"/>
        </w:rPr>
      </w:pPr>
      <w:r w:rsidRPr="00EA5059">
        <w:rPr>
          <w:sz w:val="24"/>
          <w:szCs w:val="24"/>
        </w:rPr>
        <w:t>MOBTR6 5943 3390-9     1455</w:t>
      </w:r>
    </w:p>
    <w:p w14:paraId="724DBD00" w14:textId="77777777" w:rsidR="00EA5059" w:rsidRPr="00EA5059" w:rsidRDefault="00EA5059" w:rsidP="00EA5059">
      <w:pPr>
        <w:spacing w:after="0" w:line="240" w:lineRule="auto"/>
        <w:rPr>
          <w:sz w:val="24"/>
          <w:szCs w:val="24"/>
        </w:rPr>
      </w:pPr>
      <w:r w:rsidRPr="00EA5059">
        <w:rPr>
          <w:sz w:val="24"/>
          <w:szCs w:val="24"/>
        </w:rPr>
        <w:t>MOBTR7 5944 3390-9     1456</w:t>
      </w:r>
    </w:p>
    <w:p w14:paraId="2B58A755" w14:textId="77777777" w:rsidR="00EA5059" w:rsidRPr="00EA5059" w:rsidRDefault="00EA5059" w:rsidP="00EA5059">
      <w:pPr>
        <w:spacing w:after="0" w:line="240" w:lineRule="auto"/>
        <w:rPr>
          <w:sz w:val="24"/>
          <w:szCs w:val="24"/>
        </w:rPr>
      </w:pPr>
      <w:r w:rsidRPr="00EA5059">
        <w:rPr>
          <w:sz w:val="24"/>
          <w:szCs w:val="24"/>
        </w:rPr>
        <w:t>MOBTR8 5945 3390-9     1457</w:t>
      </w:r>
    </w:p>
    <w:p w14:paraId="031824F3" w14:textId="77777777" w:rsidR="00EA5059" w:rsidRPr="00EA5059" w:rsidRDefault="00EA5059" w:rsidP="00EA5059">
      <w:pPr>
        <w:spacing w:after="0" w:line="240" w:lineRule="auto"/>
        <w:rPr>
          <w:sz w:val="24"/>
          <w:szCs w:val="24"/>
        </w:rPr>
      </w:pPr>
      <w:r w:rsidRPr="00EA5059">
        <w:rPr>
          <w:sz w:val="24"/>
          <w:szCs w:val="24"/>
        </w:rPr>
        <w:t>MOBTR9 5946 3390-9     1458</w:t>
      </w:r>
    </w:p>
    <w:p w14:paraId="504E332D" w14:textId="77777777" w:rsidR="00EA5059" w:rsidRPr="00EA5059" w:rsidRDefault="00EA5059" w:rsidP="00EA5059">
      <w:pPr>
        <w:spacing w:after="0" w:line="240" w:lineRule="auto"/>
        <w:rPr>
          <w:sz w:val="24"/>
          <w:szCs w:val="24"/>
        </w:rPr>
      </w:pPr>
      <w:r w:rsidRPr="00EA5059">
        <w:rPr>
          <w:sz w:val="24"/>
          <w:szCs w:val="24"/>
        </w:rPr>
        <w:t>MOBTS0 5947 3390-9     1459</w:t>
      </w:r>
    </w:p>
    <w:p w14:paraId="630E2854" w14:textId="77777777" w:rsidR="00EA5059" w:rsidRPr="00EA5059" w:rsidRDefault="00EA5059" w:rsidP="00EA5059">
      <w:pPr>
        <w:spacing w:after="0" w:line="240" w:lineRule="auto"/>
        <w:rPr>
          <w:sz w:val="24"/>
          <w:szCs w:val="24"/>
        </w:rPr>
      </w:pPr>
      <w:r w:rsidRPr="00EA5059">
        <w:rPr>
          <w:sz w:val="24"/>
          <w:szCs w:val="24"/>
        </w:rPr>
        <w:t>MOBTS1 5948 3390-9     1460</w:t>
      </w:r>
    </w:p>
    <w:p w14:paraId="312E0D56" w14:textId="77777777" w:rsidR="00EA5059" w:rsidRPr="00EA5059" w:rsidRDefault="00EA5059" w:rsidP="00EA5059">
      <w:pPr>
        <w:spacing w:after="0" w:line="240" w:lineRule="auto"/>
        <w:rPr>
          <w:sz w:val="24"/>
          <w:szCs w:val="24"/>
        </w:rPr>
      </w:pPr>
      <w:r w:rsidRPr="00EA5059">
        <w:rPr>
          <w:sz w:val="24"/>
          <w:szCs w:val="24"/>
        </w:rPr>
        <w:t>MOBTS2 5949 3390-9     1461</w:t>
      </w:r>
    </w:p>
    <w:p w14:paraId="4EC26885" w14:textId="77777777" w:rsidR="00EA5059" w:rsidRPr="00EA5059" w:rsidRDefault="00EA5059" w:rsidP="00EA5059">
      <w:pPr>
        <w:spacing w:after="0" w:line="240" w:lineRule="auto"/>
        <w:rPr>
          <w:sz w:val="24"/>
          <w:szCs w:val="24"/>
        </w:rPr>
      </w:pPr>
      <w:r w:rsidRPr="00EA5059">
        <w:rPr>
          <w:sz w:val="24"/>
          <w:szCs w:val="24"/>
        </w:rPr>
        <w:t>GE0276 594A 3390-9     1462</w:t>
      </w:r>
    </w:p>
    <w:p w14:paraId="13308CB6" w14:textId="77777777" w:rsidR="00EA5059" w:rsidRPr="00EA5059" w:rsidRDefault="00EA5059" w:rsidP="00EA5059">
      <w:pPr>
        <w:spacing w:after="0" w:line="240" w:lineRule="auto"/>
        <w:rPr>
          <w:sz w:val="24"/>
          <w:szCs w:val="24"/>
        </w:rPr>
      </w:pPr>
      <w:r w:rsidRPr="00EA5059">
        <w:rPr>
          <w:sz w:val="24"/>
          <w:szCs w:val="24"/>
        </w:rPr>
        <w:t>GE0277 594B 3390-9     1463</w:t>
      </w:r>
    </w:p>
    <w:p w14:paraId="4892E627" w14:textId="77777777" w:rsidR="00EA5059" w:rsidRPr="00EA5059" w:rsidRDefault="00EA5059" w:rsidP="00EA5059">
      <w:pPr>
        <w:spacing w:after="0" w:line="240" w:lineRule="auto"/>
        <w:rPr>
          <w:sz w:val="24"/>
          <w:szCs w:val="24"/>
        </w:rPr>
      </w:pPr>
      <w:r w:rsidRPr="00EA5059">
        <w:rPr>
          <w:sz w:val="24"/>
          <w:szCs w:val="24"/>
        </w:rPr>
        <w:t>SYS004 594C 3390-9     1464</w:t>
      </w:r>
    </w:p>
    <w:p w14:paraId="46943D4F" w14:textId="77777777" w:rsidR="00EA5059" w:rsidRPr="00EA5059" w:rsidRDefault="00EA5059" w:rsidP="00EA5059">
      <w:pPr>
        <w:spacing w:after="0" w:line="240" w:lineRule="auto"/>
        <w:rPr>
          <w:sz w:val="24"/>
          <w:szCs w:val="24"/>
        </w:rPr>
      </w:pPr>
      <w:r w:rsidRPr="00EA5059">
        <w:rPr>
          <w:sz w:val="24"/>
          <w:szCs w:val="24"/>
        </w:rPr>
        <w:t>MOBTR0 594D 3390-9     1465</w:t>
      </w:r>
    </w:p>
    <w:p w14:paraId="4000E30E" w14:textId="77777777" w:rsidR="00EA5059" w:rsidRPr="00EA5059" w:rsidRDefault="00EA5059" w:rsidP="00EA5059">
      <w:pPr>
        <w:spacing w:after="0" w:line="240" w:lineRule="auto"/>
        <w:rPr>
          <w:sz w:val="24"/>
          <w:szCs w:val="24"/>
        </w:rPr>
      </w:pPr>
      <w:r w:rsidRPr="00EA5059">
        <w:rPr>
          <w:sz w:val="24"/>
          <w:szCs w:val="24"/>
        </w:rPr>
        <w:t>MOBTR1 594E 3390-9     1466</w:t>
      </w:r>
    </w:p>
    <w:p w14:paraId="7D136460" w14:textId="77777777" w:rsidR="00EA5059" w:rsidRPr="00EA5059" w:rsidRDefault="00EA5059" w:rsidP="00EA5059">
      <w:pPr>
        <w:spacing w:after="0" w:line="240" w:lineRule="auto"/>
        <w:rPr>
          <w:sz w:val="24"/>
          <w:szCs w:val="24"/>
        </w:rPr>
      </w:pPr>
      <w:r w:rsidRPr="00EA5059">
        <w:rPr>
          <w:sz w:val="24"/>
          <w:szCs w:val="24"/>
        </w:rPr>
        <w:t>MOBTR2 594F 3390-9     1467</w:t>
      </w:r>
    </w:p>
    <w:p w14:paraId="6BFEC456" w14:textId="77777777" w:rsidR="00EA5059" w:rsidRPr="00EA5059" w:rsidRDefault="00EA5059" w:rsidP="00EA5059">
      <w:pPr>
        <w:spacing w:after="0" w:line="240" w:lineRule="auto"/>
        <w:rPr>
          <w:sz w:val="24"/>
          <w:szCs w:val="24"/>
        </w:rPr>
      </w:pPr>
      <w:r w:rsidRPr="00EA5059">
        <w:rPr>
          <w:sz w:val="24"/>
          <w:szCs w:val="24"/>
        </w:rPr>
        <w:t>MOBTS9 5950 3390-9     1468</w:t>
      </w:r>
    </w:p>
    <w:p w14:paraId="27BF150C" w14:textId="77777777" w:rsidR="00EA5059" w:rsidRPr="00EA5059" w:rsidRDefault="00EA5059" w:rsidP="00EA5059">
      <w:pPr>
        <w:spacing w:after="0" w:line="240" w:lineRule="auto"/>
        <w:rPr>
          <w:sz w:val="24"/>
          <w:szCs w:val="24"/>
        </w:rPr>
      </w:pPr>
      <w:r w:rsidRPr="00EA5059">
        <w:rPr>
          <w:sz w:val="24"/>
          <w:szCs w:val="24"/>
        </w:rPr>
        <w:t>MOBTT0 5951 3390-9     1469</w:t>
      </w:r>
    </w:p>
    <w:p w14:paraId="6897464C" w14:textId="77777777" w:rsidR="00EA5059" w:rsidRPr="00EA5059" w:rsidRDefault="00EA5059" w:rsidP="00EA5059">
      <w:pPr>
        <w:spacing w:after="0" w:line="240" w:lineRule="auto"/>
        <w:rPr>
          <w:sz w:val="24"/>
          <w:szCs w:val="24"/>
        </w:rPr>
      </w:pPr>
      <w:r w:rsidRPr="00EA5059">
        <w:rPr>
          <w:sz w:val="24"/>
          <w:szCs w:val="24"/>
        </w:rPr>
        <w:t>MOBTT1 5952 3390-9     1470</w:t>
      </w:r>
    </w:p>
    <w:p w14:paraId="0E70C2C1" w14:textId="77777777" w:rsidR="00EA5059" w:rsidRPr="00EA5059" w:rsidRDefault="00EA5059" w:rsidP="00EA5059">
      <w:pPr>
        <w:spacing w:after="0" w:line="240" w:lineRule="auto"/>
        <w:rPr>
          <w:sz w:val="24"/>
          <w:szCs w:val="24"/>
        </w:rPr>
      </w:pPr>
      <w:r w:rsidRPr="00EA5059">
        <w:rPr>
          <w:sz w:val="24"/>
          <w:szCs w:val="24"/>
        </w:rPr>
        <w:t>MOBTT2 5953 3390-9     1471</w:t>
      </w:r>
    </w:p>
    <w:p w14:paraId="16EC243B" w14:textId="77777777" w:rsidR="00EA5059" w:rsidRPr="00EA5059" w:rsidRDefault="00EA5059" w:rsidP="00EA5059">
      <w:pPr>
        <w:spacing w:after="0" w:line="240" w:lineRule="auto"/>
        <w:rPr>
          <w:sz w:val="24"/>
          <w:szCs w:val="24"/>
        </w:rPr>
      </w:pPr>
      <w:r w:rsidRPr="00EA5059">
        <w:rPr>
          <w:sz w:val="24"/>
          <w:szCs w:val="24"/>
        </w:rPr>
        <w:t>MOBTT3 5954 3390-9     1472</w:t>
      </w:r>
    </w:p>
    <w:p w14:paraId="7C36B529" w14:textId="77777777" w:rsidR="00EA5059" w:rsidRPr="00EA5059" w:rsidRDefault="00EA5059" w:rsidP="00EA5059">
      <w:pPr>
        <w:spacing w:after="0" w:line="240" w:lineRule="auto"/>
        <w:rPr>
          <w:sz w:val="24"/>
          <w:szCs w:val="24"/>
        </w:rPr>
      </w:pPr>
      <w:r w:rsidRPr="00EA5059">
        <w:rPr>
          <w:sz w:val="24"/>
          <w:szCs w:val="24"/>
        </w:rPr>
        <w:t>MOBTT4 5955 3390-9     1473</w:t>
      </w:r>
    </w:p>
    <w:p w14:paraId="59D0DBE8" w14:textId="77777777" w:rsidR="00EA5059" w:rsidRPr="00EA5059" w:rsidRDefault="00EA5059" w:rsidP="00EA5059">
      <w:pPr>
        <w:spacing w:after="0" w:line="240" w:lineRule="auto"/>
        <w:rPr>
          <w:sz w:val="24"/>
          <w:szCs w:val="24"/>
        </w:rPr>
      </w:pPr>
      <w:r w:rsidRPr="00EA5059">
        <w:rPr>
          <w:sz w:val="24"/>
          <w:szCs w:val="24"/>
        </w:rPr>
        <w:t>MOBTT5 5956 3390-9     1474</w:t>
      </w:r>
    </w:p>
    <w:p w14:paraId="3C91306B" w14:textId="77777777" w:rsidR="00EA5059" w:rsidRPr="00EA5059" w:rsidRDefault="00EA5059" w:rsidP="00EA5059">
      <w:pPr>
        <w:spacing w:after="0" w:line="240" w:lineRule="auto"/>
        <w:rPr>
          <w:sz w:val="24"/>
          <w:szCs w:val="24"/>
        </w:rPr>
      </w:pPr>
      <w:r w:rsidRPr="00EA5059">
        <w:rPr>
          <w:sz w:val="24"/>
          <w:szCs w:val="24"/>
        </w:rPr>
        <w:t>MOBTT6 5957 3390-9     1475</w:t>
      </w:r>
    </w:p>
    <w:p w14:paraId="28FB4A3F" w14:textId="77777777" w:rsidR="00EA5059" w:rsidRPr="00EA5059" w:rsidRDefault="00EA5059" w:rsidP="00EA5059">
      <w:pPr>
        <w:spacing w:after="0" w:line="240" w:lineRule="auto"/>
        <w:rPr>
          <w:sz w:val="24"/>
          <w:szCs w:val="24"/>
        </w:rPr>
      </w:pPr>
      <w:r w:rsidRPr="00EA5059">
        <w:rPr>
          <w:sz w:val="24"/>
          <w:szCs w:val="24"/>
        </w:rPr>
        <w:t>MOBTT7 5958 3390-9     1476</w:t>
      </w:r>
    </w:p>
    <w:p w14:paraId="4B5C1067" w14:textId="77777777" w:rsidR="00EA5059" w:rsidRPr="00EA5059" w:rsidRDefault="00EA5059" w:rsidP="00EA5059">
      <w:pPr>
        <w:spacing w:after="0" w:line="240" w:lineRule="auto"/>
        <w:rPr>
          <w:sz w:val="24"/>
          <w:szCs w:val="24"/>
        </w:rPr>
      </w:pPr>
      <w:r w:rsidRPr="00EA5059">
        <w:rPr>
          <w:sz w:val="24"/>
          <w:szCs w:val="24"/>
        </w:rPr>
        <w:t>MOBTT8 5959 3390-9     1477</w:t>
      </w:r>
    </w:p>
    <w:p w14:paraId="25EE1E21" w14:textId="77777777" w:rsidR="00EA5059" w:rsidRPr="00EA5059" w:rsidRDefault="00EA5059" w:rsidP="00EA5059">
      <w:pPr>
        <w:spacing w:after="0" w:line="240" w:lineRule="auto"/>
        <w:rPr>
          <w:sz w:val="24"/>
          <w:szCs w:val="24"/>
        </w:rPr>
      </w:pPr>
      <w:r w:rsidRPr="00EA5059">
        <w:rPr>
          <w:sz w:val="24"/>
          <w:szCs w:val="24"/>
        </w:rPr>
        <w:t>MOBTS3 595A 3390-9     1478</w:t>
      </w:r>
    </w:p>
    <w:p w14:paraId="3B06A23E" w14:textId="77777777" w:rsidR="00EA5059" w:rsidRPr="00EA5059" w:rsidRDefault="00EA5059" w:rsidP="00EA5059">
      <w:pPr>
        <w:spacing w:after="0" w:line="240" w:lineRule="auto"/>
        <w:rPr>
          <w:sz w:val="24"/>
          <w:szCs w:val="24"/>
        </w:rPr>
      </w:pPr>
      <w:r w:rsidRPr="00EA5059">
        <w:rPr>
          <w:sz w:val="24"/>
          <w:szCs w:val="24"/>
        </w:rPr>
        <w:t>MOBTS4 595B 3390-9     1479</w:t>
      </w:r>
    </w:p>
    <w:p w14:paraId="088AFE97" w14:textId="77777777" w:rsidR="00EA5059" w:rsidRPr="00EA5059" w:rsidRDefault="00EA5059" w:rsidP="00EA5059">
      <w:pPr>
        <w:spacing w:after="0" w:line="240" w:lineRule="auto"/>
        <w:rPr>
          <w:sz w:val="24"/>
          <w:szCs w:val="24"/>
        </w:rPr>
      </w:pPr>
      <w:r w:rsidRPr="00EA5059">
        <w:rPr>
          <w:sz w:val="24"/>
          <w:szCs w:val="24"/>
        </w:rPr>
        <w:lastRenderedPageBreak/>
        <w:t>MOBTS5 595C 3390-9     1480</w:t>
      </w:r>
    </w:p>
    <w:p w14:paraId="5755A711" w14:textId="77777777" w:rsidR="00EA5059" w:rsidRPr="00EA5059" w:rsidRDefault="00EA5059" w:rsidP="00EA5059">
      <w:pPr>
        <w:spacing w:after="0" w:line="240" w:lineRule="auto"/>
        <w:rPr>
          <w:sz w:val="24"/>
          <w:szCs w:val="24"/>
        </w:rPr>
      </w:pPr>
      <w:r w:rsidRPr="00EA5059">
        <w:rPr>
          <w:sz w:val="24"/>
          <w:szCs w:val="24"/>
        </w:rPr>
        <w:t>MOBTS6 595D 3390-9     1481</w:t>
      </w:r>
    </w:p>
    <w:p w14:paraId="0BF72A92" w14:textId="77777777" w:rsidR="00EA5059" w:rsidRPr="00EA5059" w:rsidRDefault="00EA5059" w:rsidP="00EA5059">
      <w:pPr>
        <w:spacing w:after="0" w:line="240" w:lineRule="auto"/>
        <w:rPr>
          <w:sz w:val="24"/>
          <w:szCs w:val="24"/>
        </w:rPr>
      </w:pPr>
      <w:r w:rsidRPr="00EA5059">
        <w:rPr>
          <w:sz w:val="24"/>
          <w:szCs w:val="24"/>
        </w:rPr>
        <w:t>MOBTS7 595E 3390-9     1482</w:t>
      </w:r>
    </w:p>
    <w:p w14:paraId="2428CC07" w14:textId="77777777" w:rsidR="00EA5059" w:rsidRPr="00EA5059" w:rsidRDefault="00EA5059" w:rsidP="00EA5059">
      <w:pPr>
        <w:spacing w:after="0" w:line="240" w:lineRule="auto"/>
        <w:rPr>
          <w:sz w:val="24"/>
          <w:szCs w:val="24"/>
        </w:rPr>
      </w:pPr>
      <w:r w:rsidRPr="00EA5059">
        <w:rPr>
          <w:sz w:val="24"/>
          <w:szCs w:val="24"/>
        </w:rPr>
        <w:t>MOBTS8 595F 3390-9     1483</w:t>
      </w:r>
    </w:p>
    <w:p w14:paraId="4C27E9BB" w14:textId="77777777" w:rsidR="00EA5059" w:rsidRPr="00EA5059" w:rsidRDefault="00EA5059" w:rsidP="00EA5059">
      <w:pPr>
        <w:spacing w:after="0" w:line="240" w:lineRule="auto"/>
        <w:rPr>
          <w:sz w:val="24"/>
          <w:szCs w:val="24"/>
        </w:rPr>
      </w:pPr>
      <w:r w:rsidRPr="00EA5059">
        <w:rPr>
          <w:sz w:val="24"/>
          <w:szCs w:val="24"/>
        </w:rPr>
        <w:t>TECH01 5960 3390-9     1484</w:t>
      </w:r>
    </w:p>
    <w:p w14:paraId="323E85D3" w14:textId="77777777" w:rsidR="00EA5059" w:rsidRPr="00EA5059" w:rsidRDefault="00EA5059" w:rsidP="00EA5059">
      <w:pPr>
        <w:spacing w:after="0" w:line="240" w:lineRule="auto"/>
        <w:rPr>
          <w:sz w:val="24"/>
          <w:szCs w:val="24"/>
        </w:rPr>
      </w:pPr>
      <w:r w:rsidRPr="00EA5059">
        <w:rPr>
          <w:sz w:val="24"/>
          <w:szCs w:val="24"/>
        </w:rPr>
        <w:t>TECH02 5961 3390-9     1485</w:t>
      </w:r>
    </w:p>
    <w:p w14:paraId="23A0AFCB" w14:textId="77777777" w:rsidR="00EA5059" w:rsidRPr="00EA5059" w:rsidRDefault="00EA5059" w:rsidP="00EA5059">
      <w:pPr>
        <w:spacing w:after="0" w:line="240" w:lineRule="auto"/>
        <w:rPr>
          <w:sz w:val="24"/>
          <w:szCs w:val="24"/>
        </w:rPr>
      </w:pPr>
      <w:r w:rsidRPr="00EA5059">
        <w:rPr>
          <w:sz w:val="24"/>
          <w:szCs w:val="24"/>
        </w:rPr>
        <w:t>TECH03 5962 3390-9     1486</w:t>
      </w:r>
    </w:p>
    <w:p w14:paraId="6684C4CD" w14:textId="77777777" w:rsidR="00EA5059" w:rsidRPr="00EA5059" w:rsidRDefault="00EA5059" w:rsidP="00EA5059">
      <w:pPr>
        <w:spacing w:after="0" w:line="240" w:lineRule="auto"/>
        <w:rPr>
          <w:sz w:val="24"/>
          <w:szCs w:val="24"/>
        </w:rPr>
      </w:pPr>
      <w:r w:rsidRPr="00EA5059">
        <w:rPr>
          <w:sz w:val="24"/>
          <w:szCs w:val="24"/>
        </w:rPr>
        <w:t>TECH04 5963 3390-9     1487</w:t>
      </w:r>
    </w:p>
    <w:p w14:paraId="0E7EE64F" w14:textId="77777777" w:rsidR="00EA5059" w:rsidRPr="00EA5059" w:rsidRDefault="00EA5059" w:rsidP="00EA5059">
      <w:pPr>
        <w:spacing w:after="0" w:line="240" w:lineRule="auto"/>
        <w:rPr>
          <w:sz w:val="24"/>
          <w:szCs w:val="24"/>
        </w:rPr>
      </w:pPr>
      <w:r w:rsidRPr="00EA5059">
        <w:rPr>
          <w:sz w:val="24"/>
          <w:szCs w:val="24"/>
        </w:rPr>
        <w:t>TECH05 5964 3390-9     1488</w:t>
      </w:r>
    </w:p>
    <w:p w14:paraId="35562583" w14:textId="77777777" w:rsidR="00EA5059" w:rsidRPr="00EA5059" w:rsidRDefault="00EA5059" w:rsidP="00EA5059">
      <w:pPr>
        <w:spacing w:after="0" w:line="240" w:lineRule="auto"/>
        <w:rPr>
          <w:sz w:val="24"/>
          <w:szCs w:val="24"/>
        </w:rPr>
      </w:pPr>
      <w:r w:rsidRPr="00EA5059">
        <w:rPr>
          <w:sz w:val="24"/>
          <w:szCs w:val="24"/>
        </w:rPr>
        <w:t>TECH06 5965 3390-9     1489</w:t>
      </w:r>
    </w:p>
    <w:p w14:paraId="44E9F100" w14:textId="77777777" w:rsidR="00EA5059" w:rsidRPr="00EA5059" w:rsidRDefault="00EA5059" w:rsidP="00EA5059">
      <w:pPr>
        <w:spacing w:after="0" w:line="240" w:lineRule="auto"/>
        <w:rPr>
          <w:sz w:val="24"/>
          <w:szCs w:val="24"/>
        </w:rPr>
      </w:pPr>
      <w:r w:rsidRPr="00EA5059">
        <w:rPr>
          <w:sz w:val="24"/>
          <w:szCs w:val="24"/>
        </w:rPr>
        <w:t>TECH07 5966 3390-9     1490</w:t>
      </w:r>
    </w:p>
    <w:p w14:paraId="5DCF61BE" w14:textId="77777777" w:rsidR="00EA5059" w:rsidRPr="00EA5059" w:rsidRDefault="00EA5059" w:rsidP="00EA5059">
      <w:pPr>
        <w:spacing w:after="0" w:line="240" w:lineRule="auto"/>
        <w:rPr>
          <w:sz w:val="24"/>
          <w:szCs w:val="24"/>
        </w:rPr>
      </w:pPr>
      <w:r w:rsidRPr="00EA5059">
        <w:rPr>
          <w:sz w:val="24"/>
          <w:szCs w:val="24"/>
        </w:rPr>
        <w:t>TECH08 5967 3390-9     1491</w:t>
      </w:r>
    </w:p>
    <w:p w14:paraId="77E5A092" w14:textId="77777777" w:rsidR="00EA5059" w:rsidRPr="00EA5059" w:rsidRDefault="00EA5059" w:rsidP="00EA5059">
      <w:pPr>
        <w:spacing w:after="0" w:line="240" w:lineRule="auto"/>
        <w:rPr>
          <w:sz w:val="24"/>
          <w:szCs w:val="24"/>
        </w:rPr>
      </w:pPr>
      <w:r w:rsidRPr="00EA5059">
        <w:rPr>
          <w:sz w:val="24"/>
          <w:szCs w:val="24"/>
        </w:rPr>
        <w:t>TECH09 5968 3390-9     1492</w:t>
      </w:r>
    </w:p>
    <w:p w14:paraId="3F4DE61E" w14:textId="77777777" w:rsidR="00EA5059" w:rsidRPr="00EA5059" w:rsidRDefault="00EA5059" w:rsidP="00EA5059">
      <w:pPr>
        <w:spacing w:after="0" w:line="240" w:lineRule="auto"/>
        <w:rPr>
          <w:sz w:val="24"/>
          <w:szCs w:val="24"/>
        </w:rPr>
      </w:pPr>
      <w:r w:rsidRPr="00EA5059">
        <w:rPr>
          <w:sz w:val="24"/>
          <w:szCs w:val="24"/>
        </w:rPr>
        <w:t>TECH10 5969 3390-9     1493</w:t>
      </w:r>
    </w:p>
    <w:p w14:paraId="2A81E816" w14:textId="77777777" w:rsidR="00EA5059" w:rsidRPr="00EA5059" w:rsidRDefault="00EA5059" w:rsidP="00EA5059">
      <w:pPr>
        <w:spacing w:after="0" w:line="240" w:lineRule="auto"/>
        <w:rPr>
          <w:sz w:val="24"/>
          <w:szCs w:val="24"/>
        </w:rPr>
      </w:pPr>
      <w:r w:rsidRPr="00EA5059">
        <w:rPr>
          <w:sz w:val="24"/>
          <w:szCs w:val="24"/>
        </w:rPr>
        <w:t>TECH11 596A 3390-9     1494</w:t>
      </w:r>
    </w:p>
    <w:p w14:paraId="54B17001" w14:textId="77777777" w:rsidR="00EA5059" w:rsidRPr="00EA5059" w:rsidRDefault="00EA5059" w:rsidP="00EA5059">
      <w:pPr>
        <w:spacing w:after="0" w:line="240" w:lineRule="auto"/>
        <w:rPr>
          <w:sz w:val="24"/>
          <w:szCs w:val="24"/>
        </w:rPr>
      </w:pPr>
      <w:r w:rsidRPr="00EA5059">
        <w:rPr>
          <w:sz w:val="24"/>
          <w:szCs w:val="24"/>
        </w:rPr>
        <w:t>TECH12 596B 3390-9     1495</w:t>
      </w:r>
    </w:p>
    <w:p w14:paraId="3622B24D" w14:textId="77777777" w:rsidR="00EA5059" w:rsidRPr="00EA5059" w:rsidRDefault="00EA5059" w:rsidP="00EA5059">
      <w:pPr>
        <w:spacing w:after="0" w:line="240" w:lineRule="auto"/>
        <w:rPr>
          <w:sz w:val="24"/>
          <w:szCs w:val="24"/>
        </w:rPr>
      </w:pPr>
      <w:r w:rsidRPr="00EA5059">
        <w:rPr>
          <w:sz w:val="24"/>
          <w:szCs w:val="24"/>
        </w:rPr>
        <w:t>TECH13 596C 3390-9     1496</w:t>
      </w:r>
    </w:p>
    <w:p w14:paraId="6C1F08F0" w14:textId="77777777" w:rsidR="00EA5059" w:rsidRPr="00EA5059" w:rsidRDefault="00EA5059" w:rsidP="00EA5059">
      <w:pPr>
        <w:spacing w:after="0" w:line="240" w:lineRule="auto"/>
        <w:rPr>
          <w:sz w:val="24"/>
          <w:szCs w:val="24"/>
        </w:rPr>
      </w:pPr>
      <w:r w:rsidRPr="00EA5059">
        <w:rPr>
          <w:sz w:val="24"/>
          <w:szCs w:val="24"/>
        </w:rPr>
        <w:t>TECH14 596D 3390-9     1497</w:t>
      </w:r>
    </w:p>
    <w:p w14:paraId="7DA6DEA3" w14:textId="77777777" w:rsidR="00EA5059" w:rsidRPr="00EA5059" w:rsidRDefault="00EA5059" w:rsidP="00EA5059">
      <w:pPr>
        <w:spacing w:after="0" w:line="240" w:lineRule="auto"/>
        <w:rPr>
          <w:sz w:val="24"/>
          <w:szCs w:val="24"/>
        </w:rPr>
      </w:pPr>
      <w:r w:rsidRPr="00EA5059">
        <w:rPr>
          <w:sz w:val="24"/>
          <w:szCs w:val="24"/>
        </w:rPr>
        <w:t>TECH15 596E 3390-9     1498</w:t>
      </w:r>
    </w:p>
    <w:p w14:paraId="05B8125F" w14:textId="77777777" w:rsidR="00EA5059" w:rsidRPr="00EA5059" w:rsidRDefault="00EA5059" w:rsidP="00EA5059">
      <w:pPr>
        <w:spacing w:after="0" w:line="240" w:lineRule="auto"/>
        <w:rPr>
          <w:sz w:val="24"/>
          <w:szCs w:val="24"/>
        </w:rPr>
      </w:pPr>
      <w:r w:rsidRPr="00EA5059">
        <w:rPr>
          <w:sz w:val="24"/>
          <w:szCs w:val="24"/>
        </w:rPr>
        <w:t>TECH16 596F 3390-9     1499</w:t>
      </w:r>
    </w:p>
    <w:p w14:paraId="01A5836F" w14:textId="77777777" w:rsidR="00EA5059" w:rsidRPr="00EA5059" w:rsidRDefault="00EA5059" w:rsidP="00EA5059">
      <w:pPr>
        <w:spacing w:after="0" w:line="240" w:lineRule="auto"/>
        <w:rPr>
          <w:sz w:val="24"/>
          <w:szCs w:val="24"/>
        </w:rPr>
      </w:pPr>
      <w:r w:rsidRPr="00EA5059">
        <w:rPr>
          <w:sz w:val="24"/>
          <w:szCs w:val="24"/>
        </w:rPr>
        <w:t>TECH17 597A 3390-9     1500</w:t>
      </w:r>
    </w:p>
    <w:p w14:paraId="45AFE049" w14:textId="77777777" w:rsidR="00EA5059" w:rsidRPr="00EA5059" w:rsidRDefault="00EA5059" w:rsidP="00EA5059">
      <w:pPr>
        <w:spacing w:after="0" w:line="240" w:lineRule="auto"/>
        <w:rPr>
          <w:sz w:val="24"/>
          <w:szCs w:val="24"/>
        </w:rPr>
      </w:pPr>
      <w:r w:rsidRPr="00EA5059">
        <w:rPr>
          <w:sz w:val="24"/>
          <w:szCs w:val="24"/>
        </w:rPr>
        <w:t>TECH18 597B 3390-9     1501</w:t>
      </w:r>
    </w:p>
    <w:p w14:paraId="073C3BBF" w14:textId="77777777" w:rsidR="00EA5059" w:rsidRPr="00EA5059" w:rsidRDefault="00EA5059" w:rsidP="00EA5059">
      <w:pPr>
        <w:spacing w:after="0" w:line="240" w:lineRule="auto"/>
        <w:rPr>
          <w:sz w:val="24"/>
          <w:szCs w:val="24"/>
        </w:rPr>
      </w:pPr>
      <w:r w:rsidRPr="00EA5059">
        <w:rPr>
          <w:sz w:val="24"/>
          <w:szCs w:val="24"/>
        </w:rPr>
        <w:t>TECH19 597C 3390-9     1502</w:t>
      </w:r>
    </w:p>
    <w:p w14:paraId="2CCCCA8E" w14:textId="77777777" w:rsidR="00EA5059" w:rsidRPr="00EA5059" w:rsidRDefault="00EA5059" w:rsidP="00EA5059">
      <w:pPr>
        <w:spacing w:after="0" w:line="240" w:lineRule="auto"/>
        <w:rPr>
          <w:sz w:val="24"/>
          <w:szCs w:val="24"/>
        </w:rPr>
      </w:pPr>
      <w:r w:rsidRPr="00EA5059">
        <w:rPr>
          <w:sz w:val="24"/>
          <w:szCs w:val="24"/>
        </w:rPr>
        <w:t>TECH20 597D 3390-9     1503</w:t>
      </w:r>
    </w:p>
    <w:p w14:paraId="47837DF4" w14:textId="77777777" w:rsidR="00EA5059" w:rsidRPr="00EA5059" w:rsidRDefault="00EA5059" w:rsidP="00EA5059">
      <w:pPr>
        <w:spacing w:after="0" w:line="240" w:lineRule="auto"/>
        <w:rPr>
          <w:sz w:val="24"/>
          <w:szCs w:val="24"/>
        </w:rPr>
      </w:pPr>
      <w:r w:rsidRPr="00EA5059">
        <w:rPr>
          <w:sz w:val="24"/>
          <w:szCs w:val="24"/>
        </w:rPr>
        <w:t>TECH21 597E 3390-9     1504</w:t>
      </w:r>
    </w:p>
    <w:p w14:paraId="1A83E7B7" w14:textId="77777777" w:rsidR="00EA5059" w:rsidRPr="00EA5059" w:rsidRDefault="00EA5059" w:rsidP="00EA5059">
      <w:pPr>
        <w:spacing w:after="0" w:line="240" w:lineRule="auto"/>
        <w:rPr>
          <w:sz w:val="24"/>
          <w:szCs w:val="24"/>
        </w:rPr>
      </w:pPr>
      <w:r w:rsidRPr="00EA5059">
        <w:rPr>
          <w:sz w:val="24"/>
          <w:szCs w:val="24"/>
        </w:rPr>
        <w:t>TECH22 597F 3390-9     1505</w:t>
      </w:r>
    </w:p>
    <w:p w14:paraId="515D0470" w14:textId="77777777" w:rsidR="00EA5059" w:rsidRPr="00EA5059" w:rsidRDefault="00EA5059" w:rsidP="00EA5059">
      <w:pPr>
        <w:spacing w:after="0" w:line="240" w:lineRule="auto"/>
        <w:rPr>
          <w:sz w:val="24"/>
          <w:szCs w:val="24"/>
        </w:rPr>
      </w:pPr>
      <w:r w:rsidRPr="00EA5059">
        <w:rPr>
          <w:sz w:val="24"/>
          <w:szCs w:val="24"/>
        </w:rPr>
        <w:t>MOBTT9 5980 3390-9     1506</w:t>
      </w:r>
    </w:p>
    <w:p w14:paraId="788015ED" w14:textId="77777777" w:rsidR="00EA5059" w:rsidRPr="00EA5059" w:rsidRDefault="00EA5059" w:rsidP="00EA5059">
      <w:pPr>
        <w:spacing w:after="0" w:line="240" w:lineRule="auto"/>
        <w:rPr>
          <w:sz w:val="24"/>
          <w:szCs w:val="24"/>
        </w:rPr>
      </w:pPr>
      <w:r w:rsidRPr="00EA5059">
        <w:rPr>
          <w:sz w:val="24"/>
          <w:szCs w:val="24"/>
        </w:rPr>
        <w:t>MIR0C0 5981 3390-9     1507</w:t>
      </w:r>
    </w:p>
    <w:p w14:paraId="64D60BBF" w14:textId="77777777" w:rsidR="00EA5059" w:rsidRPr="00EA5059" w:rsidRDefault="00EA5059" w:rsidP="00EA5059">
      <w:pPr>
        <w:spacing w:after="0" w:line="240" w:lineRule="auto"/>
        <w:rPr>
          <w:sz w:val="24"/>
          <w:szCs w:val="24"/>
        </w:rPr>
      </w:pPr>
      <w:r w:rsidRPr="00EA5059">
        <w:rPr>
          <w:sz w:val="24"/>
          <w:szCs w:val="24"/>
        </w:rPr>
        <w:t>MIR0C1 5982 3390-9     1508</w:t>
      </w:r>
    </w:p>
    <w:p w14:paraId="028D98E6" w14:textId="77777777" w:rsidR="00EA5059" w:rsidRPr="00EA5059" w:rsidRDefault="00EA5059" w:rsidP="00EA5059">
      <w:pPr>
        <w:spacing w:after="0" w:line="240" w:lineRule="auto"/>
        <w:rPr>
          <w:sz w:val="24"/>
          <w:szCs w:val="24"/>
        </w:rPr>
      </w:pPr>
      <w:r w:rsidRPr="00EA5059">
        <w:rPr>
          <w:sz w:val="24"/>
          <w:szCs w:val="24"/>
        </w:rPr>
        <w:t>MIR0C2 5983 3390-9     1509</w:t>
      </w:r>
    </w:p>
    <w:p w14:paraId="0D2F625C" w14:textId="77777777" w:rsidR="00EA5059" w:rsidRPr="00EA5059" w:rsidRDefault="00EA5059" w:rsidP="00EA5059">
      <w:pPr>
        <w:spacing w:after="0" w:line="240" w:lineRule="auto"/>
        <w:rPr>
          <w:sz w:val="24"/>
          <w:szCs w:val="24"/>
        </w:rPr>
      </w:pPr>
      <w:r w:rsidRPr="00EA5059">
        <w:rPr>
          <w:sz w:val="24"/>
          <w:szCs w:val="24"/>
        </w:rPr>
        <w:t>MIR0C3 5984 3390-9     1510</w:t>
      </w:r>
    </w:p>
    <w:p w14:paraId="6DDD1CBE" w14:textId="77777777" w:rsidR="00EA5059" w:rsidRPr="00EA5059" w:rsidRDefault="00EA5059" w:rsidP="00EA5059">
      <w:pPr>
        <w:spacing w:after="0" w:line="240" w:lineRule="auto"/>
        <w:rPr>
          <w:sz w:val="24"/>
          <w:szCs w:val="24"/>
        </w:rPr>
      </w:pPr>
      <w:r w:rsidRPr="00EA5059">
        <w:rPr>
          <w:sz w:val="24"/>
          <w:szCs w:val="24"/>
        </w:rPr>
        <w:t>MIR0C4 5985 3390-9     1511</w:t>
      </w:r>
    </w:p>
    <w:p w14:paraId="56A49422" w14:textId="77777777" w:rsidR="00EA5059" w:rsidRPr="00EA5059" w:rsidRDefault="00EA5059" w:rsidP="00EA5059">
      <w:pPr>
        <w:spacing w:after="0" w:line="240" w:lineRule="auto"/>
        <w:rPr>
          <w:sz w:val="24"/>
          <w:szCs w:val="24"/>
        </w:rPr>
      </w:pPr>
      <w:r w:rsidRPr="00EA5059">
        <w:rPr>
          <w:sz w:val="24"/>
          <w:szCs w:val="24"/>
        </w:rPr>
        <w:t>MIR0C5 5986 3390-9     1512</w:t>
      </w:r>
    </w:p>
    <w:p w14:paraId="02D3B54C" w14:textId="77777777" w:rsidR="00EA5059" w:rsidRPr="00EA5059" w:rsidRDefault="00EA5059" w:rsidP="00EA5059">
      <w:pPr>
        <w:spacing w:after="0" w:line="240" w:lineRule="auto"/>
        <w:rPr>
          <w:sz w:val="24"/>
          <w:szCs w:val="24"/>
        </w:rPr>
      </w:pPr>
      <w:r w:rsidRPr="00EA5059">
        <w:rPr>
          <w:sz w:val="24"/>
          <w:szCs w:val="24"/>
        </w:rPr>
        <w:t>DRRES1 5990 3390-9     1513</w:t>
      </w:r>
    </w:p>
    <w:p w14:paraId="0EDEC907" w14:textId="77777777" w:rsidR="00EA5059" w:rsidRPr="00EA5059" w:rsidRDefault="00EA5059" w:rsidP="00EA5059">
      <w:pPr>
        <w:spacing w:after="0" w:line="240" w:lineRule="auto"/>
        <w:rPr>
          <w:sz w:val="24"/>
          <w:szCs w:val="24"/>
        </w:rPr>
      </w:pPr>
      <w:r w:rsidRPr="00EA5059">
        <w:rPr>
          <w:sz w:val="24"/>
          <w:szCs w:val="24"/>
        </w:rPr>
        <w:t>DRCAT1 5991 3390-9     1514</w:t>
      </w:r>
    </w:p>
    <w:p w14:paraId="13D2CFAA" w14:textId="77777777" w:rsidR="00EA5059" w:rsidRPr="00EA5059" w:rsidRDefault="00EA5059" w:rsidP="00EA5059">
      <w:pPr>
        <w:spacing w:after="0" w:line="240" w:lineRule="auto"/>
        <w:rPr>
          <w:sz w:val="24"/>
          <w:szCs w:val="24"/>
        </w:rPr>
      </w:pPr>
      <w:r w:rsidRPr="00EA5059">
        <w:rPr>
          <w:sz w:val="24"/>
          <w:szCs w:val="24"/>
        </w:rPr>
        <w:t>DRZFS1 5992 3390-9     1515</w:t>
      </w:r>
    </w:p>
    <w:p w14:paraId="19756721" w14:textId="77777777" w:rsidR="00EA5059" w:rsidRPr="00EA5059" w:rsidRDefault="00EA5059" w:rsidP="00EA5059">
      <w:pPr>
        <w:spacing w:after="0" w:line="240" w:lineRule="auto"/>
        <w:rPr>
          <w:sz w:val="24"/>
          <w:szCs w:val="24"/>
        </w:rPr>
      </w:pPr>
      <w:r w:rsidRPr="00EA5059">
        <w:rPr>
          <w:sz w:val="24"/>
          <w:szCs w:val="24"/>
        </w:rPr>
        <w:t>Z13RS1 5998 3390-9     1516</w:t>
      </w:r>
    </w:p>
    <w:p w14:paraId="48022392" w14:textId="77777777" w:rsidR="00EA5059" w:rsidRPr="00EA5059" w:rsidRDefault="00EA5059" w:rsidP="00EA5059">
      <w:pPr>
        <w:spacing w:after="0" w:line="240" w:lineRule="auto"/>
        <w:rPr>
          <w:sz w:val="24"/>
          <w:szCs w:val="24"/>
        </w:rPr>
      </w:pPr>
      <w:r w:rsidRPr="00EA5059">
        <w:rPr>
          <w:sz w:val="24"/>
          <w:szCs w:val="24"/>
        </w:rPr>
        <w:t>Z13RS2 5999 3390-9     1517</w:t>
      </w:r>
    </w:p>
    <w:p w14:paraId="151B75ED" w14:textId="77777777" w:rsidR="00EA5059" w:rsidRPr="00EA5059" w:rsidRDefault="00EA5059" w:rsidP="00EA5059">
      <w:pPr>
        <w:spacing w:after="0" w:line="240" w:lineRule="auto"/>
        <w:rPr>
          <w:sz w:val="24"/>
          <w:szCs w:val="24"/>
        </w:rPr>
      </w:pPr>
      <w:r w:rsidRPr="00EA5059">
        <w:rPr>
          <w:sz w:val="24"/>
          <w:szCs w:val="24"/>
        </w:rPr>
        <w:t>OS1RTA 599A 3390-9     1518</w:t>
      </w:r>
    </w:p>
    <w:p w14:paraId="5987CF6D" w14:textId="77777777" w:rsidR="00EA5059" w:rsidRPr="00EA5059" w:rsidRDefault="00EA5059" w:rsidP="00EA5059">
      <w:pPr>
        <w:spacing w:after="0" w:line="240" w:lineRule="auto"/>
        <w:rPr>
          <w:sz w:val="24"/>
          <w:szCs w:val="24"/>
        </w:rPr>
      </w:pPr>
      <w:r w:rsidRPr="00EA5059">
        <w:rPr>
          <w:sz w:val="24"/>
          <w:szCs w:val="24"/>
        </w:rPr>
        <w:t>OS9RTD 599B 3390-9     1519</w:t>
      </w:r>
    </w:p>
    <w:p w14:paraId="4A2D69A1" w14:textId="77777777" w:rsidR="00EA5059" w:rsidRPr="00EA5059" w:rsidRDefault="00EA5059" w:rsidP="00EA5059">
      <w:pPr>
        <w:spacing w:after="0" w:line="240" w:lineRule="auto"/>
        <w:rPr>
          <w:sz w:val="24"/>
          <w:szCs w:val="24"/>
        </w:rPr>
      </w:pPr>
      <w:r w:rsidRPr="00EA5059">
        <w:rPr>
          <w:sz w:val="24"/>
          <w:szCs w:val="24"/>
        </w:rPr>
        <w:t>OS9R1C 599C 3390-9     1520</w:t>
      </w:r>
    </w:p>
    <w:p w14:paraId="4B3A27F2" w14:textId="77777777" w:rsidR="00EA5059" w:rsidRPr="00EA5059" w:rsidRDefault="00EA5059" w:rsidP="00EA5059">
      <w:pPr>
        <w:spacing w:after="0" w:line="240" w:lineRule="auto"/>
        <w:rPr>
          <w:sz w:val="24"/>
          <w:szCs w:val="24"/>
        </w:rPr>
      </w:pPr>
      <w:r w:rsidRPr="00EA5059">
        <w:rPr>
          <w:sz w:val="24"/>
          <w:szCs w:val="24"/>
        </w:rPr>
        <w:t>OS9SY4 599D 3390-9     1521</w:t>
      </w:r>
    </w:p>
    <w:p w14:paraId="111B3C51" w14:textId="77777777" w:rsidR="00EA5059" w:rsidRPr="00EA5059" w:rsidRDefault="00EA5059" w:rsidP="00EA5059">
      <w:pPr>
        <w:spacing w:after="0" w:line="240" w:lineRule="auto"/>
        <w:rPr>
          <w:sz w:val="24"/>
          <w:szCs w:val="24"/>
        </w:rPr>
      </w:pPr>
      <w:r w:rsidRPr="00EA5059">
        <w:rPr>
          <w:sz w:val="24"/>
          <w:szCs w:val="24"/>
        </w:rPr>
        <w:lastRenderedPageBreak/>
        <w:t>OS9SY5 599E 3390-9     1522</w:t>
      </w:r>
    </w:p>
    <w:p w14:paraId="5CE5BB40" w14:textId="77777777" w:rsidR="00EA5059" w:rsidRPr="00EA5059" w:rsidRDefault="00EA5059" w:rsidP="00EA5059">
      <w:pPr>
        <w:spacing w:after="0" w:line="240" w:lineRule="auto"/>
        <w:rPr>
          <w:sz w:val="24"/>
          <w:szCs w:val="24"/>
        </w:rPr>
      </w:pPr>
      <w:r w:rsidRPr="00EA5059">
        <w:rPr>
          <w:sz w:val="24"/>
          <w:szCs w:val="24"/>
        </w:rPr>
        <w:t>PRF001 599F 3390-9     1523</w:t>
      </w:r>
    </w:p>
    <w:p w14:paraId="744D7F8E" w14:textId="77777777" w:rsidR="00EA5059" w:rsidRPr="00EA5059" w:rsidRDefault="00EA5059" w:rsidP="00EA5059">
      <w:pPr>
        <w:spacing w:after="0" w:line="240" w:lineRule="auto"/>
        <w:rPr>
          <w:sz w:val="24"/>
          <w:szCs w:val="24"/>
        </w:rPr>
      </w:pPr>
      <w:r w:rsidRPr="00EA5059">
        <w:rPr>
          <w:sz w:val="24"/>
          <w:szCs w:val="24"/>
        </w:rPr>
        <w:t>BCZ986 59A0 3390-9     1524</w:t>
      </w:r>
    </w:p>
    <w:p w14:paraId="5C236DB6" w14:textId="77777777" w:rsidR="00EA5059" w:rsidRPr="00EA5059" w:rsidRDefault="00EA5059" w:rsidP="00EA5059">
      <w:pPr>
        <w:spacing w:after="0" w:line="240" w:lineRule="auto"/>
        <w:rPr>
          <w:sz w:val="24"/>
          <w:szCs w:val="24"/>
        </w:rPr>
      </w:pPr>
      <w:r w:rsidRPr="00EA5059">
        <w:rPr>
          <w:sz w:val="24"/>
          <w:szCs w:val="24"/>
        </w:rPr>
        <w:t>BCZ987 59A1 3390-9     1525</w:t>
      </w:r>
    </w:p>
    <w:p w14:paraId="5634B429" w14:textId="77777777" w:rsidR="00EA5059" w:rsidRPr="00EA5059" w:rsidRDefault="00EA5059" w:rsidP="00EA5059">
      <w:pPr>
        <w:spacing w:after="0" w:line="240" w:lineRule="auto"/>
        <w:rPr>
          <w:sz w:val="24"/>
          <w:szCs w:val="24"/>
        </w:rPr>
      </w:pPr>
      <w:r w:rsidRPr="00EA5059">
        <w:rPr>
          <w:sz w:val="24"/>
          <w:szCs w:val="24"/>
        </w:rPr>
        <w:t>BCZ988 59A2 3390-9     1526</w:t>
      </w:r>
    </w:p>
    <w:p w14:paraId="3EF068F4" w14:textId="77777777" w:rsidR="00EA5059" w:rsidRPr="00EA5059" w:rsidRDefault="00EA5059" w:rsidP="00EA5059">
      <w:pPr>
        <w:spacing w:after="0" w:line="240" w:lineRule="auto"/>
        <w:rPr>
          <w:sz w:val="24"/>
          <w:szCs w:val="24"/>
        </w:rPr>
      </w:pPr>
      <w:r w:rsidRPr="00EA5059">
        <w:rPr>
          <w:sz w:val="24"/>
          <w:szCs w:val="24"/>
        </w:rPr>
        <w:t>BCZ989 59A3 3390-9     1527</w:t>
      </w:r>
    </w:p>
    <w:p w14:paraId="27F72D3D" w14:textId="77777777" w:rsidR="00EA5059" w:rsidRPr="00EA5059" w:rsidRDefault="00EA5059" w:rsidP="00EA5059">
      <w:pPr>
        <w:spacing w:after="0" w:line="240" w:lineRule="auto"/>
        <w:rPr>
          <w:sz w:val="24"/>
          <w:szCs w:val="24"/>
        </w:rPr>
      </w:pPr>
      <w:r w:rsidRPr="00EA5059">
        <w:rPr>
          <w:sz w:val="24"/>
          <w:szCs w:val="24"/>
        </w:rPr>
        <w:t>BCZ990 59A4 3390-9     1528</w:t>
      </w:r>
    </w:p>
    <w:p w14:paraId="508F3368" w14:textId="77777777" w:rsidR="00EA5059" w:rsidRPr="00EA5059" w:rsidRDefault="00EA5059" w:rsidP="00EA5059">
      <w:pPr>
        <w:spacing w:after="0" w:line="240" w:lineRule="auto"/>
        <w:rPr>
          <w:sz w:val="24"/>
          <w:szCs w:val="24"/>
        </w:rPr>
      </w:pPr>
      <w:r w:rsidRPr="00EA5059">
        <w:rPr>
          <w:sz w:val="24"/>
          <w:szCs w:val="24"/>
        </w:rPr>
        <w:t>BCZ991 59A5 3390-9     1529</w:t>
      </w:r>
    </w:p>
    <w:p w14:paraId="20B40A1B" w14:textId="77777777" w:rsidR="00EA5059" w:rsidRPr="00EA5059" w:rsidRDefault="00EA5059" w:rsidP="00EA5059">
      <w:pPr>
        <w:spacing w:after="0" w:line="240" w:lineRule="auto"/>
        <w:rPr>
          <w:sz w:val="24"/>
          <w:szCs w:val="24"/>
        </w:rPr>
      </w:pPr>
      <w:r w:rsidRPr="00EA5059">
        <w:rPr>
          <w:sz w:val="24"/>
          <w:szCs w:val="24"/>
        </w:rPr>
        <w:t>BCZ992 59A6 3390-9     1530</w:t>
      </w:r>
    </w:p>
    <w:p w14:paraId="35F461CF" w14:textId="77777777" w:rsidR="00EA5059" w:rsidRPr="00EA5059" w:rsidRDefault="00EA5059" w:rsidP="00EA5059">
      <w:pPr>
        <w:spacing w:after="0" w:line="240" w:lineRule="auto"/>
        <w:rPr>
          <w:sz w:val="24"/>
          <w:szCs w:val="24"/>
        </w:rPr>
      </w:pPr>
      <w:r w:rsidRPr="00EA5059">
        <w:rPr>
          <w:sz w:val="24"/>
          <w:szCs w:val="24"/>
        </w:rPr>
        <w:t>BCZ993 59A7 3390-9     1531</w:t>
      </w:r>
    </w:p>
    <w:p w14:paraId="7B591E48" w14:textId="77777777" w:rsidR="00EA5059" w:rsidRPr="00EA5059" w:rsidRDefault="00EA5059" w:rsidP="00EA5059">
      <w:pPr>
        <w:spacing w:after="0" w:line="240" w:lineRule="auto"/>
        <w:rPr>
          <w:sz w:val="24"/>
          <w:szCs w:val="24"/>
        </w:rPr>
      </w:pPr>
      <w:r w:rsidRPr="00EA5059">
        <w:rPr>
          <w:sz w:val="24"/>
          <w:szCs w:val="24"/>
        </w:rPr>
        <w:t>BCZ994 59A8 3390-9     1532</w:t>
      </w:r>
    </w:p>
    <w:p w14:paraId="24EBB96D" w14:textId="77777777" w:rsidR="00EA5059" w:rsidRPr="00EA5059" w:rsidRDefault="00EA5059" w:rsidP="00EA5059">
      <w:pPr>
        <w:spacing w:after="0" w:line="240" w:lineRule="auto"/>
        <w:rPr>
          <w:sz w:val="24"/>
          <w:szCs w:val="24"/>
        </w:rPr>
      </w:pPr>
      <w:r w:rsidRPr="00EA5059">
        <w:rPr>
          <w:sz w:val="24"/>
          <w:szCs w:val="24"/>
        </w:rPr>
        <w:t>BCZ995 59A9 3390-9     1533</w:t>
      </w:r>
    </w:p>
    <w:p w14:paraId="02355B73" w14:textId="77777777" w:rsidR="00EA5059" w:rsidRPr="00EA5059" w:rsidRDefault="00EA5059" w:rsidP="00EA5059">
      <w:pPr>
        <w:spacing w:after="0" w:line="240" w:lineRule="auto"/>
        <w:rPr>
          <w:sz w:val="24"/>
          <w:szCs w:val="24"/>
        </w:rPr>
      </w:pPr>
      <w:r w:rsidRPr="00EA5059">
        <w:rPr>
          <w:sz w:val="24"/>
          <w:szCs w:val="24"/>
        </w:rPr>
        <w:t>BCZ996 59AA 3390-9     1534</w:t>
      </w:r>
    </w:p>
    <w:p w14:paraId="5401FDE1" w14:textId="77777777" w:rsidR="00EA5059" w:rsidRPr="00EA5059" w:rsidRDefault="00EA5059" w:rsidP="00EA5059">
      <w:pPr>
        <w:spacing w:after="0" w:line="240" w:lineRule="auto"/>
        <w:rPr>
          <w:sz w:val="24"/>
          <w:szCs w:val="24"/>
        </w:rPr>
      </w:pPr>
      <w:r w:rsidRPr="00EA5059">
        <w:rPr>
          <w:sz w:val="24"/>
          <w:szCs w:val="24"/>
        </w:rPr>
        <w:t>BCZ997 59AB 3390-9     1535</w:t>
      </w:r>
    </w:p>
    <w:p w14:paraId="6B7575EF" w14:textId="77777777" w:rsidR="00EA5059" w:rsidRPr="00EA5059" w:rsidRDefault="00EA5059" w:rsidP="00EA5059">
      <w:pPr>
        <w:spacing w:after="0" w:line="240" w:lineRule="auto"/>
        <w:rPr>
          <w:sz w:val="24"/>
          <w:szCs w:val="24"/>
        </w:rPr>
      </w:pPr>
      <w:r w:rsidRPr="00EA5059">
        <w:rPr>
          <w:sz w:val="24"/>
          <w:szCs w:val="24"/>
        </w:rPr>
        <w:t>BCZ998 59AC 3390-9     1536</w:t>
      </w:r>
    </w:p>
    <w:p w14:paraId="143A3076" w14:textId="77777777" w:rsidR="00EA5059" w:rsidRPr="00EA5059" w:rsidRDefault="00EA5059" w:rsidP="00EA5059">
      <w:pPr>
        <w:spacing w:after="0" w:line="240" w:lineRule="auto"/>
        <w:rPr>
          <w:sz w:val="24"/>
          <w:szCs w:val="24"/>
        </w:rPr>
      </w:pPr>
      <w:r w:rsidRPr="00EA5059">
        <w:rPr>
          <w:sz w:val="24"/>
          <w:szCs w:val="24"/>
        </w:rPr>
        <w:t>BCZ999 59AD 3390-9     1537</w:t>
      </w:r>
    </w:p>
    <w:p w14:paraId="1761E23B" w14:textId="77777777" w:rsidR="00EA5059" w:rsidRPr="00EA5059" w:rsidRDefault="00EA5059" w:rsidP="00EA5059">
      <w:pPr>
        <w:spacing w:after="0" w:line="240" w:lineRule="auto"/>
        <w:rPr>
          <w:sz w:val="24"/>
          <w:szCs w:val="24"/>
        </w:rPr>
      </w:pPr>
      <w:r w:rsidRPr="00EA5059">
        <w:rPr>
          <w:sz w:val="24"/>
          <w:szCs w:val="24"/>
        </w:rPr>
        <w:t>HPR112 59AE 3390-9     1538</w:t>
      </w:r>
    </w:p>
    <w:p w14:paraId="2130B03A" w14:textId="77777777" w:rsidR="00EA5059" w:rsidRPr="00EA5059" w:rsidRDefault="00EA5059" w:rsidP="00EA5059">
      <w:pPr>
        <w:spacing w:after="0" w:line="240" w:lineRule="auto"/>
        <w:rPr>
          <w:sz w:val="24"/>
          <w:szCs w:val="24"/>
        </w:rPr>
      </w:pPr>
      <w:r w:rsidRPr="00EA5059">
        <w:rPr>
          <w:sz w:val="24"/>
          <w:szCs w:val="24"/>
        </w:rPr>
        <w:t>HPR113 59AF 3390-9     1539</w:t>
      </w:r>
    </w:p>
    <w:p w14:paraId="63E55CC9" w14:textId="77777777" w:rsidR="00EA5059" w:rsidRPr="00EA5059" w:rsidRDefault="00EA5059" w:rsidP="00EA5059">
      <w:pPr>
        <w:spacing w:after="0" w:line="240" w:lineRule="auto"/>
        <w:rPr>
          <w:sz w:val="24"/>
          <w:szCs w:val="24"/>
        </w:rPr>
      </w:pPr>
      <w:r w:rsidRPr="00EA5059">
        <w:rPr>
          <w:sz w:val="24"/>
          <w:szCs w:val="24"/>
        </w:rPr>
        <w:t>HPR114 59B0 3390-9     1540</w:t>
      </w:r>
    </w:p>
    <w:p w14:paraId="7125824D" w14:textId="77777777" w:rsidR="00EA5059" w:rsidRPr="00EA5059" w:rsidRDefault="00EA5059" w:rsidP="00EA5059">
      <w:pPr>
        <w:spacing w:after="0" w:line="240" w:lineRule="auto"/>
        <w:rPr>
          <w:sz w:val="24"/>
          <w:szCs w:val="24"/>
        </w:rPr>
      </w:pPr>
      <w:r w:rsidRPr="00EA5059">
        <w:rPr>
          <w:sz w:val="24"/>
          <w:szCs w:val="24"/>
        </w:rPr>
        <w:t>HPR115 59B1 3390-9     1541</w:t>
      </w:r>
    </w:p>
    <w:p w14:paraId="4704CAC5" w14:textId="77777777" w:rsidR="00EA5059" w:rsidRPr="00EA5059" w:rsidRDefault="00EA5059" w:rsidP="00EA5059">
      <w:pPr>
        <w:spacing w:after="0" w:line="240" w:lineRule="auto"/>
        <w:rPr>
          <w:sz w:val="24"/>
          <w:szCs w:val="24"/>
        </w:rPr>
      </w:pPr>
      <w:r w:rsidRPr="00EA5059">
        <w:rPr>
          <w:sz w:val="24"/>
          <w:szCs w:val="24"/>
        </w:rPr>
        <w:t>HPR116 59B2 3390-9     1542</w:t>
      </w:r>
    </w:p>
    <w:p w14:paraId="1DE3B8B7" w14:textId="77777777" w:rsidR="00EA5059" w:rsidRPr="00EA5059" w:rsidRDefault="00EA5059" w:rsidP="00EA5059">
      <w:pPr>
        <w:spacing w:after="0" w:line="240" w:lineRule="auto"/>
        <w:rPr>
          <w:sz w:val="24"/>
          <w:szCs w:val="24"/>
        </w:rPr>
      </w:pPr>
      <w:r w:rsidRPr="00EA5059">
        <w:rPr>
          <w:sz w:val="24"/>
          <w:szCs w:val="24"/>
        </w:rPr>
        <w:t>HPR117 59B3 3390-9     1543</w:t>
      </w:r>
    </w:p>
    <w:p w14:paraId="44321374" w14:textId="77777777" w:rsidR="00EA5059" w:rsidRPr="00EA5059" w:rsidRDefault="00EA5059" w:rsidP="00EA5059">
      <w:pPr>
        <w:spacing w:after="0" w:line="240" w:lineRule="auto"/>
        <w:rPr>
          <w:sz w:val="24"/>
          <w:szCs w:val="24"/>
        </w:rPr>
      </w:pPr>
      <w:r w:rsidRPr="00EA5059">
        <w:rPr>
          <w:sz w:val="24"/>
          <w:szCs w:val="24"/>
        </w:rPr>
        <w:t>HPR118 59B4 3390-9     1544</w:t>
      </w:r>
    </w:p>
    <w:p w14:paraId="50213436" w14:textId="77777777" w:rsidR="00EA5059" w:rsidRPr="00EA5059" w:rsidRDefault="00EA5059" w:rsidP="00EA5059">
      <w:pPr>
        <w:spacing w:after="0" w:line="240" w:lineRule="auto"/>
        <w:rPr>
          <w:sz w:val="24"/>
          <w:szCs w:val="24"/>
        </w:rPr>
      </w:pPr>
      <w:r w:rsidRPr="00EA5059">
        <w:rPr>
          <w:sz w:val="24"/>
          <w:szCs w:val="24"/>
        </w:rPr>
        <w:t>HPR119 59B5 3390-9     1545</w:t>
      </w:r>
    </w:p>
    <w:p w14:paraId="24DCEB1D" w14:textId="77777777" w:rsidR="00EA5059" w:rsidRPr="00EA5059" w:rsidRDefault="00EA5059" w:rsidP="00EA5059">
      <w:pPr>
        <w:spacing w:after="0" w:line="240" w:lineRule="auto"/>
        <w:rPr>
          <w:sz w:val="24"/>
          <w:szCs w:val="24"/>
        </w:rPr>
      </w:pPr>
      <w:r w:rsidRPr="00EA5059">
        <w:rPr>
          <w:sz w:val="24"/>
          <w:szCs w:val="24"/>
        </w:rPr>
        <w:t>HPR120 59B6 3390-9     1546</w:t>
      </w:r>
    </w:p>
    <w:p w14:paraId="4A3475CD" w14:textId="77777777" w:rsidR="00EA5059" w:rsidRPr="00EA5059" w:rsidRDefault="00EA5059" w:rsidP="00EA5059">
      <w:pPr>
        <w:spacing w:after="0" w:line="240" w:lineRule="auto"/>
        <w:rPr>
          <w:sz w:val="24"/>
          <w:szCs w:val="24"/>
        </w:rPr>
      </w:pPr>
      <w:r w:rsidRPr="00EA5059">
        <w:rPr>
          <w:sz w:val="24"/>
          <w:szCs w:val="24"/>
        </w:rPr>
        <w:t>HPR121 59B7 3390-9     1547</w:t>
      </w:r>
    </w:p>
    <w:p w14:paraId="59981123" w14:textId="77777777" w:rsidR="00EA5059" w:rsidRPr="00EA5059" w:rsidRDefault="00EA5059" w:rsidP="00EA5059">
      <w:pPr>
        <w:spacing w:after="0" w:line="240" w:lineRule="auto"/>
        <w:rPr>
          <w:sz w:val="24"/>
          <w:szCs w:val="24"/>
        </w:rPr>
      </w:pPr>
      <w:r w:rsidRPr="00EA5059">
        <w:rPr>
          <w:sz w:val="24"/>
          <w:szCs w:val="24"/>
        </w:rPr>
        <w:t>HPR122 59B8 3390-9     1548</w:t>
      </w:r>
    </w:p>
    <w:p w14:paraId="39D6597C" w14:textId="77777777" w:rsidR="00EA5059" w:rsidRPr="00EA5059" w:rsidRDefault="00EA5059" w:rsidP="00EA5059">
      <w:pPr>
        <w:spacing w:after="0" w:line="240" w:lineRule="auto"/>
        <w:rPr>
          <w:sz w:val="24"/>
          <w:szCs w:val="24"/>
        </w:rPr>
      </w:pPr>
      <w:r w:rsidRPr="00EA5059">
        <w:rPr>
          <w:sz w:val="24"/>
          <w:szCs w:val="24"/>
        </w:rPr>
        <w:t>HPR123 59B9 3390-9     1549</w:t>
      </w:r>
    </w:p>
    <w:p w14:paraId="6F33C7DB" w14:textId="77777777" w:rsidR="00EA5059" w:rsidRPr="00EA5059" w:rsidRDefault="00EA5059" w:rsidP="00EA5059">
      <w:pPr>
        <w:spacing w:after="0" w:line="240" w:lineRule="auto"/>
        <w:rPr>
          <w:sz w:val="24"/>
          <w:szCs w:val="24"/>
        </w:rPr>
      </w:pPr>
      <w:r w:rsidRPr="00EA5059">
        <w:rPr>
          <w:sz w:val="24"/>
          <w:szCs w:val="24"/>
        </w:rPr>
        <w:t>HPR124 59BA 3390-9     1550</w:t>
      </w:r>
    </w:p>
    <w:p w14:paraId="30870649" w14:textId="77777777" w:rsidR="00EA5059" w:rsidRPr="00EA5059" w:rsidRDefault="00EA5059" w:rsidP="00EA5059">
      <w:pPr>
        <w:spacing w:after="0" w:line="240" w:lineRule="auto"/>
        <w:rPr>
          <w:sz w:val="24"/>
          <w:szCs w:val="24"/>
        </w:rPr>
      </w:pPr>
      <w:r w:rsidRPr="00EA5059">
        <w:rPr>
          <w:sz w:val="24"/>
          <w:szCs w:val="24"/>
        </w:rPr>
        <w:t>HPR125 59BB 3390-9     1551</w:t>
      </w:r>
    </w:p>
    <w:p w14:paraId="4708DD62" w14:textId="77777777" w:rsidR="00EA5059" w:rsidRPr="00EA5059" w:rsidRDefault="00EA5059" w:rsidP="00EA5059">
      <w:pPr>
        <w:spacing w:after="0" w:line="240" w:lineRule="auto"/>
        <w:rPr>
          <w:sz w:val="24"/>
          <w:szCs w:val="24"/>
        </w:rPr>
      </w:pPr>
      <w:r w:rsidRPr="00EA5059">
        <w:rPr>
          <w:sz w:val="24"/>
          <w:szCs w:val="24"/>
        </w:rPr>
        <w:t>HPR126 59BC 3390-9     1552</w:t>
      </w:r>
    </w:p>
    <w:p w14:paraId="3A21E1A7" w14:textId="77777777" w:rsidR="00EA5059" w:rsidRPr="00EA5059" w:rsidRDefault="00EA5059" w:rsidP="00EA5059">
      <w:pPr>
        <w:spacing w:after="0" w:line="240" w:lineRule="auto"/>
        <w:rPr>
          <w:sz w:val="24"/>
          <w:szCs w:val="24"/>
        </w:rPr>
      </w:pPr>
      <w:r w:rsidRPr="00EA5059">
        <w:rPr>
          <w:sz w:val="24"/>
          <w:szCs w:val="24"/>
        </w:rPr>
        <w:t>HPR127 59BD 3390-9     1553</w:t>
      </w:r>
    </w:p>
    <w:p w14:paraId="40DA9078" w14:textId="77777777" w:rsidR="00EA5059" w:rsidRPr="00EA5059" w:rsidRDefault="00EA5059" w:rsidP="00EA5059">
      <w:pPr>
        <w:spacing w:after="0" w:line="240" w:lineRule="auto"/>
        <w:rPr>
          <w:sz w:val="24"/>
          <w:szCs w:val="24"/>
        </w:rPr>
      </w:pPr>
      <w:r w:rsidRPr="00EA5059">
        <w:rPr>
          <w:sz w:val="24"/>
          <w:szCs w:val="24"/>
        </w:rPr>
        <w:t>HPR128 59BE 3390-9     1554</w:t>
      </w:r>
    </w:p>
    <w:p w14:paraId="1BE52C67" w14:textId="77777777" w:rsidR="00EA5059" w:rsidRPr="00EA5059" w:rsidRDefault="00EA5059" w:rsidP="00EA5059">
      <w:pPr>
        <w:spacing w:after="0" w:line="240" w:lineRule="auto"/>
        <w:rPr>
          <w:sz w:val="24"/>
          <w:szCs w:val="24"/>
        </w:rPr>
      </w:pPr>
      <w:r w:rsidRPr="00EA5059">
        <w:rPr>
          <w:sz w:val="24"/>
          <w:szCs w:val="24"/>
        </w:rPr>
        <w:t>HPR129 59BF 3390-9     1555</w:t>
      </w:r>
    </w:p>
    <w:p w14:paraId="41E538F8" w14:textId="77777777" w:rsidR="00EA5059" w:rsidRPr="00EA5059" w:rsidRDefault="00EA5059" w:rsidP="00EA5059">
      <w:pPr>
        <w:spacing w:after="0" w:line="240" w:lineRule="auto"/>
        <w:rPr>
          <w:sz w:val="24"/>
          <w:szCs w:val="24"/>
        </w:rPr>
      </w:pPr>
      <w:r w:rsidRPr="00EA5059">
        <w:rPr>
          <w:sz w:val="24"/>
          <w:szCs w:val="24"/>
        </w:rPr>
        <w:t>HPR130 59C0 3390-9     1556</w:t>
      </w:r>
    </w:p>
    <w:p w14:paraId="11C75BDC" w14:textId="77777777" w:rsidR="00EA5059" w:rsidRPr="00EA5059" w:rsidRDefault="00EA5059" w:rsidP="00EA5059">
      <w:pPr>
        <w:spacing w:after="0" w:line="240" w:lineRule="auto"/>
        <w:rPr>
          <w:sz w:val="24"/>
          <w:szCs w:val="24"/>
        </w:rPr>
      </w:pPr>
      <w:r w:rsidRPr="00EA5059">
        <w:rPr>
          <w:sz w:val="24"/>
          <w:szCs w:val="24"/>
        </w:rPr>
        <w:t>HPR131 59C1 3390-9     1557</w:t>
      </w:r>
    </w:p>
    <w:p w14:paraId="281BD1A1" w14:textId="77777777" w:rsidR="00EA5059" w:rsidRPr="00EA5059" w:rsidRDefault="00EA5059" w:rsidP="00EA5059">
      <w:pPr>
        <w:spacing w:after="0" w:line="240" w:lineRule="auto"/>
        <w:rPr>
          <w:sz w:val="24"/>
          <w:szCs w:val="24"/>
        </w:rPr>
      </w:pPr>
      <w:r w:rsidRPr="00EA5059">
        <w:rPr>
          <w:sz w:val="24"/>
          <w:szCs w:val="24"/>
        </w:rPr>
        <w:t>HPR066 59C2 3390-9     1558</w:t>
      </w:r>
    </w:p>
    <w:p w14:paraId="4E45C4A3" w14:textId="77777777" w:rsidR="00EA5059" w:rsidRPr="00EA5059" w:rsidRDefault="00EA5059" w:rsidP="00EA5059">
      <w:pPr>
        <w:spacing w:after="0" w:line="240" w:lineRule="auto"/>
        <w:rPr>
          <w:sz w:val="24"/>
          <w:szCs w:val="24"/>
        </w:rPr>
      </w:pPr>
      <w:r w:rsidRPr="00EA5059">
        <w:rPr>
          <w:sz w:val="24"/>
          <w:szCs w:val="24"/>
        </w:rPr>
        <w:t>HPR067 59C3 3390-9     1559</w:t>
      </w:r>
    </w:p>
    <w:p w14:paraId="65956F10" w14:textId="77777777" w:rsidR="00EA5059" w:rsidRPr="00EA5059" w:rsidRDefault="00EA5059" w:rsidP="00EA5059">
      <w:pPr>
        <w:spacing w:after="0" w:line="240" w:lineRule="auto"/>
        <w:rPr>
          <w:sz w:val="24"/>
          <w:szCs w:val="24"/>
        </w:rPr>
      </w:pPr>
      <w:r w:rsidRPr="00EA5059">
        <w:rPr>
          <w:sz w:val="24"/>
          <w:szCs w:val="24"/>
        </w:rPr>
        <w:t>HPR068 59C4 3390-9     1560</w:t>
      </w:r>
    </w:p>
    <w:p w14:paraId="30D2AE73" w14:textId="77777777" w:rsidR="00EA5059" w:rsidRPr="00EA5059" w:rsidRDefault="00EA5059" w:rsidP="00EA5059">
      <w:pPr>
        <w:spacing w:after="0" w:line="240" w:lineRule="auto"/>
        <w:rPr>
          <w:sz w:val="24"/>
          <w:szCs w:val="24"/>
        </w:rPr>
      </w:pPr>
      <w:r w:rsidRPr="00EA5059">
        <w:rPr>
          <w:sz w:val="24"/>
          <w:szCs w:val="24"/>
        </w:rPr>
        <w:t>HPR069 59C5 3390-9     1561</w:t>
      </w:r>
    </w:p>
    <w:p w14:paraId="1D7B525D" w14:textId="77777777" w:rsidR="00EA5059" w:rsidRPr="00EA5059" w:rsidRDefault="00EA5059" w:rsidP="00EA5059">
      <w:pPr>
        <w:spacing w:after="0" w:line="240" w:lineRule="auto"/>
        <w:rPr>
          <w:sz w:val="24"/>
          <w:szCs w:val="24"/>
        </w:rPr>
      </w:pPr>
      <w:r w:rsidRPr="00EA5059">
        <w:rPr>
          <w:sz w:val="24"/>
          <w:szCs w:val="24"/>
        </w:rPr>
        <w:t>HPR070 59C6 3390-9     1562</w:t>
      </w:r>
    </w:p>
    <w:p w14:paraId="1F13726F" w14:textId="77777777" w:rsidR="00EA5059" w:rsidRPr="00EA5059" w:rsidRDefault="00EA5059" w:rsidP="00EA5059">
      <w:pPr>
        <w:spacing w:after="0" w:line="240" w:lineRule="auto"/>
        <w:rPr>
          <w:sz w:val="24"/>
          <w:szCs w:val="24"/>
        </w:rPr>
      </w:pPr>
      <w:r w:rsidRPr="00EA5059">
        <w:rPr>
          <w:sz w:val="24"/>
          <w:szCs w:val="24"/>
        </w:rPr>
        <w:t>HPR071 59C7 3390-9     1563</w:t>
      </w:r>
    </w:p>
    <w:p w14:paraId="4819CC17" w14:textId="77777777" w:rsidR="00EA5059" w:rsidRPr="00EA5059" w:rsidRDefault="00EA5059" w:rsidP="00EA5059">
      <w:pPr>
        <w:spacing w:after="0" w:line="240" w:lineRule="auto"/>
        <w:rPr>
          <w:sz w:val="24"/>
          <w:szCs w:val="24"/>
        </w:rPr>
      </w:pPr>
      <w:r w:rsidRPr="00EA5059">
        <w:rPr>
          <w:sz w:val="24"/>
          <w:szCs w:val="24"/>
        </w:rPr>
        <w:lastRenderedPageBreak/>
        <w:t>HPR072 59C8 3390-9     1564</w:t>
      </w:r>
    </w:p>
    <w:p w14:paraId="20B757F0" w14:textId="77777777" w:rsidR="00EA5059" w:rsidRPr="00EA5059" w:rsidRDefault="00EA5059" w:rsidP="00EA5059">
      <w:pPr>
        <w:spacing w:after="0" w:line="240" w:lineRule="auto"/>
        <w:rPr>
          <w:sz w:val="24"/>
          <w:szCs w:val="24"/>
        </w:rPr>
      </w:pPr>
      <w:r w:rsidRPr="00EA5059">
        <w:rPr>
          <w:sz w:val="24"/>
          <w:szCs w:val="24"/>
        </w:rPr>
        <w:t>HPR073 59C9 3390-9     1565</w:t>
      </w:r>
    </w:p>
    <w:p w14:paraId="34B553E7" w14:textId="77777777" w:rsidR="00EA5059" w:rsidRPr="00EA5059" w:rsidRDefault="00EA5059" w:rsidP="00EA5059">
      <w:pPr>
        <w:spacing w:after="0" w:line="240" w:lineRule="auto"/>
        <w:rPr>
          <w:sz w:val="24"/>
          <w:szCs w:val="24"/>
        </w:rPr>
      </w:pPr>
      <w:r w:rsidRPr="00EA5059">
        <w:rPr>
          <w:sz w:val="24"/>
          <w:szCs w:val="24"/>
        </w:rPr>
        <w:t>HPR074 59CA 3390-9     1566</w:t>
      </w:r>
    </w:p>
    <w:p w14:paraId="2B6083DC" w14:textId="77777777" w:rsidR="00EA5059" w:rsidRPr="00EA5059" w:rsidRDefault="00EA5059" w:rsidP="00EA5059">
      <w:pPr>
        <w:spacing w:after="0" w:line="240" w:lineRule="auto"/>
        <w:rPr>
          <w:sz w:val="24"/>
          <w:szCs w:val="24"/>
        </w:rPr>
      </w:pPr>
      <w:r w:rsidRPr="00EA5059">
        <w:rPr>
          <w:sz w:val="24"/>
          <w:szCs w:val="24"/>
        </w:rPr>
        <w:t>HPR075 59CB 3390-9     1567</w:t>
      </w:r>
    </w:p>
    <w:p w14:paraId="30AF5894" w14:textId="77777777" w:rsidR="00EA5059" w:rsidRPr="00EA5059" w:rsidRDefault="00EA5059" w:rsidP="00EA5059">
      <w:pPr>
        <w:spacing w:after="0" w:line="240" w:lineRule="auto"/>
        <w:rPr>
          <w:sz w:val="24"/>
          <w:szCs w:val="24"/>
        </w:rPr>
      </w:pPr>
      <w:r w:rsidRPr="00EA5059">
        <w:rPr>
          <w:sz w:val="24"/>
          <w:szCs w:val="24"/>
        </w:rPr>
        <w:t>HPR076 59CC 3390-9     1568</w:t>
      </w:r>
    </w:p>
    <w:p w14:paraId="51E5EE72" w14:textId="77777777" w:rsidR="00EA5059" w:rsidRPr="00EA5059" w:rsidRDefault="00EA5059" w:rsidP="00EA5059">
      <w:pPr>
        <w:spacing w:after="0" w:line="240" w:lineRule="auto"/>
        <w:rPr>
          <w:sz w:val="24"/>
          <w:szCs w:val="24"/>
        </w:rPr>
      </w:pPr>
      <w:r w:rsidRPr="00EA5059">
        <w:rPr>
          <w:sz w:val="24"/>
          <w:szCs w:val="24"/>
        </w:rPr>
        <w:t>HPR077 59CD 3390-9     1569</w:t>
      </w:r>
    </w:p>
    <w:p w14:paraId="7CF96C98" w14:textId="77777777" w:rsidR="00EA5059" w:rsidRPr="00EA5059" w:rsidRDefault="00EA5059" w:rsidP="00EA5059">
      <w:pPr>
        <w:spacing w:after="0" w:line="240" w:lineRule="auto"/>
        <w:rPr>
          <w:sz w:val="24"/>
          <w:szCs w:val="24"/>
        </w:rPr>
      </w:pPr>
      <w:r w:rsidRPr="00EA5059">
        <w:rPr>
          <w:sz w:val="24"/>
          <w:szCs w:val="24"/>
        </w:rPr>
        <w:t>HPR078 59CE 3390-9     1570</w:t>
      </w:r>
    </w:p>
    <w:p w14:paraId="07C7F39D" w14:textId="77777777" w:rsidR="00EA5059" w:rsidRPr="00EA5059" w:rsidRDefault="00EA5059" w:rsidP="00EA5059">
      <w:pPr>
        <w:spacing w:after="0" w:line="240" w:lineRule="auto"/>
        <w:rPr>
          <w:sz w:val="24"/>
          <w:szCs w:val="24"/>
        </w:rPr>
      </w:pPr>
      <w:r w:rsidRPr="00EA5059">
        <w:rPr>
          <w:sz w:val="24"/>
          <w:szCs w:val="24"/>
        </w:rPr>
        <w:t>HPR079 59CF 3390-9     1571</w:t>
      </w:r>
    </w:p>
    <w:p w14:paraId="1CD99332" w14:textId="77777777" w:rsidR="00EA5059" w:rsidRPr="00EA5059" w:rsidRDefault="00EA5059" w:rsidP="00EA5059">
      <w:pPr>
        <w:spacing w:after="0" w:line="240" w:lineRule="auto"/>
        <w:rPr>
          <w:sz w:val="24"/>
          <w:szCs w:val="24"/>
        </w:rPr>
      </w:pPr>
      <w:r w:rsidRPr="00EA5059">
        <w:rPr>
          <w:sz w:val="24"/>
          <w:szCs w:val="24"/>
        </w:rPr>
        <w:t>HPR080 59D0 3390-9     1572</w:t>
      </w:r>
    </w:p>
    <w:p w14:paraId="61F0B1BD" w14:textId="77777777" w:rsidR="00EA5059" w:rsidRPr="00EA5059" w:rsidRDefault="00EA5059" w:rsidP="00EA5059">
      <w:pPr>
        <w:spacing w:after="0" w:line="240" w:lineRule="auto"/>
        <w:rPr>
          <w:sz w:val="24"/>
          <w:szCs w:val="24"/>
        </w:rPr>
      </w:pPr>
      <w:r w:rsidRPr="00EA5059">
        <w:rPr>
          <w:sz w:val="24"/>
          <w:szCs w:val="24"/>
        </w:rPr>
        <w:t>HPR081 59D1 3390-9     1573</w:t>
      </w:r>
    </w:p>
    <w:p w14:paraId="69DF91EC" w14:textId="77777777" w:rsidR="00EA5059" w:rsidRPr="00EA5059" w:rsidRDefault="00EA5059" w:rsidP="00EA5059">
      <w:pPr>
        <w:spacing w:after="0" w:line="240" w:lineRule="auto"/>
        <w:rPr>
          <w:sz w:val="24"/>
          <w:szCs w:val="24"/>
        </w:rPr>
      </w:pPr>
      <w:r w:rsidRPr="00EA5059">
        <w:rPr>
          <w:sz w:val="24"/>
          <w:szCs w:val="24"/>
        </w:rPr>
        <w:t>HPR082 59D2 3390-9     1574</w:t>
      </w:r>
    </w:p>
    <w:p w14:paraId="40EE0B03" w14:textId="77777777" w:rsidR="00EA5059" w:rsidRPr="00EA5059" w:rsidRDefault="00EA5059" w:rsidP="00EA5059">
      <w:pPr>
        <w:spacing w:after="0" w:line="240" w:lineRule="auto"/>
        <w:rPr>
          <w:sz w:val="24"/>
          <w:szCs w:val="24"/>
        </w:rPr>
      </w:pPr>
      <w:r w:rsidRPr="00EA5059">
        <w:rPr>
          <w:sz w:val="24"/>
          <w:szCs w:val="24"/>
        </w:rPr>
        <w:t>HPR083 59D3 3390-9     1575</w:t>
      </w:r>
    </w:p>
    <w:p w14:paraId="07294ABC" w14:textId="77777777" w:rsidR="00EA5059" w:rsidRPr="00EA5059" w:rsidRDefault="00EA5059" w:rsidP="00EA5059">
      <w:pPr>
        <w:spacing w:after="0" w:line="240" w:lineRule="auto"/>
        <w:rPr>
          <w:sz w:val="24"/>
          <w:szCs w:val="24"/>
        </w:rPr>
      </w:pPr>
      <w:r w:rsidRPr="00EA5059">
        <w:rPr>
          <w:sz w:val="24"/>
          <w:szCs w:val="24"/>
        </w:rPr>
        <w:t>HPR084 59D4 3390-9     1576</w:t>
      </w:r>
    </w:p>
    <w:p w14:paraId="5624BD33" w14:textId="77777777" w:rsidR="00EA5059" w:rsidRPr="00EA5059" w:rsidRDefault="00EA5059" w:rsidP="00EA5059">
      <w:pPr>
        <w:spacing w:after="0" w:line="240" w:lineRule="auto"/>
        <w:rPr>
          <w:sz w:val="24"/>
          <w:szCs w:val="24"/>
        </w:rPr>
      </w:pPr>
      <w:r w:rsidRPr="00EA5059">
        <w:rPr>
          <w:sz w:val="24"/>
          <w:szCs w:val="24"/>
        </w:rPr>
        <w:t>HPR085 59D5 3390-9     1577</w:t>
      </w:r>
    </w:p>
    <w:p w14:paraId="5A7B427D" w14:textId="77777777" w:rsidR="00EA5059" w:rsidRPr="00EA5059" w:rsidRDefault="00EA5059" w:rsidP="00EA5059">
      <w:pPr>
        <w:spacing w:after="0" w:line="240" w:lineRule="auto"/>
        <w:rPr>
          <w:sz w:val="24"/>
          <w:szCs w:val="24"/>
        </w:rPr>
      </w:pPr>
      <w:r w:rsidRPr="00EA5059">
        <w:rPr>
          <w:sz w:val="24"/>
          <w:szCs w:val="24"/>
        </w:rPr>
        <w:t>HPR086 59D6 3390-9     1578</w:t>
      </w:r>
    </w:p>
    <w:p w14:paraId="45B2A401" w14:textId="77777777" w:rsidR="00EA5059" w:rsidRPr="00EA5059" w:rsidRDefault="00EA5059" w:rsidP="00EA5059">
      <w:pPr>
        <w:spacing w:after="0" w:line="240" w:lineRule="auto"/>
        <w:rPr>
          <w:sz w:val="24"/>
          <w:szCs w:val="24"/>
        </w:rPr>
      </w:pPr>
      <w:r w:rsidRPr="00EA5059">
        <w:rPr>
          <w:sz w:val="24"/>
          <w:szCs w:val="24"/>
        </w:rPr>
        <w:t>HPR087 59D7 3390-9     1579</w:t>
      </w:r>
    </w:p>
    <w:p w14:paraId="714A9819" w14:textId="77777777" w:rsidR="00EA5059" w:rsidRPr="00EA5059" w:rsidRDefault="00EA5059" w:rsidP="00EA5059">
      <w:pPr>
        <w:spacing w:after="0" w:line="240" w:lineRule="auto"/>
        <w:rPr>
          <w:sz w:val="24"/>
          <w:szCs w:val="24"/>
        </w:rPr>
      </w:pPr>
      <w:r w:rsidRPr="00EA5059">
        <w:rPr>
          <w:sz w:val="24"/>
          <w:szCs w:val="24"/>
        </w:rPr>
        <w:t>HPR088 59D8 3390-9     1580</w:t>
      </w:r>
    </w:p>
    <w:p w14:paraId="55B9D9D6" w14:textId="77777777" w:rsidR="00EA5059" w:rsidRPr="00EA5059" w:rsidRDefault="00EA5059" w:rsidP="00EA5059">
      <w:pPr>
        <w:spacing w:after="0" w:line="240" w:lineRule="auto"/>
        <w:rPr>
          <w:sz w:val="24"/>
          <w:szCs w:val="24"/>
        </w:rPr>
      </w:pPr>
      <w:r w:rsidRPr="00EA5059">
        <w:rPr>
          <w:sz w:val="24"/>
          <w:szCs w:val="24"/>
        </w:rPr>
        <w:t>HPR089 59D9 3390-9     1581</w:t>
      </w:r>
    </w:p>
    <w:p w14:paraId="55E6D02A" w14:textId="77777777" w:rsidR="00EA5059" w:rsidRPr="00EA5059" w:rsidRDefault="00EA5059" w:rsidP="00EA5059">
      <w:pPr>
        <w:spacing w:after="0" w:line="240" w:lineRule="auto"/>
        <w:rPr>
          <w:sz w:val="24"/>
          <w:szCs w:val="24"/>
        </w:rPr>
      </w:pPr>
      <w:r w:rsidRPr="00EA5059">
        <w:rPr>
          <w:sz w:val="24"/>
          <w:szCs w:val="24"/>
        </w:rPr>
        <w:t>HPR090 59DA 3390-9     1582</w:t>
      </w:r>
    </w:p>
    <w:p w14:paraId="12CCCAE7" w14:textId="77777777" w:rsidR="00EA5059" w:rsidRPr="00EA5059" w:rsidRDefault="00EA5059" w:rsidP="00EA5059">
      <w:pPr>
        <w:spacing w:after="0" w:line="240" w:lineRule="auto"/>
        <w:rPr>
          <w:sz w:val="24"/>
          <w:szCs w:val="24"/>
        </w:rPr>
      </w:pPr>
      <w:r w:rsidRPr="00EA5059">
        <w:rPr>
          <w:sz w:val="24"/>
          <w:szCs w:val="24"/>
        </w:rPr>
        <w:t>HPR091 59DB 3390-9     1583</w:t>
      </w:r>
    </w:p>
    <w:p w14:paraId="5590CC1E" w14:textId="77777777" w:rsidR="00EA5059" w:rsidRPr="00EA5059" w:rsidRDefault="00EA5059" w:rsidP="00EA5059">
      <w:pPr>
        <w:spacing w:after="0" w:line="240" w:lineRule="auto"/>
        <w:rPr>
          <w:sz w:val="24"/>
          <w:szCs w:val="24"/>
        </w:rPr>
      </w:pPr>
      <w:r w:rsidRPr="00EA5059">
        <w:rPr>
          <w:sz w:val="24"/>
          <w:szCs w:val="24"/>
        </w:rPr>
        <w:t>HPR092 59DC 3390-9     1584</w:t>
      </w:r>
    </w:p>
    <w:p w14:paraId="2EF390B0" w14:textId="77777777" w:rsidR="00EA5059" w:rsidRPr="00EA5059" w:rsidRDefault="00EA5059" w:rsidP="00EA5059">
      <w:pPr>
        <w:spacing w:after="0" w:line="240" w:lineRule="auto"/>
        <w:rPr>
          <w:sz w:val="24"/>
          <w:szCs w:val="24"/>
        </w:rPr>
      </w:pPr>
      <w:r w:rsidRPr="00EA5059">
        <w:rPr>
          <w:sz w:val="24"/>
          <w:szCs w:val="24"/>
        </w:rPr>
        <w:t>HPR093 59DD 3390-9     1585</w:t>
      </w:r>
    </w:p>
    <w:p w14:paraId="51027818" w14:textId="77777777" w:rsidR="00EA5059" w:rsidRPr="00EA5059" w:rsidRDefault="00EA5059" w:rsidP="00EA5059">
      <w:pPr>
        <w:spacing w:after="0" w:line="240" w:lineRule="auto"/>
        <w:rPr>
          <w:sz w:val="24"/>
          <w:szCs w:val="24"/>
        </w:rPr>
      </w:pPr>
      <w:r w:rsidRPr="00EA5059">
        <w:rPr>
          <w:sz w:val="24"/>
          <w:szCs w:val="24"/>
        </w:rPr>
        <w:t>HPR094 59DE 3390-9     1586</w:t>
      </w:r>
    </w:p>
    <w:p w14:paraId="66C6077C" w14:textId="77777777" w:rsidR="00EA5059" w:rsidRPr="00EA5059" w:rsidRDefault="00EA5059" w:rsidP="00EA5059">
      <w:pPr>
        <w:spacing w:after="0" w:line="240" w:lineRule="auto"/>
        <w:rPr>
          <w:sz w:val="24"/>
          <w:szCs w:val="24"/>
        </w:rPr>
      </w:pPr>
      <w:r w:rsidRPr="00EA5059">
        <w:rPr>
          <w:sz w:val="24"/>
          <w:szCs w:val="24"/>
        </w:rPr>
        <w:t>HPR095 59DF 3390-9     1587</w:t>
      </w:r>
    </w:p>
    <w:p w14:paraId="561A06EC" w14:textId="77777777" w:rsidR="00EA5059" w:rsidRPr="00EA5059" w:rsidRDefault="00EA5059" w:rsidP="00EA5059">
      <w:pPr>
        <w:spacing w:after="0" w:line="240" w:lineRule="auto"/>
        <w:rPr>
          <w:sz w:val="24"/>
          <w:szCs w:val="24"/>
        </w:rPr>
      </w:pPr>
      <w:r w:rsidRPr="00EA5059">
        <w:rPr>
          <w:sz w:val="24"/>
          <w:szCs w:val="24"/>
        </w:rPr>
        <w:t>HPR096 59E0 3390-9     1588</w:t>
      </w:r>
    </w:p>
    <w:p w14:paraId="3F8874A2" w14:textId="77777777" w:rsidR="00EA5059" w:rsidRPr="00EA5059" w:rsidRDefault="00EA5059" w:rsidP="00EA5059">
      <w:pPr>
        <w:spacing w:after="0" w:line="240" w:lineRule="auto"/>
        <w:rPr>
          <w:sz w:val="24"/>
          <w:szCs w:val="24"/>
        </w:rPr>
      </w:pPr>
      <w:r w:rsidRPr="00EA5059">
        <w:rPr>
          <w:sz w:val="24"/>
          <w:szCs w:val="24"/>
        </w:rPr>
        <w:t>HPR097 59E1 3390-9     1589</w:t>
      </w:r>
    </w:p>
    <w:p w14:paraId="70EF5014" w14:textId="77777777" w:rsidR="00EA5059" w:rsidRPr="00EA5059" w:rsidRDefault="00EA5059" w:rsidP="00EA5059">
      <w:pPr>
        <w:spacing w:after="0" w:line="240" w:lineRule="auto"/>
        <w:rPr>
          <w:sz w:val="24"/>
          <w:szCs w:val="24"/>
        </w:rPr>
      </w:pPr>
      <w:r w:rsidRPr="00EA5059">
        <w:rPr>
          <w:sz w:val="24"/>
          <w:szCs w:val="24"/>
        </w:rPr>
        <w:t>HPR098 59E2 3390-9     1590</w:t>
      </w:r>
    </w:p>
    <w:p w14:paraId="27DFF851" w14:textId="77777777" w:rsidR="00EA5059" w:rsidRPr="00EA5059" w:rsidRDefault="00EA5059" w:rsidP="00EA5059">
      <w:pPr>
        <w:spacing w:after="0" w:line="240" w:lineRule="auto"/>
        <w:rPr>
          <w:sz w:val="24"/>
          <w:szCs w:val="24"/>
        </w:rPr>
      </w:pPr>
      <w:r w:rsidRPr="00EA5059">
        <w:rPr>
          <w:sz w:val="24"/>
          <w:szCs w:val="24"/>
        </w:rPr>
        <w:t>HPR099 59E3 3390-9     1591</w:t>
      </w:r>
    </w:p>
    <w:p w14:paraId="56460860" w14:textId="77777777" w:rsidR="00EA5059" w:rsidRPr="00EA5059" w:rsidRDefault="00EA5059" w:rsidP="00EA5059">
      <w:pPr>
        <w:spacing w:after="0" w:line="240" w:lineRule="auto"/>
        <w:rPr>
          <w:sz w:val="24"/>
          <w:szCs w:val="24"/>
        </w:rPr>
      </w:pPr>
      <w:r w:rsidRPr="00EA5059">
        <w:rPr>
          <w:sz w:val="24"/>
          <w:szCs w:val="24"/>
        </w:rPr>
        <w:t>ZPG015 59FB 3390-9     1592</w:t>
      </w:r>
    </w:p>
    <w:p w14:paraId="57BC399E" w14:textId="77777777" w:rsidR="00EA5059" w:rsidRPr="00EA5059" w:rsidRDefault="00EA5059" w:rsidP="00EA5059">
      <w:pPr>
        <w:spacing w:after="0" w:line="240" w:lineRule="auto"/>
        <w:rPr>
          <w:sz w:val="24"/>
          <w:szCs w:val="24"/>
        </w:rPr>
      </w:pPr>
      <w:r w:rsidRPr="00EA5059">
        <w:rPr>
          <w:sz w:val="24"/>
          <w:szCs w:val="24"/>
        </w:rPr>
        <w:t>XIR005 59FC 3390-9     1593</w:t>
      </w:r>
    </w:p>
    <w:p w14:paraId="6AFB4E11" w14:textId="77777777" w:rsidR="00EA5059" w:rsidRPr="00EA5059" w:rsidRDefault="00EA5059" w:rsidP="00EA5059">
      <w:pPr>
        <w:spacing w:after="0" w:line="240" w:lineRule="auto"/>
        <w:rPr>
          <w:sz w:val="24"/>
          <w:szCs w:val="24"/>
        </w:rPr>
      </w:pPr>
      <w:r w:rsidRPr="00EA5059">
        <w:rPr>
          <w:sz w:val="24"/>
          <w:szCs w:val="24"/>
        </w:rPr>
        <w:t>XIR006 59FD 3390-9     1594</w:t>
      </w:r>
    </w:p>
    <w:p w14:paraId="45EEE30D" w14:textId="77777777" w:rsidR="00EA5059" w:rsidRPr="00EA5059" w:rsidRDefault="00EA5059" w:rsidP="00EA5059">
      <w:pPr>
        <w:spacing w:after="0" w:line="240" w:lineRule="auto"/>
        <w:rPr>
          <w:sz w:val="24"/>
          <w:szCs w:val="24"/>
        </w:rPr>
      </w:pPr>
      <w:r w:rsidRPr="00EA5059">
        <w:rPr>
          <w:sz w:val="24"/>
          <w:szCs w:val="24"/>
        </w:rPr>
        <w:t>XIR007 59FE 3390-9     1595</w:t>
      </w:r>
    </w:p>
    <w:p w14:paraId="788953BE" w14:textId="77777777" w:rsidR="00EA5059" w:rsidRPr="00EA5059" w:rsidRDefault="00EA5059" w:rsidP="00EA5059">
      <w:pPr>
        <w:spacing w:after="0" w:line="240" w:lineRule="auto"/>
        <w:rPr>
          <w:sz w:val="24"/>
          <w:szCs w:val="24"/>
        </w:rPr>
      </w:pPr>
      <w:r w:rsidRPr="00EA5059">
        <w:rPr>
          <w:sz w:val="24"/>
          <w:szCs w:val="24"/>
        </w:rPr>
        <w:t>XIR008 59FF 3390-9     1596</w:t>
      </w:r>
    </w:p>
    <w:p w14:paraId="475EA10D" w14:textId="77777777" w:rsidR="00EA5059" w:rsidRPr="00EA5059" w:rsidRDefault="00EA5059" w:rsidP="00EA5059">
      <w:pPr>
        <w:spacing w:after="0" w:line="240" w:lineRule="auto"/>
        <w:rPr>
          <w:sz w:val="24"/>
          <w:szCs w:val="24"/>
        </w:rPr>
      </w:pPr>
      <w:r w:rsidRPr="00EA5059">
        <w:rPr>
          <w:sz w:val="24"/>
          <w:szCs w:val="24"/>
        </w:rPr>
        <w:t>BCZ401 5A00 3390-9     1597</w:t>
      </w:r>
    </w:p>
    <w:p w14:paraId="14554179" w14:textId="77777777" w:rsidR="00EA5059" w:rsidRPr="00EA5059" w:rsidRDefault="00EA5059" w:rsidP="00EA5059">
      <w:pPr>
        <w:spacing w:after="0" w:line="240" w:lineRule="auto"/>
        <w:rPr>
          <w:sz w:val="24"/>
          <w:szCs w:val="24"/>
        </w:rPr>
      </w:pPr>
      <w:r w:rsidRPr="00EA5059">
        <w:rPr>
          <w:sz w:val="24"/>
          <w:szCs w:val="24"/>
        </w:rPr>
        <w:t>BCZ402 5A01 3390-9     1598</w:t>
      </w:r>
    </w:p>
    <w:p w14:paraId="25BD78F4" w14:textId="77777777" w:rsidR="00EA5059" w:rsidRPr="00EA5059" w:rsidRDefault="00EA5059" w:rsidP="00EA5059">
      <w:pPr>
        <w:spacing w:after="0" w:line="240" w:lineRule="auto"/>
        <w:rPr>
          <w:sz w:val="24"/>
          <w:szCs w:val="24"/>
        </w:rPr>
      </w:pPr>
      <w:r w:rsidRPr="00EA5059">
        <w:rPr>
          <w:sz w:val="24"/>
          <w:szCs w:val="24"/>
        </w:rPr>
        <w:t>BCZ403 5A02 3390-9     1599</w:t>
      </w:r>
    </w:p>
    <w:p w14:paraId="70D5F2BE" w14:textId="77777777" w:rsidR="00EA5059" w:rsidRPr="00EA5059" w:rsidRDefault="00EA5059" w:rsidP="00EA5059">
      <w:pPr>
        <w:spacing w:after="0" w:line="240" w:lineRule="auto"/>
        <w:rPr>
          <w:sz w:val="24"/>
          <w:szCs w:val="24"/>
        </w:rPr>
      </w:pPr>
      <w:r w:rsidRPr="00EA5059">
        <w:rPr>
          <w:sz w:val="24"/>
          <w:szCs w:val="24"/>
        </w:rPr>
        <w:t>BCZ404 5A03 3390-9     1600</w:t>
      </w:r>
    </w:p>
    <w:p w14:paraId="5ACE5583" w14:textId="77777777" w:rsidR="00EA5059" w:rsidRPr="00EA5059" w:rsidRDefault="00EA5059" w:rsidP="00EA5059">
      <w:pPr>
        <w:spacing w:after="0" w:line="240" w:lineRule="auto"/>
        <w:rPr>
          <w:sz w:val="24"/>
          <w:szCs w:val="24"/>
        </w:rPr>
      </w:pPr>
      <w:r w:rsidRPr="00EA5059">
        <w:rPr>
          <w:sz w:val="24"/>
          <w:szCs w:val="24"/>
        </w:rPr>
        <w:t>BCZ405 5A04 3390-9     1601</w:t>
      </w:r>
    </w:p>
    <w:p w14:paraId="38B37169" w14:textId="77777777" w:rsidR="00EA5059" w:rsidRPr="00EA5059" w:rsidRDefault="00EA5059" w:rsidP="00EA5059">
      <w:pPr>
        <w:spacing w:after="0" w:line="240" w:lineRule="auto"/>
        <w:rPr>
          <w:sz w:val="24"/>
          <w:szCs w:val="24"/>
        </w:rPr>
      </w:pPr>
      <w:r w:rsidRPr="00EA5059">
        <w:rPr>
          <w:sz w:val="24"/>
          <w:szCs w:val="24"/>
        </w:rPr>
        <w:t>BCZ406 5A05 3390-9     1602</w:t>
      </w:r>
    </w:p>
    <w:p w14:paraId="5712956C" w14:textId="77777777" w:rsidR="00EA5059" w:rsidRPr="00EA5059" w:rsidRDefault="00EA5059" w:rsidP="00EA5059">
      <w:pPr>
        <w:spacing w:after="0" w:line="240" w:lineRule="auto"/>
        <w:rPr>
          <w:sz w:val="24"/>
          <w:szCs w:val="24"/>
        </w:rPr>
      </w:pPr>
      <w:r w:rsidRPr="00EA5059">
        <w:rPr>
          <w:sz w:val="24"/>
          <w:szCs w:val="24"/>
        </w:rPr>
        <w:t>BCZ407 5A06 3390-9     1603</w:t>
      </w:r>
    </w:p>
    <w:p w14:paraId="7EFB26A0" w14:textId="77777777" w:rsidR="00EA5059" w:rsidRPr="00EA5059" w:rsidRDefault="00EA5059" w:rsidP="00EA5059">
      <w:pPr>
        <w:spacing w:after="0" w:line="240" w:lineRule="auto"/>
        <w:rPr>
          <w:sz w:val="24"/>
          <w:szCs w:val="24"/>
        </w:rPr>
      </w:pPr>
      <w:r w:rsidRPr="00EA5059">
        <w:rPr>
          <w:sz w:val="24"/>
          <w:szCs w:val="24"/>
        </w:rPr>
        <w:t>BCZ408 5A07 3390-9     1604</w:t>
      </w:r>
    </w:p>
    <w:p w14:paraId="0405B287" w14:textId="77777777" w:rsidR="00EA5059" w:rsidRPr="00EA5059" w:rsidRDefault="00EA5059" w:rsidP="00EA5059">
      <w:pPr>
        <w:spacing w:after="0" w:line="240" w:lineRule="auto"/>
        <w:rPr>
          <w:sz w:val="24"/>
          <w:szCs w:val="24"/>
        </w:rPr>
      </w:pPr>
      <w:r w:rsidRPr="00EA5059">
        <w:rPr>
          <w:sz w:val="24"/>
          <w:szCs w:val="24"/>
        </w:rPr>
        <w:t>BCZ409 5A08 3390-9     1605</w:t>
      </w:r>
    </w:p>
    <w:p w14:paraId="699E95D2" w14:textId="77777777" w:rsidR="00EA5059" w:rsidRPr="00EA5059" w:rsidRDefault="00EA5059" w:rsidP="00EA5059">
      <w:pPr>
        <w:spacing w:after="0" w:line="240" w:lineRule="auto"/>
        <w:rPr>
          <w:sz w:val="24"/>
          <w:szCs w:val="24"/>
        </w:rPr>
      </w:pPr>
      <w:r w:rsidRPr="00EA5059">
        <w:rPr>
          <w:sz w:val="24"/>
          <w:szCs w:val="24"/>
        </w:rPr>
        <w:lastRenderedPageBreak/>
        <w:t>BCZ410 5A09 3390-9     1606</w:t>
      </w:r>
    </w:p>
    <w:p w14:paraId="03E67CA6" w14:textId="77777777" w:rsidR="00EA5059" w:rsidRPr="00EA5059" w:rsidRDefault="00EA5059" w:rsidP="00EA5059">
      <w:pPr>
        <w:spacing w:after="0" w:line="240" w:lineRule="auto"/>
        <w:rPr>
          <w:sz w:val="24"/>
          <w:szCs w:val="24"/>
        </w:rPr>
      </w:pPr>
      <w:r w:rsidRPr="00EA5059">
        <w:rPr>
          <w:sz w:val="24"/>
          <w:szCs w:val="24"/>
        </w:rPr>
        <w:t>BCZ411 5A0A 3390-9     1607</w:t>
      </w:r>
    </w:p>
    <w:p w14:paraId="3C489A3C" w14:textId="77777777" w:rsidR="00EA5059" w:rsidRPr="00EA5059" w:rsidRDefault="00EA5059" w:rsidP="00EA5059">
      <w:pPr>
        <w:spacing w:after="0" w:line="240" w:lineRule="auto"/>
        <w:rPr>
          <w:sz w:val="24"/>
          <w:szCs w:val="24"/>
        </w:rPr>
      </w:pPr>
      <w:r w:rsidRPr="00EA5059">
        <w:rPr>
          <w:sz w:val="24"/>
          <w:szCs w:val="24"/>
        </w:rPr>
        <w:t>BCZ412 5A0B 3390-9     1608</w:t>
      </w:r>
    </w:p>
    <w:p w14:paraId="4851D6E6" w14:textId="77777777" w:rsidR="00EA5059" w:rsidRPr="00EA5059" w:rsidRDefault="00EA5059" w:rsidP="00EA5059">
      <w:pPr>
        <w:spacing w:after="0" w:line="240" w:lineRule="auto"/>
        <w:rPr>
          <w:sz w:val="24"/>
          <w:szCs w:val="24"/>
        </w:rPr>
      </w:pPr>
      <w:r w:rsidRPr="00EA5059">
        <w:rPr>
          <w:sz w:val="24"/>
          <w:szCs w:val="24"/>
        </w:rPr>
        <w:t>BCZ413 5A0C 3390-9     1609</w:t>
      </w:r>
    </w:p>
    <w:p w14:paraId="06AE0D00" w14:textId="77777777" w:rsidR="00EA5059" w:rsidRPr="00EA5059" w:rsidRDefault="00EA5059" w:rsidP="00EA5059">
      <w:pPr>
        <w:spacing w:after="0" w:line="240" w:lineRule="auto"/>
        <w:rPr>
          <w:sz w:val="24"/>
          <w:szCs w:val="24"/>
        </w:rPr>
      </w:pPr>
      <w:r w:rsidRPr="00EA5059">
        <w:rPr>
          <w:sz w:val="24"/>
          <w:szCs w:val="24"/>
        </w:rPr>
        <w:t>BCZ414 5A0D 3390-9     1610</w:t>
      </w:r>
    </w:p>
    <w:p w14:paraId="5E356B80" w14:textId="77777777" w:rsidR="00EA5059" w:rsidRPr="00EA5059" w:rsidRDefault="00EA5059" w:rsidP="00EA5059">
      <w:pPr>
        <w:spacing w:after="0" w:line="240" w:lineRule="auto"/>
        <w:rPr>
          <w:sz w:val="24"/>
          <w:szCs w:val="24"/>
        </w:rPr>
      </w:pPr>
      <w:r w:rsidRPr="00EA5059">
        <w:rPr>
          <w:sz w:val="24"/>
          <w:szCs w:val="24"/>
        </w:rPr>
        <w:t>BCZ415 5A0E 3390-9     1611</w:t>
      </w:r>
    </w:p>
    <w:p w14:paraId="4269F7AC" w14:textId="77777777" w:rsidR="00EA5059" w:rsidRPr="00EA5059" w:rsidRDefault="00EA5059" w:rsidP="00EA5059">
      <w:pPr>
        <w:spacing w:after="0" w:line="240" w:lineRule="auto"/>
        <w:rPr>
          <w:sz w:val="24"/>
          <w:szCs w:val="24"/>
        </w:rPr>
      </w:pPr>
      <w:r w:rsidRPr="00EA5059">
        <w:rPr>
          <w:sz w:val="24"/>
          <w:szCs w:val="24"/>
        </w:rPr>
        <w:t>BCZ416 5A0F 3390-9     1612</w:t>
      </w:r>
    </w:p>
    <w:p w14:paraId="764F6A15" w14:textId="77777777" w:rsidR="00EA5059" w:rsidRPr="00EA5059" w:rsidRDefault="00EA5059" w:rsidP="00EA5059">
      <w:pPr>
        <w:spacing w:after="0" w:line="240" w:lineRule="auto"/>
        <w:rPr>
          <w:sz w:val="24"/>
          <w:szCs w:val="24"/>
        </w:rPr>
      </w:pPr>
      <w:r w:rsidRPr="00EA5059">
        <w:rPr>
          <w:sz w:val="24"/>
          <w:szCs w:val="24"/>
        </w:rPr>
        <w:t>BCZ417 5A10 3390-9     1613</w:t>
      </w:r>
    </w:p>
    <w:p w14:paraId="5FA59758" w14:textId="77777777" w:rsidR="00EA5059" w:rsidRPr="00EA5059" w:rsidRDefault="00EA5059" w:rsidP="00EA5059">
      <w:pPr>
        <w:spacing w:after="0" w:line="240" w:lineRule="auto"/>
        <w:rPr>
          <w:sz w:val="24"/>
          <w:szCs w:val="24"/>
        </w:rPr>
      </w:pPr>
      <w:r w:rsidRPr="00EA5059">
        <w:rPr>
          <w:sz w:val="24"/>
          <w:szCs w:val="24"/>
        </w:rPr>
        <w:t>BCZ418 5A11 3390-9     1614</w:t>
      </w:r>
    </w:p>
    <w:p w14:paraId="6EAC0493" w14:textId="77777777" w:rsidR="00EA5059" w:rsidRPr="00EA5059" w:rsidRDefault="00EA5059" w:rsidP="00EA5059">
      <w:pPr>
        <w:spacing w:after="0" w:line="240" w:lineRule="auto"/>
        <w:rPr>
          <w:sz w:val="24"/>
          <w:szCs w:val="24"/>
        </w:rPr>
      </w:pPr>
      <w:r w:rsidRPr="00EA5059">
        <w:rPr>
          <w:sz w:val="24"/>
          <w:szCs w:val="24"/>
        </w:rPr>
        <w:t>BCZ419 5A12 3390-9     1615</w:t>
      </w:r>
    </w:p>
    <w:p w14:paraId="58387409" w14:textId="77777777" w:rsidR="00EA5059" w:rsidRPr="00EA5059" w:rsidRDefault="00EA5059" w:rsidP="00EA5059">
      <w:pPr>
        <w:spacing w:after="0" w:line="240" w:lineRule="auto"/>
        <w:rPr>
          <w:sz w:val="24"/>
          <w:szCs w:val="24"/>
        </w:rPr>
      </w:pPr>
      <w:r w:rsidRPr="00EA5059">
        <w:rPr>
          <w:sz w:val="24"/>
          <w:szCs w:val="24"/>
        </w:rPr>
        <w:t>BCZ420 5A13 3390-9     1616</w:t>
      </w:r>
    </w:p>
    <w:p w14:paraId="08C86832" w14:textId="77777777" w:rsidR="00EA5059" w:rsidRPr="00EA5059" w:rsidRDefault="00EA5059" w:rsidP="00EA5059">
      <w:pPr>
        <w:spacing w:after="0" w:line="240" w:lineRule="auto"/>
        <w:rPr>
          <w:sz w:val="24"/>
          <w:szCs w:val="24"/>
        </w:rPr>
      </w:pPr>
      <w:r w:rsidRPr="00EA5059">
        <w:rPr>
          <w:sz w:val="24"/>
          <w:szCs w:val="24"/>
        </w:rPr>
        <w:t>BCZ421 5A14 3390-9     1617</w:t>
      </w:r>
    </w:p>
    <w:p w14:paraId="0B52015C" w14:textId="77777777" w:rsidR="00EA5059" w:rsidRPr="00EA5059" w:rsidRDefault="00EA5059" w:rsidP="00EA5059">
      <w:pPr>
        <w:spacing w:after="0" w:line="240" w:lineRule="auto"/>
        <w:rPr>
          <w:sz w:val="24"/>
          <w:szCs w:val="24"/>
        </w:rPr>
      </w:pPr>
      <w:r w:rsidRPr="00EA5059">
        <w:rPr>
          <w:sz w:val="24"/>
          <w:szCs w:val="24"/>
        </w:rPr>
        <w:t>BCZ422 5A15 3390-9     1618</w:t>
      </w:r>
    </w:p>
    <w:p w14:paraId="640AECED" w14:textId="77777777" w:rsidR="00EA5059" w:rsidRPr="00EA5059" w:rsidRDefault="00EA5059" w:rsidP="00EA5059">
      <w:pPr>
        <w:spacing w:after="0" w:line="240" w:lineRule="auto"/>
        <w:rPr>
          <w:sz w:val="24"/>
          <w:szCs w:val="24"/>
        </w:rPr>
      </w:pPr>
      <w:r w:rsidRPr="00EA5059">
        <w:rPr>
          <w:sz w:val="24"/>
          <w:szCs w:val="24"/>
        </w:rPr>
        <w:t>BCZ423 5A16 3390-9     1619</w:t>
      </w:r>
    </w:p>
    <w:p w14:paraId="12303D62" w14:textId="77777777" w:rsidR="00EA5059" w:rsidRPr="00EA5059" w:rsidRDefault="00EA5059" w:rsidP="00EA5059">
      <w:pPr>
        <w:spacing w:after="0" w:line="240" w:lineRule="auto"/>
        <w:rPr>
          <w:sz w:val="24"/>
          <w:szCs w:val="24"/>
        </w:rPr>
      </w:pPr>
      <w:r w:rsidRPr="00EA5059">
        <w:rPr>
          <w:sz w:val="24"/>
          <w:szCs w:val="24"/>
        </w:rPr>
        <w:t>BCZ424 5A17 3390-9     1620</w:t>
      </w:r>
    </w:p>
    <w:p w14:paraId="5FAF80B0" w14:textId="77777777" w:rsidR="00EA5059" w:rsidRPr="00EA5059" w:rsidRDefault="00EA5059" w:rsidP="00EA5059">
      <w:pPr>
        <w:spacing w:after="0" w:line="240" w:lineRule="auto"/>
        <w:rPr>
          <w:sz w:val="24"/>
          <w:szCs w:val="24"/>
        </w:rPr>
      </w:pPr>
      <w:r w:rsidRPr="00EA5059">
        <w:rPr>
          <w:sz w:val="24"/>
          <w:szCs w:val="24"/>
        </w:rPr>
        <w:t>BCZ425 5A18 3390-9     1621</w:t>
      </w:r>
    </w:p>
    <w:p w14:paraId="6AE8C098" w14:textId="77777777" w:rsidR="00EA5059" w:rsidRPr="00EA5059" w:rsidRDefault="00EA5059" w:rsidP="00EA5059">
      <w:pPr>
        <w:spacing w:after="0" w:line="240" w:lineRule="auto"/>
        <w:rPr>
          <w:sz w:val="24"/>
          <w:szCs w:val="24"/>
        </w:rPr>
      </w:pPr>
      <w:r w:rsidRPr="00EA5059">
        <w:rPr>
          <w:sz w:val="24"/>
          <w:szCs w:val="24"/>
        </w:rPr>
        <w:t>BCZ426 5A19 3390-9     1622</w:t>
      </w:r>
    </w:p>
    <w:p w14:paraId="7E316D31" w14:textId="77777777" w:rsidR="00EA5059" w:rsidRPr="00EA5059" w:rsidRDefault="00EA5059" w:rsidP="00EA5059">
      <w:pPr>
        <w:spacing w:after="0" w:line="240" w:lineRule="auto"/>
        <w:rPr>
          <w:sz w:val="24"/>
          <w:szCs w:val="24"/>
        </w:rPr>
      </w:pPr>
      <w:r w:rsidRPr="00EA5059">
        <w:rPr>
          <w:sz w:val="24"/>
          <w:szCs w:val="24"/>
        </w:rPr>
        <w:t>BCZ427 5A1A 3390-9     1623</w:t>
      </w:r>
    </w:p>
    <w:p w14:paraId="4936F93F" w14:textId="77777777" w:rsidR="00EA5059" w:rsidRPr="00EA5059" w:rsidRDefault="00EA5059" w:rsidP="00EA5059">
      <w:pPr>
        <w:spacing w:after="0" w:line="240" w:lineRule="auto"/>
        <w:rPr>
          <w:sz w:val="24"/>
          <w:szCs w:val="24"/>
        </w:rPr>
      </w:pPr>
      <w:r w:rsidRPr="00EA5059">
        <w:rPr>
          <w:sz w:val="24"/>
          <w:szCs w:val="24"/>
        </w:rPr>
        <w:t>BCZ428 5A1B 3390-9     1624</w:t>
      </w:r>
    </w:p>
    <w:p w14:paraId="5D04B6E2" w14:textId="77777777" w:rsidR="00EA5059" w:rsidRPr="00EA5059" w:rsidRDefault="00EA5059" w:rsidP="00EA5059">
      <w:pPr>
        <w:spacing w:after="0" w:line="240" w:lineRule="auto"/>
        <w:rPr>
          <w:sz w:val="24"/>
          <w:szCs w:val="24"/>
        </w:rPr>
      </w:pPr>
      <w:r w:rsidRPr="00EA5059">
        <w:rPr>
          <w:sz w:val="24"/>
          <w:szCs w:val="24"/>
        </w:rPr>
        <w:t>BCZ429 5A1C 3390-9     1625</w:t>
      </w:r>
    </w:p>
    <w:p w14:paraId="18E8E381" w14:textId="77777777" w:rsidR="00EA5059" w:rsidRPr="00EA5059" w:rsidRDefault="00EA5059" w:rsidP="00EA5059">
      <w:pPr>
        <w:spacing w:after="0" w:line="240" w:lineRule="auto"/>
        <w:rPr>
          <w:sz w:val="24"/>
          <w:szCs w:val="24"/>
        </w:rPr>
      </w:pPr>
      <w:r w:rsidRPr="00EA5059">
        <w:rPr>
          <w:sz w:val="24"/>
          <w:szCs w:val="24"/>
        </w:rPr>
        <w:t>BCZ430 5A1D 3390-9     1626</w:t>
      </w:r>
    </w:p>
    <w:p w14:paraId="396C98D1" w14:textId="77777777" w:rsidR="00EA5059" w:rsidRPr="00EA5059" w:rsidRDefault="00EA5059" w:rsidP="00EA5059">
      <w:pPr>
        <w:spacing w:after="0" w:line="240" w:lineRule="auto"/>
        <w:rPr>
          <w:sz w:val="24"/>
          <w:szCs w:val="24"/>
        </w:rPr>
      </w:pPr>
      <w:r w:rsidRPr="00EA5059">
        <w:rPr>
          <w:sz w:val="24"/>
          <w:szCs w:val="24"/>
        </w:rPr>
        <w:t>BCZ431 5A1E 3390-9     1627</w:t>
      </w:r>
    </w:p>
    <w:p w14:paraId="162F524F" w14:textId="77777777" w:rsidR="00EA5059" w:rsidRPr="00EA5059" w:rsidRDefault="00EA5059" w:rsidP="00EA5059">
      <w:pPr>
        <w:spacing w:after="0" w:line="240" w:lineRule="auto"/>
        <w:rPr>
          <w:sz w:val="24"/>
          <w:szCs w:val="24"/>
        </w:rPr>
      </w:pPr>
      <w:r w:rsidRPr="00EA5059">
        <w:rPr>
          <w:sz w:val="24"/>
          <w:szCs w:val="24"/>
        </w:rPr>
        <w:t>BCZ432 5A1F 3390-9     1628</w:t>
      </w:r>
    </w:p>
    <w:p w14:paraId="30756602" w14:textId="77777777" w:rsidR="00EA5059" w:rsidRPr="00EA5059" w:rsidRDefault="00EA5059" w:rsidP="00EA5059">
      <w:pPr>
        <w:spacing w:after="0" w:line="240" w:lineRule="auto"/>
        <w:rPr>
          <w:sz w:val="24"/>
          <w:szCs w:val="24"/>
        </w:rPr>
      </w:pPr>
      <w:r w:rsidRPr="00EA5059">
        <w:rPr>
          <w:sz w:val="24"/>
          <w:szCs w:val="24"/>
        </w:rPr>
        <w:t>BCZ433 5A20 3390-9     1629</w:t>
      </w:r>
    </w:p>
    <w:p w14:paraId="22D7353E" w14:textId="77777777" w:rsidR="00EA5059" w:rsidRPr="00EA5059" w:rsidRDefault="00EA5059" w:rsidP="00EA5059">
      <w:pPr>
        <w:spacing w:after="0" w:line="240" w:lineRule="auto"/>
        <w:rPr>
          <w:sz w:val="24"/>
          <w:szCs w:val="24"/>
        </w:rPr>
      </w:pPr>
      <w:r w:rsidRPr="00EA5059">
        <w:rPr>
          <w:sz w:val="24"/>
          <w:szCs w:val="24"/>
        </w:rPr>
        <w:t>BCZ434 5A21 3390-9     1630</w:t>
      </w:r>
    </w:p>
    <w:p w14:paraId="35224F2F" w14:textId="77777777" w:rsidR="00EA5059" w:rsidRPr="00EA5059" w:rsidRDefault="00EA5059" w:rsidP="00EA5059">
      <w:pPr>
        <w:spacing w:after="0" w:line="240" w:lineRule="auto"/>
        <w:rPr>
          <w:sz w:val="24"/>
          <w:szCs w:val="24"/>
        </w:rPr>
      </w:pPr>
      <w:r w:rsidRPr="00EA5059">
        <w:rPr>
          <w:sz w:val="24"/>
          <w:szCs w:val="24"/>
        </w:rPr>
        <w:t>BCZ435 5A22 3390-9     1631</w:t>
      </w:r>
    </w:p>
    <w:p w14:paraId="004498BE" w14:textId="77777777" w:rsidR="00EA5059" w:rsidRPr="00EA5059" w:rsidRDefault="00EA5059" w:rsidP="00EA5059">
      <w:pPr>
        <w:spacing w:after="0" w:line="240" w:lineRule="auto"/>
        <w:rPr>
          <w:sz w:val="24"/>
          <w:szCs w:val="24"/>
        </w:rPr>
      </w:pPr>
      <w:r w:rsidRPr="00EA5059">
        <w:rPr>
          <w:sz w:val="24"/>
          <w:szCs w:val="24"/>
        </w:rPr>
        <w:t>BCZ436 5A23 3390-9     1632</w:t>
      </w:r>
    </w:p>
    <w:p w14:paraId="62A45C41" w14:textId="77777777" w:rsidR="00EA5059" w:rsidRPr="00EA5059" w:rsidRDefault="00EA5059" w:rsidP="00EA5059">
      <w:pPr>
        <w:spacing w:after="0" w:line="240" w:lineRule="auto"/>
        <w:rPr>
          <w:sz w:val="24"/>
          <w:szCs w:val="24"/>
        </w:rPr>
      </w:pPr>
      <w:r w:rsidRPr="00EA5059">
        <w:rPr>
          <w:sz w:val="24"/>
          <w:szCs w:val="24"/>
        </w:rPr>
        <w:t>BCZ437 5A24 3390-9     1633</w:t>
      </w:r>
    </w:p>
    <w:p w14:paraId="56742266" w14:textId="77777777" w:rsidR="00EA5059" w:rsidRPr="00EA5059" w:rsidRDefault="00EA5059" w:rsidP="00EA5059">
      <w:pPr>
        <w:spacing w:after="0" w:line="240" w:lineRule="auto"/>
        <w:rPr>
          <w:sz w:val="24"/>
          <w:szCs w:val="24"/>
        </w:rPr>
      </w:pPr>
      <w:r w:rsidRPr="00EA5059">
        <w:rPr>
          <w:sz w:val="24"/>
          <w:szCs w:val="24"/>
        </w:rPr>
        <w:t>BCZ438 5A25 3390-9     1634</w:t>
      </w:r>
    </w:p>
    <w:p w14:paraId="405883CA" w14:textId="77777777" w:rsidR="00EA5059" w:rsidRPr="00EA5059" w:rsidRDefault="00EA5059" w:rsidP="00EA5059">
      <w:pPr>
        <w:spacing w:after="0" w:line="240" w:lineRule="auto"/>
        <w:rPr>
          <w:sz w:val="24"/>
          <w:szCs w:val="24"/>
        </w:rPr>
      </w:pPr>
      <w:r w:rsidRPr="00EA5059">
        <w:rPr>
          <w:sz w:val="24"/>
          <w:szCs w:val="24"/>
        </w:rPr>
        <w:t>BCZ439 5A26 3390-9     1635</w:t>
      </w:r>
    </w:p>
    <w:p w14:paraId="1EC4A2F8" w14:textId="77777777" w:rsidR="00EA5059" w:rsidRPr="00EA5059" w:rsidRDefault="00EA5059" w:rsidP="00EA5059">
      <w:pPr>
        <w:spacing w:after="0" w:line="240" w:lineRule="auto"/>
        <w:rPr>
          <w:sz w:val="24"/>
          <w:szCs w:val="24"/>
        </w:rPr>
      </w:pPr>
      <w:r w:rsidRPr="00EA5059">
        <w:rPr>
          <w:sz w:val="24"/>
          <w:szCs w:val="24"/>
        </w:rPr>
        <w:t>BCZ440 5A27 3390-9     1636</w:t>
      </w:r>
    </w:p>
    <w:p w14:paraId="78ACBB9D" w14:textId="77777777" w:rsidR="00EA5059" w:rsidRPr="00EA5059" w:rsidRDefault="00EA5059" w:rsidP="00EA5059">
      <w:pPr>
        <w:spacing w:after="0" w:line="240" w:lineRule="auto"/>
        <w:rPr>
          <w:sz w:val="24"/>
          <w:szCs w:val="24"/>
        </w:rPr>
      </w:pPr>
      <w:r w:rsidRPr="00EA5059">
        <w:rPr>
          <w:sz w:val="24"/>
          <w:szCs w:val="24"/>
        </w:rPr>
        <w:t>BCZ441 5A28 3390-9     1637</w:t>
      </w:r>
    </w:p>
    <w:p w14:paraId="15A666BB" w14:textId="77777777" w:rsidR="00EA5059" w:rsidRPr="00EA5059" w:rsidRDefault="00EA5059" w:rsidP="00EA5059">
      <w:pPr>
        <w:spacing w:after="0" w:line="240" w:lineRule="auto"/>
        <w:rPr>
          <w:sz w:val="24"/>
          <w:szCs w:val="24"/>
        </w:rPr>
      </w:pPr>
      <w:r w:rsidRPr="00EA5059">
        <w:rPr>
          <w:sz w:val="24"/>
          <w:szCs w:val="24"/>
        </w:rPr>
        <w:t>BCZ442 5A29 3390-9     1638</w:t>
      </w:r>
    </w:p>
    <w:p w14:paraId="2BBFCE9B" w14:textId="77777777" w:rsidR="00EA5059" w:rsidRPr="00EA5059" w:rsidRDefault="00EA5059" w:rsidP="00EA5059">
      <w:pPr>
        <w:spacing w:after="0" w:line="240" w:lineRule="auto"/>
        <w:rPr>
          <w:sz w:val="24"/>
          <w:szCs w:val="24"/>
        </w:rPr>
      </w:pPr>
      <w:r w:rsidRPr="00EA5059">
        <w:rPr>
          <w:sz w:val="24"/>
          <w:szCs w:val="24"/>
        </w:rPr>
        <w:t>BCZ443 5A2A 3390-9     1639</w:t>
      </w:r>
    </w:p>
    <w:p w14:paraId="7865CC66" w14:textId="77777777" w:rsidR="00EA5059" w:rsidRPr="00EA5059" w:rsidRDefault="00EA5059" w:rsidP="00EA5059">
      <w:pPr>
        <w:spacing w:after="0" w:line="240" w:lineRule="auto"/>
        <w:rPr>
          <w:sz w:val="24"/>
          <w:szCs w:val="24"/>
        </w:rPr>
      </w:pPr>
      <w:r w:rsidRPr="00EA5059">
        <w:rPr>
          <w:sz w:val="24"/>
          <w:szCs w:val="24"/>
        </w:rPr>
        <w:t>BCZ444 5A2B 3390-9     1640</w:t>
      </w:r>
    </w:p>
    <w:p w14:paraId="745F58D1" w14:textId="77777777" w:rsidR="00EA5059" w:rsidRPr="00EA5059" w:rsidRDefault="00EA5059" w:rsidP="00EA5059">
      <w:pPr>
        <w:spacing w:after="0" w:line="240" w:lineRule="auto"/>
        <w:rPr>
          <w:sz w:val="24"/>
          <w:szCs w:val="24"/>
        </w:rPr>
      </w:pPr>
      <w:r w:rsidRPr="00EA5059">
        <w:rPr>
          <w:sz w:val="24"/>
          <w:szCs w:val="24"/>
        </w:rPr>
        <w:t>BCZ445 5A2C 3390-9     1641</w:t>
      </w:r>
    </w:p>
    <w:p w14:paraId="08DF3C32" w14:textId="77777777" w:rsidR="00EA5059" w:rsidRPr="00EA5059" w:rsidRDefault="00EA5059" w:rsidP="00EA5059">
      <w:pPr>
        <w:spacing w:after="0" w:line="240" w:lineRule="auto"/>
        <w:rPr>
          <w:sz w:val="24"/>
          <w:szCs w:val="24"/>
        </w:rPr>
      </w:pPr>
      <w:r w:rsidRPr="00EA5059">
        <w:rPr>
          <w:sz w:val="24"/>
          <w:szCs w:val="24"/>
        </w:rPr>
        <w:t>BCZ446 5A2D 3390-9     1642</w:t>
      </w:r>
    </w:p>
    <w:p w14:paraId="7714FDC9" w14:textId="77777777" w:rsidR="00EA5059" w:rsidRPr="00EA5059" w:rsidRDefault="00EA5059" w:rsidP="00EA5059">
      <w:pPr>
        <w:spacing w:after="0" w:line="240" w:lineRule="auto"/>
        <w:rPr>
          <w:sz w:val="24"/>
          <w:szCs w:val="24"/>
        </w:rPr>
      </w:pPr>
      <w:r w:rsidRPr="00EA5059">
        <w:rPr>
          <w:sz w:val="24"/>
          <w:szCs w:val="24"/>
        </w:rPr>
        <w:t>BCZ447 5A2E 3390-9     1643</w:t>
      </w:r>
    </w:p>
    <w:p w14:paraId="7B590DFD" w14:textId="77777777" w:rsidR="00EA5059" w:rsidRPr="00EA5059" w:rsidRDefault="00EA5059" w:rsidP="00EA5059">
      <w:pPr>
        <w:spacing w:after="0" w:line="240" w:lineRule="auto"/>
        <w:rPr>
          <w:sz w:val="24"/>
          <w:szCs w:val="24"/>
        </w:rPr>
      </w:pPr>
      <w:r w:rsidRPr="00EA5059">
        <w:rPr>
          <w:sz w:val="24"/>
          <w:szCs w:val="24"/>
        </w:rPr>
        <w:t>BCZ448 5A2F 3390-9     1644</w:t>
      </w:r>
    </w:p>
    <w:p w14:paraId="227A9A6C" w14:textId="77777777" w:rsidR="00EA5059" w:rsidRPr="00EA5059" w:rsidRDefault="00EA5059" w:rsidP="00EA5059">
      <w:pPr>
        <w:spacing w:after="0" w:line="240" w:lineRule="auto"/>
        <w:rPr>
          <w:sz w:val="24"/>
          <w:szCs w:val="24"/>
        </w:rPr>
      </w:pPr>
      <w:r w:rsidRPr="00EA5059">
        <w:rPr>
          <w:sz w:val="24"/>
          <w:szCs w:val="24"/>
        </w:rPr>
        <w:t>BCZ449 5A30 3390-9     1645</w:t>
      </w:r>
    </w:p>
    <w:p w14:paraId="5482F048" w14:textId="77777777" w:rsidR="00EA5059" w:rsidRPr="00EA5059" w:rsidRDefault="00EA5059" w:rsidP="00EA5059">
      <w:pPr>
        <w:spacing w:after="0" w:line="240" w:lineRule="auto"/>
        <w:rPr>
          <w:sz w:val="24"/>
          <w:szCs w:val="24"/>
        </w:rPr>
      </w:pPr>
      <w:r w:rsidRPr="00EA5059">
        <w:rPr>
          <w:sz w:val="24"/>
          <w:szCs w:val="24"/>
        </w:rPr>
        <w:t>BCZ450 5A31 3390-9     1646</w:t>
      </w:r>
    </w:p>
    <w:p w14:paraId="3E48EC33" w14:textId="77777777" w:rsidR="00EA5059" w:rsidRPr="00EA5059" w:rsidRDefault="00EA5059" w:rsidP="00EA5059">
      <w:pPr>
        <w:spacing w:after="0" w:line="240" w:lineRule="auto"/>
        <w:rPr>
          <w:sz w:val="24"/>
          <w:szCs w:val="24"/>
        </w:rPr>
      </w:pPr>
      <w:r w:rsidRPr="00EA5059">
        <w:rPr>
          <w:sz w:val="24"/>
          <w:szCs w:val="24"/>
        </w:rPr>
        <w:t>BCZ451 5A32 3390-9     1647</w:t>
      </w:r>
    </w:p>
    <w:p w14:paraId="0E9A258A" w14:textId="77777777" w:rsidR="00EA5059" w:rsidRPr="00EA5059" w:rsidRDefault="00EA5059" w:rsidP="00EA5059">
      <w:pPr>
        <w:spacing w:after="0" w:line="240" w:lineRule="auto"/>
        <w:rPr>
          <w:sz w:val="24"/>
          <w:szCs w:val="24"/>
        </w:rPr>
      </w:pPr>
      <w:r w:rsidRPr="00EA5059">
        <w:rPr>
          <w:sz w:val="24"/>
          <w:szCs w:val="24"/>
        </w:rPr>
        <w:lastRenderedPageBreak/>
        <w:t>BCZ452 5A33 3390-9     1648</w:t>
      </w:r>
    </w:p>
    <w:p w14:paraId="4A9EDDC6" w14:textId="77777777" w:rsidR="00EA5059" w:rsidRPr="00EA5059" w:rsidRDefault="00EA5059" w:rsidP="00EA5059">
      <w:pPr>
        <w:spacing w:after="0" w:line="240" w:lineRule="auto"/>
        <w:rPr>
          <w:sz w:val="24"/>
          <w:szCs w:val="24"/>
        </w:rPr>
      </w:pPr>
      <w:r w:rsidRPr="00EA5059">
        <w:rPr>
          <w:sz w:val="24"/>
          <w:szCs w:val="24"/>
        </w:rPr>
        <w:t>BCZ453 5A34 3390-9     1649</w:t>
      </w:r>
    </w:p>
    <w:p w14:paraId="4BAEC913" w14:textId="77777777" w:rsidR="00EA5059" w:rsidRPr="00EA5059" w:rsidRDefault="00EA5059" w:rsidP="00EA5059">
      <w:pPr>
        <w:spacing w:after="0" w:line="240" w:lineRule="auto"/>
        <w:rPr>
          <w:sz w:val="24"/>
          <w:szCs w:val="24"/>
        </w:rPr>
      </w:pPr>
      <w:r w:rsidRPr="00EA5059">
        <w:rPr>
          <w:sz w:val="24"/>
          <w:szCs w:val="24"/>
        </w:rPr>
        <w:t>BCZ454 5A35 3390-9     1650</w:t>
      </w:r>
    </w:p>
    <w:p w14:paraId="0B64B712" w14:textId="77777777" w:rsidR="00EA5059" w:rsidRPr="00EA5059" w:rsidRDefault="00EA5059" w:rsidP="00EA5059">
      <w:pPr>
        <w:spacing w:after="0" w:line="240" w:lineRule="auto"/>
        <w:rPr>
          <w:sz w:val="24"/>
          <w:szCs w:val="24"/>
        </w:rPr>
      </w:pPr>
      <w:r w:rsidRPr="00EA5059">
        <w:rPr>
          <w:sz w:val="24"/>
          <w:szCs w:val="24"/>
        </w:rPr>
        <w:t>BCZ455 5A36 3390-9     1651</w:t>
      </w:r>
    </w:p>
    <w:p w14:paraId="31CFE6DC" w14:textId="77777777" w:rsidR="00EA5059" w:rsidRPr="00EA5059" w:rsidRDefault="00EA5059" w:rsidP="00EA5059">
      <w:pPr>
        <w:spacing w:after="0" w:line="240" w:lineRule="auto"/>
        <w:rPr>
          <w:sz w:val="24"/>
          <w:szCs w:val="24"/>
        </w:rPr>
      </w:pPr>
      <w:r w:rsidRPr="00EA5059">
        <w:rPr>
          <w:sz w:val="24"/>
          <w:szCs w:val="24"/>
        </w:rPr>
        <w:t>BCZ456 5A37 3390-9     1652</w:t>
      </w:r>
    </w:p>
    <w:p w14:paraId="0FD85E0A" w14:textId="77777777" w:rsidR="00EA5059" w:rsidRPr="00EA5059" w:rsidRDefault="00EA5059" w:rsidP="00EA5059">
      <w:pPr>
        <w:spacing w:after="0" w:line="240" w:lineRule="auto"/>
        <w:rPr>
          <w:sz w:val="24"/>
          <w:szCs w:val="24"/>
        </w:rPr>
      </w:pPr>
      <w:r w:rsidRPr="00EA5059">
        <w:rPr>
          <w:sz w:val="24"/>
          <w:szCs w:val="24"/>
        </w:rPr>
        <w:t>BCZ457 5A38 3390-9     1653</w:t>
      </w:r>
    </w:p>
    <w:p w14:paraId="7A9C707C" w14:textId="77777777" w:rsidR="00EA5059" w:rsidRPr="00EA5059" w:rsidRDefault="00EA5059" w:rsidP="00EA5059">
      <w:pPr>
        <w:spacing w:after="0" w:line="240" w:lineRule="auto"/>
        <w:rPr>
          <w:sz w:val="24"/>
          <w:szCs w:val="24"/>
        </w:rPr>
      </w:pPr>
      <w:r w:rsidRPr="00EA5059">
        <w:rPr>
          <w:sz w:val="24"/>
          <w:szCs w:val="24"/>
        </w:rPr>
        <w:t>BCZ458 5A39 3390-9     1654</w:t>
      </w:r>
    </w:p>
    <w:p w14:paraId="5E94307E" w14:textId="77777777" w:rsidR="00EA5059" w:rsidRPr="00EA5059" w:rsidRDefault="00EA5059" w:rsidP="00EA5059">
      <w:pPr>
        <w:spacing w:after="0" w:line="240" w:lineRule="auto"/>
        <w:rPr>
          <w:sz w:val="24"/>
          <w:szCs w:val="24"/>
        </w:rPr>
      </w:pPr>
      <w:r w:rsidRPr="00EA5059">
        <w:rPr>
          <w:sz w:val="24"/>
          <w:szCs w:val="24"/>
        </w:rPr>
        <w:t>BCZ459 5A3A 3390-9     1655</w:t>
      </w:r>
    </w:p>
    <w:p w14:paraId="76153DE4" w14:textId="77777777" w:rsidR="00EA5059" w:rsidRPr="00EA5059" w:rsidRDefault="00EA5059" w:rsidP="00EA5059">
      <w:pPr>
        <w:spacing w:after="0" w:line="240" w:lineRule="auto"/>
        <w:rPr>
          <w:sz w:val="24"/>
          <w:szCs w:val="24"/>
        </w:rPr>
      </w:pPr>
      <w:r w:rsidRPr="00EA5059">
        <w:rPr>
          <w:sz w:val="24"/>
          <w:szCs w:val="24"/>
        </w:rPr>
        <w:t>BCZ460 5A3B 3390-9     1656</w:t>
      </w:r>
    </w:p>
    <w:p w14:paraId="27F45827" w14:textId="77777777" w:rsidR="00EA5059" w:rsidRPr="00EA5059" w:rsidRDefault="00EA5059" w:rsidP="00EA5059">
      <w:pPr>
        <w:spacing w:after="0" w:line="240" w:lineRule="auto"/>
        <w:rPr>
          <w:sz w:val="24"/>
          <w:szCs w:val="24"/>
        </w:rPr>
      </w:pPr>
      <w:r w:rsidRPr="00EA5059">
        <w:rPr>
          <w:sz w:val="24"/>
          <w:szCs w:val="24"/>
        </w:rPr>
        <w:t>BCZ461 5A3C 3390-9     1657</w:t>
      </w:r>
    </w:p>
    <w:p w14:paraId="63E6A19D" w14:textId="77777777" w:rsidR="00EA5059" w:rsidRPr="00EA5059" w:rsidRDefault="00EA5059" w:rsidP="00EA5059">
      <w:pPr>
        <w:spacing w:after="0" w:line="240" w:lineRule="auto"/>
        <w:rPr>
          <w:sz w:val="24"/>
          <w:szCs w:val="24"/>
        </w:rPr>
      </w:pPr>
      <w:r w:rsidRPr="00EA5059">
        <w:rPr>
          <w:sz w:val="24"/>
          <w:szCs w:val="24"/>
        </w:rPr>
        <w:t>BCZ462 5A3D 3390-9     1658</w:t>
      </w:r>
    </w:p>
    <w:p w14:paraId="21D2EEE3" w14:textId="77777777" w:rsidR="00EA5059" w:rsidRPr="00EA5059" w:rsidRDefault="00EA5059" w:rsidP="00EA5059">
      <w:pPr>
        <w:spacing w:after="0" w:line="240" w:lineRule="auto"/>
        <w:rPr>
          <w:sz w:val="24"/>
          <w:szCs w:val="24"/>
        </w:rPr>
      </w:pPr>
      <w:r w:rsidRPr="00EA5059">
        <w:rPr>
          <w:sz w:val="24"/>
          <w:szCs w:val="24"/>
        </w:rPr>
        <w:t>BCZ463 5A3E 3390-9     1659</w:t>
      </w:r>
    </w:p>
    <w:p w14:paraId="34232EB1" w14:textId="77777777" w:rsidR="00EA5059" w:rsidRPr="00EA5059" w:rsidRDefault="00EA5059" w:rsidP="00EA5059">
      <w:pPr>
        <w:spacing w:after="0" w:line="240" w:lineRule="auto"/>
        <w:rPr>
          <w:sz w:val="24"/>
          <w:szCs w:val="24"/>
        </w:rPr>
      </w:pPr>
      <w:r w:rsidRPr="00EA5059">
        <w:rPr>
          <w:sz w:val="24"/>
          <w:szCs w:val="24"/>
        </w:rPr>
        <w:t>BCZ464 5A3F 3390-9     1660</w:t>
      </w:r>
    </w:p>
    <w:p w14:paraId="44C306EE" w14:textId="77777777" w:rsidR="00EA5059" w:rsidRPr="00EA5059" w:rsidRDefault="00EA5059" w:rsidP="00EA5059">
      <w:pPr>
        <w:spacing w:after="0" w:line="240" w:lineRule="auto"/>
        <w:rPr>
          <w:sz w:val="24"/>
          <w:szCs w:val="24"/>
        </w:rPr>
      </w:pPr>
      <w:r w:rsidRPr="00EA5059">
        <w:rPr>
          <w:sz w:val="24"/>
          <w:szCs w:val="24"/>
        </w:rPr>
        <w:t>BCZ465 5A40 3390-9     1661</w:t>
      </w:r>
    </w:p>
    <w:p w14:paraId="08EDAF02" w14:textId="77777777" w:rsidR="00EA5059" w:rsidRPr="00EA5059" w:rsidRDefault="00EA5059" w:rsidP="00EA5059">
      <w:pPr>
        <w:spacing w:after="0" w:line="240" w:lineRule="auto"/>
        <w:rPr>
          <w:sz w:val="24"/>
          <w:szCs w:val="24"/>
        </w:rPr>
      </w:pPr>
      <w:r w:rsidRPr="00EA5059">
        <w:rPr>
          <w:sz w:val="24"/>
          <w:szCs w:val="24"/>
        </w:rPr>
        <w:t>BCZ466 5A41 3390-9     1662</w:t>
      </w:r>
    </w:p>
    <w:p w14:paraId="215F8B56" w14:textId="77777777" w:rsidR="00EA5059" w:rsidRPr="00EA5059" w:rsidRDefault="00EA5059" w:rsidP="00EA5059">
      <w:pPr>
        <w:spacing w:after="0" w:line="240" w:lineRule="auto"/>
        <w:rPr>
          <w:sz w:val="24"/>
          <w:szCs w:val="24"/>
        </w:rPr>
      </w:pPr>
      <w:r w:rsidRPr="00EA5059">
        <w:rPr>
          <w:sz w:val="24"/>
          <w:szCs w:val="24"/>
        </w:rPr>
        <w:t>BCZ467 5A42 3390-9     1663</w:t>
      </w:r>
    </w:p>
    <w:p w14:paraId="69713124" w14:textId="77777777" w:rsidR="00EA5059" w:rsidRPr="00EA5059" w:rsidRDefault="00EA5059" w:rsidP="00EA5059">
      <w:pPr>
        <w:spacing w:after="0" w:line="240" w:lineRule="auto"/>
        <w:rPr>
          <w:sz w:val="24"/>
          <w:szCs w:val="24"/>
        </w:rPr>
      </w:pPr>
      <w:r w:rsidRPr="00EA5059">
        <w:rPr>
          <w:sz w:val="24"/>
          <w:szCs w:val="24"/>
        </w:rPr>
        <w:t>BCZ468 5A43 3390-9     1664</w:t>
      </w:r>
    </w:p>
    <w:p w14:paraId="3677162F" w14:textId="77777777" w:rsidR="00EA5059" w:rsidRPr="00EA5059" w:rsidRDefault="00EA5059" w:rsidP="00EA5059">
      <w:pPr>
        <w:spacing w:after="0" w:line="240" w:lineRule="auto"/>
        <w:rPr>
          <w:sz w:val="24"/>
          <w:szCs w:val="24"/>
        </w:rPr>
      </w:pPr>
      <w:r w:rsidRPr="00EA5059">
        <w:rPr>
          <w:sz w:val="24"/>
          <w:szCs w:val="24"/>
        </w:rPr>
        <w:t>BCZ469 5A44 3390-9     1665</w:t>
      </w:r>
    </w:p>
    <w:p w14:paraId="119AD654" w14:textId="77777777" w:rsidR="00EA5059" w:rsidRPr="00EA5059" w:rsidRDefault="00EA5059" w:rsidP="00EA5059">
      <w:pPr>
        <w:spacing w:after="0" w:line="240" w:lineRule="auto"/>
        <w:rPr>
          <w:sz w:val="24"/>
          <w:szCs w:val="24"/>
        </w:rPr>
      </w:pPr>
      <w:r w:rsidRPr="00EA5059">
        <w:rPr>
          <w:sz w:val="24"/>
          <w:szCs w:val="24"/>
        </w:rPr>
        <w:t>BCZ470 5A45 3390-9     1666</w:t>
      </w:r>
    </w:p>
    <w:p w14:paraId="7C1D1267" w14:textId="77777777" w:rsidR="00EA5059" w:rsidRPr="00EA5059" w:rsidRDefault="00EA5059" w:rsidP="00EA5059">
      <w:pPr>
        <w:spacing w:after="0" w:line="240" w:lineRule="auto"/>
        <w:rPr>
          <w:sz w:val="24"/>
          <w:szCs w:val="24"/>
        </w:rPr>
      </w:pPr>
      <w:r w:rsidRPr="00EA5059">
        <w:rPr>
          <w:sz w:val="24"/>
          <w:szCs w:val="24"/>
        </w:rPr>
        <w:t>BCZ471 5A46 3390-9     1667</w:t>
      </w:r>
    </w:p>
    <w:p w14:paraId="0257FAF9" w14:textId="77777777" w:rsidR="00EA5059" w:rsidRPr="00EA5059" w:rsidRDefault="00EA5059" w:rsidP="00EA5059">
      <w:pPr>
        <w:spacing w:after="0" w:line="240" w:lineRule="auto"/>
        <w:rPr>
          <w:sz w:val="24"/>
          <w:szCs w:val="24"/>
        </w:rPr>
      </w:pPr>
      <w:r w:rsidRPr="00EA5059">
        <w:rPr>
          <w:sz w:val="24"/>
          <w:szCs w:val="24"/>
        </w:rPr>
        <w:t>BCZ472 5A47 3390-9     1668</w:t>
      </w:r>
    </w:p>
    <w:p w14:paraId="0443D82F" w14:textId="77777777" w:rsidR="00EA5059" w:rsidRPr="00EA5059" w:rsidRDefault="00EA5059" w:rsidP="00EA5059">
      <w:pPr>
        <w:spacing w:after="0" w:line="240" w:lineRule="auto"/>
        <w:rPr>
          <w:sz w:val="24"/>
          <w:szCs w:val="24"/>
        </w:rPr>
      </w:pPr>
      <w:r w:rsidRPr="00EA5059">
        <w:rPr>
          <w:sz w:val="24"/>
          <w:szCs w:val="24"/>
        </w:rPr>
        <w:t>BCZ473 5A48 3390-9     1669</w:t>
      </w:r>
    </w:p>
    <w:p w14:paraId="39C93F9F" w14:textId="77777777" w:rsidR="00EA5059" w:rsidRPr="00EA5059" w:rsidRDefault="00EA5059" w:rsidP="00EA5059">
      <w:pPr>
        <w:spacing w:after="0" w:line="240" w:lineRule="auto"/>
        <w:rPr>
          <w:sz w:val="24"/>
          <w:szCs w:val="24"/>
        </w:rPr>
      </w:pPr>
      <w:r w:rsidRPr="00EA5059">
        <w:rPr>
          <w:sz w:val="24"/>
          <w:szCs w:val="24"/>
        </w:rPr>
        <w:t>BCZ474 5A49 3390-9     1670</w:t>
      </w:r>
    </w:p>
    <w:p w14:paraId="789A783D" w14:textId="77777777" w:rsidR="00EA5059" w:rsidRPr="00EA5059" w:rsidRDefault="00EA5059" w:rsidP="00EA5059">
      <w:pPr>
        <w:spacing w:after="0" w:line="240" w:lineRule="auto"/>
        <w:rPr>
          <w:sz w:val="24"/>
          <w:szCs w:val="24"/>
        </w:rPr>
      </w:pPr>
      <w:r w:rsidRPr="00EA5059">
        <w:rPr>
          <w:sz w:val="24"/>
          <w:szCs w:val="24"/>
        </w:rPr>
        <w:t>BCZ475 5A4A 3390-9     1671</w:t>
      </w:r>
    </w:p>
    <w:p w14:paraId="5903A3A3" w14:textId="77777777" w:rsidR="00EA5059" w:rsidRPr="00EA5059" w:rsidRDefault="00EA5059" w:rsidP="00EA5059">
      <w:pPr>
        <w:spacing w:after="0" w:line="240" w:lineRule="auto"/>
        <w:rPr>
          <w:sz w:val="24"/>
          <w:szCs w:val="24"/>
        </w:rPr>
      </w:pPr>
      <w:r w:rsidRPr="00EA5059">
        <w:rPr>
          <w:sz w:val="24"/>
          <w:szCs w:val="24"/>
        </w:rPr>
        <w:t>BCZ476 5A4B 3390-9     1672</w:t>
      </w:r>
    </w:p>
    <w:p w14:paraId="7BA97835" w14:textId="77777777" w:rsidR="00EA5059" w:rsidRPr="00EA5059" w:rsidRDefault="00EA5059" w:rsidP="00EA5059">
      <w:pPr>
        <w:spacing w:after="0" w:line="240" w:lineRule="auto"/>
        <w:rPr>
          <w:sz w:val="24"/>
          <w:szCs w:val="24"/>
        </w:rPr>
      </w:pPr>
      <w:r w:rsidRPr="00EA5059">
        <w:rPr>
          <w:sz w:val="24"/>
          <w:szCs w:val="24"/>
        </w:rPr>
        <w:t>BCZ477 5A4C 3390-9     1673</w:t>
      </w:r>
    </w:p>
    <w:p w14:paraId="2F757AD9" w14:textId="77777777" w:rsidR="00EA5059" w:rsidRPr="00EA5059" w:rsidRDefault="00EA5059" w:rsidP="00EA5059">
      <w:pPr>
        <w:spacing w:after="0" w:line="240" w:lineRule="auto"/>
        <w:rPr>
          <w:sz w:val="24"/>
          <w:szCs w:val="24"/>
        </w:rPr>
      </w:pPr>
      <w:r w:rsidRPr="00EA5059">
        <w:rPr>
          <w:sz w:val="24"/>
          <w:szCs w:val="24"/>
        </w:rPr>
        <w:t>BCZ478 5A4D 3390-9     1674</w:t>
      </w:r>
    </w:p>
    <w:p w14:paraId="48F69865" w14:textId="77777777" w:rsidR="00EA5059" w:rsidRPr="00EA5059" w:rsidRDefault="00EA5059" w:rsidP="00EA5059">
      <w:pPr>
        <w:spacing w:after="0" w:line="240" w:lineRule="auto"/>
        <w:rPr>
          <w:sz w:val="24"/>
          <w:szCs w:val="24"/>
        </w:rPr>
      </w:pPr>
      <w:r w:rsidRPr="00EA5059">
        <w:rPr>
          <w:sz w:val="24"/>
          <w:szCs w:val="24"/>
        </w:rPr>
        <w:t>BCZ479 5A4E 3390-9     1675</w:t>
      </w:r>
    </w:p>
    <w:p w14:paraId="3741320F" w14:textId="77777777" w:rsidR="00EA5059" w:rsidRPr="00EA5059" w:rsidRDefault="00EA5059" w:rsidP="00EA5059">
      <w:pPr>
        <w:spacing w:after="0" w:line="240" w:lineRule="auto"/>
        <w:rPr>
          <w:sz w:val="24"/>
          <w:szCs w:val="24"/>
        </w:rPr>
      </w:pPr>
      <w:r w:rsidRPr="00EA5059">
        <w:rPr>
          <w:sz w:val="24"/>
          <w:szCs w:val="24"/>
        </w:rPr>
        <w:t>BCZ480 5A4F 3390-9     1676</w:t>
      </w:r>
    </w:p>
    <w:p w14:paraId="5B2A3B58" w14:textId="77777777" w:rsidR="00EA5059" w:rsidRPr="00EA5059" w:rsidRDefault="00EA5059" w:rsidP="00EA5059">
      <w:pPr>
        <w:spacing w:after="0" w:line="240" w:lineRule="auto"/>
        <w:rPr>
          <w:sz w:val="24"/>
          <w:szCs w:val="24"/>
        </w:rPr>
      </w:pPr>
      <w:r w:rsidRPr="00EA5059">
        <w:rPr>
          <w:sz w:val="24"/>
          <w:szCs w:val="24"/>
        </w:rPr>
        <w:t>BCZ481 5A50 3390-9     1677</w:t>
      </w:r>
    </w:p>
    <w:p w14:paraId="7E338D42" w14:textId="77777777" w:rsidR="00EA5059" w:rsidRPr="00EA5059" w:rsidRDefault="00EA5059" w:rsidP="00EA5059">
      <w:pPr>
        <w:spacing w:after="0" w:line="240" w:lineRule="auto"/>
        <w:rPr>
          <w:sz w:val="24"/>
          <w:szCs w:val="24"/>
        </w:rPr>
      </w:pPr>
      <w:r w:rsidRPr="00EA5059">
        <w:rPr>
          <w:sz w:val="24"/>
          <w:szCs w:val="24"/>
        </w:rPr>
        <w:t>BCZ482 5A51 3390-9     1678</w:t>
      </w:r>
    </w:p>
    <w:p w14:paraId="1ABF2B91" w14:textId="77777777" w:rsidR="00EA5059" w:rsidRPr="00EA5059" w:rsidRDefault="00EA5059" w:rsidP="00EA5059">
      <w:pPr>
        <w:spacing w:after="0" w:line="240" w:lineRule="auto"/>
        <w:rPr>
          <w:sz w:val="24"/>
          <w:szCs w:val="24"/>
        </w:rPr>
      </w:pPr>
      <w:r w:rsidRPr="00EA5059">
        <w:rPr>
          <w:sz w:val="24"/>
          <w:szCs w:val="24"/>
        </w:rPr>
        <w:t>BCZ483 5A52 3390-9     1679</w:t>
      </w:r>
    </w:p>
    <w:p w14:paraId="32F726A1" w14:textId="77777777" w:rsidR="00EA5059" w:rsidRPr="00EA5059" w:rsidRDefault="00EA5059" w:rsidP="00EA5059">
      <w:pPr>
        <w:spacing w:after="0" w:line="240" w:lineRule="auto"/>
        <w:rPr>
          <w:sz w:val="24"/>
          <w:szCs w:val="24"/>
        </w:rPr>
      </w:pPr>
      <w:r w:rsidRPr="00EA5059">
        <w:rPr>
          <w:sz w:val="24"/>
          <w:szCs w:val="24"/>
        </w:rPr>
        <w:t>BCZ484 5A53 3390-9     1680</w:t>
      </w:r>
    </w:p>
    <w:p w14:paraId="4E91B6DE" w14:textId="77777777" w:rsidR="00EA5059" w:rsidRPr="00EA5059" w:rsidRDefault="00EA5059" w:rsidP="00EA5059">
      <w:pPr>
        <w:spacing w:after="0" w:line="240" w:lineRule="auto"/>
        <w:rPr>
          <w:sz w:val="24"/>
          <w:szCs w:val="24"/>
        </w:rPr>
      </w:pPr>
      <w:r w:rsidRPr="00EA5059">
        <w:rPr>
          <w:sz w:val="24"/>
          <w:szCs w:val="24"/>
        </w:rPr>
        <w:t>BCZ485 5A54 3390-9     1681</w:t>
      </w:r>
    </w:p>
    <w:p w14:paraId="47214E52" w14:textId="77777777" w:rsidR="00EA5059" w:rsidRPr="00EA5059" w:rsidRDefault="00EA5059" w:rsidP="00EA5059">
      <w:pPr>
        <w:spacing w:after="0" w:line="240" w:lineRule="auto"/>
        <w:rPr>
          <w:sz w:val="24"/>
          <w:szCs w:val="24"/>
        </w:rPr>
      </w:pPr>
      <w:r w:rsidRPr="00EA5059">
        <w:rPr>
          <w:sz w:val="24"/>
          <w:szCs w:val="24"/>
        </w:rPr>
        <w:t>BCZ486 5A55 3390-9     1682</w:t>
      </w:r>
    </w:p>
    <w:p w14:paraId="63C67A4D" w14:textId="77777777" w:rsidR="00EA5059" w:rsidRPr="00EA5059" w:rsidRDefault="00EA5059" w:rsidP="00EA5059">
      <w:pPr>
        <w:spacing w:after="0" w:line="240" w:lineRule="auto"/>
        <w:rPr>
          <w:sz w:val="24"/>
          <w:szCs w:val="24"/>
        </w:rPr>
      </w:pPr>
      <w:r w:rsidRPr="00EA5059">
        <w:rPr>
          <w:sz w:val="24"/>
          <w:szCs w:val="24"/>
        </w:rPr>
        <w:t>BCZ487 5A56 3390-9     1683</w:t>
      </w:r>
    </w:p>
    <w:p w14:paraId="504EC5FF" w14:textId="77777777" w:rsidR="00EA5059" w:rsidRPr="00EA5059" w:rsidRDefault="00EA5059" w:rsidP="00EA5059">
      <w:pPr>
        <w:spacing w:after="0" w:line="240" w:lineRule="auto"/>
        <w:rPr>
          <w:sz w:val="24"/>
          <w:szCs w:val="24"/>
        </w:rPr>
      </w:pPr>
      <w:r w:rsidRPr="00EA5059">
        <w:rPr>
          <w:sz w:val="24"/>
          <w:szCs w:val="24"/>
        </w:rPr>
        <w:t>BCZ488 5A57 3390-9     1684</w:t>
      </w:r>
    </w:p>
    <w:p w14:paraId="790EA24C" w14:textId="77777777" w:rsidR="00EA5059" w:rsidRPr="00EA5059" w:rsidRDefault="00EA5059" w:rsidP="00EA5059">
      <w:pPr>
        <w:spacing w:after="0" w:line="240" w:lineRule="auto"/>
        <w:rPr>
          <w:sz w:val="24"/>
          <w:szCs w:val="24"/>
        </w:rPr>
      </w:pPr>
      <w:r w:rsidRPr="00EA5059">
        <w:rPr>
          <w:sz w:val="24"/>
          <w:szCs w:val="24"/>
        </w:rPr>
        <w:t>BCZ489 5A58 3390-9     1685</w:t>
      </w:r>
    </w:p>
    <w:p w14:paraId="41753592" w14:textId="77777777" w:rsidR="00EA5059" w:rsidRPr="00EA5059" w:rsidRDefault="00EA5059" w:rsidP="00EA5059">
      <w:pPr>
        <w:spacing w:after="0" w:line="240" w:lineRule="auto"/>
        <w:rPr>
          <w:sz w:val="24"/>
          <w:szCs w:val="24"/>
        </w:rPr>
      </w:pPr>
      <w:r w:rsidRPr="00EA5059">
        <w:rPr>
          <w:sz w:val="24"/>
          <w:szCs w:val="24"/>
        </w:rPr>
        <w:t>BCZ490 5A59 3390-9     1686</w:t>
      </w:r>
    </w:p>
    <w:p w14:paraId="4894F489" w14:textId="77777777" w:rsidR="00EA5059" w:rsidRPr="00EA5059" w:rsidRDefault="00EA5059" w:rsidP="00EA5059">
      <w:pPr>
        <w:spacing w:after="0" w:line="240" w:lineRule="auto"/>
        <w:rPr>
          <w:sz w:val="24"/>
          <w:szCs w:val="24"/>
        </w:rPr>
      </w:pPr>
      <w:r w:rsidRPr="00EA5059">
        <w:rPr>
          <w:sz w:val="24"/>
          <w:szCs w:val="24"/>
        </w:rPr>
        <w:t>BCZ491 5A5A 3390-9     1687</w:t>
      </w:r>
    </w:p>
    <w:p w14:paraId="15760516" w14:textId="77777777" w:rsidR="00EA5059" w:rsidRPr="00EA5059" w:rsidRDefault="00EA5059" w:rsidP="00EA5059">
      <w:pPr>
        <w:spacing w:after="0" w:line="240" w:lineRule="auto"/>
        <w:rPr>
          <w:sz w:val="24"/>
          <w:szCs w:val="24"/>
        </w:rPr>
      </w:pPr>
      <w:r w:rsidRPr="00EA5059">
        <w:rPr>
          <w:sz w:val="24"/>
          <w:szCs w:val="24"/>
        </w:rPr>
        <w:t>BCZ492 5A5B 3390-9     1688</w:t>
      </w:r>
    </w:p>
    <w:p w14:paraId="6BADE43F" w14:textId="77777777" w:rsidR="00EA5059" w:rsidRPr="00EA5059" w:rsidRDefault="00EA5059" w:rsidP="00EA5059">
      <w:pPr>
        <w:spacing w:after="0" w:line="240" w:lineRule="auto"/>
        <w:rPr>
          <w:sz w:val="24"/>
          <w:szCs w:val="24"/>
        </w:rPr>
      </w:pPr>
      <w:r w:rsidRPr="00EA5059">
        <w:rPr>
          <w:sz w:val="24"/>
          <w:szCs w:val="24"/>
        </w:rPr>
        <w:t>BCZ493 5A5C 3390-9     1689</w:t>
      </w:r>
    </w:p>
    <w:p w14:paraId="091A3B21" w14:textId="77777777" w:rsidR="00EA5059" w:rsidRPr="00EA5059" w:rsidRDefault="00EA5059" w:rsidP="00EA5059">
      <w:pPr>
        <w:spacing w:after="0" w:line="240" w:lineRule="auto"/>
        <w:rPr>
          <w:sz w:val="24"/>
          <w:szCs w:val="24"/>
        </w:rPr>
      </w:pPr>
      <w:r w:rsidRPr="00EA5059">
        <w:rPr>
          <w:sz w:val="24"/>
          <w:szCs w:val="24"/>
        </w:rPr>
        <w:lastRenderedPageBreak/>
        <w:t>BCZ494 5A5D 3390-9     1690</w:t>
      </w:r>
    </w:p>
    <w:p w14:paraId="4E5B0661" w14:textId="77777777" w:rsidR="00EA5059" w:rsidRPr="00EA5059" w:rsidRDefault="00EA5059" w:rsidP="00EA5059">
      <w:pPr>
        <w:spacing w:after="0" w:line="240" w:lineRule="auto"/>
        <w:rPr>
          <w:sz w:val="24"/>
          <w:szCs w:val="24"/>
        </w:rPr>
      </w:pPr>
      <w:r w:rsidRPr="00EA5059">
        <w:rPr>
          <w:sz w:val="24"/>
          <w:szCs w:val="24"/>
        </w:rPr>
        <w:t>BCZ495 5A5E 3390-9     1691</w:t>
      </w:r>
    </w:p>
    <w:p w14:paraId="15108338" w14:textId="77777777" w:rsidR="00EA5059" w:rsidRPr="00EA5059" w:rsidRDefault="00EA5059" w:rsidP="00EA5059">
      <w:pPr>
        <w:spacing w:after="0" w:line="240" w:lineRule="auto"/>
        <w:rPr>
          <w:sz w:val="24"/>
          <w:szCs w:val="24"/>
        </w:rPr>
      </w:pPr>
      <w:r w:rsidRPr="00EA5059">
        <w:rPr>
          <w:sz w:val="24"/>
          <w:szCs w:val="24"/>
        </w:rPr>
        <w:t>BCZ496 5A5F 3390-9     1692</w:t>
      </w:r>
    </w:p>
    <w:p w14:paraId="3586B5DD" w14:textId="77777777" w:rsidR="00EA5059" w:rsidRPr="00EA5059" w:rsidRDefault="00EA5059" w:rsidP="00EA5059">
      <w:pPr>
        <w:spacing w:after="0" w:line="240" w:lineRule="auto"/>
        <w:rPr>
          <w:sz w:val="24"/>
          <w:szCs w:val="24"/>
        </w:rPr>
      </w:pPr>
      <w:r w:rsidRPr="00EA5059">
        <w:rPr>
          <w:sz w:val="24"/>
          <w:szCs w:val="24"/>
        </w:rPr>
        <w:t>BCZ497 5A60 3390-9     1693</w:t>
      </w:r>
    </w:p>
    <w:p w14:paraId="0BFBB3CF" w14:textId="77777777" w:rsidR="00EA5059" w:rsidRPr="00EA5059" w:rsidRDefault="00EA5059" w:rsidP="00EA5059">
      <w:pPr>
        <w:spacing w:after="0" w:line="240" w:lineRule="auto"/>
        <w:rPr>
          <w:sz w:val="24"/>
          <w:szCs w:val="24"/>
        </w:rPr>
      </w:pPr>
      <w:r w:rsidRPr="00EA5059">
        <w:rPr>
          <w:sz w:val="24"/>
          <w:szCs w:val="24"/>
        </w:rPr>
        <w:t>BCZ498 5A61 3390-9     1694</w:t>
      </w:r>
    </w:p>
    <w:p w14:paraId="522DBB7A" w14:textId="77777777" w:rsidR="00EA5059" w:rsidRPr="00EA5059" w:rsidRDefault="00EA5059" w:rsidP="00EA5059">
      <w:pPr>
        <w:spacing w:after="0" w:line="240" w:lineRule="auto"/>
        <w:rPr>
          <w:sz w:val="24"/>
          <w:szCs w:val="24"/>
        </w:rPr>
      </w:pPr>
      <w:r w:rsidRPr="00EA5059">
        <w:rPr>
          <w:sz w:val="24"/>
          <w:szCs w:val="24"/>
        </w:rPr>
        <w:t>BCZ499 5A62 3390-9     1695</w:t>
      </w:r>
    </w:p>
    <w:p w14:paraId="3F7E28C3" w14:textId="77777777" w:rsidR="00EA5059" w:rsidRPr="00EA5059" w:rsidRDefault="00EA5059" w:rsidP="00EA5059">
      <w:pPr>
        <w:spacing w:after="0" w:line="240" w:lineRule="auto"/>
        <w:rPr>
          <w:sz w:val="24"/>
          <w:szCs w:val="24"/>
        </w:rPr>
      </w:pPr>
      <w:r w:rsidRPr="00EA5059">
        <w:rPr>
          <w:sz w:val="24"/>
          <w:szCs w:val="24"/>
        </w:rPr>
        <w:t>BCZ500 5A63 3390-9     1696</w:t>
      </w:r>
    </w:p>
    <w:p w14:paraId="65EE9AD4" w14:textId="77777777" w:rsidR="00EA5059" w:rsidRPr="00EA5059" w:rsidRDefault="00EA5059" w:rsidP="00EA5059">
      <w:pPr>
        <w:spacing w:after="0" w:line="240" w:lineRule="auto"/>
        <w:rPr>
          <w:sz w:val="24"/>
          <w:szCs w:val="24"/>
        </w:rPr>
      </w:pPr>
      <w:r w:rsidRPr="00EA5059">
        <w:rPr>
          <w:sz w:val="24"/>
          <w:szCs w:val="24"/>
        </w:rPr>
        <w:t>BCZ501 5A64 3390-9     1697</w:t>
      </w:r>
    </w:p>
    <w:p w14:paraId="0DB696A1" w14:textId="77777777" w:rsidR="00EA5059" w:rsidRPr="00EA5059" w:rsidRDefault="00EA5059" w:rsidP="00EA5059">
      <w:pPr>
        <w:spacing w:after="0" w:line="240" w:lineRule="auto"/>
        <w:rPr>
          <w:sz w:val="24"/>
          <w:szCs w:val="24"/>
        </w:rPr>
      </w:pPr>
      <w:r w:rsidRPr="00EA5059">
        <w:rPr>
          <w:sz w:val="24"/>
          <w:szCs w:val="24"/>
        </w:rPr>
        <w:t>BCZ502 5A65 3390-9     1698</w:t>
      </w:r>
    </w:p>
    <w:p w14:paraId="30BD4946" w14:textId="77777777" w:rsidR="00EA5059" w:rsidRPr="00EA5059" w:rsidRDefault="00EA5059" w:rsidP="00EA5059">
      <w:pPr>
        <w:spacing w:after="0" w:line="240" w:lineRule="auto"/>
        <w:rPr>
          <w:sz w:val="24"/>
          <w:szCs w:val="24"/>
        </w:rPr>
      </w:pPr>
      <w:r w:rsidRPr="00EA5059">
        <w:rPr>
          <w:sz w:val="24"/>
          <w:szCs w:val="24"/>
        </w:rPr>
        <w:t>BCZ503 5A66 3390-9     1699</w:t>
      </w:r>
    </w:p>
    <w:p w14:paraId="68B0D167" w14:textId="77777777" w:rsidR="00EA5059" w:rsidRPr="00EA5059" w:rsidRDefault="00EA5059" w:rsidP="00EA5059">
      <w:pPr>
        <w:spacing w:after="0" w:line="240" w:lineRule="auto"/>
        <w:rPr>
          <w:sz w:val="24"/>
          <w:szCs w:val="24"/>
        </w:rPr>
      </w:pPr>
      <w:r w:rsidRPr="00EA5059">
        <w:rPr>
          <w:sz w:val="24"/>
          <w:szCs w:val="24"/>
        </w:rPr>
        <w:t>BCZ504 5A67 3390-9     1700</w:t>
      </w:r>
    </w:p>
    <w:p w14:paraId="625E477D" w14:textId="77777777" w:rsidR="00EA5059" w:rsidRPr="00EA5059" w:rsidRDefault="00EA5059" w:rsidP="00EA5059">
      <w:pPr>
        <w:spacing w:after="0" w:line="240" w:lineRule="auto"/>
        <w:rPr>
          <w:sz w:val="24"/>
          <w:szCs w:val="24"/>
        </w:rPr>
      </w:pPr>
      <w:r w:rsidRPr="00EA5059">
        <w:rPr>
          <w:sz w:val="24"/>
          <w:szCs w:val="24"/>
        </w:rPr>
        <w:t>BCZ505 5A68 3390-9     1701</w:t>
      </w:r>
    </w:p>
    <w:p w14:paraId="55E975E7" w14:textId="77777777" w:rsidR="00EA5059" w:rsidRPr="00EA5059" w:rsidRDefault="00EA5059" w:rsidP="00EA5059">
      <w:pPr>
        <w:spacing w:after="0" w:line="240" w:lineRule="auto"/>
        <w:rPr>
          <w:sz w:val="24"/>
          <w:szCs w:val="24"/>
        </w:rPr>
      </w:pPr>
      <w:r w:rsidRPr="00EA5059">
        <w:rPr>
          <w:sz w:val="24"/>
          <w:szCs w:val="24"/>
        </w:rPr>
        <w:t>BCZ506 5A69 3390-9     1702</w:t>
      </w:r>
    </w:p>
    <w:p w14:paraId="785D038B" w14:textId="77777777" w:rsidR="00EA5059" w:rsidRPr="00EA5059" w:rsidRDefault="00EA5059" w:rsidP="00EA5059">
      <w:pPr>
        <w:spacing w:after="0" w:line="240" w:lineRule="auto"/>
        <w:rPr>
          <w:sz w:val="24"/>
          <w:szCs w:val="24"/>
        </w:rPr>
      </w:pPr>
      <w:r w:rsidRPr="00EA5059">
        <w:rPr>
          <w:sz w:val="24"/>
          <w:szCs w:val="24"/>
        </w:rPr>
        <w:t>BCZ507 5A6A 3390-9     1703</w:t>
      </w:r>
    </w:p>
    <w:p w14:paraId="235DE987" w14:textId="77777777" w:rsidR="00EA5059" w:rsidRPr="00EA5059" w:rsidRDefault="00EA5059" w:rsidP="00EA5059">
      <w:pPr>
        <w:spacing w:after="0" w:line="240" w:lineRule="auto"/>
        <w:rPr>
          <w:sz w:val="24"/>
          <w:szCs w:val="24"/>
        </w:rPr>
      </w:pPr>
      <w:r w:rsidRPr="00EA5059">
        <w:rPr>
          <w:sz w:val="24"/>
          <w:szCs w:val="24"/>
        </w:rPr>
        <w:t>BCZ508 5A6B 3390-9     1704</w:t>
      </w:r>
    </w:p>
    <w:p w14:paraId="64D4A799" w14:textId="77777777" w:rsidR="00EA5059" w:rsidRPr="00EA5059" w:rsidRDefault="00EA5059" w:rsidP="00EA5059">
      <w:pPr>
        <w:spacing w:after="0" w:line="240" w:lineRule="auto"/>
        <w:rPr>
          <w:sz w:val="24"/>
          <w:szCs w:val="24"/>
        </w:rPr>
      </w:pPr>
      <w:r w:rsidRPr="00EA5059">
        <w:rPr>
          <w:sz w:val="24"/>
          <w:szCs w:val="24"/>
        </w:rPr>
        <w:t>BCZ509 5A6C 3390-9     1705</w:t>
      </w:r>
    </w:p>
    <w:p w14:paraId="4D2E8454" w14:textId="77777777" w:rsidR="00EA5059" w:rsidRPr="00EA5059" w:rsidRDefault="00EA5059" w:rsidP="00EA5059">
      <w:pPr>
        <w:spacing w:after="0" w:line="240" w:lineRule="auto"/>
        <w:rPr>
          <w:sz w:val="24"/>
          <w:szCs w:val="24"/>
        </w:rPr>
      </w:pPr>
      <w:r w:rsidRPr="00EA5059">
        <w:rPr>
          <w:sz w:val="24"/>
          <w:szCs w:val="24"/>
        </w:rPr>
        <w:t>BCZ510 5A6D 3390-9     1706</w:t>
      </w:r>
    </w:p>
    <w:p w14:paraId="0C976C00" w14:textId="77777777" w:rsidR="00EA5059" w:rsidRPr="00EA5059" w:rsidRDefault="00EA5059" w:rsidP="00EA5059">
      <w:pPr>
        <w:spacing w:after="0" w:line="240" w:lineRule="auto"/>
        <w:rPr>
          <w:sz w:val="24"/>
          <w:szCs w:val="24"/>
        </w:rPr>
      </w:pPr>
      <w:r w:rsidRPr="00EA5059">
        <w:rPr>
          <w:sz w:val="24"/>
          <w:szCs w:val="24"/>
        </w:rPr>
        <w:t>BCZ511 5A6E 3390-9     1707</w:t>
      </w:r>
    </w:p>
    <w:p w14:paraId="2816FB8A" w14:textId="77777777" w:rsidR="00EA5059" w:rsidRPr="00EA5059" w:rsidRDefault="00EA5059" w:rsidP="00EA5059">
      <w:pPr>
        <w:spacing w:after="0" w:line="240" w:lineRule="auto"/>
        <w:rPr>
          <w:sz w:val="24"/>
          <w:szCs w:val="24"/>
        </w:rPr>
      </w:pPr>
      <w:r w:rsidRPr="00EA5059">
        <w:rPr>
          <w:sz w:val="24"/>
          <w:szCs w:val="24"/>
        </w:rPr>
        <w:t>BCZ512 5A6F 3390-9     1708</w:t>
      </w:r>
    </w:p>
    <w:p w14:paraId="14BCB82C" w14:textId="77777777" w:rsidR="00EA5059" w:rsidRPr="00EA5059" w:rsidRDefault="00EA5059" w:rsidP="00EA5059">
      <w:pPr>
        <w:spacing w:after="0" w:line="240" w:lineRule="auto"/>
        <w:rPr>
          <w:sz w:val="24"/>
          <w:szCs w:val="24"/>
        </w:rPr>
      </w:pPr>
      <w:r w:rsidRPr="00EA5059">
        <w:rPr>
          <w:sz w:val="24"/>
          <w:szCs w:val="24"/>
        </w:rPr>
        <w:t>BCZ513 5A70 3390-9     1709</w:t>
      </w:r>
    </w:p>
    <w:p w14:paraId="26F23E10" w14:textId="77777777" w:rsidR="00EA5059" w:rsidRPr="00EA5059" w:rsidRDefault="00EA5059" w:rsidP="00EA5059">
      <w:pPr>
        <w:spacing w:after="0" w:line="240" w:lineRule="auto"/>
        <w:rPr>
          <w:sz w:val="24"/>
          <w:szCs w:val="24"/>
        </w:rPr>
      </w:pPr>
      <w:r w:rsidRPr="00EA5059">
        <w:rPr>
          <w:sz w:val="24"/>
          <w:szCs w:val="24"/>
        </w:rPr>
        <w:t>BCZ514 5A71 3390-9     1710</w:t>
      </w:r>
    </w:p>
    <w:p w14:paraId="3643A9A1" w14:textId="77777777" w:rsidR="00EA5059" w:rsidRPr="00EA5059" w:rsidRDefault="00EA5059" w:rsidP="00EA5059">
      <w:pPr>
        <w:spacing w:after="0" w:line="240" w:lineRule="auto"/>
        <w:rPr>
          <w:sz w:val="24"/>
          <w:szCs w:val="24"/>
        </w:rPr>
      </w:pPr>
      <w:r w:rsidRPr="00EA5059">
        <w:rPr>
          <w:sz w:val="24"/>
          <w:szCs w:val="24"/>
        </w:rPr>
        <w:t>BCZ515 5A72 3390-9     1711</w:t>
      </w:r>
    </w:p>
    <w:p w14:paraId="5CCF59B5" w14:textId="77777777" w:rsidR="00EA5059" w:rsidRPr="00EA5059" w:rsidRDefault="00EA5059" w:rsidP="00EA5059">
      <w:pPr>
        <w:spacing w:after="0" w:line="240" w:lineRule="auto"/>
        <w:rPr>
          <w:sz w:val="24"/>
          <w:szCs w:val="24"/>
        </w:rPr>
      </w:pPr>
      <w:r w:rsidRPr="00EA5059">
        <w:rPr>
          <w:sz w:val="24"/>
          <w:szCs w:val="24"/>
        </w:rPr>
        <w:t>BCZ516 5A73 3390-9     1712</w:t>
      </w:r>
    </w:p>
    <w:p w14:paraId="19B154E4" w14:textId="77777777" w:rsidR="00EA5059" w:rsidRPr="00EA5059" w:rsidRDefault="00EA5059" w:rsidP="00EA5059">
      <w:pPr>
        <w:spacing w:after="0" w:line="240" w:lineRule="auto"/>
        <w:rPr>
          <w:sz w:val="24"/>
          <w:szCs w:val="24"/>
        </w:rPr>
      </w:pPr>
      <w:r w:rsidRPr="00EA5059">
        <w:rPr>
          <w:sz w:val="24"/>
          <w:szCs w:val="24"/>
        </w:rPr>
        <w:t>BCZ517 5A74 3390-9     1713</w:t>
      </w:r>
    </w:p>
    <w:p w14:paraId="43126407" w14:textId="77777777" w:rsidR="00EA5059" w:rsidRPr="00EA5059" w:rsidRDefault="00EA5059" w:rsidP="00EA5059">
      <w:pPr>
        <w:spacing w:after="0" w:line="240" w:lineRule="auto"/>
        <w:rPr>
          <w:sz w:val="24"/>
          <w:szCs w:val="24"/>
        </w:rPr>
      </w:pPr>
      <w:r w:rsidRPr="00EA5059">
        <w:rPr>
          <w:sz w:val="24"/>
          <w:szCs w:val="24"/>
        </w:rPr>
        <w:t>BCZ518 5A75 3390-9     1714</w:t>
      </w:r>
    </w:p>
    <w:p w14:paraId="33943909" w14:textId="77777777" w:rsidR="00EA5059" w:rsidRPr="00EA5059" w:rsidRDefault="00EA5059" w:rsidP="00EA5059">
      <w:pPr>
        <w:spacing w:after="0" w:line="240" w:lineRule="auto"/>
        <w:rPr>
          <w:sz w:val="24"/>
          <w:szCs w:val="24"/>
        </w:rPr>
      </w:pPr>
      <w:r w:rsidRPr="00EA5059">
        <w:rPr>
          <w:sz w:val="24"/>
          <w:szCs w:val="24"/>
        </w:rPr>
        <w:t>BCZ519 5A76 3390-9     1715</w:t>
      </w:r>
    </w:p>
    <w:p w14:paraId="585CD59A" w14:textId="77777777" w:rsidR="00EA5059" w:rsidRPr="00EA5059" w:rsidRDefault="00EA5059" w:rsidP="00EA5059">
      <w:pPr>
        <w:spacing w:after="0" w:line="240" w:lineRule="auto"/>
        <w:rPr>
          <w:sz w:val="24"/>
          <w:szCs w:val="24"/>
        </w:rPr>
      </w:pPr>
      <w:r w:rsidRPr="00EA5059">
        <w:rPr>
          <w:sz w:val="24"/>
          <w:szCs w:val="24"/>
        </w:rPr>
        <w:t>BCZ520 5A77 3390-9     1716</w:t>
      </w:r>
    </w:p>
    <w:p w14:paraId="7C7B4BC9" w14:textId="77777777" w:rsidR="00EA5059" w:rsidRPr="00EA5059" w:rsidRDefault="00EA5059" w:rsidP="00EA5059">
      <w:pPr>
        <w:spacing w:after="0" w:line="240" w:lineRule="auto"/>
        <w:rPr>
          <w:sz w:val="24"/>
          <w:szCs w:val="24"/>
        </w:rPr>
      </w:pPr>
      <w:r w:rsidRPr="00EA5059">
        <w:rPr>
          <w:sz w:val="24"/>
          <w:szCs w:val="24"/>
        </w:rPr>
        <w:t>BCZ521 5A78 3390-9     1717</w:t>
      </w:r>
    </w:p>
    <w:p w14:paraId="21174BDE" w14:textId="77777777" w:rsidR="00EA5059" w:rsidRPr="00EA5059" w:rsidRDefault="00EA5059" w:rsidP="00EA5059">
      <w:pPr>
        <w:spacing w:after="0" w:line="240" w:lineRule="auto"/>
        <w:rPr>
          <w:sz w:val="24"/>
          <w:szCs w:val="24"/>
        </w:rPr>
      </w:pPr>
      <w:r w:rsidRPr="00EA5059">
        <w:rPr>
          <w:sz w:val="24"/>
          <w:szCs w:val="24"/>
        </w:rPr>
        <w:t>BCZ522 5A79 3390-9     1718</w:t>
      </w:r>
    </w:p>
    <w:p w14:paraId="15C64237" w14:textId="77777777" w:rsidR="00EA5059" w:rsidRPr="00EA5059" w:rsidRDefault="00EA5059" w:rsidP="00EA5059">
      <w:pPr>
        <w:spacing w:after="0" w:line="240" w:lineRule="auto"/>
        <w:rPr>
          <w:sz w:val="24"/>
          <w:szCs w:val="24"/>
        </w:rPr>
      </w:pPr>
      <w:r w:rsidRPr="00EA5059">
        <w:rPr>
          <w:sz w:val="24"/>
          <w:szCs w:val="24"/>
        </w:rPr>
        <w:t>BCZ523 5A7A 3390-9     1719</w:t>
      </w:r>
    </w:p>
    <w:p w14:paraId="71E70527" w14:textId="77777777" w:rsidR="00EA5059" w:rsidRPr="00EA5059" w:rsidRDefault="00EA5059" w:rsidP="00EA5059">
      <w:pPr>
        <w:spacing w:after="0" w:line="240" w:lineRule="auto"/>
        <w:rPr>
          <w:sz w:val="24"/>
          <w:szCs w:val="24"/>
        </w:rPr>
      </w:pPr>
      <w:r w:rsidRPr="00EA5059">
        <w:rPr>
          <w:sz w:val="24"/>
          <w:szCs w:val="24"/>
        </w:rPr>
        <w:t>BCZ524 5A7B 3390-9     1720</w:t>
      </w:r>
    </w:p>
    <w:p w14:paraId="46BDACD1" w14:textId="77777777" w:rsidR="00EA5059" w:rsidRPr="00EA5059" w:rsidRDefault="00EA5059" w:rsidP="00EA5059">
      <w:pPr>
        <w:spacing w:after="0" w:line="240" w:lineRule="auto"/>
        <w:rPr>
          <w:sz w:val="24"/>
          <w:szCs w:val="24"/>
        </w:rPr>
      </w:pPr>
      <w:r w:rsidRPr="00EA5059">
        <w:rPr>
          <w:sz w:val="24"/>
          <w:szCs w:val="24"/>
        </w:rPr>
        <w:t>BCZ525 5A7C 3390-9     1721</w:t>
      </w:r>
    </w:p>
    <w:p w14:paraId="759BAD4E" w14:textId="77777777" w:rsidR="00EA5059" w:rsidRPr="00EA5059" w:rsidRDefault="00EA5059" w:rsidP="00EA5059">
      <w:pPr>
        <w:spacing w:after="0" w:line="240" w:lineRule="auto"/>
        <w:rPr>
          <w:sz w:val="24"/>
          <w:szCs w:val="24"/>
        </w:rPr>
      </w:pPr>
      <w:r w:rsidRPr="00EA5059">
        <w:rPr>
          <w:sz w:val="24"/>
          <w:szCs w:val="24"/>
        </w:rPr>
        <w:t>BCZ526 5A7D 3390-9     1722</w:t>
      </w:r>
    </w:p>
    <w:p w14:paraId="7054924D" w14:textId="77777777" w:rsidR="00EA5059" w:rsidRPr="00EA5059" w:rsidRDefault="00EA5059" w:rsidP="00EA5059">
      <w:pPr>
        <w:spacing w:after="0" w:line="240" w:lineRule="auto"/>
        <w:rPr>
          <w:sz w:val="24"/>
          <w:szCs w:val="24"/>
        </w:rPr>
      </w:pPr>
      <w:r w:rsidRPr="00EA5059">
        <w:rPr>
          <w:sz w:val="24"/>
          <w:szCs w:val="24"/>
        </w:rPr>
        <w:t>BCZ527 5A7E 3390-9     1723</w:t>
      </w:r>
    </w:p>
    <w:p w14:paraId="777D95AC" w14:textId="77777777" w:rsidR="00EA5059" w:rsidRPr="00EA5059" w:rsidRDefault="00EA5059" w:rsidP="00EA5059">
      <w:pPr>
        <w:spacing w:after="0" w:line="240" w:lineRule="auto"/>
        <w:rPr>
          <w:sz w:val="24"/>
          <w:szCs w:val="24"/>
        </w:rPr>
      </w:pPr>
      <w:r w:rsidRPr="00EA5059">
        <w:rPr>
          <w:sz w:val="24"/>
          <w:szCs w:val="24"/>
        </w:rPr>
        <w:t>BCZ528 5A7F 3390-9     1724</w:t>
      </w:r>
    </w:p>
    <w:p w14:paraId="27E3D182" w14:textId="77777777" w:rsidR="00EA5059" w:rsidRPr="00EA5059" w:rsidRDefault="00EA5059" w:rsidP="00EA5059">
      <w:pPr>
        <w:spacing w:after="0" w:line="240" w:lineRule="auto"/>
        <w:rPr>
          <w:sz w:val="24"/>
          <w:szCs w:val="24"/>
        </w:rPr>
      </w:pPr>
      <w:r w:rsidRPr="00EA5059">
        <w:rPr>
          <w:sz w:val="24"/>
          <w:szCs w:val="24"/>
        </w:rPr>
        <w:t>BCZ529 5A80 3390-9     1725</w:t>
      </w:r>
    </w:p>
    <w:p w14:paraId="69E942F6" w14:textId="77777777" w:rsidR="00EA5059" w:rsidRPr="00EA5059" w:rsidRDefault="00EA5059" w:rsidP="00EA5059">
      <w:pPr>
        <w:spacing w:after="0" w:line="240" w:lineRule="auto"/>
        <w:rPr>
          <w:sz w:val="24"/>
          <w:szCs w:val="24"/>
        </w:rPr>
      </w:pPr>
      <w:r w:rsidRPr="00EA5059">
        <w:rPr>
          <w:sz w:val="24"/>
          <w:szCs w:val="24"/>
        </w:rPr>
        <w:t>BCZ530 5A81 3390-9     1726</w:t>
      </w:r>
    </w:p>
    <w:p w14:paraId="34BAD64C" w14:textId="77777777" w:rsidR="00EA5059" w:rsidRPr="00EA5059" w:rsidRDefault="00EA5059" w:rsidP="00EA5059">
      <w:pPr>
        <w:spacing w:after="0" w:line="240" w:lineRule="auto"/>
        <w:rPr>
          <w:sz w:val="24"/>
          <w:szCs w:val="24"/>
        </w:rPr>
      </w:pPr>
      <w:r w:rsidRPr="00EA5059">
        <w:rPr>
          <w:sz w:val="24"/>
          <w:szCs w:val="24"/>
        </w:rPr>
        <w:t>BCZ531 5A82 3390-9     1727</w:t>
      </w:r>
    </w:p>
    <w:p w14:paraId="7EBBEFE8" w14:textId="77777777" w:rsidR="00EA5059" w:rsidRPr="00EA5059" w:rsidRDefault="00EA5059" w:rsidP="00EA5059">
      <w:pPr>
        <w:spacing w:after="0" w:line="240" w:lineRule="auto"/>
        <w:rPr>
          <w:sz w:val="24"/>
          <w:szCs w:val="24"/>
        </w:rPr>
      </w:pPr>
      <w:r w:rsidRPr="00EA5059">
        <w:rPr>
          <w:sz w:val="24"/>
          <w:szCs w:val="24"/>
        </w:rPr>
        <w:t>BCZ532 5A83 3390-9     1728</w:t>
      </w:r>
    </w:p>
    <w:p w14:paraId="0AEF905E" w14:textId="77777777" w:rsidR="00EA5059" w:rsidRPr="00EA5059" w:rsidRDefault="00EA5059" w:rsidP="00EA5059">
      <w:pPr>
        <w:spacing w:after="0" w:line="240" w:lineRule="auto"/>
        <w:rPr>
          <w:sz w:val="24"/>
          <w:szCs w:val="24"/>
        </w:rPr>
      </w:pPr>
      <w:r w:rsidRPr="00EA5059">
        <w:rPr>
          <w:sz w:val="24"/>
          <w:szCs w:val="24"/>
        </w:rPr>
        <w:t>BCZ533 5A84 3390-9     1729</w:t>
      </w:r>
    </w:p>
    <w:p w14:paraId="23822E02" w14:textId="77777777" w:rsidR="00EA5059" w:rsidRPr="00EA5059" w:rsidRDefault="00EA5059" w:rsidP="00EA5059">
      <w:pPr>
        <w:spacing w:after="0" w:line="240" w:lineRule="auto"/>
        <w:rPr>
          <w:sz w:val="24"/>
          <w:szCs w:val="24"/>
        </w:rPr>
      </w:pPr>
      <w:r w:rsidRPr="00EA5059">
        <w:rPr>
          <w:sz w:val="24"/>
          <w:szCs w:val="24"/>
        </w:rPr>
        <w:t>BCZ534 5A85 3390-9     1730</w:t>
      </w:r>
    </w:p>
    <w:p w14:paraId="542BBD9F" w14:textId="77777777" w:rsidR="00EA5059" w:rsidRPr="00EA5059" w:rsidRDefault="00EA5059" w:rsidP="00EA5059">
      <w:pPr>
        <w:spacing w:after="0" w:line="240" w:lineRule="auto"/>
        <w:rPr>
          <w:sz w:val="24"/>
          <w:szCs w:val="24"/>
        </w:rPr>
      </w:pPr>
      <w:r w:rsidRPr="00EA5059">
        <w:rPr>
          <w:sz w:val="24"/>
          <w:szCs w:val="24"/>
        </w:rPr>
        <w:t>BCZ535 5A86 3390-9     1731</w:t>
      </w:r>
    </w:p>
    <w:p w14:paraId="2D164DC3" w14:textId="77777777" w:rsidR="00EA5059" w:rsidRPr="00EA5059" w:rsidRDefault="00EA5059" w:rsidP="00EA5059">
      <w:pPr>
        <w:spacing w:after="0" w:line="240" w:lineRule="auto"/>
        <w:rPr>
          <w:sz w:val="24"/>
          <w:szCs w:val="24"/>
        </w:rPr>
      </w:pPr>
      <w:r w:rsidRPr="00EA5059">
        <w:rPr>
          <w:sz w:val="24"/>
          <w:szCs w:val="24"/>
        </w:rPr>
        <w:lastRenderedPageBreak/>
        <w:t>BCZ536 5A87 3390-9     1732</w:t>
      </w:r>
    </w:p>
    <w:p w14:paraId="4BB1F2E1" w14:textId="77777777" w:rsidR="00EA5059" w:rsidRPr="00EA5059" w:rsidRDefault="00EA5059" w:rsidP="00EA5059">
      <w:pPr>
        <w:spacing w:after="0" w:line="240" w:lineRule="auto"/>
        <w:rPr>
          <w:sz w:val="24"/>
          <w:szCs w:val="24"/>
        </w:rPr>
      </w:pPr>
      <w:r w:rsidRPr="00EA5059">
        <w:rPr>
          <w:sz w:val="24"/>
          <w:szCs w:val="24"/>
        </w:rPr>
        <w:t>BCZ537 5A88 3390-9     1733</w:t>
      </w:r>
    </w:p>
    <w:p w14:paraId="04BF6EB2" w14:textId="77777777" w:rsidR="00EA5059" w:rsidRPr="00EA5059" w:rsidRDefault="00EA5059" w:rsidP="00EA5059">
      <w:pPr>
        <w:spacing w:after="0" w:line="240" w:lineRule="auto"/>
        <w:rPr>
          <w:sz w:val="24"/>
          <w:szCs w:val="24"/>
        </w:rPr>
      </w:pPr>
      <w:r w:rsidRPr="00EA5059">
        <w:rPr>
          <w:sz w:val="24"/>
          <w:szCs w:val="24"/>
        </w:rPr>
        <w:t>BCZ538 5A89 3390-9     1734</w:t>
      </w:r>
    </w:p>
    <w:p w14:paraId="3F0644AF" w14:textId="77777777" w:rsidR="00EA5059" w:rsidRPr="00EA5059" w:rsidRDefault="00EA5059" w:rsidP="00EA5059">
      <w:pPr>
        <w:spacing w:after="0" w:line="240" w:lineRule="auto"/>
        <w:rPr>
          <w:sz w:val="24"/>
          <w:szCs w:val="24"/>
        </w:rPr>
      </w:pPr>
      <w:r w:rsidRPr="00EA5059">
        <w:rPr>
          <w:sz w:val="24"/>
          <w:szCs w:val="24"/>
        </w:rPr>
        <w:t>BCZ539 5A8A 3390-9     1735</w:t>
      </w:r>
    </w:p>
    <w:p w14:paraId="6E85B2E1" w14:textId="77777777" w:rsidR="00EA5059" w:rsidRPr="00EA5059" w:rsidRDefault="00EA5059" w:rsidP="00EA5059">
      <w:pPr>
        <w:spacing w:after="0" w:line="240" w:lineRule="auto"/>
        <w:rPr>
          <w:sz w:val="24"/>
          <w:szCs w:val="24"/>
        </w:rPr>
      </w:pPr>
      <w:r w:rsidRPr="00EA5059">
        <w:rPr>
          <w:sz w:val="24"/>
          <w:szCs w:val="24"/>
        </w:rPr>
        <w:t>BCZ540 5A8B 3390-9     1736</w:t>
      </w:r>
    </w:p>
    <w:p w14:paraId="1A2C629E" w14:textId="77777777" w:rsidR="00EA5059" w:rsidRPr="00EA5059" w:rsidRDefault="00EA5059" w:rsidP="00EA5059">
      <w:pPr>
        <w:spacing w:after="0" w:line="240" w:lineRule="auto"/>
        <w:rPr>
          <w:sz w:val="24"/>
          <w:szCs w:val="24"/>
        </w:rPr>
      </w:pPr>
      <w:r w:rsidRPr="00EA5059">
        <w:rPr>
          <w:sz w:val="24"/>
          <w:szCs w:val="24"/>
        </w:rPr>
        <w:t>BCZ541 5A8C 3390-9     1737</w:t>
      </w:r>
    </w:p>
    <w:p w14:paraId="33D00B0F" w14:textId="77777777" w:rsidR="00EA5059" w:rsidRPr="00EA5059" w:rsidRDefault="00EA5059" w:rsidP="00EA5059">
      <w:pPr>
        <w:spacing w:after="0" w:line="240" w:lineRule="auto"/>
        <w:rPr>
          <w:sz w:val="24"/>
          <w:szCs w:val="24"/>
        </w:rPr>
      </w:pPr>
      <w:r w:rsidRPr="00EA5059">
        <w:rPr>
          <w:sz w:val="24"/>
          <w:szCs w:val="24"/>
        </w:rPr>
        <w:t>BCZ542 5A8D 3390-9     1738</w:t>
      </w:r>
    </w:p>
    <w:p w14:paraId="4F45191D" w14:textId="77777777" w:rsidR="00EA5059" w:rsidRPr="00EA5059" w:rsidRDefault="00EA5059" w:rsidP="00EA5059">
      <w:pPr>
        <w:spacing w:after="0" w:line="240" w:lineRule="auto"/>
        <w:rPr>
          <w:sz w:val="24"/>
          <w:szCs w:val="24"/>
        </w:rPr>
      </w:pPr>
      <w:r w:rsidRPr="00EA5059">
        <w:rPr>
          <w:sz w:val="24"/>
          <w:szCs w:val="24"/>
        </w:rPr>
        <w:t>BCZ543 5A8E 3390-9     1739</w:t>
      </w:r>
    </w:p>
    <w:p w14:paraId="28E13F22" w14:textId="77777777" w:rsidR="00EA5059" w:rsidRPr="00EA5059" w:rsidRDefault="00EA5059" w:rsidP="00EA5059">
      <w:pPr>
        <w:spacing w:after="0" w:line="240" w:lineRule="auto"/>
        <w:rPr>
          <w:sz w:val="24"/>
          <w:szCs w:val="24"/>
        </w:rPr>
      </w:pPr>
      <w:r w:rsidRPr="00EA5059">
        <w:rPr>
          <w:sz w:val="24"/>
          <w:szCs w:val="24"/>
        </w:rPr>
        <w:t>BCZ544 5A8F 3390-9     1740</w:t>
      </w:r>
    </w:p>
    <w:p w14:paraId="643FCDC5" w14:textId="77777777" w:rsidR="00EA5059" w:rsidRPr="00EA5059" w:rsidRDefault="00EA5059" w:rsidP="00EA5059">
      <w:pPr>
        <w:spacing w:after="0" w:line="240" w:lineRule="auto"/>
        <w:rPr>
          <w:sz w:val="24"/>
          <w:szCs w:val="24"/>
        </w:rPr>
      </w:pPr>
      <w:r w:rsidRPr="00EA5059">
        <w:rPr>
          <w:sz w:val="24"/>
          <w:szCs w:val="24"/>
        </w:rPr>
        <w:t>BCZ545 5A90 3390-9     1741</w:t>
      </w:r>
    </w:p>
    <w:p w14:paraId="7EC5F746" w14:textId="77777777" w:rsidR="00EA5059" w:rsidRPr="00EA5059" w:rsidRDefault="00EA5059" w:rsidP="00EA5059">
      <w:pPr>
        <w:spacing w:after="0" w:line="240" w:lineRule="auto"/>
        <w:rPr>
          <w:sz w:val="24"/>
          <w:szCs w:val="24"/>
        </w:rPr>
      </w:pPr>
      <w:r w:rsidRPr="00EA5059">
        <w:rPr>
          <w:sz w:val="24"/>
          <w:szCs w:val="24"/>
        </w:rPr>
        <w:t>BCZ546 5A91 3390-9     1742</w:t>
      </w:r>
    </w:p>
    <w:p w14:paraId="0BAC2A2D" w14:textId="77777777" w:rsidR="00EA5059" w:rsidRPr="00EA5059" w:rsidRDefault="00EA5059" w:rsidP="00EA5059">
      <w:pPr>
        <w:spacing w:after="0" w:line="240" w:lineRule="auto"/>
        <w:rPr>
          <w:sz w:val="24"/>
          <w:szCs w:val="24"/>
        </w:rPr>
      </w:pPr>
      <w:r w:rsidRPr="00EA5059">
        <w:rPr>
          <w:sz w:val="24"/>
          <w:szCs w:val="24"/>
        </w:rPr>
        <w:t>BCZ547 5A92 3390-9     1743</w:t>
      </w:r>
    </w:p>
    <w:p w14:paraId="66DAA9A2" w14:textId="77777777" w:rsidR="00EA5059" w:rsidRPr="00EA5059" w:rsidRDefault="00EA5059" w:rsidP="00EA5059">
      <w:pPr>
        <w:spacing w:after="0" w:line="240" w:lineRule="auto"/>
        <w:rPr>
          <w:sz w:val="24"/>
          <w:szCs w:val="24"/>
        </w:rPr>
      </w:pPr>
      <w:r w:rsidRPr="00EA5059">
        <w:rPr>
          <w:sz w:val="24"/>
          <w:szCs w:val="24"/>
        </w:rPr>
        <w:t>BCZ548 5A93 3390-9     1744</w:t>
      </w:r>
    </w:p>
    <w:p w14:paraId="6DAA88E9" w14:textId="77777777" w:rsidR="00EA5059" w:rsidRPr="00EA5059" w:rsidRDefault="00EA5059" w:rsidP="00EA5059">
      <w:pPr>
        <w:spacing w:after="0" w:line="240" w:lineRule="auto"/>
        <w:rPr>
          <w:sz w:val="24"/>
          <w:szCs w:val="24"/>
        </w:rPr>
      </w:pPr>
      <w:r w:rsidRPr="00EA5059">
        <w:rPr>
          <w:sz w:val="24"/>
          <w:szCs w:val="24"/>
        </w:rPr>
        <w:t>BCZ549 5A94 3390-9     1745</w:t>
      </w:r>
    </w:p>
    <w:p w14:paraId="42534369" w14:textId="77777777" w:rsidR="00EA5059" w:rsidRPr="00EA5059" w:rsidRDefault="00EA5059" w:rsidP="00EA5059">
      <w:pPr>
        <w:spacing w:after="0" w:line="240" w:lineRule="auto"/>
        <w:rPr>
          <w:sz w:val="24"/>
          <w:szCs w:val="24"/>
        </w:rPr>
      </w:pPr>
      <w:r w:rsidRPr="00EA5059">
        <w:rPr>
          <w:sz w:val="24"/>
          <w:szCs w:val="24"/>
        </w:rPr>
        <w:t>BCZ550 5A95 3390-9     1746</w:t>
      </w:r>
    </w:p>
    <w:p w14:paraId="0F4DFB39" w14:textId="77777777" w:rsidR="00EA5059" w:rsidRPr="00EA5059" w:rsidRDefault="00EA5059" w:rsidP="00EA5059">
      <w:pPr>
        <w:spacing w:after="0" w:line="240" w:lineRule="auto"/>
        <w:rPr>
          <w:sz w:val="24"/>
          <w:szCs w:val="24"/>
        </w:rPr>
      </w:pPr>
      <w:r w:rsidRPr="00EA5059">
        <w:rPr>
          <w:sz w:val="24"/>
          <w:szCs w:val="24"/>
        </w:rPr>
        <w:t>BCZ551 5A96 3390-9     1747</w:t>
      </w:r>
    </w:p>
    <w:p w14:paraId="3DAB78A6" w14:textId="77777777" w:rsidR="00EA5059" w:rsidRPr="00EA5059" w:rsidRDefault="00EA5059" w:rsidP="00EA5059">
      <w:pPr>
        <w:spacing w:after="0" w:line="240" w:lineRule="auto"/>
        <w:rPr>
          <w:sz w:val="24"/>
          <w:szCs w:val="24"/>
        </w:rPr>
      </w:pPr>
      <w:r w:rsidRPr="00EA5059">
        <w:rPr>
          <w:sz w:val="24"/>
          <w:szCs w:val="24"/>
        </w:rPr>
        <w:t>BCZ552 5A97 3390-9     1748</w:t>
      </w:r>
    </w:p>
    <w:p w14:paraId="764041F5" w14:textId="77777777" w:rsidR="00EA5059" w:rsidRPr="00EA5059" w:rsidRDefault="00EA5059" w:rsidP="00EA5059">
      <w:pPr>
        <w:spacing w:after="0" w:line="240" w:lineRule="auto"/>
        <w:rPr>
          <w:sz w:val="24"/>
          <w:szCs w:val="24"/>
        </w:rPr>
      </w:pPr>
      <w:r w:rsidRPr="00EA5059">
        <w:rPr>
          <w:sz w:val="24"/>
          <w:szCs w:val="24"/>
        </w:rPr>
        <w:t>BCZ553 5A98 3390-9     1749</w:t>
      </w:r>
    </w:p>
    <w:p w14:paraId="1A2F430D" w14:textId="77777777" w:rsidR="00EA5059" w:rsidRPr="00EA5059" w:rsidRDefault="00EA5059" w:rsidP="00EA5059">
      <w:pPr>
        <w:spacing w:after="0" w:line="240" w:lineRule="auto"/>
        <w:rPr>
          <w:sz w:val="24"/>
          <w:szCs w:val="24"/>
        </w:rPr>
      </w:pPr>
      <w:r w:rsidRPr="00EA5059">
        <w:rPr>
          <w:sz w:val="24"/>
          <w:szCs w:val="24"/>
        </w:rPr>
        <w:t>BCZ554 5A99 3390-9     1750</w:t>
      </w:r>
    </w:p>
    <w:p w14:paraId="222C04B2" w14:textId="77777777" w:rsidR="00EA5059" w:rsidRPr="00EA5059" w:rsidRDefault="00EA5059" w:rsidP="00EA5059">
      <w:pPr>
        <w:spacing w:after="0" w:line="240" w:lineRule="auto"/>
        <w:rPr>
          <w:sz w:val="24"/>
          <w:szCs w:val="24"/>
        </w:rPr>
      </w:pPr>
      <w:r w:rsidRPr="00EA5059">
        <w:rPr>
          <w:sz w:val="24"/>
          <w:szCs w:val="24"/>
        </w:rPr>
        <w:t>BCZ555 5A9A 3390-9     1751</w:t>
      </w:r>
    </w:p>
    <w:p w14:paraId="0DBCD245" w14:textId="77777777" w:rsidR="00EA5059" w:rsidRPr="00EA5059" w:rsidRDefault="00EA5059" w:rsidP="00EA5059">
      <w:pPr>
        <w:spacing w:after="0" w:line="240" w:lineRule="auto"/>
        <w:rPr>
          <w:sz w:val="24"/>
          <w:szCs w:val="24"/>
        </w:rPr>
      </w:pPr>
      <w:r w:rsidRPr="00EA5059">
        <w:rPr>
          <w:sz w:val="24"/>
          <w:szCs w:val="24"/>
        </w:rPr>
        <w:t>BCZ556 5A9B 3390-9     1752</w:t>
      </w:r>
    </w:p>
    <w:p w14:paraId="1FDB5DFC" w14:textId="77777777" w:rsidR="00EA5059" w:rsidRPr="00EA5059" w:rsidRDefault="00EA5059" w:rsidP="00EA5059">
      <w:pPr>
        <w:spacing w:after="0" w:line="240" w:lineRule="auto"/>
        <w:rPr>
          <w:sz w:val="24"/>
          <w:szCs w:val="24"/>
        </w:rPr>
      </w:pPr>
      <w:r w:rsidRPr="00EA5059">
        <w:rPr>
          <w:sz w:val="24"/>
          <w:szCs w:val="24"/>
        </w:rPr>
        <w:t>BCZ557 5A9C 3390-9     1753</w:t>
      </w:r>
    </w:p>
    <w:p w14:paraId="3DB159E0" w14:textId="77777777" w:rsidR="00EA5059" w:rsidRPr="00EA5059" w:rsidRDefault="00EA5059" w:rsidP="00EA5059">
      <w:pPr>
        <w:spacing w:after="0" w:line="240" w:lineRule="auto"/>
        <w:rPr>
          <w:sz w:val="24"/>
          <w:szCs w:val="24"/>
        </w:rPr>
      </w:pPr>
      <w:r w:rsidRPr="00EA5059">
        <w:rPr>
          <w:sz w:val="24"/>
          <w:szCs w:val="24"/>
        </w:rPr>
        <w:t>BCZ558 5A9D 3390-9     1754</w:t>
      </w:r>
    </w:p>
    <w:p w14:paraId="57D1AB3C" w14:textId="77777777" w:rsidR="00EA5059" w:rsidRPr="00EA5059" w:rsidRDefault="00EA5059" w:rsidP="00EA5059">
      <w:pPr>
        <w:spacing w:after="0" w:line="240" w:lineRule="auto"/>
        <w:rPr>
          <w:sz w:val="24"/>
          <w:szCs w:val="24"/>
        </w:rPr>
      </w:pPr>
      <w:r w:rsidRPr="00EA5059">
        <w:rPr>
          <w:sz w:val="24"/>
          <w:szCs w:val="24"/>
        </w:rPr>
        <w:t>BCZ559 5A9E 3390-9     1755</w:t>
      </w:r>
    </w:p>
    <w:p w14:paraId="21A2F3DE" w14:textId="77777777" w:rsidR="00EA5059" w:rsidRPr="00EA5059" w:rsidRDefault="00EA5059" w:rsidP="00EA5059">
      <w:pPr>
        <w:spacing w:after="0" w:line="240" w:lineRule="auto"/>
        <w:rPr>
          <w:sz w:val="24"/>
          <w:szCs w:val="24"/>
        </w:rPr>
      </w:pPr>
      <w:r w:rsidRPr="00EA5059">
        <w:rPr>
          <w:sz w:val="24"/>
          <w:szCs w:val="24"/>
        </w:rPr>
        <w:t>BCZ560 5A9F 3390-9     1756</w:t>
      </w:r>
    </w:p>
    <w:p w14:paraId="037241AD" w14:textId="77777777" w:rsidR="00EA5059" w:rsidRPr="00EA5059" w:rsidRDefault="00EA5059" w:rsidP="00EA5059">
      <w:pPr>
        <w:spacing w:after="0" w:line="240" w:lineRule="auto"/>
        <w:rPr>
          <w:sz w:val="24"/>
          <w:szCs w:val="24"/>
        </w:rPr>
      </w:pPr>
      <w:r w:rsidRPr="00EA5059">
        <w:rPr>
          <w:sz w:val="24"/>
          <w:szCs w:val="24"/>
        </w:rPr>
        <w:t>BCZ561 5AA0 3390-9     1757</w:t>
      </w:r>
    </w:p>
    <w:p w14:paraId="514E3BE6" w14:textId="77777777" w:rsidR="00EA5059" w:rsidRPr="00EA5059" w:rsidRDefault="00EA5059" w:rsidP="00EA5059">
      <w:pPr>
        <w:spacing w:after="0" w:line="240" w:lineRule="auto"/>
        <w:rPr>
          <w:sz w:val="24"/>
          <w:szCs w:val="24"/>
        </w:rPr>
      </w:pPr>
      <w:r w:rsidRPr="00EA5059">
        <w:rPr>
          <w:sz w:val="24"/>
          <w:szCs w:val="24"/>
        </w:rPr>
        <w:t>BCZ562 5AA1 3390-9     1758</w:t>
      </w:r>
    </w:p>
    <w:p w14:paraId="415CCD48" w14:textId="77777777" w:rsidR="00EA5059" w:rsidRPr="00EA5059" w:rsidRDefault="00EA5059" w:rsidP="00EA5059">
      <w:pPr>
        <w:spacing w:after="0" w:line="240" w:lineRule="auto"/>
        <w:rPr>
          <w:sz w:val="24"/>
          <w:szCs w:val="24"/>
        </w:rPr>
      </w:pPr>
      <w:r w:rsidRPr="00EA5059">
        <w:rPr>
          <w:sz w:val="24"/>
          <w:szCs w:val="24"/>
        </w:rPr>
        <w:t>BCZ563 5AA2 3390-9     1759</w:t>
      </w:r>
    </w:p>
    <w:p w14:paraId="203C1E1F" w14:textId="77777777" w:rsidR="00EA5059" w:rsidRPr="00EA5059" w:rsidRDefault="00EA5059" w:rsidP="00EA5059">
      <w:pPr>
        <w:spacing w:after="0" w:line="240" w:lineRule="auto"/>
        <w:rPr>
          <w:sz w:val="24"/>
          <w:szCs w:val="24"/>
        </w:rPr>
      </w:pPr>
      <w:r w:rsidRPr="00EA5059">
        <w:rPr>
          <w:sz w:val="24"/>
          <w:szCs w:val="24"/>
        </w:rPr>
        <w:t>BCZ564 5AA3 3390-9     1760</w:t>
      </w:r>
    </w:p>
    <w:p w14:paraId="3D5C525F" w14:textId="77777777" w:rsidR="00EA5059" w:rsidRPr="00EA5059" w:rsidRDefault="00EA5059" w:rsidP="00EA5059">
      <w:pPr>
        <w:spacing w:after="0" w:line="240" w:lineRule="auto"/>
        <w:rPr>
          <w:sz w:val="24"/>
          <w:szCs w:val="24"/>
        </w:rPr>
      </w:pPr>
      <w:r w:rsidRPr="00EA5059">
        <w:rPr>
          <w:sz w:val="24"/>
          <w:szCs w:val="24"/>
        </w:rPr>
        <w:t>BCZ565 5AA4 3390-9     1761</w:t>
      </w:r>
    </w:p>
    <w:p w14:paraId="19D0C874" w14:textId="77777777" w:rsidR="00EA5059" w:rsidRPr="00EA5059" w:rsidRDefault="00EA5059" w:rsidP="00EA5059">
      <w:pPr>
        <w:spacing w:after="0" w:line="240" w:lineRule="auto"/>
        <w:rPr>
          <w:sz w:val="24"/>
          <w:szCs w:val="24"/>
        </w:rPr>
      </w:pPr>
      <w:r w:rsidRPr="00EA5059">
        <w:rPr>
          <w:sz w:val="24"/>
          <w:szCs w:val="24"/>
        </w:rPr>
        <w:t>BCZ566 5AA5 3390-9     1762</w:t>
      </w:r>
    </w:p>
    <w:p w14:paraId="79A6B79E" w14:textId="77777777" w:rsidR="00EA5059" w:rsidRPr="00EA5059" w:rsidRDefault="00EA5059" w:rsidP="00EA5059">
      <w:pPr>
        <w:spacing w:after="0" w:line="240" w:lineRule="auto"/>
        <w:rPr>
          <w:sz w:val="24"/>
          <w:szCs w:val="24"/>
        </w:rPr>
      </w:pPr>
      <w:r w:rsidRPr="00EA5059">
        <w:rPr>
          <w:sz w:val="24"/>
          <w:szCs w:val="24"/>
        </w:rPr>
        <w:t>BCZ567 5AA6 3390-9     1763</w:t>
      </w:r>
    </w:p>
    <w:p w14:paraId="0BDF326B" w14:textId="77777777" w:rsidR="00EA5059" w:rsidRPr="00EA5059" w:rsidRDefault="00EA5059" w:rsidP="00EA5059">
      <w:pPr>
        <w:spacing w:after="0" w:line="240" w:lineRule="auto"/>
        <w:rPr>
          <w:sz w:val="24"/>
          <w:szCs w:val="24"/>
        </w:rPr>
      </w:pPr>
      <w:r w:rsidRPr="00EA5059">
        <w:rPr>
          <w:sz w:val="24"/>
          <w:szCs w:val="24"/>
        </w:rPr>
        <w:t>BCZ568 5AA7 3390-9     1764</w:t>
      </w:r>
    </w:p>
    <w:p w14:paraId="0C9DFCD4" w14:textId="77777777" w:rsidR="00EA5059" w:rsidRPr="00EA5059" w:rsidRDefault="00EA5059" w:rsidP="00EA5059">
      <w:pPr>
        <w:spacing w:after="0" w:line="240" w:lineRule="auto"/>
        <w:rPr>
          <w:sz w:val="24"/>
          <w:szCs w:val="24"/>
        </w:rPr>
      </w:pPr>
      <w:r w:rsidRPr="00EA5059">
        <w:rPr>
          <w:sz w:val="24"/>
          <w:szCs w:val="24"/>
        </w:rPr>
        <w:t>BCZ569 5AA8 3390-9     1765</w:t>
      </w:r>
    </w:p>
    <w:p w14:paraId="23F90F35" w14:textId="77777777" w:rsidR="00EA5059" w:rsidRPr="00EA5059" w:rsidRDefault="00EA5059" w:rsidP="00EA5059">
      <w:pPr>
        <w:spacing w:after="0" w:line="240" w:lineRule="auto"/>
        <w:rPr>
          <w:sz w:val="24"/>
          <w:szCs w:val="24"/>
        </w:rPr>
      </w:pPr>
      <w:r w:rsidRPr="00EA5059">
        <w:rPr>
          <w:sz w:val="24"/>
          <w:szCs w:val="24"/>
        </w:rPr>
        <w:t>BCZ570 5AA9 3390-9     1766</w:t>
      </w:r>
    </w:p>
    <w:p w14:paraId="24C934F4" w14:textId="77777777" w:rsidR="00EA5059" w:rsidRPr="00EA5059" w:rsidRDefault="00EA5059" w:rsidP="00EA5059">
      <w:pPr>
        <w:spacing w:after="0" w:line="240" w:lineRule="auto"/>
        <w:rPr>
          <w:sz w:val="24"/>
          <w:szCs w:val="24"/>
        </w:rPr>
      </w:pPr>
      <w:r w:rsidRPr="00EA5059">
        <w:rPr>
          <w:sz w:val="24"/>
          <w:szCs w:val="24"/>
        </w:rPr>
        <w:t>BMC001 5AAA 3390-9     1767</w:t>
      </w:r>
    </w:p>
    <w:p w14:paraId="5601402B" w14:textId="77777777" w:rsidR="00EA5059" w:rsidRPr="00EA5059" w:rsidRDefault="00EA5059" w:rsidP="00EA5059">
      <w:pPr>
        <w:spacing w:after="0" w:line="240" w:lineRule="auto"/>
        <w:rPr>
          <w:sz w:val="24"/>
          <w:szCs w:val="24"/>
        </w:rPr>
      </w:pPr>
      <w:r w:rsidRPr="00EA5059">
        <w:rPr>
          <w:sz w:val="24"/>
          <w:szCs w:val="24"/>
        </w:rPr>
        <w:t>BMC002 5AAB 3390-9     1768</w:t>
      </w:r>
    </w:p>
    <w:p w14:paraId="09078F0F" w14:textId="77777777" w:rsidR="00EA5059" w:rsidRPr="00EA5059" w:rsidRDefault="00EA5059" w:rsidP="00EA5059">
      <w:pPr>
        <w:spacing w:after="0" w:line="240" w:lineRule="auto"/>
        <w:rPr>
          <w:sz w:val="24"/>
          <w:szCs w:val="24"/>
        </w:rPr>
      </w:pPr>
      <w:r w:rsidRPr="00EA5059">
        <w:rPr>
          <w:sz w:val="24"/>
          <w:szCs w:val="24"/>
        </w:rPr>
        <w:t>BMC003 5AAC 3390-9     1769</w:t>
      </w:r>
    </w:p>
    <w:p w14:paraId="0207F956" w14:textId="77777777" w:rsidR="00EA5059" w:rsidRPr="00EA5059" w:rsidRDefault="00EA5059" w:rsidP="00EA5059">
      <w:pPr>
        <w:spacing w:after="0" w:line="240" w:lineRule="auto"/>
        <w:rPr>
          <w:sz w:val="24"/>
          <w:szCs w:val="24"/>
        </w:rPr>
      </w:pPr>
      <w:r w:rsidRPr="00EA5059">
        <w:rPr>
          <w:sz w:val="24"/>
          <w:szCs w:val="24"/>
        </w:rPr>
        <w:t>BCZ571 5AAD 3390-9     1770</w:t>
      </w:r>
    </w:p>
    <w:p w14:paraId="06F50547" w14:textId="77777777" w:rsidR="00EA5059" w:rsidRPr="00EA5059" w:rsidRDefault="00EA5059" w:rsidP="00EA5059">
      <w:pPr>
        <w:spacing w:after="0" w:line="240" w:lineRule="auto"/>
        <w:rPr>
          <w:sz w:val="24"/>
          <w:szCs w:val="24"/>
        </w:rPr>
      </w:pPr>
      <w:r w:rsidRPr="00EA5059">
        <w:rPr>
          <w:sz w:val="24"/>
          <w:szCs w:val="24"/>
        </w:rPr>
        <w:t>BCZ572 5AAE 3390-9     1771</w:t>
      </w:r>
    </w:p>
    <w:p w14:paraId="00D82EA5" w14:textId="77777777" w:rsidR="00EA5059" w:rsidRPr="00EA5059" w:rsidRDefault="00EA5059" w:rsidP="00EA5059">
      <w:pPr>
        <w:spacing w:after="0" w:line="240" w:lineRule="auto"/>
        <w:rPr>
          <w:sz w:val="24"/>
          <w:szCs w:val="24"/>
        </w:rPr>
      </w:pPr>
      <w:r w:rsidRPr="00EA5059">
        <w:rPr>
          <w:sz w:val="24"/>
          <w:szCs w:val="24"/>
        </w:rPr>
        <w:t>BCZ573 5AAF 3390-9     1772</w:t>
      </w:r>
    </w:p>
    <w:p w14:paraId="00821CBE" w14:textId="77777777" w:rsidR="00EA5059" w:rsidRPr="00EA5059" w:rsidRDefault="00EA5059" w:rsidP="00EA5059">
      <w:pPr>
        <w:spacing w:after="0" w:line="240" w:lineRule="auto"/>
        <w:rPr>
          <w:sz w:val="24"/>
          <w:szCs w:val="24"/>
        </w:rPr>
      </w:pPr>
      <w:r w:rsidRPr="00EA5059">
        <w:rPr>
          <w:sz w:val="24"/>
          <w:szCs w:val="24"/>
        </w:rPr>
        <w:t>BCZ574 5AB0 3390-9     1773</w:t>
      </w:r>
    </w:p>
    <w:p w14:paraId="1A956113" w14:textId="77777777" w:rsidR="00EA5059" w:rsidRPr="00EA5059" w:rsidRDefault="00EA5059" w:rsidP="00EA5059">
      <w:pPr>
        <w:spacing w:after="0" w:line="240" w:lineRule="auto"/>
        <w:rPr>
          <w:sz w:val="24"/>
          <w:szCs w:val="24"/>
        </w:rPr>
      </w:pPr>
      <w:r w:rsidRPr="00EA5059">
        <w:rPr>
          <w:sz w:val="24"/>
          <w:szCs w:val="24"/>
        </w:rPr>
        <w:lastRenderedPageBreak/>
        <w:t>BCZ575 5AB1 3390-9     1774</w:t>
      </w:r>
    </w:p>
    <w:p w14:paraId="6FB9C8E0" w14:textId="77777777" w:rsidR="00EA5059" w:rsidRPr="00EA5059" w:rsidRDefault="00EA5059" w:rsidP="00EA5059">
      <w:pPr>
        <w:spacing w:after="0" w:line="240" w:lineRule="auto"/>
        <w:rPr>
          <w:sz w:val="24"/>
          <w:szCs w:val="24"/>
        </w:rPr>
      </w:pPr>
      <w:r w:rsidRPr="00EA5059">
        <w:rPr>
          <w:sz w:val="24"/>
          <w:szCs w:val="24"/>
        </w:rPr>
        <w:t>BCZ576 5AB2 3390-9     1775</w:t>
      </w:r>
    </w:p>
    <w:p w14:paraId="455C3DC6" w14:textId="77777777" w:rsidR="00EA5059" w:rsidRPr="00EA5059" w:rsidRDefault="00EA5059" w:rsidP="00EA5059">
      <w:pPr>
        <w:spacing w:after="0" w:line="240" w:lineRule="auto"/>
        <w:rPr>
          <w:sz w:val="24"/>
          <w:szCs w:val="24"/>
        </w:rPr>
      </w:pPr>
      <w:r w:rsidRPr="00EA5059">
        <w:rPr>
          <w:sz w:val="24"/>
          <w:szCs w:val="24"/>
        </w:rPr>
        <w:t>BCZ577 5AB3 3390-9     1776</w:t>
      </w:r>
    </w:p>
    <w:p w14:paraId="7EBAAD44" w14:textId="77777777" w:rsidR="00EA5059" w:rsidRPr="00EA5059" w:rsidRDefault="00EA5059" w:rsidP="00EA5059">
      <w:pPr>
        <w:spacing w:after="0" w:line="240" w:lineRule="auto"/>
        <w:rPr>
          <w:sz w:val="24"/>
          <w:szCs w:val="24"/>
        </w:rPr>
      </w:pPr>
      <w:r w:rsidRPr="00EA5059">
        <w:rPr>
          <w:sz w:val="24"/>
          <w:szCs w:val="24"/>
        </w:rPr>
        <w:t>BCZ578 5AB4 3390-9     1777</w:t>
      </w:r>
    </w:p>
    <w:p w14:paraId="5A960FD3" w14:textId="77777777" w:rsidR="00EA5059" w:rsidRPr="00EA5059" w:rsidRDefault="00EA5059" w:rsidP="00EA5059">
      <w:pPr>
        <w:spacing w:after="0" w:line="240" w:lineRule="auto"/>
        <w:rPr>
          <w:sz w:val="24"/>
          <w:szCs w:val="24"/>
        </w:rPr>
      </w:pPr>
      <w:r w:rsidRPr="00EA5059">
        <w:rPr>
          <w:sz w:val="24"/>
          <w:szCs w:val="24"/>
        </w:rPr>
        <w:t>BCZ579 5AB5 3390-9     1778</w:t>
      </w:r>
    </w:p>
    <w:p w14:paraId="49E9F0E3" w14:textId="77777777" w:rsidR="00EA5059" w:rsidRPr="00EA5059" w:rsidRDefault="00EA5059" w:rsidP="00EA5059">
      <w:pPr>
        <w:spacing w:after="0" w:line="240" w:lineRule="auto"/>
        <w:rPr>
          <w:sz w:val="24"/>
          <w:szCs w:val="24"/>
        </w:rPr>
      </w:pPr>
      <w:r w:rsidRPr="00EA5059">
        <w:rPr>
          <w:sz w:val="24"/>
          <w:szCs w:val="24"/>
        </w:rPr>
        <w:t>BCZ580 5AB6 3390-9     1779</w:t>
      </w:r>
    </w:p>
    <w:p w14:paraId="2ECB0923" w14:textId="77777777" w:rsidR="00EA5059" w:rsidRPr="00EA5059" w:rsidRDefault="00EA5059" w:rsidP="00EA5059">
      <w:pPr>
        <w:spacing w:after="0" w:line="240" w:lineRule="auto"/>
        <w:rPr>
          <w:sz w:val="24"/>
          <w:szCs w:val="24"/>
        </w:rPr>
      </w:pPr>
      <w:r w:rsidRPr="00EA5059">
        <w:rPr>
          <w:sz w:val="24"/>
          <w:szCs w:val="24"/>
        </w:rPr>
        <w:t>BCZ581 5AB7 3390-9     1780</w:t>
      </w:r>
    </w:p>
    <w:p w14:paraId="3E2A40EF" w14:textId="77777777" w:rsidR="00EA5059" w:rsidRPr="00EA5059" w:rsidRDefault="00EA5059" w:rsidP="00EA5059">
      <w:pPr>
        <w:spacing w:after="0" w:line="240" w:lineRule="auto"/>
        <w:rPr>
          <w:sz w:val="24"/>
          <w:szCs w:val="24"/>
        </w:rPr>
      </w:pPr>
      <w:r w:rsidRPr="00EA5059">
        <w:rPr>
          <w:sz w:val="24"/>
          <w:szCs w:val="24"/>
        </w:rPr>
        <w:t>BCZ582 5AB8 3390-9     1781</w:t>
      </w:r>
    </w:p>
    <w:p w14:paraId="7609D3A8" w14:textId="77777777" w:rsidR="00EA5059" w:rsidRPr="00EA5059" w:rsidRDefault="00EA5059" w:rsidP="00EA5059">
      <w:pPr>
        <w:spacing w:after="0" w:line="240" w:lineRule="auto"/>
        <w:rPr>
          <w:sz w:val="24"/>
          <w:szCs w:val="24"/>
        </w:rPr>
      </w:pPr>
      <w:r w:rsidRPr="00EA5059">
        <w:rPr>
          <w:sz w:val="24"/>
          <w:szCs w:val="24"/>
        </w:rPr>
        <w:t>BCZ583 5AB9 3390-9     1782</w:t>
      </w:r>
    </w:p>
    <w:p w14:paraId="7209D521" w14:textId="77777777" w:rsidR="00EA5059" w:rsidRPr="00EA5059" w:rsidRDefault="00EA5059" w:rsidP="00EA5059">
      <w:pPr>
        <w:spacing w:after="0" w:line="240" w:lineRule="auto"/>
        <w:rPr>
          <w:sz w:val="24"/>
          <w:szCs w:val="24"/>
        </w:rPr>
      </w:pPr>
      <w:r w:rsidRPr="00EA5059">
        <w:rPr>
          <w:sz w:val="24"/>
          <w:szCs w:val="24"/>
        </w:rPr>
        <w:t>BCZ584 5ABA 3390-9     1783</w:t>
      </w:r>
    </w:p>
    <w:p w14:paraId="7E4251FD" w14:textId="77777777" w:rsidR="00EA5059" w:rsidRPr="00EA5059" w:rsidRDefault="00EA5059" w:rsidP="00EA5059">
      <w:pPr>
        <w:spacing w:after="0" w:line="240" w:lineRule="auto"/>
        <w:rPr>
          <w:sz w:val="24"/>
          <w:szCs w:val="24"/>
        </w:rPr>
      </w:pPr>
      <w:r w:rsidRPr="00EA5059">
        <w:rPr>
          <w:sz w:val="24"/>
          <w:szCs w:val="24"/>
        </w:rPr>
        <w:t>BCZ585 5ABB 3390-9     1784</w:t>
      </w:r>
    </w:p>
    <w:p w14:paraId="5150529E" w14:textId="77777777" w:rsidR="00EA5059" w:rsidRPr="00EA5059" w:rsidRDefault="00EA5059" w:rsidP="00EA5059">
      <w:pPr>
        <w:spacing w:after="0" w:line="240" w:lineRule="auto"/>
        <w:rPr>
          <w:sz w:val="24"/>
          <w:szCs w:val="24"/>
        </w:rPr>
      </w:pPr>
      <w:r w:rsidRPr="00EA5059">
        <w:rPr>
          <w:sz w:val="24"/>
          <w:szCs w:val="24"/>
        </w:rPr>
        <w:t>BCZ586 5ABC 3390-9     1785</w:t>
      </w:r>
    </w:p>
    <w:p w14:paraId="117E4D0B" w14:textId="77777777" w:rsidR="00EA5059" w:rsidRPr="00EA5059" w:rsidRDefault="00EA5059" w:rsidP="00EA5059">
      <w:pPr>
        <w:spacing w:after="0" w:line="240" w:lineRule="auto"/>
        <w:rPr>
          <w:sz w:val="24"/>
          <w:szCs w:val="24"/>
        </w:rPr>
      </w:pPr>
      <w:r w:rsidRPr="00EA5059">
        <w:rPr>
          <w:sz w:val="24"/>
          <w:szCs w:val="24"/>
        </w:rPr>
        <w:t>BCZ587 5ABD 3390-9     1786</w:t>
      </w:r>
    </w:p>
    <w:p w14:paraId="355E6A13" w14:textId="77777777" w:rsidR="00EA5059" w:rsidRPr="00EA5059" w:rsidRDefault="00EA5059" w:rsidP="00EA5059">
      <w:pPr>
        <w:spacing w:after="0" w:line="240" w:lineRule="auto"/>
        <w:rPr>
          <w:sz w:val="24"/>
          <w:szCs w:val="24"/>
        </w:rPr>
      </w:pPr>
      <w:r w:rsidRPr="00EA5059">
        <w:rPr>
          <w:sz w:val="24"/>
          <w:szCs w:val="24"/>
        </w:rPr>
        <w:t>BCZ588 5ABE 3390-9     1787</w:t>
      </w:r>
    </w:p>
    <w:p w14:paraId="021834E5" w14:textId="77777777" w:rsidR="00EA5059" w:rsidRPr="00EA5059" w:rsidRDefault="00EA5059" w:rsidP="00EA5059">
      <w:pPr>
        <w:spacing w:after="0" w:line="240" w:lineRule="auto"/>
        <w:rPr>
          <w:sz w:val="24"/>
          <w:szCs w:val="24"/>
        </w:rPr>
      </w:pPr>
      <w:r w:rsidRPr="00EA5059">
        <w:rPr>
          <w:sz w:val="24"/>
          <w:szCs w:val="24"/>
        </w:rPr>
        <w:t>BCZ589 5ABF 3390-9     1788</w:t>
      </w:r>
    </w:p>
    <w:p w14:paraId="75B1EE6F" w14:textId="77777777" w:rsidR="00EA5059" w:rsidRPr="00EA5059" w:rsidRDefault="00EA5059" w:rsidP="00EA5059">
      <w:pPr>
        <w:spacing w:after="0" w:line="240" w:lineRule="auto"/>
        <w:rPr>
          <w:sz w:val="24"/>
          <w:szCs w:val="24"/>
        </w:rPr>
      </w:pPr>
      <w:r w:rsidRPr="00EA5059">
        <w:rPr>
          <w:sz w:val="24"/>
          <w:szCs w:val="24"/>
        </w:rPr>
        <w:t>BCZ590 5AC0 3390-9     1789</w:t>
      </w:r>
    </w:p>
    <w:p w14:paraId="46150FD6" w14:textId="77777777" w:rsidR="00EA5059" w:rsidRPr="00EA5059" w:rsidRDefault="00EA5059" w:rsidP="00EA5059">
      <w:pPr>
        <w:spacing w:after="0" w:line="240" w:lineRule="auto"/>
        <w:rPr>
          <w:sz w:val="24"/>
          <w:szCs w:val="24"/>
        </w:rPr>
      </w:pPr>
      <w:r w:rsidRPr="00EA5059">
        <w:rPr>
          <w:sz w:val="24"/>
          <w:szCs w:val="24"/>
        </w:rPr>
        <w:t>BCZ591 5AC1 3390-9     1790</w:t>
      </w:r>
    </w:p>
    <w:p w14:paraId="310D6AB9" w14:textId="77777777" w:rsidR="00EA5059" w:rsidRPr="00EA5059" w:rsidRDefault="00EA5059" w:rsidP="00EA5059">
      <w:pPr>
        <w:spacing w:after="0" w:line="240" w:lineRule="auto"/>
        <w:rPr>
          <w:sz w:val="24"/>
          <w:szCs w:val="24"/>
        </w:rPr>
      </w:pPr>
      <w:r w:rsidRPr="00EA5059">
        <w:rPr>
          <w:sz w:val="24"/>
          <w:szCs w:val="24"/>
        </w:rPr>
        <w:t>BCZ592 5AC2 3390-9     1791</w:t>
      </w:r>
    </w:p>
    <w:p w14:paraId="6AC3F6D9" w14:textId="77777777" w:rsidR="00EA5059" w:rsidRPr="00EA5059" w:rsidRDefault="00EA5059" w:rsidP="00EA5059">
      <w:pPr>
        <w:spacing w:after="0" w:line="240" w:lineRule="auto"/>
        <w:rPr>
          <w:sz w:val="24"/>
          <w:szCs w:val="24"/>
        </w:rPr>
      </w:pPr>
      <w:r w:rsidRPr="00EA5059">
        <w:rPr>
          <w:sz w:val="24"/>
          <w:szCs w:val="24"/>
        </w:rPr>
        <w:t>BCZ593 5AC3 3390-9     1792</w:t>
      </w:r>
    </w:p>
    <w:p w14:paraId="7AE1D325" w14:textId="77777777" w:rsidR="00EA5059" w:rsidRPr="00EA5059" w:rsidRDefault="00EA5059" w:rsidP="00EA5059">
      <w:pPr>
        <w:spacing w:after="0" w:line="240" w:lineRule="auto"/>
        <w:rPr>
          <w:sz w:val="24"/>
          <w:szCs w:val="24"/>
        </w:rPr>
      </w:pPr>
      <w:r w:rsidRPr="00EA5059">
        <w:rPr>
          <w:sz w:val="24"/>
          <w:szCs w:val="24"/>
        </w:rPr>
        <w:t>BCZ594 5AC4 3390-9     1793</w:t>
      </w:r>
    </w:p>
    <w:p w14:paraId="446E3D5C" w14:textId="77777777" w:rsidR="00EA5059" w:rsidRPr="00EA5059" w:rsidRDefault="00EA5059" w:rsidP="00EA5059">
      <w:pPr>
        <w:spacing w:after="0" w:line="240" w:lineRule="auto"/>
        <w:rPr>
          <w:sz w:val="24"/>
          <w:szCs w:val="24"/>
        </w:rPr>
      </w:pPr>
      <w:r w:rsidRPr="00EA5059">
        <w:rPr>
          <w:sz w:val="24"/>
          <w:szCs w:val="24"/>
        </w:rPr>
        <w:t>BCZ595 5AC5 3390-9     1794</w:t>
      </w:r>
    </w:p>
    <w:p w14:paraId="5434C345" w14:textId="77777777" w:rsidR="00EA5059" w:rsidRPr="00EA5059" w:rsidRDefault="00EA5059" w:rsidP="00EA5059">
      <w:pPr>
        <w:spacing w:after="0" w:line="240" w:lineRule="auto"/>
        <w:rPr>
          <w:sz w:val="24"/>
          <w:szCs w:val="24"/>
        </w:rPr>
      </w:pPr>
      <w:r w:rsidRPr="00EA5059">
        <w:rPr>
          <w:sz w:val="24"/>
          <w:szCs w:val="24"/>
        </w:rPr>
        <w:t>BCZ596 5AC6 3390-9     1795</w:t>
      </w:r>
    </w:p>
    <w:p w14:paraId="07340789" w14:textId="77777777" w:rsidR="00EA5059" w:rsidRPr="00EA5059" w:rsidRDefault="00EA5059" w:rsidP="00EA5059">
      <w:pPr>
        <w:spacing w:after="0" w:line="240" w:lineRule="auto"/>
        <w:rPr>
          <w:sz w:val="24"/>
          <w:szCs w:val="24"/>
        </w:rPr>
      </w:pPr>
      <w:r w:rsidRPr="00EA5059">
        <w:rPr>
          <w:sz w:val="24"/>
          <w:szCs w:val="24"/>
        </w:rPr>
        <w:t>BCZ597 5AC7 3390-9     1796</w:t>
      </w:r>
    </w:p>
    <w:p w14:paraId="7211C199" w14:textId="77777777" w:rsidR="00EA5059" w:rsidRPr="00EA5059" w:rsidRDefault="00EA5059" w:rsidP="00EA5059">
      <w:pPr>
        <w:spacing w:after="0" w:line="240" w:lineRule="auto"/>
        <w:rPr>
          <w:sz w:val="24"/>
          <w:szCs w:val="24"/>
        </w:rPr>
      </w:pPr>
      <w:r w:rsidRPr="00EA5059">
        <w:rPr>
          <w:sz w:val="24"/>
          <w:szCs w:val="24"/>
        </w:rPr>
        <w:t>BCZ598 5AC8 3390-9     1797</w:t>
      </w:r>
    </w:p>
    <w:p w14:paraId="2E3CF894" w14:textId="77777777" w:rsidR="00EA5059" w:rsidRPr="00EA5059" w:rsidRDefault="00EA5059" w:rsidP="00EA5059">
      <w:pPr>
        <w:spacing w:after="0" w:line="240" w:lineRule="auto"/>
        <w:rPr>
          <w:sz w:val="24"/>
          <w:szCs w:val="24"/>
        </w:rPr>
      </w:pPr>
      <w:r w:rsidRPr="00EA5059">
        <w:rPr>
          <w:sz w:val="24"/>
          <w:szCs w:val="24"/>
        </w:rPr>
        <w:t>BCZ599 5AC9 3390-9     1798</w:t>
      </w:r>
    </w:p>
    <w:p w14:paraId="7419121D" w14:textId="77777777" w:rsidR="00EA5059" w:rsidRPr="00EA5059" w:rsidRDefault="00EA5059" w:rsidP="00EA5059">
      <w:pPr>
        <w:spacing w:after="0" w:line="240" w:lineRule="auto"/>
        <w:rPr>
          <w:sz w:val="24"/>
          <w:szCs w:val="24"/>
        </w:rPr>
      </w:pPr>
      <w:r w:rsidRPr="00EA5059">
        <w:rPr>
          <w:sz w:val="24"/>
          <w:szCs w:val="24"/>
        </w:rPr>
        <w:t>BCZ600 5ACA 3390-9     1799</w:t>
      </w:r>
    </w:p>
    <w:p w14:paraId="00D8E643" w14:textId="77777777" w:rsidR="00EA5059" w:rsidRPr="00EA5059" w:rsidRDefault="00EA5059" w:rsidP="00EA5059">
      <w:pPr>
        <w:spacing w:after="0" w:line="240" w:lineRule="auto"/>
        <w:rPr>
          <w:sz w:val="24"/>
          <w:szCs w:val="24"/>
        </w:rPr>
      </w:pPr>
      <w:r w:rsidRPr="00EA5059">
        <w:rPr>
          <w:sz w:val="24"/>
          <w:szCs w:val="24"/>
        </w:rPr>
        <w:t>BCZ601 5ACB 3390-9     1800</w:t>
      </w:r>
    </w:p>
    <w:p w14:paraId="1C065868" w14:textId="77777777" w:rsidR="00EA5059" w:rsidRPr="00EA5059" w:rsidRDefault="00EA5059" w:rsidP="00EA5059">
      <w:pPr>
        <w:spacing w:after="0" w:line="240" w:lineRule="auto"/>
        <w:rPr>
          <w:sz w:val="24"/>
          <w:szCs w:val="24"/>
        </w:rPr>
      </w:pPr>
      <w:r w:rsidRPr="00EA5059">
        <w:rPr>
          <w:sz w:val="24"/>
          <w:szCs w:val="24"/>
        </w:rPr>
        <w:t>BCZ602 5ACC 3390-9     1801</w:t>
      </w:r>
    </w:p>
    <w:p w14:paraId="3A7A4CDF" w14:textId="77777777" w:rsidR="00EA5059" w:rsidRPr="00EA5059" w:rsidRDefault="00EA5059" w:rsidP="00EA5059">
      <w:pPr>
        <w:spacing w:after="0" w:line="240" w:lineRule="auto"/>
        <w:rPr>
          <w:sz w:val="24"/>
          <w:szCs w:val="24"/>
        </w:rPr>
      </w:pPr>
      <w:r w:rsidRPr="00EA5059">
        <w:rPr>
          <w:sz w:val="24"/>
          <w:szCs w:val="24"/>
        </w:rPr>
        <w:t>BCZ603 5ACD 3390-9     1802</w:t>
      </w:r>
    </w:p>
    <w:p w14:paraId="00E3EA1C" w14:textId="77777777" w:rsidR="00EA5059" w:rsidRPr="00EA5059" w:rsidRDefault="00EA5059" w:rsidP="00EA5059">
      <w:pPr>
        <w:spacing w:after="0" w:line="240" w:lineRule="auto"/>
        <w:rPr>
          <w:sz w:val="24"/>
          <w:szCs w:val="24"/>
        </w:rPr>
      </w:pPr>
      <w:r w:rsidRPr="00EA5059">
        <w:rPr>
          <w:sz w:val="24"/>
          <w:szCs w:val="24"/>
        </w:rPr>
        <w:t>BCZ604 5ACE 3390-9     1803</w:t>
      </w:r>
    </w:p>
    <w:p w14:paraId="4298DCEF" w14:textId="77777777" w:rsidR="00EA5059" w:rsidRPr="00EA5059" w:rsidRDefault="00EA5059" w:rsidP="00EA5059">
      <w:pPr>
        <w:spacing w:after="0" w:line="240" w:lineRule="auto"/>
        <w:rPr>
          <w:sz w:val="24"/>
          <w:szCs w:val="24"/>
        </w:rPr>
      </w:pPr>
      <w:r w:rsidRPr="00EA5059">
        <w:rPr>
          <w:sz w:val="24"/>
          <w:szCs w:val="24"/>
        </w:rPr>
        <w:t>BCZ605 5ACF 3390-9     1804</w:t>
      </w:r>
    </w:p>
    <w:p w14:paraId="7D608F78" w14:textId="77777777" w:rsidR="00EA5059" w:rsidRPr="00EA5059" w:rsidRDefault="00EA5059" w:rsidP="00EA5059">
      <w:pPr>
        <w:spacing w:after="0" w:line="240" w:lineRule="auto"/>
        <w:rPr>
          <w:sz w:val="24"/>
          <w:szCs w:val="24"/>
        </w:rPr>
      </w:pPr>
      <w:r w:rsidRPr="00EA5059">
        <w:rPr>
          <w:sz w:val="24"/>
          <w:szCs w:val="24"/>
        </w:rPr>
        <w:t>BCZ606 5AD0 3390-9     1805</w:t>
      </w:r>
    </w:p>
    <w:p w14:paraId="7C6CE14E" w14:textId="77777777" w:rsidR="00EA5059" w:rsidRPr="00EA5059" w:rsidRDefault="00EA5059" w:rsidP="00EA5059">
      <w:pPr>
        <w:spacing w:after="0" w:line="240" w:lineRule="auto"/>
        <w:rPr>
          <w:sz w:val="24"/>
          <w:szCs w:val="24"/>
        </w:rPr>
      </w:pPr>
      <w:r w:rsidRPr="00EA5059">
        <w:rPr>
          <w:sz w:val="24"/>
          <w:szCs w:val="24"/>
        </w:rPr>
        <w:t>BCZ607 5AD1 3390-9     1806</w:t>
      </w:r>
    </w:p>
    <w:p w14:paraId="780C7122" w14:textId="77777777" w:rsidR="00EA5059" w:rsidRPr="00EA5059" w:rsidRDefault="00EA5059" w:rsidP="00EA5059">
      <w:pPr>
        <w:spacing w:after="0" w:line="240" w:lineRule="auto"/>
        <w:rPr>
          <w:sz w:val="24"/>
          <w:szCs w:val="24"/>
        </w:rPr>
      </w:pPr>
      <w:r w:rsidRPr="00EA5059">
        <w:rPr>
          <w:sz w:val="24"/>
          <w:szCs w:val="24"/>
        </w:rPr>
        <w:t>BCZ608 5AD2 3390-9     1807</w:t>
      </w:r>
    </w:p>
    <w:p w14:paraId="105D12AD" w14:textId="77777777" w:rsidR="00EA5059" w:rsidRPr="00EA5059" w:rsidRDefault="00EA5059" w:rsidP="00EA5059">
      <w:pPr>
        <w:spacing w:after="0" w:line="240" w:lineRule="auto"/>
        <w:rPr>
          <w:sz w:val="24"/>
          <w:szCs w:val="24"/>
        </w:rPr>
      </w:pPr>
      <w:r w:rsidRPr="00EA5059">
        <w:rPr>
          <w:sz w:val="24"/>
          <w:szCs w:val="24"/>
        </w:rPr>
        <w:t>BCZ609 5AD3 3390-9     1808</w:t>
      </w:r>
    </w:p>
    <w:p w14:paraId="5DA22AEC" w14:textId="77777777" w:rsidR="00EA5059" w:rsidRPr="00EA5059" w:rsidRDefault="00EA5059" w:rsidP="00EA5059">
      <w:pPr>
        <w:spacing w:after="0" w:line="240" w:lineRule="auto"/>
        <w:rPr>
          <w:sz w:val="24"/>
          <w:szCs w:val="24"/>
        </w:rPr>
      </w:pPr>
      <w:r w:rsidRPr="00EA5059">
        <w:rPr>
          <w:sz w:val="24"/>
          <w:szCs w:val="24"/>
        </w:rPr>
        <w:t>BCZ610 5AD4 3390-9     1809</w:t>
      </w:r>
    </w:p>
    <w:p w14:paraId="315582CA" w14:textId="77777777" w:rsidR="00EA5059" w:rsidRPr="00EA5059" w:rsidRDefault="00EA5059" w:rsidP="00EA5059">
      <w:pPr>
        <w:spacing w:after="0" w:line="240" w:lineRule="auto"/>
        <w:rPr>
          <w:sz w:val="24"/>
          <w:szCs w:val="24"/>
        </w:rPr>
      </w:pPr>
      <w:r w:rsidRPr="00EA5059">
        <w:rPr>
          <w:sz w:val="24"/>
          <w:szCs w:val="24"/>
        </w:rPr>
        <w:t>BCZ611 5AD5 3390-9     1810</w:t>
      </w:r>
    </w:p>
    <w:p w14:paraId="38875E2B" w14:textId="77777777" w:rsidR="00EA5059" w:rsidRPr="00EA5059" w:rsidRDefault="00EA5059" w:rsidP="00EA5059">
      <w:pPr>
        <w:spacing w:after="0" w:line="240" w:lineRule="auto"/>
        <w:rPr>
          <w:sz w:val="24"/>
          <w:szCs w:val="24"/>
        </w:rPr>
      </w:pPr>
      <w:r w:rsidRPr="00EA5059">
        <w:rPr>
          <w:sz w:val="24"/>
          <w:szCs w:val="24"/>
        </w:rPr>
        <w:t>BCZ612 5AD6 3390-9     1811</w:t>
      </w:r>
    </w:p>
    <w:p w14:paraId="3C3468D8" w14:textId="77777777" w:rsidR="00EA5059" w:rsidRPr="00EA5059" w:rsidRDefault="00EA5059" w:rsidP="00EA5059">
      <w:pPr>
        <w:spacing w:after="0" w:line="240" w:lineRule="auto"/>
        <w:rPr>
          <w:sz w:val="24"/>
          <w:szCs w:val="24"/>
        </w:rPr>
      </w:pPr>
      <w:r w:rsidRPr="00EA5059">
        <w:rPr>
          <w:sz w:val="24"/>
          <w:szCs w:val="24"/>
        </w:rPr>
        <w:t>BCZ613 5AD7 3390-9     1812</w:t>
      </w:r>
    </w:p>
    <w:p w14:paraId="41A6FC69" w14:textId="77777777" w:rsidR="00EA5059" w:rsidRPr="00EA5059" w:rsidRDefault="00EA5059" w:rsidP="00EA5059">
      <w:pPr>
        <w:spacing w:after="0" w:line="240" w:lineRule="auto"/>
        <w:rPr>
          <w:sz w:val="24"/>
          <w:szCs w:val="24"/>
        </w:rPr>
      </w:pPr>
      <w:r w:rsidRPr="00EA5059">
        <w:rPr>
          <w:sz w:val="24"/>
          <w:szCs w:val="24"/>
        </w:rPr>
        <w:t>BCZ614 5AD8 3390-9     1813</w:t>
      </w:r>
    </w:p>
    <w:p w14:paraId="3E2E2F19" w14:textId="77777777" w:rsidR="00EA5059" w:rsidRPr="00EA5059" w:rsidRDefault="00EA5059" w:rsidP="00EA5059">
      <w:pPr>
        <w:spacing w:after="0" w:line="240" w:lineRule="auto"/>
        <w:rPr>
          <w:sz w:val="24"/>
          <w:szCs w:val="24"/>
        </w:rPr>
      </w:pPr>
      <w:r w:rsidRPr="00EA5059">
        <w:rPr>
          <w:sz w:val="24"/>
          <w:szCs w:val="24"/>
        </w:rPr>
        <w:t>BCZ615 5AD9 3390-9     1814</w:t>
      </w:r>
    </w:p>
    <w:p w14:paraId="0CD19B97" w14:textId="77777777" w:rsidR="00EA5059" w:rsidRPr="00EA5059" w:rsidRDefault="00EA5059" w:rsidP="00EA5059">
      <w:pPr>
        <w:spacing w:after="0" w:line="240" w:lineRule="auto"/>
        <w:rPr>
          <w:sz w:val="24"/>
          <w:szCs w:val="24"/>
        </w:rPr>
      </w:pPr>
      <w:r w:rsidRPr="00EA5059">
        <w:rPr>
          <w:sz w:val="24"/>
          <w:szCs w:val="24"/>
        </w:rPr>
        <w:t>BCZ616 5ADA 3390-9     1815</w:t>
      </w:r>
    </w:p>
    <w:p w14:paraId="604AAA99" w14:textId="77777777" w:rsidR="00EA5059" w:rsidRPr="00EA5059" w:rsidRDefault="00EA5059" w:rsidP="00EA5059">
      <w:pPr>
        <w:spacing w:after="0" w:line="240" w:lineRule="auto"/>
        <w:rPr>
          <w:sz w:val="24"/>
          <w:szCs w:val="24"/>
        </w:rPr>
      </w:pPr>
      <w:r w:rsidRPr="00EA5059">
        <w:rPr>
          <w:sz w:val="24"/>
          <w:szCs w:val="24"/>
        </w:rPr>
        <w:lastRenderedPageBreak/>
        <w:t>BCZ617 5ADB 3390-9     1816</w:t>
      </w:r>
    </w:p>
    <w:p w14:paraId="2B7F9902" w14:textId="77777777" w:rsidR="00EA5059" w:rsidRPr="00EA5059" w:rsidRDefault="00EA5059" w:rsidP="00EA5059">
      <w:pPr>
        <w:spacing w:after="0" w:line="240" w:lineRule="auto"/>
        <w:rPr>
          <w:sz w:val="24"/>
          <w:szCs w:val="24"/>
        </w:rPr>
      </w:pPr>
      <w:r w:rsidRPr="00EA5059">
        <w:rPr>
          <w:sz w:val="24"/>
          <w:szCs w:val="24"/>
        </w:rPr>
        <w:t>BCZ618 5ADC 3390-9     1817</w:t>
      </w:r>
    </w:p>
    <w:p w14:paraId="591DAB01" w14:textId="77777777" w:rsidR="00EA5059" w:rsidRPr="00EA5059" w:rsidRDefault="00EA5059" w:rsidP="00EA5059">
      <w:pPr>
        <w:spacing w:after="0" w:line="240" w:lineRule="auto"/>
        <w:rPr>
          <w:sz w:val="24"/>
          <w:szCs w:val="24"/>
        </w:rPr>
      </w:pPr>
      <w:r w:rsidRPr="00EA5059">
        <w:rPr>
          <w:sz w:val="24"/>
          <w:szCs w:val="24"/>
        </w:rPr>
        <w:t>BCZ619 5ADD 3390-9     1818</w:t>
      </w:r>
    </w:p>
    <w:p w14:paraId="623637ED" w14:textId="77777777" w:rsidR="00EA5059" w:rsidRPr="00EA5059" w:rsidRDefault="00EA5059" w:rsidP="00EA5059">
      <w:pPr>
        <w:spacing w:after="0" w:line="240" w:lineRule="auto"/>
        <w:rPr>
          <w:sz w:val="24"/>
          <w:szCs w:val="24"/>
        </w:rPr>
      </w:pPr>
      <w:r w:rsidRPr="00EA5059">
        <w:rPr>
          <w:sz w:val="24"/>
          <w:szCs w:val="24"/>
        </w:rPr>
        <w:t>BCZ620 5ADE 3390-9     1819</w:t>
      </w:r>
    </w:p>
    <w:p w14:paraId="550C74E2" w14:textId="77777777" w:rsidR="00EA5059" w:rsidRPr="00EA5059" w:rsidRDefault="00EA5059" w:rsidP="00EA5059">
      <w:pPr>
        <w:spacing w:after="0" w:line="240" w:lineRule="auto"/>
        <w:rPr>
          <w:sz w:val="24"/>
          <w:szCs w:val="24"/>
        </w:rPr>
      </w:pPr>
      <w:r w:rsidRPr="00EA5059">
        <w:rPr>
          <w:sz w:val="24"/>
          <w:szCs w:val="24"/>
        </w:rPr>
        <w:t>BCZ621 5ADF 3390-9     1820</w:t>
      </w:r>
    </w:p>
    <w:p w14:paraId="59ECF09F" w14:textId="77777777" w:rsidR="00EA5059" w:rsidRPr="00EA5059" w:rsidRDefault="00EA5059" w:rsidP="00EA5059">
      <w:pPr>
        <w:spacing w:after="0" w:line="240" w:lineRule="auto"/>
        <w:rPr>
          <w:sz w:val="24"/>
          <w:szCs w:val="24"/>
        </w:rPr>
      </w:pPr>
      <w:r w:rsidRPr="00EA5059">
        <w:rPr>
          <w:sz w:val="24"/>
          <w:szCs w:val="24"/>
        </w:rPr>
        <w:t>BCZ622 5AE0 3390-9     1821</w:t>
      </w:r>
    </w:p>
    <w:p w14:paraId="71D7DA87" w14:textId="77777777" w:rsidR="00EA5059" w:rsidRPr="00EA5059" w:rsidRDefault="00EA5059" w:rsidP="00EA5059">
      <w:pPr>
        <w:spacing w:after="0" w:line="240" w:lineRule="auto"/>
        <w:rPr>
          <w:sz w:val="24"/>
          <w:szCs w:val="24"/>
        </w:rPr>
      </w:pPr>
      <w:r w:rsidRPr="00EA5059">
        <w:rPr>
          <w:sz w:val="24"/>
          <w:szCs w:val="24"/>
        </w:rPr>
        <w:t>BCZ623 5AE1 3390-9     1822</w:t>
      </w:r>
    </w:p>
    <w:p w14:paraId="00E753EC" w14:textId="77777777" w:rsidR="00EA5059" w:rsidRPr="00EA5059" w:rsidRDefault="00EA5059" w:rsidP="00EA5059">
      <w:pPr>
        <w:spacing w:after="0" w:line="240" w:lineRule="auto"/>
        <w:rPr>
          <w:sz w:val="24"/>
          <w:szCs w:val="24"/>
        </w:rPr>
      </w:pPr>
      <w:r w:rsidRPr="00EA5059">
        <w:rPr>
          <w:sz w:val="24"/>
          <w:szCs w:val="24"/>
        </w:rPr>
        <w:t>BCZ624 5AE2 3390-9     1823</w:t>
      </w:r>
    </w:p>
    <w:p w14:paraId="458B4758" w14:textId="77777777" w:rsidR="00EA5059" w:rsidRPr="00EA5059" w:rsidRDefault="00EA5059" w:rsidP="00EA5059">
      <w:pPr>
        <w:spacing w:after="0" w:line="240" w:lineRule="auto"/>
        <w:rPr>
          <w:sz w:val="24"/>
          <w:szCs w:val="24"/>
        </w:rPr>
      </w:pPr>
      <w:r w:rsidRPr="00EA5059">
        <w:rPr>
          <w:sz w:val="24"/>
          <w:szCs w:val="24"/>
        </w:rPr>
        <w:t>BCZ625 5AE3 3390-9     1824</w:t>
      </w:r>
    </w:p>
    <w:p w14:paraId="0B3CE72B" w14:textId="77777777" w:rsidR="00EA5059" w:rsidRPr="00EA5059" w:rsidRDefault="00EA5059" w:rsidP="00EA5059">
      <w:pPr>
        <w:spacing w:after="0" w:line="240" w:lineRule="auto"/>
        <w:rPr>
          <w:sz w:val="24"/>
          <w:szCs w:val="24"/>
        </w:rPr>
      </w:pPr>
      <w:r w:rsidRPr="00EA5059">
        <w:rPr>
          <w:sz w:val="24"/>
          <w:szCs w:val="24"/>
        </w:rPr>
        <w:t>BCZ626 5AE4 3390-9     1825</w:t>
      </w:r>
    </w:p>
    <w:p w14:paraId="3A7D26A7" w14:textId="77777777" w:rsidR="00EA5059" w:rsidRPr="00EA5059" w:rsidRDefault="00EA5059" w:rsidP="00EA5059">
      <w:pPr>
        <w:spacing w:after="0" w:line="240" w:lineRule="auto"/>
        <w:rPr>
          <w:sz w:val="24"/>
          <w:szCs w:val="24"/>
        </w:rPr>
      </w:pPr>
      <w:r w:rsidRPr="00EA5059">
        <w:rPr>
          <w:sz w:val="24"/>
          <w:szCs w:val="24"/>
        </w:rPr>
        <w:t>BCZ627 5AE5 3390-9     1826</w:t>
      </w:r>
    </w:p>
    <w:p w14:paraId="6E4099D3" w14:textId="77777777" w:rsidR="00EA5059" w:rsidRPr="00EA5059" w:rsidRDefault="00EA5059" w:rsidP="00EA5059">
      <w:pPr>
        <w:spacing w:after="0" w:line="240" w:lineRule="auto"/>
        <w:rPr>
          <w:sz w:val="24"/>
          <w:szCs w:val="24"/>
        </w:rPr>
      </w:pPr>
      <w:r w:rsidRPr="00EA5059">
        <w:rPr>
          <w:sz w:val="24"/>
          <w:szCs w:val="24"/>
        </w:rPr>
        <w:t>BCZ628 5AE6 3390-9     1827</w:t>
      </w:r>
    </w:p>
    <w:p w14:paraId="3F5A2698" w14:textId="77777777" w:rsidR="00EA5059" w:rsidRPr="00EA5059" w:rsidRDefault="00EA5059" w:rsidP="00EA5059">
      <w:pPr>
        <w:spacing w:after="0" w:line="240" w:lineRule="auto"/>
        <w:rPr>
          <w:sz w:val="24"/>
          <w:szCs w:val="24"/>
        </w:rPr>
      </w:pPr>
      <w:r w:rsidRPr="00EA5059">
        <w:rPr>
          <w:sz w:val="24"/>
          <w:szCs w:val="24"/>
        </w:rPr>
        <w:t>BCZ629 5AE7 3390-9     1828</w:t>
      </w:r>
    </w:p>
    <w:p w14:paraId="00876146" w14:textId="77777777" w:rsidR="00EA5059" w:rsidRPr="00EA5059" w:rsidRDefault="00EA5059" w:rsidP="00EA5059">
      <w:pPr>
        <w:spacing w:after="0" w:line="240" w:lineRule="auto"/>
        <w:rPr>
          <w:sz w:val="24"/>
          <w:szCs w:val="24"/>
        </w:rPr>
      </w:pPr>
      <w:r w:rsidRPr="00EA5059">
        <w:rPr>
          <w:sz w:val="24"/>
          <w:szCs w:val="24"/>
        </w:rPr>
        <w:t>BCZ630 5AE8 3390-9     1829</w:t>
      </w:r>
    </w:p>
    <w:p w14:paraId="64AB7BEA" w14:textId="77777777" w:rsidR="00EA5059" w:rsidRPr="00EA5059" w:rsidRDefault="00EA5059" w:rsidP="00EA5059">
      <w:pPr>
        <w:spacing w:after="0" w:line="240" w:lineRule="auto"/>
        <w:rPr>
          <w:sz w:val="24"/>
          <w:szCs w:val="24"/>
        </w:rPr>
      </w:pPr>
      <w:r w:rsidRPr="00EA5059">
        <w:rPr>
          <w:sz w:val="24"/>
          <w:szCs w:val="24"/>
        </w:rPr>
        <w:t>BCZ631 5AE9 3390-9     1830</w:t>
      </w:r>
    </w:p>
    <w:p w14:paraId="21BDB6C6" w14:textId="77777777" w:rsidR="00EA5059" w:rsidRPr="00EA5059" w:rsidRDefault="00EA5059" w:rsidP="00EA5059">
      <w:pPr>
        <w:spacing w:after="0" w:line="240" w:lineRule="auto"/>
        <w:rPr>
          <w:sz w:val="24"/>
          <w:szCs w:val="24"/>
        </w:rPr>
      </w:pPr>
      <w:r w:rsidRPr="00EA5059">
        <w:rPr>
          <w:sz w:val="24"/>
          <w:szCs w:val="24"/>
        </w:rPr>
        <w:t>BCZ632 5AEA 3390-9     1831</w:t>
      </w:r>
    </w:p>
    <w:p w14:paraId="0619850D" w14:textId="77777777" w:rsidR="00EA5059" w:rsidRPr="00EA5059" w:rsidRDefault="00EA5059" w:rsidP="00EA5059">
      <w:pPr>
        <w:spacing w:after="0" w:line="240" w:lineRule="auto"/>
        <w:rPr>
          <w:sz w:val="24"/>
          <w:szCs w:val="24"/>
        </w:rPr>
      </w:pPr>
      <w:r w:rsidRPr="00EA5059">
        <w:rPr>
          <w:sz w:val="24"/>
          <w:szCs w:val="24"/>
        </w:rPr>
        <w:t>BCZ633 5AEB 3390-9     1832</w:t>
      </w:r>
    </w:p>
    <w:p w14:paraId="1C120344" w14:textId="77777777" w:rsidR="00EA5059" w:rsidRPr="00EA5059" w:rsidRDefault="00EA5059" w:rsidP="00EA5059">
      <w:pPr>
        <w:spacing w:after="0" w:line="240" w:lineRule="auto"/>
        <w:rPr>
          <w:sz w:val="24"/>
          <w:szCs w:val="24"/>
        </w:rPr>
      </w:pPr>
      <w:r w:rsidRPr="00EA5059">
        <w:rPr>
          <w:sz w:val="24"/>
          <w:szCs w:val="24"/>
        </w:rPr>
        <w:t>BCZ634 5AEC 3390-9     1833</w:t>
      </w:r>
    </w:p>
    <w:p w14:paraId="7A13FC60" w14:textId="77777777" w:rsidR="00EA5059" w:rsidRPr="00EA5059" w:rsidRDefault="00EA5059" w:rsidP="00EA5059">
      <w:pPr>
        <w:spacing w:after="0" w:line="240" w:lineRule="auto"/>
        <w:rPr>
          <w:sz w:val="24"/>
          <w:szCs w:val="24"/>
        </w:rPr>
      </w:pPr>
      <w:r w:rsidRPr="00EA5059">
        <w:rPr>
          <w:sz w:val="24"/>
          <w:szCs w:val="24"/>
        </w:rPr>
        <w:t>BCZ635 5AED 3390-9     1834</w:t>
      </w:r>
    </w:p>
    <w:p w14:paraId="6BC5E350" w14:textId="77777777" w:rsidR="00EA5059" w:rsidRPr="00EA5059" w:rsidRDefault="00EA5059" w:rsidP="00EA5059">
      <w:pPr>
        <w:spacing w:after="0" w:line="240" w:lineRule="auto"/>
        <w:rPr>
          <w:sz w:val="24"/>
          <w:szCs w:val="24"/>
        </w:rPr>
      </w:pPr>
      <w:r w:rsidRPr="00EA5059">
        <w:rPr>
          <w:sz w:val="24"/>
          <w:szCs w:val="24"/>
        </w:rPr>
        <w:t>BCZ636 5AEE 3390-9     1835</w:t>
      </w:r>
    </w:p>
    <w:p w14:paraId="21AE5865" w14:textId="77777777" w:rsidR="00EA5059" w:rsidRPr="00EA5059" w:rsidRDefault="00EA5059" w:rsidP="00EA5059">
      <w:pPr>
        <w:spacing w:after="0" w:line="240" w:lineRule="auto"/>
        <w:rPr>
          <w:sz w:val="24"/>
          <w:szCs w:val="24"/>
        </w:rPr>
      </w:pPr>
      <w:r w:rsidRPr="00EA5059">
        <w:rPr>
          <w:sz w:val="24"/>
          <w:szCs w:val="24"/>
        </w:rPr>
        <w:t>BCZ637 5AEF 3390-9     1836</w:t>
      </w:r>
    </w:p>
    <w:p w14:paraId="3881D68F" w14:textId="77777777" w:rsidR="00EA5059" w:rsidRPr="00EA5059" w:rsidRDefault="00EA5059" w:rsidP="00EA5059">
      <w:pPr>
        <w:spacing w:after="0" w:line="240" w:lineRule="auto"/>
        <w:rPr>
          <w:sz w:val="24"/>
          <w:szCs w:val="24"/>
        </w:rPr>
      </w:pPr>
      <w:r w:rsidRPr="00EA5059">
        <w:rPr>
          <w:sz w:val="24"/>
          <w:szCs w:val="24"/>
        </w:rPr>
        <w:t>BCZ638 5AF0 3390-9     1837</w:t>
      </w:r>
    </w:p>
    <w:p w14:paraId="68110ACE" w14:textId="77777777" w:rsidR="00EA5059" w:rsidRPr="00EA5059" w:rsidRDefault="00EA5059" w:rsidP="00EA5059">
      <w:pPr>
        <w:spacing w:after="0" w:line="240" w:lineRule="auto"/>
        <w:rPr>
          <w:sz w:val="24"/>
          <w:szCs w:val="24"/>
        </w:rPr>
      </w:pPr>
      <w:r w:rsidRPr="00EA5059">
        <w:rPr>
          <w:sz w:val="24"/>
          <w:szCs w:val="24"/>
        </w:rPr>
        <w:t>BCZ639 5AF1 3390-9     1838</w:t>
      </w:r>
    </w:p>
    <w:p w14:paraId="70D87F63" w14:textId="77777777" w:rsidR="00EA5059" w:rsidRPr="00EA5059" w:rsidRDefault="00EA5059" w:rsidP="00EA5059">
      <w:pPr>
        <w:spacing w:after="0" w:line="240" w:lineRule="auto"/>
        <w:rPr>
          <w:sz w:val="24"/>
          <w:szCs w:val="24"/>
        </w:rPr>
      </w:pPr>
      <w:r w:rsidRPr="00EA5059">
        <w:rPr>
          <w:sz w:val="24"/>
          <w:szCs w:val="24"/>
        </w:rPr>
        <w:t>BCZ640 5AF2 3390-9     1839</w:t>
      </w:r>
    </w:p>
    <w:p w14:paraId="3C9BF126" w14:textId="77777777" w:rsidR="00EA5059" w:rsidRPr="00EA5059" w:rsidRDefault="00EA5059" w:rsidP="00EA5059">
      <w:pPr>
        <w:spacing w:after="0" w:line="240" w:lineRule="auto"/>
        <w:rPr>
          <w:sz w:val="24"/>
          <w:szCs w:val="24"/>
        </w:rPr>
      </w:pPr>
      <w:r w:rsidRPr="00EA5059">
        <w:rPr>
          <w:sz w:val="24"/>
          <w:szCs w:val="24"/>
        </w:rPr>
        <w:t>BCZ641 5AF3 3390-9     1840</w:t>
      </w:r>
    </w:p>
    <w:p w14:paraId="457F2621" w14:textId="77777777" w:rsidR="00EA5059" w:rsidRPr="00EA5059" w:rsidRDefault="00EA5059" w:rsidP="00EA5059">
      <w:pPr>
        <w:spacing w:after="0" w:line="240" w:lineRule="auto"/>
        <w:rPr>
          <w:sz w:val="24"/>
          <w:szCs w:val="24"/>
        </w:rPr>
      </w:pPr>
      <w:r w:rsidRPr="00EA5059">
        <w:rPr>
          <w:sz w:val="24"/>
          <w:szCs w:val="24"/>
        </w:rPr>
        <w:t>BCZ642 5AF4 3390-9     1841</w:t>
      </w:r>
    </w:p>
    <w:p w14:paraId="39E6AC56" w14:textId="77777777" w:rsidR="00EA5059" w:rsidRPr="00EA5059" w:rsidRDefault="00EA5059" w:rsidP="00EA5059">
      <w:pPr>
        <w:spacing w:after="0" w:line="240" w:lineRule="auto"/>
        <w:rPr>
          <w:sz w:val="24"/>
          <w:szCs w:val="24"/>
        </w:rPr>
      </w:pPr>
      <w:r w:rsidRPr="00EA5059">
        <w:rPr>
          <w:sz w:val="24"/>
          <w:szCs w:val="24"/>
        </w:rPr>
        <w:t>BCZ643 5AF5 3390-9     1842</w:t>
      </w:r>
    </w:p>
    <w:p w14:paraId="616E2BBE" w14:textId="77777777" w:rsidR="00EA5059" w:rsidRPr="00EA5059" w:rsidRDefault="00EA5059" w:rsidP="00EA5059">
      <w:pPr>
        <w:spacing w:after="0" w:line="240" w:lineRule="auto"/>
        <w:rPr>
          <w:sz w:val="24"/>
          <w:szCs w:val="24"/>
        </w:rPr>
      </w:pPr>
      <w:r w:rsidRPr="00EA5059">
        <w:rPr>
          <w:sz w:val="24"/>
          <w:szCs w:val="24"/>
        </w:rPr>
        <w:t>BCZ644 5AF6 3390-9     1843</w:t>
      </w:r>
    </w:p>
    <w:p w14:paraId="5A910352" w14:textId="77777777" w:rsidR="00EA5059" w:rsidRPr="00EA5059" w:rsidRDefault="00EA5059" w:rsidP="00EA5059">
      <w:pPr>
        <w:spacing w:after="0" w:line="240" w:lineRule="auto"/>
        <w:rPr>
          <w:sz w:val="24"/>
          <w:szCs w:val="24"/>
        </w:rPr>
      </w:pPr>
      <w:r w:rsidRPr="00EA5059">
        <w:rPr>
          <w:sz w:val="24"/>
          <w:szCs w:val="24"/>
        </w:rPr>
        <w:t>BCZ645 5AF7 3390-9     1844</w:t>
      </w:r>
    </w:p>
    <w:p w14:paraId="08393ED4" w14:textId="77777777" w:rsidR="00EA5059" w:rsidRPr="00EA5059" w:rsidRDefault="00EA5059" w:rsidP="00EA5059">
      <w:pPr>
        <w:spacing w:after="0" w:line="240" w:lineRule="auto"/>
        <w:rPr>
          <w:sz w:val="24"/>
          <w:szCs w:val="24"/>
        </w:rPr>
      </w:pPr>
      <w:r w:rsidRPr="00EA5059">
        <w:rPr>
          <w:sz w:val="24"/>
          <w:szCs w:val="24"/>
        </w:rPr>
        <w:t>BCZ646 5AF8 3390-9     1845</w:t>
      </w:r>
    </w:p>
    <w:p w14:paraId="172BFCEC" w14:textId="77777777" w:rsidR="00EA5059" w:rsidRPr="00EA5059" w:rsidRDefault="00EA5059" w:rsidP="00EA5059">
      <w:pPr>
        <w:spacing w:after="0" w:line="240" w:lineRule="auto"/>
        <w:rPr>
          <w:sz w:val="24"/>
          <w:szCs w:val="24"/>
        </w:rPr>
      </w:pPr>
      <w:r w:rsidRPr="00EA5059">
        <w:rPr>
          <w:sz w:val="24"/>
          <w:szCs w:val="24"/>
        </w:rPr>
        <w:t>BCZ647 5AF9 3390-9     1846</w:t>
      </w:r>
    </w:p>
    <w:p w14:paraId="0D929C2A" w14:textId="77777777" w:rsidR="00EA5059" w:rsidRPr="00EA5059" w:rsidRDefault="00EA5059" w:rsidP="00EA5059">
      <w:pPr>
        <w:spacing w:after="0" w:line="240" w:lineRule="auto"/>
        <w:rPr>
          <w:sz w:val="24"/>
          <w:szCs w:val="24"/>
        </w:rPr>
      </w:pPr>
      <w:r w:rsidRPr="00EA5059">
        <w:rPr>
          <w:sz w:val="24"/>
          <w:szCs w:val="24"/>
        </w:rPr>
        <w:t>BCZ648 5AFA 3390-9     1847</w:t>
      </w:r>
    </w:p>
    <w:p w14:paraId="4C7DB419" w14:textId="77777777" w:rsidR="00EA5059" w:rsidRPr="00EA5059" w:rsidRDefault="00EA5059" w:rsidP="00EA5059">
      <w:pPr>
        <w:spacing w:after="0" w:line="240" w:lineRule="auto"/>
        <w:rPr>
          <w:sz w:val="24"/>
          <w:szCs w:val="24"/>
        </w:rPr>
      </w:pPr>
      <w:r w:rsidRPr="00EA5059">
        <w:rPr>
          <w:sz w:val="24"/>
          <w:szCs w:val="24"/>
        </w:rPr>
        <w:t>BCZ649 5AFB 3390-9     1848</w:t>
      </w:r>
    </w:p>
    <w:p w14:paraId="0D730FCE" w14:textId="77777777" w:rsidR="00EA5059" w:rsidRPr="00EA5059" w:rsidRDefault="00EA5059" w:rsidP="00EA5059">
      <w:pPr>
        <w:spacing w:after="0" w:line="240" w:lineRule="auto"/>
        <w:rPr>
          <w:sz w:val="24"/>
          <w:szCs w:val="24"/>
        </w:rPr>
      </w:pPr>
      <w:r w:rsidRPr="00EA5059">
        <w:rPr>
          <w:sz w:val="24"/>
          <w:szCs w:val="24"/>
        </w:rPr>
        <w:t>BCZ650 5AFC 3390-9     1849</w:t>
      </w:r>
    </w:p>
    <w:p w14:paraId="12321AD2" w14:textId="77777777" w:rsidR="00EA5059" w:rsidRPr="00EA5059" w:rsidRDefault="00EA5059" w:rsidP="00EA5059">
      <w:pPr>
        <w:spacing w:after="0" w:line="240" w:lineRule="auto"/>
        <w:rPr>
          <w:sz w:val="24"/>
          <w:szCs w:val="24"/>
        </w:rPr>
      </w:pPr>
      <w:r w:rsidRPr="00EA5059">
        <w:rPr>
          <w:sz w:val="24"/>
          <w:szCs w:val="24"/>
        </w:rPr>
        <w:t>BCZ651 5AFD 3390-9     1850</w:t>
      </w:r>
    </w:p>
    <w:p w14:paraId="273B9A9F" w14:textId="77777777" w:rsidR="00EA5059" w:rsidRPr="00EA5059" w:rsidRDefault="00EA5059" w:rsidP="00EA5059">
      <w:pPr>
        <w:spacing w:after="0" w:line="240" w:lineRule="auto"/>
        <w:rPr>
          <w:sz w:val="24"/>
          <w:szCs w:val="24"/>
        </w:rPr>
      </w:pPr>
      <w:r w:rsidRPr="00EA5059">
        <w:rPr>
          <w:sz w:val="24"/>
          <w:szCs w:val="24"/>
        </w:rPr>
        <w:t>BCZ652 5AFE 3390-9     1851</w:t>
      </w:r>
    </w:p>
    <w:p w14:paraId="34A77F4F" w14:textId="77777777" w:rsidR="00EA5059" w:rsidRPr="00EA5059" w:rsidRDefault="00EA5059" w:rsidP="00EA5059">
      <w:pPr>
        <w:spacing w:after="0" w:line="240" w:lineRule="auto"/>
        <w:rPr>
          <w:sz w:val="24"/>
          <w:szCs w:val="24"/>
        </w:rPr>
      </w:pPr>
      <w:r w:rsidRPr="00EA5059">
        <w:rPr>
          <w:sz w:val="24"/>
          <w:szCs w:val="24"/>
        </w:rPr>
        <w:t>BCZ653 5AFF 3390-9     1852</w:t>
      </w:r>
    </w:p>
    <w:p w14:paraId="18CBC05C" w14:textId="77777777" w:rsidR="00EA5059" w:rsidRPr="00EA5059" w:rsidRDefault="00EA5059" w:rsidP="00EA5059">
      <w:pPr>
        <w:spacing w:after="0" w:line="240" w:lineRule="auto"/>
        <w:rPr>
          <w:sz w:val="24"/>
          <w:szCs w:val="24"/>
        </w:rPr>
      </w:pPr>
      <w:r w:rsidRPr="00EA5059">
        <w:rPr>
          <w:sz w:val="24"/>
          <w:szCs w:val="24"/>
        </w:rPr>
        <w:t>BCZ654 5B00 3390-9     1853</w:t>
      </w:r>
    </w:p>
    <w:p w14:paraId="5B9F47E9" w14:textId="77777777" w:rsidR="00EA5059" w:rsidRPr="00EA5059" w:rsidRDefault="00EA5059" w:rsidP="00EA5059">
      <w:pPr>
        <w:spacing w:after="0" w:line="240" w:lineRule="auto"/>
        <w:rPr>
          <w:sz w:val="24"/>
          <w:szCs w:val="24"/>
        </w:rPr>
      </w:pPr>
      <w:r w:rsidRPr="00EA5059">
        <w:rPr>
          <w:sz w:val="24"/>
          <w:szCs w:val="24"/>
        </w:rPr>
        <w:t>BCZ655 5B01 3390-9     1854</w:t>
      </w:r>
    </w:p>
    <w:p w14:paraId="0896A238" w14:textId="77777777" w:rsidR="00EA5059" w:rsidRPr="00EA5059" w:rsidRDefault="00EA5059" w:rsidP="00EA5059">
      <w:pPr>
        <w:spacing w:after="0" w:line="240" w:lineRule="auto"/>
        <w:rPr>
          <w:sz w:val="24"/>
          <w:szCs w:val="24"/>
        </w:rPr>
      </w:pPr>
      <w:r w:rsidRPr="00EA5059">
        <w:rPr>
          <w:sz w:val="24"/>
          <w:szCs w:val="24"/>
        </w:rPr>
        <w:t>BCZ656 5B02 3390-9     1855</w:t>
      </w:r>
    </w:p>
    <w:p w14:paraId="15D9F964" w14:textId="77777777" w:rsidR="00EA5059" w:rsidRPr="00EA5059" w:rsidRDefault="00EA5059" w:rsidP="00EA5059">
      <w:pPr>
        <w:spacing w:after="0" w:line="240" w:lineRule="auto"/>
        <w:rPr>
          <w:sz w:val="24"/>
          <w:szCs w:val="24"/>
        </w:rPr>
      </w:pPr>
      <w:r w:rsidRPr="00EA5059">
        <w:rPr>
          <w:sz w:val="24"/>
          <w:szCs w:val="24"/>
        </w:rPr>
        <w:t>BCZ657 5B03 3390-9     1856</w:t>
      </w:r>
    </w:p>
    <w:p w14:paraId="664129E6" w14:textId="77777777" w:rsidR="00EA5059" w:rsidRPr="00EA5059" w:rsidRDefault="00EA5059" w:rsidP="00EA5059">
      <w:pPr>
        <w:spacing w:after="0" w:line="240" w:lineRule="auto"/>
        <w:rPr>
          <w:sz w:val="24"/>
          <w:szCs w:val="24"/>
        </w:rPr>
      </w:pPr>
      <w:r w:rsidRPr="00EA5059">
        <w:rPr>
          <w:sz w:val="24"/>
          <w:szCs w:val="24"/>
        </w:rPr>
        <w:t>BCZ658 5B04 3390-9     1857</w:t>
      </w:r>
    </w:p>
    <w:p w14:paraId="6CF13BB6" w14:textId="77777777" w:rsidR="00EA5059" w:rsidRPr="00EA5059" w:rsidRDefault="00EA5059" w:rsidP="00EA5059">
      <w:pPr>
        <w:spacing w:after="0" w:line="240" w:lineRule="auto"/>
        <w:rPr>
          <w:sz w:val="24"/>
          <w:szCs w:val="24"/>
        </w:rPr>
      </w:pPr>
      <w:r w:rsidRPr="00EA5059">
        <w:rPr>
          <w:sz w:val="24"/>
          <w:szCs w:val="24"/>
        </w:rPr>
        <w:lastRenderedPageBreak/>
        <w:t>BCZ659 5B05 3390-9     1858</w:t>
      </w:r>
    </w:p>
    <w:p w14:paraId="7D8CA92D" w14:textId="77777777" w:rsidR="00EA5059" w:rsidRPr="00EA5059" w:rsidRDefault="00EA5059" w:rsidP="00EA5059">
      <w:pPr>
        <w:spacing w:after="0" w:line="240" w:lineRule="auto"/>
        <w:rPr>
          <w:sz w:val="24"/>
          <w:szCs w:val="24"/>
        </w:rPr>
      </w:pPr>
      <w:r w:rsidRPr="00EA5059">
        <w:rPr>
          <w:sz w:val="24"/>
          <w:szCs w:val="24"/>
        </w:rPr>
        <w:t>BCZ660 5B06 3390-9     1859</w:t>
      </w:r>
    </w:p>
    <w:p w14:paraId="1843317D" w14:textId="77777777" w:rsidR="00EA5059" w:rsidRPr="00EA5059" w:rsidRDefault="00EA5059" w:rsidP="00EA5059">
      <w:pPr>
        <w:spacing w:after="0" w:line="240" w:lineRule="auto"/>
        <w:rPr>
          <w:sz w:val="24"/>
          <w:szCs w:val="24"/>
        </w:rPr>
      </w:pPr>
      <w:r w:rsidRPr="00EA5059">
        <w:rPr>
          <w:sz w:val="24"/>
          <w:szCs w:val="24"/>
        </w:rPr>
        <w:t>BCZ661 5B07 3390-9     1860</w:t>
      </w:r>
    </w:p>
    <w:p w14:paraId="64CE51EA" w14:textId="77777777" w:rsidR="00EA5059" w:rsidRPr="00EA5059" w:rsidRDefault="00EA5059" w:rsidP="00EA5059">
      <w:pPr>
        <w:spacing w:after="0" w:line="240" w:lineRule="auto"/>
        <w:rPr>
          <w:sz w:val="24"/>
          <w:szCs w:val="24"/>
        </w:rPr>
      </w:pPr>
      <w:r w:rsidRPr="00EA5059">
        <w:rPr>
          <w:sz w:val="24"/>
          <w:szCs w:val="24"/>
        </w:rPr>
        <w:t>BCZ662 5B08 3390-9     1861</w:t>
      </w:r>
    </w:p>
    <w:p w14:paraId="5A295F1D" w14:textId="77777777" w:rsidR="00EA5059" w:rsidRPr="00EA5059" w:rsidRDefault="00EA5059" w:rsidP="00EA5059">
      <w:pPr>
        <w:spacing w:after="0" w:line="240" w:lineRule="auto"/>
        <w:rPr>
          <w:sz w:val="24"/>
          <w:szCs w:val="24"/>
        </w:rPr>
      </w:pPr>
      <w:r w:rsidRPr="00EA5059">
        <w:rPr>
          <w:sz w:val="24"/>
          <w:szCs w:val="24"/>
        </w:rPr>
        <w:t>BCZ663 5B09 3390-9     1862</w:t>
      </w:r>
    </w:p>
    <w:p w14:paraId="0032C4F7" w14:textId="77777777" w:rsidR="00EA5059" w:rsidRPr="00EA5059" w:rsidRDefault="00EA5059" w:rsidP="00EA5059">
      <w:pPr>
        <w:spacing w:after="0" w:line="240" w:lineRule="auto"/>
        <w:rPr>
          <w:sz w:val="24"/>
          <w:szCs w:val="24"/>
        </w:rPr>
      </w:pPr>
      <w:r w:rsidRPr="00EA5059">
        <w:rPr>
          <w:sz w:val="24"/>
          <w:szCs w:val="24"/>
        </w:rPr>
        <w:t>BCZ664 5B0A 3390-9     1863</w:t>
      </w:r>
    </w:p>
    <w:p w14:paraId="36BADAA6" w14:textId="77777777" w:rsidR="00EA5059" w:rsidRPr="00EA5059" w:rsidRDefault="00EA5059" w:rsidP="00EA5059">
      <w:pPr>
        <w:spacing w:after="0" w:line="240" w:lineRule="auto"/>
        <w:rPr>
          <w:sz w:val="24"/>
          <w:szCs w:val="24"/>
        </w:rPr>
      </w:pPr>
      <w:r w:rsidRPr="00EA5059">
        <w:rPr>
          <w:sz w:val="24"/>
          <w:szCs w:val="24"/>
        </w:rPr>
        <w:t>BCZ665 5B0B 3390-9     1864</w:t>
      </w:r>
    </w:p>
    <w:p w14:paraId="3962DE82" w14:textId="77777777" w:rsidR="00EA5059" w:rsidRPr="00EA5059" w:rsidRDefault="00EA5059" w:rsidP="00EA5059">
      <w:pPr>
        <w:spacing w:after="0" w:line="240" w:lineRule="auto"/>
        <w:rPr>
          <w:sz w:val="24"/>
          <w:szCs w:val="24"/>
        </w:rPr>
      </w:pPr>
      <w:r w:rsidRPr="00EA5059">
        <w:rPr>
          <w:sz w:val="24"/>
          <w:szCs w:val="24"/>
        </w:rPr>
        <w:t>BCZ666 5B0C 3390-9     1865</w:t>
      </w:r>
    </w:p>
    <w:p w14:paraId="20FEFF0A" w14:textId="77777777" w:rsidR="00EA5059" w:rsidRPr="00EA5059" w:rsidRDefault="00EA5059" w:rsidP="00EA5059">
      <w:pPr>
        <w:spacing w:after="0" w:line="240" w:lineRule="auto"/>
        <w:rPr>
          <w:sz w:val="24"/>
          <w:szCs w:val="24"/>
        </w:rPr>
      </w:pPr>
      <w:r w:rsidRPr="00EA5059">
        <w:rPr>
          <w:sz w:val="24"/>
          <w:szCs w:val="24"/>
        </w:rPr>
        <w:t>BCZ667 5B0D 3390-9     1866</w:t>
      </w:r>
    </w:p>
    <w:p w14:paraId="718AE5FE" w14:textId="77777777" w:rsidR="00EA5059" w:rsidRPr="00EA5059" w:rsidRDefault="00EA5059" w:rsidP="00EA5059">
      <w:pPr>
        <w:spacing w:after="0" w:line="240" w:lineRule="auto"/>
        <w:rPr>
          <w:sz w:val="24"/>
          <w:szCs w:val="24"/>
        </w:rPr>
      </w:pPr>
      <w:r w:rsidRPr="00EA5059">
        <w:rPr>
          <w:sz w:val="24"/>
          <w:szCs w:val="24"/>
        </w:rPr>
        <w:t>BCZ668 5B0E 3390-9     1867</w:t>
      </w:r>
    </w:p>
    <w:p w14:paraId="78A6266C" w14:textId="77777777" w:rsidR="00EA5059" w:rsidRPr="00EA5059" w:rsidRDefault="00EA5059" w:rsidP="00EA5059">
      <w:pPr>
        <w:spacing w:after="0" w:line="240" w:lineRule="auto"/>
        <w:rPr>
          <w:sz w:val="24"/>
          <w:szCs w:val="24"/>
        </w:rPr>
      </w:pPr>
      <w:r w:rsidRPr="00EA5059">
        <w:rPr>
          <w:sz w:val="24"/>
          <w:szCs w:val="24"/>
        </w:rPr>
        <w:t>BCZ669 5B0F 3390-9     1868</w:t>
      </w:r>
    </w:p>
    <w:p w14:paraId="191D05D5" w14:textId="77777777" w:rsidR="00EA5059" w:rsidRPr="00EA5059" w:rsidRDefault="00EA5059" w:rsidP="00EA5059">
      <w:pPr>
        <w:spacing w:after="0" w:line="240" w:lineRule="auto"/>
        <w:rPr>
          <w:sz w:val="24"/>
          <w:szCs w:val="24"/>
        </w:rPr>
      </w:pPr>
      <w:r w:rsidRPr="00EA5059">
        <w:rPr>
          <w:sz w:val="24"/>
          <w:szCs w:val="24"/>
        </w:rPr>
        <w:t>BCZ670 5B10 3390-9     1869</w:t>
      </w:r>
    </w:p>
    <w:p w14:paraId="097574F4" w14:textId="77777777" w:rsidR="00EA5059" w:rsidRPr="00EA5059" w:rsidRDefault="00EA5059" w:rsidP="00EA5059">
      <w:pPr>
        <w:spacing w:after="0" w:line="240" w:lineRule="auto"/>
        <w:rPr>
          <w:sz w:val="24"/>
          <w:szCs w:val="24"/>
        </w:rPr>
      </w:pPr>
      <w:r w:rsidRPr="00EA5059">
        <w:rPr>
          <w:sz w:val="24"/>
          <w:szCs w:val="24"/>
        </w:rPr>
        <w:t>BCZ671 5B11 3390-9     1870</w:t>
      </w:r>
    </w:p>
    <w:p w14:paraId="7A146D6F" w14:textId="77777777" w:rsidR="00EA5059" w:rsidRPr="00EA5059" w:rsidRDefault="00EA5059" w:rsidP="00EA5059">
      <w:pPr>
        <w:spacing w:after="0" w:line="240" w:lineRule="auto"/>
        <w:rPr>
          <w:sz w:val="24"/>
          <w:szCs w:val="24"/>
        </w:rPr>
      </w:pPr>
      <w:r w:rsidRPr="00EA5059">
        <w:rPr>
          <w:sz w:val="24"/>
          <w:szCs w:val="24"/>
        </w:rPr>
        <w:t>BCZ672 5B12 3390-9     1871</w:t>
      </w:r>
    </w:p>
    <w:p w14:paraId="7CB72F63" w14:textId="77777777" w:rsidR="00EA5059" w:rsidRPr="00EA5059" w:rsidRDefault="00EA5059" w:rsidP="00EA5059">
      <w:pPr>
        <w:spacing w:after="0" w:line="240" w:lineRule="auto"/>
        <w:rPr>
          <w:sz w:val="24"/>
          <w:szCs w:val="24"/>
        </w:rPr>
      </w:pPr>
      <w:r w:rsidRPr="00EA5059">
        <w:rPr>
          <w:sz w:val="24"/>
          <w:szCs w:val="24"/>
        </w:rPr>
        <w:t>BCZ673 5B13 3390-9     1872</w:t>
      </w:r>
    </w:p>
    <w:p w14:paraId="1AA1D0BE" w14:textId="77777777" w:rsidR="00EA5059" w:rsidRPr="00EA5059" w:rsidRDefault="00EA5059" w:rsidP="00EA5059">
      <w:pPr>
        <w:spacing w:after="0" w:line="240" w:lineRule="auto"/>
        <w:rPr>
          <w:sz w:val="24"/>
          <w:szCs w:val="24"/>
        </w:rPr>
      </w:pPr>
      <w:r w:rsidRPr="00EA5059">
        <w:rPr>
          <w:sz w:val="24"/>
          <w:szCs w:val="24"/>
        </w:rPr>
        <w:t>BCZ674 5B14 3390-9     1873</w:t>
      </w:r>
    </w:p>
    <w:p w14:paraId="4CD1D287" w14:textId="77777777" w:rsidR="00EA5059" w:rsidRPr="00EA5059" w:rsidRDefault="00EA5059" w:rsidP="00EA5059">
      <w:pPr>
        <w:spacing w:after="0" w:line="240" w:lineRule="auto"/>
        <w:rPr>
          <w:sz w:val="24"/>
          <w:szCs w:val="24"/>
        </w:rPr>
      </w:pPr>
      <w:r w:rsidRPr="00EA5059">
        <w:rPr>
          <w:sz w:val="24"/>
          <w:szCs w:val="24"/>
        </w:rPr>
        <w:t>BCZ675 5B15 3390-9     1874</w:t>
      </w:r>
    </w:p>
    <w:p w14:paraId="28866627" w14:textId="77777777" w:rsidR="00EA5059" w:rsidRPr="00EA5059" w:rsidRDefault="00EA5059" w:rsidP="00EA5059">
      <w:pPr>
        <w:spacing w:after="0" w:line="240" w:lineRule="auto"/>
        <w:rPr>
          <w:sz w:val="24"/>
          <w:szCs w:val="24"/>
        </w:rPr>
      </w:pPr>
      <w:r w:rsidRPr="00EA5059">
        <w:rPr>
          <w:sz w:val="24"/>
          <w:szCs w:val="24"/>
        </w:rPr>
        <w:t>BCZ676 5B16 3390-9     1875</w:t>
      </w:r>
    </w:p>
    <w:p w14:paraId="4709A93B" w14:textId="77777777" w:rsidR="00EA5059" w:rsidRPr="00EA5059" w:rsidRDefault="00EA5059" w:rsidP="00EA5059">
      <w:pPr>
        <w:spacing w:after="0" w:line="240" w:lineRule="auto"/>
        <w:rPr>
          <w:sz w:val="24"/>
          <w:szCs w:val="24"/>
        </w:rPr>
      </w:pPr>
      <w:r w:rsidRPr="00EA5059">
        <w:rPr>
          <w:sz w:val="24"/>
          <w:szCs w:val="24"/>
        </w:rPr>
        <w:t>BCZ677 5B17 3390-9     1876</w:t>
      </w:r>
    </w:p>
    <w:p w14:paraId="58AE05B6" w14:textId="77777777" w:rsidR="00EA5059" w:rsidRPr="00EA5059" w:rsidRDefault="00EA5059" w:rsidP="00EA5059">
      <w:pPr>
        <w:spacing w:after="0" w:line="240" w:lineRule="auto"/>
        <w:rPr>
          <w:sz w:val="24"/>
          <w:szCs w:val="24"/>
        </w:rPr>
      </w:pPr>
      <w:r w:rsidRPr="00EA5059">
        <w:rPr>
          <w:sz w:val="24"/>
          <w:szCs w:val="24"/>
        </w:rPr>
        <w:t>BCZ678 5B18 3390-9     1877</w:t>
      </w:r>
    </w:p>
    <w:p w14:paraId="271E09AF" w14:textId="77777777" w:rsidR="00EA5059" w:rsidRPr="00EA5059" w:rsidRDefault="00EA5059" w:rsidP="00EA5059">
      <w:pPr>
        <w:spacing w:after="0" w:line="240" w:lineRule="auto"/>
        <w:rPr>
          <w:sz w:val="24"/>
          <w:szCs w:val="24"/>
        </w:rPr>
      </w:pPr>
      <w:r w:rsidRPr="00EA5059">
        <w:rPr>
          <w:sz w:val="24"/>
          <w:szCs w:val="24"/>
        </w:rPr>
        <w:t>BCZ679 5B19 3390-9     1878</w:t>
      </w:r>
    </w:p>
    <w:p w14:paraId="46664E00" w14:textId="77777777" w:rsidR="00EA5059" w:rsidRPr="00EA5059" w:rsidRDefault="00EA5059" w:rsidP="00EA5059">
      <w:pPr>
        <w:spacing w:after="0" w:line="240" w:lineRule="auto"/>
        <w:rPr>
          <w:sz w:val="24"/>
          <w:szCs w:val="24"/>
        </w:rPr>
      </w:pPr>
      <w:r w:rsidRPr="00EA5059">
        <w:rPr>
          <w:sz w:val="24"/>
          <w:szCs w:val="24"/>
        </w:rPr>
        <w:t>BCZ680 5B1A 3390-9     1879</w:t>
      </w:r>
    </w:p>
    <w:p w14:paraId="5DCB1E28" w14:textId="77777777" w:rsidR="00EA5059" w:rsidRPr="00EA5059" w:rsidRDefault="00EA5059" w:rsidP="00EA5059">
      <w:pPr>
        <w:spacing w:after="0" w:line="240" w:lineRule="auto"/>
        <w:rPr>
          <w:sz w:val="24"/>
          <w:szCs w:val="24"/>
        </w:rPr>
      </w:pPr>
      <w:r w:rsidRPr="00EA5059">
        <w:rPr>
          <w:sz w:val="24"/>
          <w:szCs w:val="24"/>
        </w:rPr>
        <w:t>BCZ681 5B1B 3390-9     1880</w:t>
      </w:r>
    </w:p>
    <w:p w14:paraId="5450BB4C" w14:textId="77777777" w:rsidR="00EA5059" w:rsidRPr="00EA5059" w:rsidRDefault="00EA5059" w:rsidP="00EA5059">
      <w:pPr>
        <w:spacing w:after="0" w:line="240" w:lineRule="auto"/>
        <w:rPr>
          <w:sz w:val="24"/>
          <w:szCs w:val="24"/>
        </w:rPr>
      </w:pPr>
      <w:r w:rsidRPr="00EA5059">
        <w:rPr>
          <w:sz w:val="24"/>
          <w:szCs w:val="24"/>
        </w:rPr>
        <w:t>BCZ682 5B1C 3390-9     1881</w:t>
      </w:r>
    </w:p>
    <w:p w14:paraId="382E397D" w14:textId="77777777" w:rsidR="00EA5059" w:rsidRPr="00EA5059" w:rsidRDefault="00EA5059" w:rsidP="00EA5059">
      <w:pPr>
        <w:spacing w:after="0" w:line="240" w:lineRule="auto"/>
        <w:rPr>
          <w:sz w:val="24"/>
          <w:szCs w:val="24"/>
        </w:rPr>
      </w:pPr>
      <w:r w:rsidRPr="00EA5059">
        <w:rPr>
          <w:sz w:val="24"/>
          <w:szCs w:val="24"/>
        </w:rPr>
        <w:t>BCZ683 5B1D 3390-9     1882</w:t>
      </w:r>
    </w:p>
    <w:p w14:paraId="606032F2" w14:textId="77777777" w:rsidR="00EA5059" w:rsidRPr="00EA5059" w:rsidRDefault="00EA5059" w:rsidP="00EA5059">
      <w:pPr>
        <w:spacing w:after="0" w:line="240" w:lineRule="auto"/>
        <w:rPr>
          <w:sz w:val="24"/>
          <w:szCs w:val="24"/>
        </w:rPr>
      </w:pPr>
      <w:r w:rsidRPr="00EA5059">
        <w:rPr>
          <w:sz w:val="24"/>
          <w:szCs w:val="24"/>
        </w:rPr>
        <w:t>BCZ684 5B1E 3390-9     1883</w:t>
      </w:r>
    </w:p>
    <w:p w14:paraId="658F5324" w14:textId="77777777" w:rsidR="00EA5059" w:rsidRPr="00EA5059" w:rsidRDefault="00EA5059" w:rsidP="00EA5059">
      <w:pPr>
        <w:spacing w:after="0" w:line="240" w:lineRule="auto"/>
        <w:rPr>
          <w:sz w:val="24"/>
          <w:szCs w:val="24"/>
        </w:rPr>
      </w:pPr>
      <w:r w:rsidRPr="00EA5059">
        <w:rPr>
          <w:sz w:val="24"/>
          <w:szCs w:val="24"/>
        </w:rPr>
        <w:t>BCZ685 5B1F 3390-9     1884</w:t>
      </w:r>
    </w:p>
    <w:p w14:paraId="46757521" w14:textId="77777777" w:rsidR="00EA5059" w:rsidRPr="00EA5059" w:rsidRDefault="00EA5059" w:rsidP="00EA5059">
      <w:pPr>
        <w:spacing w:after="0" w:line="240" w:lineRule="auto"/>
        <w:rPr>
          <w:sz w:val="24"/>
          <w:szCs w:val="24"/>
        </w:rPr>
      </w:pPr>
      <w:r w:rsidRPr="00EA5059">
        <w:rPr>
          <w:sz w:val="24"/>
          <w:szCs w:val="24"/>
        </w:rPr>
        <w:t>BCZ686 5B20 3390-9     1885</w:t>
      </w:r>
    </w:p>
    <w:p w14:paraId="231B3FCB" w14:textId="77777777" w:rsidR="00EA5059" w:rsidRPr="00EA5059" w:rsidRDefault="00EA5059" w:rsidP="00EA5059">
      <w:pPr>
        <w:spacing w:after="0" w:line="240" w:lineRule="auto"/>
        <w:rPr>
          <w:sz w:val="24"/>
          <w:szCs w:val="24"/>
        </w:rPr>
      </w:pPr>
      <w:r w:rsidRPr="00EA5059">
        <w:rPr>
          <w:sz w:val="24"/>
          <w:szCs w:val="24"/>
        </w:rPr>
        <w:t>BCZ687 5B21 3390-9     1886</w:t>
      </w:r>
    </w:p>
    <w:p w14:paraId="676B0930" w14:textId="77777777" w:rsidR="00EA5059" w:rsidRPr="00EA5059" w:rsidRDefault="00EA5059" w:rsidP="00EA5059">
      <w:pPr>
        <w:spacing w:after="0" w:line="240" w:lineRule="auto"/>
        <w:rPr>
          <w:sz w:val="24"/>
          <w:szCs w:val="24"/>
        </w:rPr>
      </w:pPr>
      <w:r w:rsidRPr="00EA5059">
        <w:rPr>
          <w:sz w:val="24"/>
          <w:szCs w:val="24"/>
        </w:rPr>
        <w:t>BCZ688 5B22 3390-9     1887</w:t>
      </w:r>
    </w:p>
    <w:p w14:paraId="104C6A5B" w14:textId="77777777" w:rsidR="00EA5059" w:rsidRPr="00EA5059" w:rsidRDefault="00EA5059" w:rsidP="00EA5059">
      <w:pPr>
        <w:spacing w:after="0" w:line="240" w:lineRule="auto"/>
        <w:rPr>
          <w:sz w:val="24"/>
          <w:szCs w:val="24"/>
        </w:rPr>
      </w:pPr>
      <w:r w:rsidRPr="00EA5059">
        <w:rPr>
          <w:sz w:val="24"/>
          <w:szCs w:val="24"/>
        </w:rPr>
        <w:t>BCZ689 5B23 3390-9     1888</w:t>
      </w:r>
    </w:p>
    <w:p w14:paraId="5E98D875" w14:textId="77777777" w:rsidR="00EA5059" w:rsidRPr="00EA5059" w:rsidRDefault="00EA5059" w:rsidP="00EA5059">
      <w:pPr>
        <w:spacing w:after="0" w:line="240" w:lineRule="auto"/>
        <w:rPr>
          <w:sz w:val="24"/>
          <w:szCs w:val="24"/>
        </w:rPr>
      </w:pPr>
      <w:r w:rsidRPr="00EA5059">
        <w:rPr>
          <w:sz w:val="24"/>
          <w:szCs w:val="24"/>
        </w:rPr>
        <w:t>BCZ690 5B24 3390-9     1889</w:t>
      </w:r>
    </w:p>
    <w:p w14:paraId="28B4F193" w14:textId="77777777" w:rsidR="00EA5059" w:rsidRPr="00EA5059" w:rsidRDefault="00EA5059" w:rsidP="00EA5059">
      <w:pPr>
        <w:spacing w:after="0" w:line="240" w:lineRule="auto"/>
        <w:rPr>
          <w:sz w:val="24"/>
          <w:szCs w:val="24"/>
        </w:rPr>
      </w:pPr>
      <w:r w:rsidRPr="00EA5059">
        <w:rPr>
          <w:sz w:val="24"/>
          <w:szCs w:val="24"/>
        </w:rPr>
        <w:t>BCZ691 5B25 3390-9     1890</w:t>
      </w:r>
    </w:p>
    <w:p w14:paraId="40A44B8D" w14:textId="77777777" w:rsidR="00EA5059" w:rsidRPr="00EA5059" w:rsidRDefault="00EA5059" w:rsidP="00EA5059">
      <w:pPr>
        <w:spacing w:after="0" w:line="240" w:lineRule="auto"/>
        <w:rPr>
          <w:sz w:val="24"/>
          <w:szCs w:val="24"/>
        </w:rPr>
      </w:pPr>
      <w:r w:rsidRPr="00EA5059">
        <w:rPr>
          <w:sz w:val="24"/>
          <w:szCs w:val="24"/>
        </w:rPr>
        <w:t>BCZ692 5B26 3390-9     1891</w:t>
      </w:r>
    </w:p>
    <w:p w14:paraId="79F32E12" w14:textId="77777777" w:rsidR="00EA5059" w:rsidRPr="00EA5059" w:rsidRDefault="00EA5059" w:rsidP="00EA5059">
      <w:pPr>
        <w:spacing w:after="0" w:line="240" w:lineRule="auto"/>
        <w:rPr>
          <w:sz w:val="24"/>
          <w:szCs w:val="24"/>
        </w:rPr>
      </w:pPr>
      <w:r w:rsidRPr="00EA5059">
        <w:rPr>
          <w:sz w:val="24"/>
          <w:szCs w:val="24"/>
        </w:rPr>
        <w:t>BCZ693 5B27 3390-9     1892</w:t>
      </w:r>
    </w:p>
    <w:p w14:paraId="013B5E2E" w14:textId="77777777" w:rsidR="00EA5059" w:rsidRPr="00EA5059" w:rsidRDefault="00EA5059" w:rsidP="00EA5059">
      <w:pPr>
        <w:spacing w:after="0" w:line="240" w:lineRule="auto"/>
        <w:rPr>
          <w:sz w:val="24"/>
          <w:szCs w:val="24"/>
        </w:rPr>
      </w:pPr>
      <w:r w:rsidRPr="00EA5059">
        <w:rPr>
          <w:sz w:val="24"/>
          <w:szCs w:val="24"/>
        </w:rPr>
        <w:t>BCZ694 5B28 3390-9     1893</w:t>
      </w:r>
    </w:p>
    <w:p w14:paraId="5D98C514" w14:textId="77777777" w:rsidR="00EA5059" w:rsidRPr="00EA5059" w:rsidRDefault="00EA5059" w:rsidP="00EA5059">
      <w:pPr>
        <w:spacing w:after="0" w:line="240" w:lineRule="auto"/>
        <w:rPr>
          <w:sz w:val="24"/>
          <w:szCs w:val="24"/>
        </w:rPr>
      </w:pPr>
      <w:r w:rsidRPr="00EA5059">
        <w:rPr>
          <w:sz w:val="24"/>
          <w:szCs w:val="24"/>
        </w:rPr>
        <w:t>MOBTB5 5B29 3390-9     1894</w:t>
      </w:r>
    </w:p>
    <w:p w14:paraId="48CD7D36" w14:textId="77777777" w:rsidR="00EA5059" w:rsidRPr="00EA5059" w:rsidRDefault="00EA5059" w:rsidP="00EA5059">
      <w:pPr>
        <w:spacing w:after="0" w:line="240" w:lineRule="auto"/>
        <w:rPr>
          <w:sz w:val="24"/>
          <w:szCs w:val="24"/>
        </w:rPr>
      </w:pPr>
      <w:r w:rsidRPr="00EA5059">
        <w:rPr>
          <w:sz w:val="24"/>
          <w:szCs w:val="24"/>
        </w:rPr>
        <w:t>BCZ695 5B2A 3390-9     1895</w:t>
      </w:r>
    </w:p>
    <w:p w14:paraId="0E4969F8" w14:textId="77777777" w:rsidR="00EA5059" w:rsidRPr="00EA5059" w:rsidRDefault="00EA5059" w:rsidP="00EA5059">
      <w:pPr>
        <w:spacing w:after="0" w:line="240" w:lineRule="auto"/>
        <w:rPr>
          <w:sz w:val="24"/>
          <w:szCs w:val="24"/>
        </w:rPr>
      </w:pPr>
      <w:r w:rsidRPr="00EA5059">
        <w:rPr>
          <w:sz w:val="24"/>
          <w:szCs w:val="24"/>
        </w:rPr>
        <w:t>BCZ696 5B2B 3390-9     1896</w:t>
      </w:r>
    </w:p>
    <w:p w14:paraId="31731168" w14:textId="77777777" w:rsidR="00EA5059" w:rsidRPr="00EA5059" w:rsidRDefault="00EA5059" w:rsidP="00EA5059">
      <w:pPr>
        <w:spacing w:after="0" w:line="240" w:lineRule="auto"/>
        <w:rPr>
          <w:sz w:val="24"/>
          <w:szCs w:val="24"/>
        </w:rPr>
      </w:pPr>
      <w:r w:rsidRPr="00EA5059">
        <w:rPr>
          <w:sz w:val="24"/>
          <w:szCs w:val="24"/>
        </w:rPr>
        <w:t>BCZ697 5B2C 3390-9     1897</w:t>
      </w:r>
    </w:p>
    <w:p w14:paraId="266F931B" w14:textId="77777777" w:rsidR="00EA5059" w:rsidRPr="00EA5059" w:rsidRDefault="00EA5059" w:rsidP="00EA5059">
      <w:pPr>
        <w:spacing w:after="0" w:line="240" w:lineRule="auto"/>
        <w:rPr>
          <w:sz w:val="24"/>
          <w:szCs w:val="24"/>
        </w:rPr>
      </w:pPr>
      <w:r w:rsidRPr="00EA5059">
        <w:rPr>
          <w:sz w:val="24"/>
          <w:szCs w:val="24"/>
        </w:rPr>
        <w:t>BCZ698 5B2D 3390-9     1898</w:t>
      </w:r>
    </w:p>
    <w:p w14:paraId="216B41DC" w14:textId="77777777" w:rsidR="00EA5059" w:rsidRPr="00EA5059" w:rsidRDefault="00EA5059" w:rsidP="00EA5059">
      <w:pPr>
        <w:spacing w:after="0" w:line="240" w:lineRule="auto"/>
        <w:rPr>
          <w:sz w:val="24"/>
          <w:szCs w:val="24"/>
        </w:rPr>
      </w:pPr>
      <w:r w:rsidRPr="00EA5059">
        <w:rPr>
          <w:sz w:val="24"/>
          <w:szCs w:val="24"/>
        </w:rPr>
        <w:t>BCZ699 5B2E 3390-9     1899</w:t>
      </w:r>
    </w:p>
    <w:p w14:paraId="2ACA609A" w14:textId="77777777" w:rsidR="00EA5059" w:rsidRPr="00EA5059" w:rsidRDefault="00EA5059" w:rsidP="00EA5059">
      <w:pPr>
        <w:spacing w:after="0" w:line="240" w:lineRule="auto"/>
        <w:rPr>
          <w:sz w:val="24"/>
          <w:szCs w:val="24"/>
        </w:rPr>
      </w:pPr>
      <w:r w:rsidRPr="00EA5059">
        <w:rPr>
          <w:sz w:val="24"/>
          <w:szCs w:val="24"/>
        </w:rPr>
        <w:lastRenderedPageBreak/>
        <w:t>BCZ700 5B2F 3390-9     1900</w:t>
      </w:r>
    </w:p>
    <w:p w14:paraId="30E8B8F5" w14:textId="77777777" w:rsidR="00EA5059" w:rsidRPr="00EA5059" w:rsidRDefault="00EA5059" w:rsidP="00EA5059">
      <w:pPr>
        <w:spacing w:after="0" w:line="240" w:lineRule="auto"/>
        <w:rPr>
          <w:sz w:val="24"/>
          <w:szCs w:val="24"/>
        </w:rPr>
      </w:pPr>
      <w:r w:rsidRPr="00EA5059">
        <w:rPr>
          <w:sz w:val="24"/>
          <w:szCs w:val="24"/>
        </w:rPr>
        <w:t>MOBT68 5B30 3390-9     1901</w:t>
      </w:r>
    </w:p>
    <w:p w14:paraId="6B0C4DA4" w14:textId="77777777" w:rsidR="00EA5059" w:rsidRPr="00EA5059" w:rsidRDefault="00EA5059" w:rsidP="00EA5059">
      <w:pPr>
        <w:spacing w:after="0" w:line="240" w:lineRule="auto"/>
        <w:rPr>
          <w:sz w:val="24"/>
          <w:szCs w:val="24"/>
        </w:rPr>
      </w:pPr>
      <w:r w:rsidRPr="00EA5059">
        <w:rPr>
          <w:sz w:val="24"/>
          <w:szCs w:val="24"/>
        </w:rPr>
        <w:t>MOBTB4 5B31 3390-9     1902</w:t>
      </w:r>
    </w:p>
    <w:p w14:paraId="520B8716" w14:textId="77777777" w:rsidR="00EA5059" w:rsidRPr="00EA5059" w:rsidRDefault="00EA5059" w:rsidP="00EA5059">
      <w:pPr>
        <w:spacing w:after="0" w:line="240" w:lineRule="auto"/>
        <w:rPr>
          <w:sz w:val="24"/>
          <w:szCs w:val="24"/>
        </w:rPr>
      </w:pPr>
      <w:r w:rsidRPr="00EA5059">
        <w:rPr>
          <w:sz w:val="24"/>
          <w:szCs w:val="24"/>
        </w:rPr>
        <w:t>MOBT60 5B32 3390-9     1903</w:t>
      </w:r>
    </w:p>
    <w:p w14:paraId="1F4A303C" w14:textId="77777777" w:rsidR="00EA5059" w:rsidRPr="00EA5059" w:rsidRDefault="00EA5059" w:rsidP="00EA5059">
      <w:pPr>
        <w:spacing w:after="0" w:line="240" w:lineRule="auto"/>
        <w:rPr>
          <w:sz w:val="24"/>
          <w:szCs w:val="24"/>
        </w:rPr>
      </w:pPr>
      <w:r w:rsidRPr="00EA5059">
        <w:rPr>
          <w:sz w:val="24"/>
          <w:szCs w:val="24"/>
        </w:rPr>
        <w:t>MOBT61 5B33 3390-9     1904</w:t>
      </w:r>
    </w:p>
    <w:p w14:paraId="7C292E15" w14:textId="77777777" w:rsidR="00EA5059" w:rsidRPr="00EA5059" w:rsidRDefault="00EA5059" w:rsidP="00EA5059">
      <w:pPr>
        <w:spacing w:after="0" w:line="240" w:lineRule="auto"/>
        <w:rPr>
          <w:sz w:val="24"/>
          <w:szCs w:val="24"/>
        </w:rPr>
      </w:pPr>
      <w:r w:rsidRPr="00EA5059">
        <w:rPr>
          <w:sz w:val="24"/>
          <w:szCs w:val="24"/>
        </w:rPr>
        <w:t>MOBTA5 5B34 3390-9     1905</w:t>
      </w:r>
    </w:p>
    <w:p w14:paraId="52D9D5FC" w14:textId="77777777" w:rsidR="00EA5059" w:rsidRPr="00EA5059" w:rsidRDefault="00EA5059" w:rsidP="00EA5059">
      <w:pPr>
        <w:spacing w:after="0" w:line="240" w:lineRule="auto"/>
        <w:rPr>
          <w:sz w:val="24"/>
          <w:szCs w:val="24"/>
        </w:rPr>
      </w:pPr>
      <w:r w:rsidRPr="00EA5059">
        <w:rPr>
          <w:sz w:val="24"/>
          <w:szCs w:val="24"/>
        </w:rPr>
        <w:t>MOBT19 5B35 3390-9     1906</w:t>
      </w:r>
    </w:p>
    <w:p w14:paraId="09F31637" w14:textId="77777777" w:rsidR="00EA5059" w:rsidRPr="00EA5059" w:rsidRDefault="00EA5059" w:rsidP="00EA5059">
      <w:pPr>
        <w:spacing w:after="0" w:line="240" w:lineRule="auto"/>
        <w:rPr>
          <w:sz w:val="24"/>
          <w:szCs w:val="24"/>
        </w:rPr>
      </w:pPr>
      <w:r w:rsidRPr="00EA5059">
        <w:rPr>
          <w:sz w:val="24"/>
          <w:szCs w:val="24"/>
        </w:rPr>
        <w:t>MOBT20 5B36 3390-9     1907</w:t>
      </w:r>
    </w:p>
    <w:p w14:paraId="4DA80483" w14:textId="77777777" w:rsidR="00EA5059" w:rsidRPr="00EA5059" w:rsidRDefault="00EA5059" w:rsidP="00EA5059">
      <w:pPr>
        <w:spacing w:after="0" w:line="240" w:lineRule="auto"/>
        <w:rPr>
          <w:sz w:val="24"/>
          <w:szCs w:val="24"/>
        </w:rPr>
      </w:pPr>
      <w:r w:rsidRPr="00EA5059">
        <w:rPr>
          <w:sz w:val="24"/>
          <w:szCs w:val="24"/>
        </w:rPr>
        <w:t>MOBT21 5B37 3390-9     1908</w:t>
      </w:r>
    </w:p>
    <w:p w14:paraId="41C1E8D6" w14:textId="77777777" w:rsidR="00EA5059" w:rsidRPr="00EA5059" w:rsidRDefault="00EA5059" w:rsidP="00EA5059">
      <w:pPr>
        <w:spacing w:after="0" w:line="240" w:lineRule="auto"/>
        <w:rPr>
          <w:sz w:val="24"/>
          <w:szCs w:val="24"/>
        </w:rPr>
      </w:pPr>
      <w:r w:rsidRPr="00EA5059">
        <w:rPr>
          <w:sz w:val="24"/>
          <w:szCs w:val="24"/>
        </w:rPr>
        <w:t>MOBT22 5B38 3390-9     1909</w:t>
      </w:r>
    </w:p>
    <w:p w14:paraId="470E2C03" w14:textId="77777777" w:rsidR="00EA5059" w:rsidRPr="00EA5059" w:rsidRDefault="00EA5059" w:rsidP="00EA5059">
      <w:pPr>
        <w:spacing w:after="0" w:line="240" w:lineRule="auto"/>
        <w:rPr>
          <w:sz w:val="24"/>
          <w:szCs w:val="24"/>
        </w:rPr>
      </w:pPr>
      <w:r w:rsidRPr="00EA5059">
        <w:rPr>
          <w:sz w:val="24"/>
          <w:szCs w:val="24"/>
        </w:rPr>
        <w:t>MOBT62 5B39 3390-9     1910</w:t>
      </w:r>
    </w:p>
    <w:p w14:paraId="05BB59DE" w14:textId="77777777" w:rsidR="00EA5059" w:rsidRPr="00EA5059" w:rsidRDefault="00EA5059" w:rsidP="00EA5059">
      <w:pPr>
        <w:spacing w:after="0" w:line="240" w:lineRule="auto"/>
        <w:rPr>
          <w:sz w:val="24"/>
          <w:szCs w:val="24"/>
        </w:rPr>
      </w:pPr>
      <w:r w:rsidRPr="00EA5059">
        <w:rPr>
          <w:sz w:val="24"/>
          <w:szCs w:val="24"/>
        </w:rPr>
        <w:t>MOBT25 5B3A 3390-9     1911</w:t>
      </w:r>
    </w:p>
    <w:p w14:paraId="7F7346E7" w14:textId="77777777" w:rsidR="00EA5059" w:rsidRPr="00EA5059" w:rsidRDefault="00EA5059" w:rsidP="00EA5059">
      <w:pPr>
        <w:spacing w:after="0" w:line="240" w:lineRule="auto"/>
        <w:rPr>
          <w:sz w:val="24"/>
          <w:szCs w:val="24"/>
        </w:rPr>
      </w:pPr>
      <w:r w:rsidRPr="00EA5059">
        <w:rPr>
          <w:sz w:val="24"/>
          <w:szCs w:val="24"/>
        </w:rPr>
        <w:t>MOBT26 5B3B 3390-9     1912</w:t>
      </w:r>
    </w:p>
    <w:p w14:paraId="04740109" w14:textId="77777777" w:rsidR="00EA5059" w:rsidRPr="00EA5059" w:rsidRDefault="00EA5059" w:rsidP="00EA5059">
      <w:pPr>
        <w:spacing w:after="0" w:line="240" w:lineRule="auto"/>
        <w:rPr>
          <w:sz w:val="24"/>
          <w:szCs w:val="24"/>
        </w:rPr>
      </w:pPr>
      <w:r w:rsidRPr="00EA5059">
        <w:rPr>
          <w:sz w:val="24"/>
          <w:szCs w:val="24"/>
        </w:rPr>
        <w:t>MOBT66 5B3C 3390-9     1913</w:t>
      </w:r>
    </w:p>
    <w:p w14:paraId="71586625" w14:textId="77777777" w:rsidR="00EA5059" w:rsidRPr="00EA5059" w:rsidRDefault="00EA5059" w:rsidP="00EA5059">
      <w:pPr>
        <w:spacing w:after="0" w:line="240" w:lineRule="auto"/>
        <w:rPr>
          <w:sz w:val="24"/>
          <w:szCs w:val="24"/>
        </w:rPr>
      </w:pPr>
      <w:r w:rsidRPr="00EA5059">
        <w:rPr>
          <w:sz w:val="24"/>
          <w:szCs w:val="24"/>
        </w:rPr>
        <w:t>MOBT45 5B3D 3390-9     1914</w:t>
      </w:r>
    </w:p>
    <w:p w14:paraId="67539C44" w14:textId="77777777" w:rsidR="00EA5059" w:rsidRPr="00EA5059" w:rsidRDefault="00EA5059" w:rsidP="00EA5059">
      <w:pPr>
        <w:spacing w:after="0" w:line="240" w:lineRule="auto"/>
        <w:rPr>
          <w:sz w:val="24"/>
          <w:szCs w:val="24"/>
        </w:rPr>
      </w:pPr>
      <w:r w:rsidRPr="00EA5059">
        <w:rPr>
          <w:sz w:val="24"/>
          <w:szCs w:val="24"/>
        </w:rPr>
        <w:t>MOBT46 5B3E 3390-9     1915</w:t>
      </w:r>
    </w:p>
    <w:p w14:paraId="0D9EBC3D" w14:textId="77777777" w:rsidR="00EA5059" w:rsidRPr="00EA5059" w:rsidRDefault="00EA5059" w:rsidP="00EA5059">
      <w:pPr>
        <w:spacing w:after="0" w:line="240" w:lineRule="auto"/>
        <w:rPr>
          <w:sz w:val="24"/>
          <w:szCs w:val="24"/>
        </w:rPr>
      </w:pPr>
      <w:r w:rsidRPr="00EA5059">
        <w:rPr>
          <w:sz w:val="24"/>
          <w:szCs w:val="24"/>
        </w:rPr>
        <w:t>MOBT67 5B3F 3390-9     1916</w:t>
      </w:r>
    </w:p>
    <w:p w14:paraId="1DA83A57" w14:textId="77777777" w:rsidR="00EA5059" w:rsidRPr="00EA5059" w:rsidRDefault="00EA5059" w:rsidP="00EA5059">
      <w:pPr>
        <w:spacing w:after="0" w:line="240" w:lineRule="auto"/>
        <w:rPr>
          <w:sz w:val="24"/>
          <w:szCs w:val="24"/>
        </w:rPr>
      </w:pPr>
      <w:r w:rsidRPr="00EA5059">
        <w:rPr>
          <w:sz w:val="24"/>
          <w:szCs w:val="24"/>
        </w:rPr>
        <w:t>MOBT97 5B40 3390-9     1917</w:t>
      </w:r>
    </w:p>
    <w:p w14:paraId="59D2EEB3" w14:textId="77777777" w:rsidR="00EA5059" w:rsidRPr="00EA5059" w:rsidRDefault="00EA5059" w:rsidP="00EA5059">
      <w:pPr>
        <w:spacing w:after="0" w:line="240" w:lineRule="auto"/>
        <w:rPr>
          <w:sz w:val="24"/>
          <w:szCs w:val="24"/>
        </w:rPr>
      </w:pPr>
      <w:r w:rsidRPr="00EA5059">
        <w:rPr>
          <w:sz w:val="24"/>
          <w:szCs w:val="24"/>
        </w:rPr>
        <w:t>MOBT98 5B41 3390-9     1918</w:t>
      </w:r>
    </w:p>
    <w:p w14:paraId="0C1C33BB" w14:textId="77777777" w:rsidR="00EA5059" w:rsidRPr="00EA5059" w:rsidRDefault="00EA5059" w:rsidP="00EA5059">
      <w:pPr>
        <w:spacing w:after="0" w:line="240" w:lineRule="auto"/>
        <w:rPr>
          <w:sz w:val="24"/>
          <w:szCs w:val="24"/>
        </w:rPr>
      </w:pPr>
      <w:r w:rsidRPr="00EA5059">
        <w:rPr>
          <w:sz w:val="24"/>
          <w:szCs w:val="24"/>
        </w:rPr>
        <w:t>MOBT99 5B42 3390-9     1919</w:t>
      </w:r>
    </w:p>
    <w:p w14:paraId="30F93339" w14:textId="77777777" w:rsidR="00EA5059" w:rsidRPr="00EA5059" w:rsidRDefault="00EA5059" w:rsidP="00EA5059">
      <w:pPr>
        <w:spacing w:after="0" w:line="240" w:lineRule="auto"/>
        <w:rPr>
          <w:sz w:val="24"/>
          <w:szCs w:val="24"/>
        </w:rPr>
      </w:pPr>
      <w:r w:rsidRPr="00EA5059">
        <w:rPr>
          <w:sz w:val="24"/>
          <w:szCs w:val="24"/>
        </w:rPr>
        <w:t>MOBT70 5B43 3390-9     1920</w:t>
      </w:r>
    </w:p>
    <w:p w14:paraId="632EE493" w14:textId="77777777" w:rsidR="00EA5059" w:rsidRPr="00EA5059" w:rsidRDefault="00EA5059" w:rsidP="00EA5059">
      <w:pPr>
        <w:spacing w:after="0" w:line="240" w:lineRule="auto"/>
        <w:rPr>
          <w:sz w:val="24"/>
          <w:szCs w:val="24"/>
        </w:rPr>
      </w:pPr>
      <w:r w:rsidRPr="00EA5059">
        <w:rPr>
          <w:sz w:val="24"/>
          <w:szCs w:val="24"/>
        </w:rPr>
        <w:t>MOBT71 5B44 3390-9     1921</w:t>
      </w:r>
    </w:p>
    <w:p w14:paraId="1903D790" w14:textId="77777777" w:rsidR="00EA5059" w:rsidRPr="00EA5059" w:rsidRDefault="00EA5059" w:rsidP="00EA5059">
      <w:pPr>
        <w:spacing w:after="0" w:line="240" w:lineRule="auto"/>
        <w:rPr>
          <w:sz w:val="24"/>
          <w:szCs w:val="24"/>
        </w:rPr>
      </w:pPr>
      <w:r w:rsidRPr="00EA5059">
        <w:rPr>
          <w:sz w:val="24"/>
          <w:szCs w:val="24"/>
        </w:rPr>
        <w:t>MOBT72 5B45 3390-9     1922</w:t>
      </w:r>
    </w:p>
    <w:p w14:paraId="437161F7" w14:textId="77777777" w:rsidR="00EA5059" w:rsidRPr="00EA5059" w:rsidRDefault="00EA5059" w:rsidP="00EA5059">
      <w:pPr>
        <w:spacing w:after="0" w:line="240" w:lineRule="auto"/>
        <w:rPr>
          <w:sz w:val="24"/>
          <w:szCs w:val="24"/>
        </w:rPr>
      </w:pPr>
      <w:r w:rsidRPr="00EA5059">
        <w:rPr>
          <w:sz w:val="24"/>
          <w:szCs w:val="24"/>
        </w:rPr>
        <w:t>MOBT73 5B46 3390-9     1923</w:t>
      </w:r>
    </w:p>
    <w:p w14:paraId="6FC8127A" w14:textId="77777777" w:rsidR="00EA5059" w:rsidRPr="00EA5059" w:rsidRDefault="00EA5059" w:rsidP="00EA5059">
      <w:pPr>
        <w:spacing w:after="0" w:line="240" w:lineRule="auto"/>
        <w:rPr>
          <w:sz w:val="24"/>
          <w:szCs w:val="24"/>
        </w:rPr>
      </w:pPr>
      <w:r w:rsidRPr="00EA5059">
        <w:rPr>
          <w:sz w:val="24"/>
          <w:szCs w:val="24"/>
        </w:rPr>
        <w:t>MOBT74 5B47 3390-9     1924</w:t>
      </w:r>
    </w:p>
    <w:p w14:paraId="6979B2AD" w14:textId="77777777" w:rsidR="00EA5059" w:rsidRPr="00EA5059" w:rsidRDefault="00EA5059" w:rsidP="00EA5059">
      <w:pPr>
        <w:spacing w:after="0" w:line="240" w:lineRule="auto"/>
        <w:rPr>
          <w:sz w:val="24"/>
          <w:szCs w:val="24"/>
        </w:rPr>
      </w:pPr>
      <w:r w:rsidRPr="00EA5059">
        <w:rPr>
          <w:sz w:val="24"/>
          <w:szCs w:val="24"/>
        </w:rPr>
        <w:t>MOBT75 5B48 3390-9     1925</w:t>
      </w:r>
    </w:p>
    <w:p w14:paraId="7CC88776" w14:textId="77777777" w:rsidR="00EA5059" w:rsidRPr="00EA5059" w:rsidRDefault="00EA5059" w:rsidP="00EA5059">
      <w:pPr>
        <w:spacing w:after="0" w:line="240" w:lineRule="auto"/>
        <w:rPr>
          <w:sz w:val="24"/>
          <w:szCs w:val="24"/>
        </w:rPr>
      </w:pPr>
      <w:r w:rsidRPr="00EA5059">
        <w:rPr>
          <w:sz w:val="24"/>
          <w:szCs w:val="24"/>
        </w:rPr>
        <w:t>MOBT76 5B49 3390-9     1926</w:t>
      </w:r>
    </w:p>
    <w:p w14:paraId="3401BA4C" w14:textId="77777777" w:rsidR="00EA5059" w:rsidRPr="00EA5059" w:rsidRDefault="00EA5059" w:rsidP="00EA5059">
      <w:pPr>
        <w:spacing w:after="0" w:line="240" w:lineRule="auto"/>
        <w:rPr>
          <w:sz w:val="24"/>
          <w:szCs w:val="24"/>
        </w:rPr>
      </w:pPr>
      <w:r w:rsidRPr="00EA5059">
        <w:rPr>
          <w:sz w:val="24"/>
          <w:szCs w:val="24"/>
        </w:rPr>
        <w:t>MOBT69 5B4A 3390-9     1927</w:t>
      </w:r>
    </w:p>
    <w:p w14:paraId="4154B5F9" w14:textId="77777777" w:rsidR="00EA5059" w:rsidRPr="00EA5059" w:rsidRDefault="00EA5059" w:rsidP="00EA5059">
      <w:pPr>
        <w:spacing w:after="0" w:line="240" w:lineRule="auto"/>
        <w:rPr>
          <w:sz w:val="24"/>
          <w:szCs w:val="24"/>
        </w:rPr>
      </w:pPr>
      <w:r w:rsidRPr="00EA5059">
        <w:rPr>
          <w:sz w:val="24"/>
          <w:szCs w:val="24"/>
        </w:rPr>
        <w:t>MOBT63 5B4B 3390-9     1928</w:t>
      </w:r>
    </w:p>
    <w:p w14:paraId="69D5EC6B" w14:textId="77777777" w:rsidR="00EA5059" w:rsidRPr="00EA5059" w:rsidRDefault="00EA5059" w:rsidP="00EA5059">
      <w:pPr>
        <w:spacing w:after="0" w:line="240" w:lineRule="auto"/>
        <w:rPr>
          <w:sz w:val="24"/>
          <w:szCs w:val="24"/>
        </w:rPr>
      </w:pPr>
      <w:r w:rsidRPr="00EA5059">
        <w:rPr>
          <w:sz w:val="24"/>
          <w:szCs w:val="24"/>
        </w:rPr>
        <w:t>MOBT64 5B4C 3390-9     1929</w:t>
      </w:r>
    </w:p>
    <w:p w14:paraId="4EDBB257" w14:textId="77777777" w:rsidR="00EA5059" w:rsidRPr="00EA5059" w:rsidRDefault="00EA5059" w:rsidP="00EA5059">
      <w:pPr>
        <w:spacing w:after="0" w:line="240" w:lineRule="auto"/>
        <w:rPr>
          <w:sz w:val="24"/>
          <w:szCs w:val="24"/>
        </w:rPr>
      </w:pPr>
      <w:r w:rsidRPr="00EA5059">
        <w:rPr>
          <w:sz w:val="24"/>
          <w:szCs w:val="24"/>
        </w:rPr>
        <w:t>MOBT27 5B4D 3390-9     1930</w:t>
      </w:r>
    </w:p>
    <w:p w14:paraId="5D559BE7" w14:textId="77777777" w:rsidR="00EA5059" w:rsidRPr="00EA5059" w:rsidRDefault="00EA5059" w:rsidP="00EA5059">
      <w:pPr>
        <w:spacing w:after="0" w:line="240" w:lineRule="auto"/>
        <w:rPr>
          <w:sz w:val="24"/>
          <w:szCs w:val="24"/>
        </w:rPr>
      </w:pPr>
      <w:r w:rsidRPr="00EA5059">
        <w:rPr>
          <w:sz w:val="24"/>
          <w:szCs w:val="24"/>
        </w:rPr>
        <w:t>MOBT95 5B4E 3390-9     1931</w:t>
      </w:r>
    </w:p>
    <w:p w14:paraId="384AE720" w14:textId="77777777" w:rsidR="00EA5059" w:rsidRPr="00EA5059" w:rsidRDefault="00EA5059" w:rsidP="00EA5059">
      <w:pPr>
        <w:spacing w:after="0" w:line="240" w:lineRule="auto"/>
        <w:rPr>
          <w:sz w:val="24"/>
          <w:szCs w:val="24"/>
        </w:rPr>
      </w:pPr>
      <w:r w:rsidRPr="00EA5059">
        <w:rPr>
          <w:sz w:val="24"/>
          <w:szCs w:val="24"/>
        </w:rPr>
        <w:t>MOBT96 5B4F 3390-9     1932</w:t>
      </w:r>
    </w:p>
    <w:p w14:paraId="2C919A48" w14:textId="77777777" w:rsidR="00EA5059" w:rsidRPr="00EA5059" w:rsidRDefault="00EA5059" w:rsidP="00EA5059">
      <w:pPr>
        <w:spacing w:after="0" w:line="240" w:lineRule="auto"/>
        <w:rPr>
          <w:sz w:val="24"/>
          <w:szCs w:val="24"/>
        </w:rPr>
      </w:pPr>
      <w:r w:rsidRPr="00EA5059">
        <w:rPr>
          <w:sz w:val="24"/>
          <w:szCs w:val="24"/>
        </w:rPr>
        <w:t>MOBT83 5B50 3390-9     1933</w:t>
      </w:r>
    </w:p>
    <w:p w14:paraId="68D885F5" w14:textId="77777777" w:rsidR="00EA5059" w:rsidRPr="00EA5059" w:rsidRDefault="00EA5059" w:rsidP="00EA5059">
      <w:pPr>
        <w:spacing w:after="0" w:line="240" w:lineRule="auto"/>
        <w:rPr>
          <w:sz w:val="24"/>
          <w:szCs w:val="24"/>
        </w:rPr>
      </w:pPr>
      <w:r w:rsidRPr="00EA5059">
        <w:rPr>
          <w:sz w:val="24"/>
          <w:szCs w:val="24"/>
        </w:rPr>
        <w:t>MOBT84 5B51 3390-9     1934</w:t>
      </w:r>
    </w:p>
    <w:p w14:paraId="559804FC" w14:textId="77777777" w:rsidR="00EA5059" w:rsidRPr="00EA5059" w:rsidRDefault="00EA5059" w:rsidP="00EA5059">
      <w:pPr>
        <w:spacing w:after="0" w:line="240" w:lineRule="auto"/>
        <w:rPr>
          <w:sz w:val="24"/>
          <w:szCs w:val="24"/>
        </w:rPr>
      </w:pPr>
      <w:r w:rsidRPr="00EA5059">
        <w:rPr>
          <w:sz w:val="24"/>
          <w:szCs w:val="24"/>
        </w:rPr>
        <w:t>MOBT85 5B52 3390-9     1935</w:t>
      </w:r>
    </w:p>
    <w:p w14:paraId="4404107D" w14:textId="77777777" w:rsidR="00EA5059" w:rsidRPr="00EA5059" w:rsidRDefault="00EA5059" w:rsidP="00EA5059">
      <w:pPr>
        <w:spacing w:after="0" w:line="240" w:lineRule="auto"/>
        <w:rPr>
          <w:sz w:val="24"/>
          <w:szCs w:val="24"/>
        </w:rPr>
      </w:pPr>
      <w:r w:rsidRPr="00EA5059">
        <w:rPr>
          <w:sz w:val="24"/>
          <w:szCs w:val="24"/>
        </w:rPr>
        <w:t>MOBT86 5B53 3390-9     1936</w:t>
      </w:r>
    </w:p>
    <w:p w14:paraId="6AF95630" w14:textId="77777777" w:rsidR="00EA5059" w:rsidRPr="00EA5059" w:rsidRDefault="00EA5059" w:rsidP="00EA5059">
      <w:pPr>
        <w:spacing w:after="0" w:line="240" w:lineRule="auto"/>
        <w:rPr>
          <w:sz w:val="24"/>
          <w:szCs w:val="24"/>
        </w:rPr>
      </w:pPr>
      <w:r w:rsidRPr="00EA5059">
        <w:rPr>
          <w:sz w:val="24"/>
          <w:szCs w:val="24"/>
        </w:rPr>
        <w:t>MOBT87 5B54 3390-9     1937</w:t>
      </w:r>
    </w:p>
    <w:p w14:paraId="7A6C53EA" w14:textId="77777777" w:rsidR="00EA5059" w:rsidRPr="00EA5059" w:rsidRDefault="00EA5059" w:rsidP="00EA5059">
      <w:pPr>
        <w:spacing w:after="0" w:line="240" w:lineRule="auto"/>
        <w:rPr>
          <w:sz w:val="24"/>
          <w:szCs w:val="24"/>
        </w:rPr>
      </w:pPr>
      <w:r w:rsidRPr="00EA5059">
        <w:rPr>
          <w:sz w:val="24"/>
          <w:szCs w:val="24"/>
        </w:rPr>
        <w:t>MOBT88 5B55 3390-9     1938</w:t>
      </w:r>
    </w:p>
    <w:p w14:paraId="28DC282D" w14:textId="77777777" w:rsidR="00EA5059" w:rsidRPr="00EA5059" w:rsidRDefault="00EA5059" w:rsidP="00EA5059">
      <w:pPr>
        <w:spacing w:after="0" w:line="240" w:lineRule="auto"/>
        <w:rPr>
          <w:sz w:val="24"/>
          <w:szCs w:val="24"/>
        </w:rPr>
      </w:pPr>
      <w:r w:rsidRPr="00EA5059">
        <w:rPr>
          <w:sz w:val="24"/>
          <w:szCs w:val="24"/>
        </w:rPr>
        <w:t>MOBT89 5B56 3390-9     1939</w:t>
      </w:r>
    </w:p>
    <w:p w14:paraId="20FE1D0B" w14:textId="77777777" w:rsidR="00EA5059" w:rsidRPr="00EA5059" w:rsidRDefault="00EA5059" w:rsidP="00EA5059">
      <w:pPr>
        <w:spacing w:after="0" w:line="240" w:lineRule="auto"/>
        <w:rPr>
          <w:sz w:val="24"/>
          <w:szCs w:val="24"/>
        </w:rPr>
      </w:pPr>
      <w:r w:rsidRPr="00EA5059">
        <w:rPr>
          <w:sz w:val="24"/>
          <w:szCs w:val="24"/>
        </w:rPr>
        <w:t>MOBTA1 5B57 3390-9     1940</w:t>
      </w:r>
    </w:p>
    <w:p w14:paraId="4FACE88A" w14:textId="77777777" w:rsidR="00EA5059" w:rsidRPr="00EA5059" w:rsidRDefault="00EA5059" w:rsidP="00EA5059">
      <w:pPr>
        <w:spacing w:after="0" w:line="240" w:lineRule="auto"/>
        <w:rPr>
          <w:sz w:val="24"/>
          <w:szCs w:val="24"/>
        </w:rPr>
      </w:pPr>
      <w:r w:rsidRPr="00EA5059">
        <w:rPr>
          <w:sz w:val="24"/>
          <w:szCs w:val="24"/>
        </w:rPr>
        <w:t>MOBTA0 5B58 3390-9     1941</w:t>
      </w:r>
    </w:p>
    <w:p w14:paraId="3761E328" w14:textId="77777777" w:rsidR="00EA5059" w:rsidRPr="00EA5059" w:rsidRDefault="00EA5059" w:rsidP="00EA5059">
      <w:pPr>
        <w:spacing w:after="0" w:line="240" w:lineRule="auto"/>
        <w:rPr>
          <w:sz w:val="24"/>
          <w:szCs w:val="24"/>
        </w:rPr>
      </w:pPr>
      <w:r w:rsidRPr="00EA5059">
        <w:rPr>
          <w:sz w:val="24"/>
          <w:szCs w:val="24"/>
        </w:rPr>
        <w:lastRenderedPageBreak/>
        <w:t>MOBTB3 5B59 3390-9     1942</w:t>
      </w:r>
    </w:p>
    <w:p w14:paraId="41543406" w14:textId="77777777" w:rsidR="00EA5059" w:rsidRPr="00EA5059" w:rsidRDefault="00EA5059" w:rsidP="00EA5059">
      <w:pPr>
        <w:spacing w:after="0" w:line="240" w:lineRule="auto"/>
        <w:rPr>
          <w:sz w:val="24"/>
          <w:szCs w:val="24"/>
        </w:rPr>
      </w:pPr>
      <w:r w:rsidRPr="00EA5059">
        <w:rPr>
          <w:sz w:val="24"/>
          <w:szCs w:val="24"/>
        </w:rPr>
        <w:t>MOBT77 5B5A 3390-9     1943</w:t>
      </w:r>
    </w:p>
    <w:p w14:paraId="565C9063" w14:textId="77777777" w:rsidR="00EA5059" w:rsidRPr="00EA5059" w:rsidRDefault="00EA5059" w:rsidP="00EA5059">
      <w:pPr>
        <w:spacing w:after="0" w:line="240" w:lineRule="auto"/>
        <w:rPr>
          <w:sz w:val="24"/>
          <w:szCs w:val="24"/>
        </w:rPr>
      </w:pPr>
      <w:r w:rsidRPr="00EA5059">
        <w:rPr>
          <w:sz w:val="24"/>
          <w:szCs w:val="24"/>
        </w:rPr>
        <w:t>MOBT78 5B5B 3390-9     1944</w:t>
      </w:r>
    </w:p>
    <w:p w14:paraId="381C075F" w14:textId="77777777" w:rsidR="00EA5059" w:rsidRPr="00EA5059" w:rsidRDefault="00EA5059" w:rsidP="00EA5059">
      <w:pPr>
        <w:spacing w:after="0" w:line="240" w:lineRule="auto"/>
        <w:rPr>
          <w:sz w:val="24"/>
          <w:szCs w:val="24"/>
        </w:rPr>
      </w:pPr>
      <w:r w:rsidRPr="00EA5059">
        <w:rPr>
          <w:sz w:val="24"/>
          <w:szCs w:val="24"/>
        </w:rPr>
        <w:t>MOBT79 5B5C 3390-9     1945</w:t>
      </w:r>
    </w:p>
    <w:p w14:paraId="2653A673" w14:textId="77777777" w:rsidR="00EA5059" w:rsidRPr="00EA5059" w:rsidRDefault="00EA5059" w:rsidP="00EA5059">
      <w:pPr>
        <w:spacing w:after="0" w:line="240" w:lineRule="auto"/>
        <w:rPr>
          <w:sz w:val="24"/>
          <w:szCs w:val="24"/>
        </w:rPr>
      </w:pPr>
      <w:r w:rsidRPr="00EA5059">
        <w:rPr>
          <w:sz w:val="24"/>
          <w:szCs w:val="24"/>
        </w:rPr>
        <w:t>MOBT80 5B5D 3390-9     1946</w:t>
      </w:r>
    </w:p>
    <w:p w14:paraId="72254292" w14:textId="77777777" w:rsidR="00EA5059" w:rsidRPr="00EA5059" w:rsidRDefault="00EA5059" w:rsidP="00EA5059">
      <w:pPr>
        <w:spacing w:after="0" w:line="240" w:lineRule="auto"/>
        <w:rPr>
          <w:sz w:val="24"/>
          <w:szCs w:val="24"/>
        </w:rPr>
      </w:pPr>
      <w:r w:rsidRPr="00EA5059">
        <w:rPr>
          <w:sz w:val="24"/>
          <w:szCs w:val="24"/>
        </w:rPr>
        <w:t>MOBT81 5B5E 3390-9     1947</w:t>
      </w:r>
    </w:p>
    <w:p w14:paraId="1A77CF1B" w14:textId="77777777" w:rsidR="00EA5059" w:rsidRPr="00EA5059" w:rsidRDefault="00EA5059" w:rsidP="00EA5059">
      <w:pPr>
        <w:spacing w:after="0" w:line="240" w:lineRule="auto"/>
        <w:rPr>
          <w:sz w:val="24"/>
          <w:szCs w:val="24"/>
        </w:rPr>
      </w:pPr>
      <w:r w:rsidRPr="00EA5059">
        <w:rPr>
          <w:sz w:val="24"/>
          <w:szCs w:val="24"/>
        </w:rPr>
        <w:t>MOBT82 5B5F 3390-9     1948</w:t>
      </w:r>
    </w:p>
    <w:p w14:paraId="0151003A" w14:textId="77777777" w:rsidR="00EA5059" w:rsidRPr="00EA5059" w:rsidRDefault="00EA5059" w:rsidP="00EA5059">
      <w:pPr>
        <w:spacing w:after="0" w:line="240" w:lineRule="auto"/>
        <w:rPr>
          <w:sz w:val="24"/>
          <w:szCs w:val="24"/>
        </w:rPr>
      </w:pPr>
      <w:r w:rsidRPr="00EA5059">
        <w:rPr>
          <w:sz w:val="24"/>
          <w:szCs w:val="24"/>
        </w:rPr>
        <w:t>MOBT38 5B60 3390-9     1949</w:t>
      </w:r>
    </w:p>
    <w:p w14:paraId="1B825424" w14:textId="77777777" w:rsidR="00EA5059" w:rsidRPr="00EA5059" w:rsidRDefault="00EA5059" w:rsidP="00EA5059">
      <w:pPr>
        <w:spacing w:after="0" w:line="240" w:lineRule="auto"/>
        <w:rPr>
          <w:sz w:val="24"/>
          <w:szCs w:val="24"/>
        </w:rPr>
      </w:pPr>
      <w:r w:rsidRPr="00EA5059">
        <w:rPr>
          <w:sz w:val="24"/>
          <w:szCs w:val="24"/>
        </w:rPr>
        <w:t>MOBT39 5B61 3390-9     1950</w:t>
      </w:r>
    </w:p>
    <w:p w14:paraId="71E29CDA" w14:textId="77777777" w:rsidR="00EA5059" w:rsidRPr="00EA5059" w:rsidRDefault="00EA5059" w:rsidP="00EA5059">
      <w:pPr>
        <w:spacing w:after="0" w:line="240" w:lineRule="auto"/>
        <w:rPr>
          <w:sz w:val="24"/>
          <w:szCs w:val="24"/>
        </w:rPr>
      </w:pPr>
      <w:r w:rsidRPr="00EA5059">
        <w:rPr>
          <w:sz w:val="24"/>
          <w:szCs w:val="24"/>
        </w:rPr>
        <w:t>MOBT40 5B62 3390-9     1951</w:t>
      </w:r>
    </w:p>
    <w:p w14:paraId="1DA8503F" w14:textId="77777777" w:rsidR="00EA5059" w:rsidRPr="00EA5059" w:rsidRDefault="00EA5059" w:rsidP="00EA5059">
      <w:pPr>
        <w:spacing w:after="0" w:line="240" w:lineRule="auto"/>
        <w:rPr>
          <w:sz w:val="24"/>
          <w:szCs w:val="24"/>
        </w:rPr>
      </w:pPr>
      <w:r w:rsidRPr="00EA5059">
        <w:rPr>
          <w:sz w:val="24"/>
          <w:szCs w:val="24"/>
        </w:rPr>
        <w:t>MOBT93 5B63 3390-9     1952</w:t>
      </w:r>
    </w:p>
    <w:p w14:paraId="5D1B321D" w14:textId="77777777" w:rsidR="00EA5059" w:rsidRPr="00EA5059" w:rsidRDefault="00EA5059" w:rsidP="00EA5059">
      <w:pPr>
        <w:spacing w:after="0" w:line="240" w:lineRule="auto"/>
        <w:rPr>
          <w:sz w:val="24"/>
          <w:szCs w:val="24"/>
        </w:rPr>
      </w:pPr>
      <w:r w:rsidRPr="00EA5059">
        <w:rPr>
          <w:sz w:val="24"/>
          <w:szCs w:val="24"/>
        </w:rPr>
        <w:t>MOBTA6 5B64 3390-9     1953</w:t>
      </w:r>
    </w:p>
    <w:p w14:paraId="775E6955" w14:textId="77777777" w:rsidR="00EA5059" w:rsidRPr="00EA5059" w:rsidRDefault="00EA5059" w:rsidP="00EA5059">
      <w:pPr>
        <w:spacing w:after="0" w:line="240" w:lineRule="auto"/>
        <w:rPr>
          <w:sz w:val="24"/>
          <w:szCs w:val="24"/>
        </w:rPr>
      </w:pPr>
      <w:r w:rsidRPr="00EA5059">
        <w:rPr>
          <w:sz w:val="24"/>
          <w:szCs w:val="24"/>
        </w:rPr>
        <w:t>MOBTB2 5B65 3390-9     1954</w:t>
      </w:r>
    </w:p>
    <w:p w14:paraId="7BFBEA2C" w14:textId="77777777" w:rsidR="00EA5059" w:rsidRPr="00EA5059" w:rsidRDefault="00EA5059" w:rsidP="00EA5059">
      <w:pPr>
        <w:spacing w:after="0" w:line="240" w:lineRule="auto"/>
        <w:rPr>
          <w:sz w:val="24"/>
          <w:szCs w:val="24"/>
        </w:rPr>
      </w:pPr>
      <w:r w:rsidRPr="00EA5059">
        <w:rPr>
          <w:sz w:val="24"/>
          <w:szCs w:val="24"/>
        </w:rPr>
        <w:t>MOBT41 5B66 3390-9     1955</w:t>
      </w:r>
    </w:p>
    <w:p w14:paraId="0A538369" w14:textId="77777777" w:rsidR="00EA5059" w:rsidRPr="00EA5059" w:rsidRDefault="00EA5059" w:rsidP="00EA5059">
      <w:pPr>
        <w:spacing w:after="0" w:line="240" w:lineRule="auto"/>
        <w:rPr>
          <w:sz w:val="24"/>
          <w:szCs w:val="24"/>
        </w:rPr>
      </w:pPr>
      <w:r w:rsidRPr="00EA5059">
        <w:rPr>
          <w:sz w:val="24"/>
          <w:szCs w:val="24"/>
        </w:rPr>
        <w:t>MOBTA2 5B67 3390-9     1956</w:t>
      </w:r>
    </w:p>
    <w:p w14:paraId="40E51C80" w14:textId="77777777" w:rsidR="00EA5059" w:rsidRPr="00EA5059" w:rsidRDefault="00EA5059" w:rsidP="00EA5059">
      <w:pPr>
        <w:spacing w:after="0" w:line="240" w:lineRule="auto"/>
        <w:rPr>
          <w:sz w:val="24"/>
          <w:szCs w:val="24"/>
        </w:rPr>
      </w:pPr>
      <w:r w:rsidRPr="00EA5059">
        <w:rPr>
          <w:sz w:val="24"/>
          <w:szCs w:val="24"/>
        </w:rPr>
        <w:t>MOBTA3 5B68 3390-9     1957</w:t>
      </w:r>
    </w:p>
    <w:p w14:paraId="30832DAC" w14:textId="77777777" w:rsidR="00EA5059" w:rsidRPr="00EA5059" w:rsidRDefault="00EA5059" w:rsidP="00EA5059">
      <w:pPr>
        <w:spacing w:after="0" w:line="240" w:lineRule="auto"/>
        <w:rPr>
          <w:sz w:val="24"/>
          <w:szCs w:val="24"/>
        </w:rPr>
      </w:pPr>
      <w:r w:rsidRPr="00EA5059">
        <w:rPr>
          <w:sz w:val="24"/>
          <w:szCs w:val="24"/>
        </w:rPr>
        <w:t>MOBTA4 5B69 3390-9     1958</w:t>
      </w:r>
    </w:p>
    <w:p w14:paraId="337BEACA" w14:textId="77777777" w:rsidR="00EA5059" w:rsidRPr="00EA5059" w:rsidRDefault="00EA5059" w:rsidP="00EA5059">
      <w:pPr>
        <w:spacing w:after="0" w:line="240" w:lineRule="auto"/>
        <w:rPr>
          <w:sz w:val="24"/>
          <w:szCs w:val="24"/>
        </w:rPr>
      </w:pPr>
      <w:r w:rsidRPr="00EA5059">
        <w:rPr>
          <w:sz w:val="24"/>
          <w:szCs w:val="24"/>
        </w:rPr>
        <w:t>MOBT92 5B6A 3390-9     1959</w:t>
      </w:r>
    </w:p>
    <w:p w14:paraId="33EB0FEA" w14:textId="77777777" w:rsidR="00EA5059" w:rsidRPr="00EA5059" w:rsidRDefault="00EA5059" w:rsidP="00EA5059">
      <w:pPr>
        <w:spacing w:after="0" w:line="240" w:lineRule="auto"/>
        <w:rPr>
          <w:sz w:val="24"/>
          <w:szCs w:val="24"/>
        </w:rPr>
      </w:pPr>
      <w:r w:rsidRPr="00EA5059">
        <w:rPr>
          <w:sz w:val="24"/>
          <w:szCs w:val="24"/>
        </w:rPr>
        <w:t>MOBT42 5B6B 3390-9     1960</w:t>
      </w:r>
    </w:p>
    <w:p w14:paraId="5BCE5740" w14:textId="77777777" w:rsidR="00EA5059" w:rsidRPr="00EA5059" w:rsidRDefault="00EA5059" w:rsidP="00EA5059">
      <w:pPr>
        <w:spacing w:after="0" w:line="240" w:lineRule="auto"/>
        <w:rPr>
          <w:sz w:val="24"/>
          <w:szCs w:val="24"/>
        </w:rPr>
      </w:pPr>
      <w:r w:rsidRPr="00EA5059">
        <w:rPr>
          <w:sz w:val="24"/>
          <w:szCs w:val="24"/>
        </w:rPr>
        <w:t>MOBT43 5B6C 3390-9     1961</w:t>
      </w:r>
    </w:p>
    <w:p w14:paraId="15F62AE3" w14:textId="77777777" w:rsidR="00EA5059" w:rsidRPr="00EA5059" w:rsidRDefault="00EA5059" w:rsidP="00EA5059">
      <w:pPr>
        <w:spacing w:after="0" w:line="240" w:lineRule="auto"/>
        <w:rPr>
          <w:sz w:val="24"/>
          <w:szCs w:val="24"/>
        </w:rPr>
      </w:pPr>
      <w:r w:rsidRPr="00EA5059">
        <w:rPr>
          <w:sz w:val="24"/>
          <w:szCs w:val="24"/>
        </w:rPr>
        <w:t>MOBT35 5B6D 3390-9     1962</w:t>
      </w:r>
    </w:p>
    <w:p w14:paraId="1FD80AE0" w14:textId="77777777" w:rsidR="00EA5059" w:rsidRPr="00EA5059" w:rsidRDefault="00EA5059" w:rsidP="00EA5059">
      <w:pPr>
        <w:spacing w:after="0" w:line="240" w:lineRule="auto"/>
        <w:rPr>
          <w:sz w:val="24"/>
          <w:szCs w:val="24"/>
        </w:rPr>
      </w:pPr>
      <w:r w:rsidRPr="00EA5059">
        <w:rPr>
          <w:sz w:val="24"/>
          <w:szCs w:val="24"/>
        </w:rPr>
        <w:t>MOBT36 5B6E 3390-9     1963</w:t>
      </w:r>
    </w:p>
    <w:p w14:paraId="3E2606FF" w14:textId="77777777" w:rsidR="00EA5059" w:rsidRPr="00EA5059" w:rsidRDefault="00EA5059" w:rsidP="00EA5059">
      <w:pPr>
        <w:spacing w:after="0" w:line="240" w:lineRule="auto"/>
        <w:rPr>
          <w:sz w:val="24"/>
          <w:szCs w:val="24"/>
        </w:rPr>
      </w:pPr>
      <w:r w:rsidRPr="00EA5059">
        <w:rPr>
          <w:sz w:val="24"/>
          <w:szCs w:val="24"/>
        </w:rPr>
        <w:t>MOBT37 5B6F 3390-9     1964</w:t>
      </w:r>
    </w:p>
    <w:p w14:paraId="53E73363" w14:textId="77777777" w:rsidR="00EA5059" w:rsidRPr="00EA5059" w:rsidRDefault="00EA5059" w:rsidP="00EA5059">
      <w:pPr>
        <w:spacing w:after="0" w:line="240" w:lineRule="auto"/>
        <w:rPr>
          <w:sz w:val="24"/>
          <w:szCs w:val="24"/>
        </w:rPr>
      </w:pPr>
      <w:r w:rsidRPr="00EA5059">
        <w:rPr>
          <w:sz w:val="24"/>
          <w:szCs w:val="24"/>
        </w:rPr>
        <w:t>MOBT07 5B70 3390-9     1965</w:t>
      </w:r>
    </w:p>
    <w:p w14:paraId="67AB3321" w14:textId="77777777" w:rsidR="00EA5059" w:rsidRPr="00EA5059" w:rsidRDefault="00EA5059" w:rsidP="00EA5059">
      <w:pPr>
        <w:spacing w:after="0" w:line="240" w:lineRule="auto"/>
        <w:rPr>
          <w:sz w:val="24"/>
          <w:szCs w:val="24"/>
        </w:rPr>
      </w:pPr>
      <w:r w:rsidRPr="00EA5059">
        <w:rPr>
          <w:sz w:val="24"/>
          <w:szCs w:val="24"/>
        </w:rPr>
        <w:t>MOBT08 5B71 3390-9     1966</w:t>
      </w:r>
    </w:p>
    <w:p w14:paraId="2DD574D9" w14:textId="77777777" w:rsidR="00EA5059" w:rsidRPr="00EA5059" w:rsidRDefault="00EA5059" w:rsidP="00EA5059">
      <w:pPr>
        <w:spacing w:after="0" w:line="240" w:lineRule="auto"/>
        <w:rPr>
          <w:sz w:val="24"/>
          <w:szCs w:val="24"/>
        </w:rPr>
      </w:pPr>
      <w:r w:rsidRPr="00EA5059">
        <w:rPr>
          <w:sz w:val="24"/>
          <w:szCs w:val="24"/>
        </w:rPr>
        <w:t>MOBT24 5B72 3390-9     1967</w:t>
      </w:r>
    </w:p>
    <w:p w14:paraId="70F065F9" w14:textId="77777777" w:rsidR="00EA5059" w:rsidRPr="00EA5059" w:rsidRDefault="00EA5059" w:rsidP="00EA5059">
      <w:pPr>
        <w:spacing w:after="0" w:line="240" w:lineRule="auto"/>
        <w:rPr>
          <w:sz w:val="24"/>
          <w:szCs w:val="24"/>
        </w:rPr>
      </w:pPr>
      <w:r w:rsidRPr="00EA5059">
        <w:rPr>
          <w:sz w:val="24"/>
          <w:szCs w:val="24"/>
        </w:rPr>
        <w:t>MOBT44 5B73 3390-9     1968</w:t>
      </w:r>
    </w:p>
    <w:p w14:paraId="5184E3B0" w14:textId="77777777" w:rsidR="00EA5059" w:rsidRPr="00EA5059" w:rsidRDefault="00EA5059" w:rsidP="00EA5059">
      <w:pPr>
        <w:spacing w:after="0" w:line="240" w:lineRule="auto"/>
        <w:rPr>
          <w:sz w:val="24"/>
          <w:szCs w:val="24"/>
        </w:rPr>
      </w:pPr>
      <w:r w:rsidRPr="00EA5059">
        <w:rPr>
          <w:sz w:val="24"/>
          <w:szCs w:val="24"/>
        </w:rPr>
        <w:t>MOBT23 5B74 3390-9     1969</w:t>
      </w:r>
    </w:p>
    <w:p w14:paraId="721FB5DE" w14:textId="77777777" w:rsidR="00EA5059" w:rsidRPr="00EA5059" w:rsidRDefault="00EA5059" w:rsidP="00EA5059">
      <w:pPr>
        <w:spacing w:after="0" w:line="240" w:lineRule="auto"/>
        <w:rPr>
          <w:sz w:val="24"/>
          <w:szCs w:val="24"/>
        </w:rPr>
      </w:pPr>
      <w:r w:rsidRPr="00EA5059">
        <w:rPr>
          <w:sz w:val="24"/>
          <w:szCs w:val="24"/>
        </w:rPr>
        <w:t>MOBT90 5B75 3390-9     1970</w:t>
      </w:r>
    </w:p>
    <w:p w14:paraId="45910B2C" w14:textId="77777777" w:rsidR="00EA5059" w:rsidRPr="00EA5059" w:rsidRDefault="00EA5059" w:rsidP="00EA5059">
      <w:pPr>
        <w:spacing w:after="0" w:line="240" w:lineRule="auto"/>
        <w:rPr>
          <w:sz w:val="24"/>
          <w:szCs w:val="24"/>
        </w:rPr>
      </w:pPr>
      <w:r w:rsidRPr="00EA5059">
        <w:rPr>
          <w:sz w:val="24"/>
          <w:szCs w:val="24"/>
        </w:rPr>
        <w:t>MOBT91 5B76 3390-9     1971</w:t>
      </w:r>
    </w:p>
    <w:p w14:paraId="686664D5" w14:textId="77777777" w:rsidR="00EA5059" w:rsidRPr="00EA5059" w:rsidRDefault="00EA5059" w:rsidP="00EA5059">
      <w:pPr>
        <w:spacing w:after="0" w:line="240" w:lineRule="auto"/>
        <w:rPr>
          <w:sz w:val="24"/>
          <w:szCs w:val="24"/>
        </w:rPr>
      </w:pPr>
      <w:r w:rsidRPr="00EA5059">
        <w:rPr>
          <w:sz w:val="24"/>
          <w:szCs w:val="24"/>
        </w:rPr>
        <w:t>MOBT94 5B77 3390-9     1972</w:t>
      </w:r>
    </w:p>
    <w:p w14:paraId="3B373504" w14:textId="77777777" w:rsidR="00EA5059" w:rsidRPr="00EA5059" w:rsidRDefault="00EA5059" w:rsidP="00EA5059">
      <w:pPr>
        <w:spacing w:after="0" w:line="240" w:lineRule="auto"/>
        <w:rPr>
          <w:sz w:val="24"/>
          <w:szCs w:val="24"/>
        </w:rPr>
      </w:pPr>
      <w:r w:rsidRPr="00EA5059">
        <w:rPr>
          <w:sz w:val="24"/>
          <w:szCs w:val="24"/>
        </w:rPr>
        <w:t>MOBTJ0 5B78 3390-9     1973</w:t>
      </w:r>
    </w:p>
    <w:p w14:paraId="4FF9BB09" w14:textId="77777777" w:rsidR="00EA5059" w:rsidRPr="00EA5059" w:rsidRDefault="00EA5059" w:rsidP="00EA5059">
      <w:pPr>
        <w:spacing w:after="0" w:line="240" w:lineRule="auto"/>
        <w:rPr>
          <w:sz w:val="24"/>
          <w:szCs w:val="24"/>
        </w:rPr>
      </w:pPr>
      <w:r w:rsidRPr="00EA5059">
        <w:rPr>
          <w:sz w:val="24"/>
          <w:szCs w:val="24"/>
        </w:rPr>
        <w:t>MOBTJ1 5B79 3390-9     1974</w:t>
      </w:r>
    </w:p>
    <w:p w14:paraId="3A892747" w14:textId="77777777" w:rsidR="00EA5059" w:rsidRPr="00EA5059" w:rsidRDefault="00EA5059" w:rsidP="00EA5059">
      <w:pPr>
        <w:spacing w:after="0" w:line="240" w:lineRule="auto"/>
        <w:rPr>
          <w:sz w:val="24"/>
          <w:szCs w:val="24"/>
        </w:rPr>
      </w:pPr>
      <w:r w:rsidRPr="00EA5059">
        <w:rPr>
          <w:sz w:val="24"/>
          <w:szCs w:val="24"/>
        </w:rPr>
        <w:t>MOBT03 5B7A 3390-9     1975</w:t>
      </w:r>
    </w:p>
    <w:p w14:paraId="3AB4B4EC" w14:textId="77777777" w:rsidR="00EA5059" w:rsidRPr="00EA5059" w:rsidRDefault="00EA5059" w:rsidP="00EA5059">
      <w:pPr>
        <w:spacing w:after="0" w:line="240" w:lineRule="auto"/>
        <w:rPr>
          <w:sz w:val="24"/>
          <w:szCs w:val="24"/>
        </w:rPr>
      </w:pPr>
      <w:r w:rsidRPr="00EA5059">
        <w:rPr>
          <w:sz w:val="24"/>
          <w:szCs w:val="24"/>
        </w:rPr>
        <w:t>MOBT04 5B7B 3390-9     1976</w:t>
      </w:r>
    </w:p>
    <w:p w14:paraId="418D8B50" w14:textId="77777777" w:rsidR="00EA5059" w:rsidRPr="00EA5059" w:rsidRDefault="00EA5059" w:rsidP="00EA5059">
      <w:pPr>
        <w:spacing w:after="0" w:line="240" w:lineRule="auto"/>
        <w:rPr>
          <w:sz w:val="24"/>
          <w:szCs w:val="24"/>
        </w:rPr>
      </w:pPr>
      <w:r w:rsidRPr="00EA5059">
        <w:rPr>
          <w:sz w:val="24"/>
          <w:szCs w:val="24"/>
        </w:rPr>
        <w:t>MOBTA8 5B7C 3390-9     1977</w:t>
      </w:r>
    </w:p>
    <w:p w14:paraId="6E266423" w14:textId="77777777" w:rsidR="00EA5059" w:rsidRPr="00EA5059" w:rsidRDefault="00EA5059" w:rsidP="00EA5059">
      <w:pPr>
        <w:spacing w:after="0" w:line="240" w:lineRule="auto"/>
        <w:rPr>
          <w:sz w:val="24"/>
          <w:szCs w:val="24"/>
        </w:rPr>
      </w:pPr>
      <w:r w:rsidRPr="00EA5059">
        <w:rPr>
          <w:sz w:val="24"/>
          <w:szCs w:val="24"/>
        </w:rPr>
        <w:t>MOBTA7 5B7D 3390-9     1978</w:t>
      </w:r>
    </w:p>
    <w:p w14:paraId="51DC7804" w14:textId="77777777" w:rsidR="00EA5059" w:rsidRPr="00EA5059" w:rsidRDefault="00EA5059" w:rsidP="00EA5059">
      <w:pPr>
        <w:spacing w:after="0" w:line="240" w:lineRule="auto"/>
        <w:rPr>
          <w:sz w:val="24"/>
          <w:szCs w:val="24"/>
        </w:rPr>
      </w:pPr>
      <w:r w:rsidRPr="00EA5059">
        <w:rPr>
          <w:sz w:val="24"/>
          <w:szCs w:val="24"/>
        </w:rPr>
        <w:t>MOBT05 5B7E 3390-9     1979</w:t>
      </w:r>
    </w:p>
    <w:p w14:paraId="11F52179" w14:textId="77777777" w:rsidR="00EA5059" w:rsidRPr="00EA5059" w:rsidRDefault="00EA5059" w:rsidP="00EA5059">
      <w:pPr>
        <w:spacing w:after="0" w:line="240" w:lineRule="auto"/>
        <w:rPr>
          <w:sz w:val="24"/>
          <w:szCs w:val="24"/>
        </w:rPr>
      </w:pPr>
      <w:r w:rsidRPr="00EA5059">
        <w:rPr>
          <w:sz w:val="24"/>
          <w:szCs w:val="24"/>
        </w:rPr>
        <w:t>MOBT06 5B7F 3390-9     1980</w:t>
      </w:r>
    </w:p>
    <w:p w14:paraId="0411E7A4" w14:textId="77777777" w:rsidR="00EA5059" w:rsidRPr="00EA5059" w:rsidRDefault="00EA5059" w:rsidP="00EA5059">
      <w:pPr>
        <w:spacing w:after="0" w:line="240" w:lineRule="auto"/>
        <w:rPr>
          <w:sz w:val="24"/>
          <w:szCs w:val="24"/>
        </w:rPr>
      </w:pPr>
      <w:r w:rsidRPr="00EA5059">
        <w:rPr>
          <w:sz w:val="24"/>
          <w:szCs w:val="24"/>
        </w:rPr>
        <w:t>MOBTI8 5B80 3390-9     1981</w:t>
      </w:r>
    </w:p>
    <w:p w14:paraId="3DF03966" w14:textId="77777777" w:rsidR="00EA5059" w:rsidRPr="00EA5059" w:rsidRDefault="00EA5059" w:rsidP="00EA5059">
      <w:pPr>
        <w:spacing w:after="0" w:line="240" w:lineRule="auto"/>
        <w:rPr>
          <w:sz w:val="24"/>
          <w:szCs w:val="24"/>
        </w:rPr>
      </w:pPr>
      <w:r w:rsidRPr="00EA5059">
        <w:rPr>
          <w:sz w:val="24"/>
          <w:szCs w:val="24"/>
        </w:rPr>
        <w:t>MOBTI9 5B81 3390-9     1982</w:t>
      </w:r>
    </w:p>
    <w:p w14:paraId="43D6C815" w14:textId="77777777" w:rsidR="00EA5059" w:rsidRPr="00EA5059" w:rsidRDefault="00EA5059" w:rsidP="00EA5059">
      <w:pPr>
        <w:spacing w:after="0" w:line="240" w:lineRule="auto"/>
        <w:rPr>
          <w:sz w:val="24"/>
          <w:szCs w:val="24"/>
        </w:rPr>
      </w:pPr>
      <w:r w:rsidRPr="00EA5059">
        <w:rPr>
          <w:sz w:val="24"/>
          <w:szCs w:val="24"/>
        </w:rPr>
        <w:t>MOBTK1 5B82 3390-9     1983</w:t>
      </w:r>
    </w:p>
    <w:p w14:paraId="21C6B927" w14:textId="77777777" w:rsidR="00EA5059" w:rsidRPr="00EA5059" w:rsidRDefault="00EA5059" w:rsidP="00EA5059">
      <w:pPr>
        <w:spacing w:after="0" w:line="240" w:lineRule="auto"/>
        <w:rPr>
          <w:sz w:val="24"/>
          <w:szCs w:val="24"/>
        </w:rPr>
      </w:pPr>
      <w:r w:rsidRPr="00EA5059">
        <w:rPr>
          <w:sz w:val="24"/>
          <w:szCs w:val="24"/>
        </w:rPr>
        <w:lastRenderedPageBreak/>
        <w:t>MOBTK2 5B83 3390-9     1984</w:t>
      </w:r>
    </w:p>
    <w:p w14:paraId="5FB9D9BE" w14:textId="77777777" w:rsidR="00EA5059" w:rsidRPr="00EA5059" w:rsidRDefault="00EA5059" w:rsidP="00EA5059">
      <w:pPr>
        <w:spacing w:after="0" w:line="240" w:lineRule="auto"/>
        <w:rPr>
          <w:sz w:val="24"/>
          <w:szCs w:val="24"/>
        </w:rPr>
      </w:pPr>
      <w:r w:rsidRPr="00EA5059">
        <w:rPr>
          <w:sz w:val="24"/>
          <w:szCs w:val="24"/>
        </w:rPr>
        <w:t>MOBTK3 5B84 3390-9     1985</w:t>
      </w:r>
    </w:p>
    <w:p w14:paraId="77E34049" w14:textId="77777777" w:rsidR="00EA5059" w:rsidRPr="00EA5059" w:rsidRDefault="00EA5059" w:rsidP="00EA5059">
      <w:pPr>
        <w:spacing w:after="0" w:line="240" w:lineRule="auto"/>
        <w:rPr>
          <w:sz w:val="24"/>
          <w:szCs w:val="24"/>
        </w:rPr>
      </w:pPr>
      <w:r w:rsidRPr="00EA5059">
        <w:rPr>
          <w:sz w:val="24"/>
          <w:szCs w:val="24"/>
        </w:rPr>
        <w:t>MOBTK4 5B85 3390-9     1986</w:t>
      </w:r>
    </w:p>
    <w:p w14:paraId="642630CB" w14:textId="77777777" w:rsidR="00EA5059" w:rsidRPr="00EA5059" w:rsidRDefault="00EA5059" w:rsidP="00EA5059">
      <w:pPr>
        <w:spacing w:after="0" w:line="240" w:lineRule="auto"/>
        <w:rPr>
          <w:sz w:val="24"/>
          <w:szCs w:val="24"/>
        </w:rPr>
      </w:pPr>
      <w:r w:rsidRPr="00EA5059">
        <w:rPr>
          <w:sz w:val="24"/>
          <w:szCs w:val="24"/>
        </w:rPr>
        <w:t>MOBTK5 5B86 3390-9     1987</w:t>
      </w:r>
    </w:p>
    <w:p w14:paraId="282ADAC0" w14:textId="77777777" w:rsidR="00EA5059" w:rsidRPr="00EA5059" w:rsidRDefault="00EA5059" w:rsidP="00EA5059">
      <w:pPr>
        <w:spacing w:after="0" w:line="240" w:lineRule="auto"/>
        <w:rPr>
          <w:sz w:val="24"/>
          <w:szCs w:val="24"/>
        </w:rPr>
      </w:pPr>
      <w:r w:rsidRPr="00EA5059">
        <w:rPr>
          <w:sz w:val="24"/>
          <w:szCs w:val="24"/>
        </w:rPr>
        <w:t>MOBTK6 5B87 3390-9     1988</w:t>
      </w:r>
    </w:p>
    <w:p w14:paraId="0F16CD06" w14:textId="77777777" w:rsidR="00EA5059" w:rsidRPr="00EA5059" w:rsidRDefault="00EA5059" w:rsidP="00EA5059">
      <w:pPr>
        <w:spacing w:after="0" w:line="240" w:lineRule="auto"/>
        <w:rPr>
          <w:sz w:val="24"/>
          <w:szCs w:val="24"/>
        </w:rPr>
      </w:pPr>
      <w:r w:rsidRPr="00EA5059">
        <w:rPr>
          <w:sz w:val="24"/>
          <w:szCs w:val="24"/>
        </w:rPr>
        <w:t>MOBTK7 5B88 3390-9     1989</w:t>
      </w:r>
    </w:p>
    <w:p w14:paraId="78C4076A" w14:textId="77777777" w:rsidR="00EA5059" w:rsidRPr="00EA5059" w:rsidRDefault="00EA5059" w:rsidP="00EA5059">
      <w:pPr>
        <w:spacing w:after="0" w:line="240" w:lineRule="auto"/>
        <w:rPr>
          <w:sz w:val="24"/>
          <w:szCs w:val="24"/>
        </w:rPr>
      </w:pPr>
      <w:r w:rsidRPr="00EA5059">
        <w:rPr>
          <w:sz w:val="24"/>
          <w:szCs w:val="24"/>
        </w:rPr>
        <w:t>MOBTK8 5B89 3390-9     1990</w:t>
      </w:r>
    </w:p>
    <w:p w14:paraId="135D5C1B" w14:textId="77777777" w:rsidR="00EA5059" w:rsidRPr="00EA5059" w:rsidRDefault="00EA5059" w:rsidP="00EA5059">
      <w:pPr>
        <w:spacing w:after="0" w:line="240" w:lineRule="auto"/>
        <w:rPr>
          <w:sz w:val="24"/>
          <w:szCs w:val="24"/>
        </w:rPr>
      </w:pPr>
      <w:r w:rsidRPr="00EA5059">
        <w:rPr>
          <w:sz w:val="24"/>
          <w:szCs w:val="24"/>
        </w:rPr>
        <w:t>MOBTJ2 5B8A 3390-9     1991</w:t>
      </w:r>
    </w:p>
    <w:p w14:paraId="7FA32F2D" w14:textId="77777777" w:rsidR="00EA5059" w:rsidRPr="00EA5059" w:rsidRDefault="00EA5059" w:rsidP="00EA5059">
      <w:pPr>
        <w:spacing w:after="0" w:line="240" w:lineRule="auto"/>
        <w:rPr>
          <w:sz w:val="24"/>
          <w:szCs w:val="24"/>
        </w:rPr>
      </w:pPr>
      <w:r w:rsidRPr="00EA5059">
        <w:rPr>
          <w:sz w:val="24"/>
          <w:szCs w:val="24"/>
        </w:rPr>
        <w:t>MOBTJ3 5B8B 3390-9     1992</w:t>
      </w:r>
    </w:p>
    <w:p w14:paraId="3255DA78" w14:textId="77777777" w:rsidR="00EA5059" w:rsidRPr="00EA5059" w:rsidRDefault="00EA5059" w:rsidP="00EA5059">
      <w:pPr>
        <w:spacing w:after="0" w:line="240" w:lineRule="auto"/>
        <w:rPr>
          <w:sz w:val="24"/>
          <w:szCs w:val="24"/>
        </w:rPr>
      </w:pPr>
      <w:r w:rsidRPr="00EA5059">
        <w:rPr>
          <w:sz w:val="24"/>
          <w:szCs w:val="24"/>
        </w:rPr>
        <w:t>MOBTJ4 5B8C 3390-9     1993</w:t>
      </w:r>
    </w:p>
    <w:p w14:paraId="22AAF0A8" w14:textId="77777777" w:rsidR="00EA5059" w:rsidRPr="00EA5059" w:rsidRDefault="00EA5059" w:rsidP="00EA5059">
      <w:pPr>
        <w:spacing w:after="0" w:line="240" w:lineRule="auto"/>
        <w:rPr>
          <w:sz w:val="24"/>
          <w:szCs w:val="24"/>
        </w:rPr>
      </w:pPr>
      <w:r w:rsidRPr="00EA5059">
        <w:rPr>
          <w:sz w:val="24"/>
          <w:szCs w:val="24"/>
        </w:rPr>
        <w:t>MOBTJ5 5B8D 3390-9     1994</w:t>
      </w:r>
    </w:p>
    <w:p w14:paraId="12DF2650" w14:textId="77777777" w:rsidR="00EA5059" w:rsidRPr="00EA5059" w:rsidRDefault="00EA5059" w:rsidP="00EA5059">
      <w:pPr>
        <w:spacing w:after="0" w:line="240" w:lineRule="auto"/>
        <w:rPr>
          <w:sz w:val="24"/>
          <w:szCs w:val="24"/>
        </w:rPr>
      </w:pPr>
      <w:r w:rsidRPr="00EA5059">
        <w:rPr>
          <w:sz w:val="24"/>
          <w:szCs w:val="24"/>
        </w:rPr>
        <w:t>MOBTJ6 5B8E 3390-9     1995</w:t>
      </w:r>
    </w:p>
    <w:p w14:paraId="15CD9744" w14:textId="77777777" w:rsidR="00EA5059" w:rsidRPr="00EA5059" w:rsidRDefault="00EA5059" w:rsidP="00EA5059">
      <w:pPr>
        <w:spacing w:after="0" w:line="240" w:lineRule="auto"/>
        <w:rPr>
          <w:sz w:val="24"/>
          <w:szCs w:val="24"/>
        </w:rPr>
      </w:pPr>
      <w:r w:rsidRPr="00EA5059">
        <w:rPr>
          <w:sz w:val="24"/>
          <w:szCs w:val="24"/>
        </w:rPr>
        <w:t>MOBTJ7 5B8F 3390-9     1996</w:t>
      </w:r>
    </w:p>
    <w:p w14:paraId="0B30DB21" w14:textId="77777777" w:rsidR="00EA5059" w:rsidRPr="00EA5059" w:rsidRDefault="00EA5059" w:rsidP="00EA5059">
      <w:pPr>
        <w:spacing w:after="0" w:line="240" w:lineRule="auto"/>
        <w:rPr>
          <w:sz w:val="24"/>
          <w:szCs w:val="24"/>
        </w:rPr>
      </w:pPr>
      <w:r w:rsidRPr="00EA5059">
        <w:rPr>
          <w:sz w:val="24"/>
          <w:szCs w:val="24"/>
        </w:rPr>
        <w:t>BCZ701 5B90 3390-9     1997</w:t>
      </w:r>
    </w:p>
    <w:p w14:paraId="6C534924" w14:textId="77777777" w:rsidR="00EA5059" w:rsidRPr="00EA5059" w:rsidRDefault="00EA5059" w:rsidP="00EA5059">
      <w:pPr>
        <w:spacing w:after="0" w:line="240" w:lineRule="auto"/>
        <w:rPr>
          <w:sz w:val="24"/>
          <w:szCs w:val="24"/>
        </w:rPr>
      </w:pPr>
      <w:r w:rsidRPr="00EA5059">
        <w:rPr>
          <w:sz w:val="24"/>
          <w:szCs w:val="24"/>
        </w:rPr>
        <w:t>BCZ702 5B91 3390-9     1998</w:t>
      </w:r>
    </w:p>
    <w:p w14:paraId="5229E735" w14:textId="77777777" w:rsidR="00EA5059" w:rsidRPr="00EA5059" w:rsidRDefault="00EA5059" w:rsidP="00EA5059">
      <w:pPr>
        <w:spacing w:after="0" w:line="240" w:lineRule="auto"/>
        <w:rPr>
          <w:sz w:val="24"/>
          <w:szCs w:val="24"/>
        </w:rPr>
      </w:pPr>
      <w:r w:rsidRPr="00EA5059">
        <w:rPr>
          <w:sz w:val="24"/>
          <w:szCs w:val="24"/>
        </w:rPr>
        <w:t>BCZ703 5B92 3390-9     1999</w:t>
      </w:r>
    </w:p>
    <w:p w14:paraId="2C97C348" w14:textId="77777777" w:rsidR="00EA5059" w:rsidRPr="00EA5059" w:rsidRDefault="00EA5059" w:rsidP="00EA5059">
      <w:pPr>
        <w:spacing w:after="0" w:line="240" w:lineRule="auto"/>
        <w:rPr>
          <w:sz w:val="24"/>
          <w:szCs w:val="24"/>
        </w:rPr>
      </w:pPr>
      <w:r w:rsidRPr="00EA5059">
        <w:rPr>
          <w:sz w:val="24"/>
          <w:szCs w:val="24"/>
        </w:rPr>
        <w:t>MOBT65 5B93 3390-9     2000</w:t>
      </w:r>
    </w:p>
    <w:p w14:paraId="552B71A1" w14:textId="77777777" w:rsidR="00EA5059" w:rsidRPr="00EA5059" w:rsidRDefault="00EA5059" w:rsidP="00EA5059">
      <w:pPr>
        <w:spacing w:after="0" w:line="240" w:lineRule="auto"/>
        <w:rPr>
          <w:sz w:val="24"/>
          <w:szCs w:val="24"/>
        </w:rPr>
      </w:pPr>
      <w:r w:rsidRPr="00EA5059">
        <w:rPr>
          <w:sz w:val="24"/>
          <w:szCs w:val="24"/>
        </w:rPr>
        <w:t>MOBT34 5B94 3390-9     2001</w:t>
      </w:r>
    </w:p>
    <w:p w14:paraId="7EB30A79" w14:textId="77777777" w:rsidR="00EA5059" w:rsidRPr="00EA5059" w:rsidRDefault="00EA5059" w:rsidP="00EA5059">
      <w:pPr>
        <w:spacing w:after="0" w:line="240" w:lineRule="auto"/>
        <w:rPr>
          <w:sz w:val="24"/>
          <w:szCs w:val="24"/>
        </w:rPr>
      </w:pPr>
      <w:r w:rsidRPr="00EA5059">
        <w:rPr>
          <w:sz w:val="24"/>
          <w:szCs w:val="24"/>
        </w:rPr>
        <w:t>FN02A5 5B95 3390-9     2002</w:t>
      </w:r>
    </w:p>
    <w:p w14:paraId="35A5ADC2" w14:textId="77777777" w:rsidR="00EA5059" w:rsidRPr="00EA5059" w:rsidRDefault="00EA5059" w:rsidP="00EA5059">
      <w:pPr>
        <w:spacing w:after="0" w:line="240" w:lineRule="auto"/>
        <w:rPr>
          <w:sz w:val="24"/>
          <w:szCs w:val="24"/>
        </w:rPr>
      </w:pPr>
      <w:r w:rsidRPr="00EA5059">
        <w:rPr>
          <w:sz w:val="24"/>
          <w:szCs w:val="24"/>
        </w:rPr>
        <w:t>FN02A6 5B96 3390-9     2003</w:t>
      </w:r>
    </w:p>
    <w:p w14:paraId="3007B13C" w14:textId="77777777" w:rsidR="00EA5059" w:rsidRPr="00EA5059" w:rsidRDefault="00EA5059" w:rsidP="00EA5059">
      <w:pPr>
        <w:spacing w:after="0" w:line="240" w:lineRule="auto"/>
        <w:rPr>
          <w:sz w:val="24"/>
          <w:szCs w:val="24"/>
        </w:rPr>
      </w:pPr>
      <w:r w:rsidRPr="00EA5059">
        <w:rPr>
          <w:sz w:val="24"/>
          <w:szCs w:val="24"/>
        </w:rPr>
        <w:t>Z9IPLB 5B97 3390-9     2004</w:t>
      </w:r>
    </w:p>
    <w:p w14:paraId="322728C2" w14:textId="77777777" w:rsidR="00EA5059" w:rsidRPr="00EA5059" w:rsidRDefault="00EA5059" w:rsidP="00EA5059">
      <w:pPr>
        <w:spacing w:after="0" w:line="240" w:lineRule="auto"/>
        <w:rPr>
          <w:sz w:val="24"/>
          <w:szCs w:val="24"/>
        </w:rPr>
      </w:pPr>
      <w:r w:rsidRPr="00EA5059">
        <w:rPr>
          <w:sz w:val="24"/>
          <w:szCs w:val="24"/>
        </w:rPr>
        <w:t>Z9DLIB 5B98 3390-9     2005</w:t>
      </w:r>
    </w:p>
    <w:p w14:paraId="23536BC7" w14:textId="77777777" w:rsidR="00EA5059" w:rsidRPr="00EA5059" w:rsidRDefault="00EA5059" w:rsidP="00EA5059">
      <w:pPr>
        <w:spacing w:after="0" w:line="240" w:lineRule="auto"/>
        <w:rPr>
          <w:sz w:val="24"/>
          <w:szCs w:val="24"/>
        </w:rPr>
      </w:pPr>
      <w:r w:rsidRPr="00EA5059">
        <w:rPr>
          <w:sz w:val="24"/>
          <w:szCs w:val="24"/>
        </w:rPr>
        <w:t>Z9IPLA 5B99 3390-9     2006</w:t>
      </w:r>
    </w:p>
    <w:p w14:paraId="525A67D7" w14:textId="77777777" w:rsidR="00EA5059" w:rsidRPr="00EA5059" w:rsidRDefault="00EA5059" w:rsidP="00EA5059">
      <w:pPr>
        <w:spacing w:after="0" w:line="240" w:lineRule="auto"/>
        <w:rPr>
          <w:sz w:val="24"/>
          <w:szCs w:val="24"/>
        </w:rPr>
      </w:pPr>
      <w:r w:rsidRPr="00EA5059">
        <w:rPr>
          <w:sz w:val="24"/>
          <w:szCs w:val="24"/>
        </w:rPr>
        <w:t>MOBTK9 5B9A 3390-9     2007</w:t>
      </w:r>
    </w:p>
    <w:p w14:paraId="714E85EF" w14:textId="77777777" w:rsidR="00EA5059" w:rsidRPr="00EA5059" w:rsidRDefault="00EA5059" w:rsidP="00EA5059">
      <w:pPr>
        <w:spacing w:after="0" w:line="240" w:lineRule="auto"/>
        <w:rPr>
          <w:sz w:val="24"/>
          <w:szCs w:val="24"/>
        </w:rPr>
      </w:pPr>
      <w:r w:rsidRPr="00EA5059">
        <w:rPr>
          <w:sz w:val="24"/>
          <w:szCs w:val="24"/>
        </w:rPr>
        <w:t>MOBTJ8 5B9B 3390-9     2008</w:t>
      </w:r>
    </w:p>
    <w:p w14:paraId="6C751210" w14:textId="77777777" w:rsidR="00EA5059" w:rsidRPr="00EA5059" w:rsidRDefault="00EA5059" w:rsidP="00EA5059">
      <w:pPr>
        <w:spacing w:after="0" w:line="240" w:lineRule="auto"/>
        <w:rPr>
          <w:sz w:val="24"/>
          <w:szCs w:val="24"/>
        </w:rPr>
      </w:pPr>
      <w:r w:rsidRPr="00EA5059">
        <w:rPr>
          <w:sz w:val="24"/>
          <w:szCs w:val="24"/>
        </w:rPr>
        <w:t>MOBTJ9 5B9C 3390-9     2009</w:t>
      </w:r>
    </w:p>
    <w:p w14:paraId="6242F3E9" w14:textId="77777777" w:rsidR="00EA5059" w:rsidRPr="00EA5059" w:rsidRDefault="00EA5059" w:rsidP="00EA5059">
      <w:pPr>
        <w:spacing w:after="0" w:line="240" w:lineRule="auto"/>
        <w:rPr>
          <w:sz w:val="24"/>
          <w:szCs w:val="24"/>
        </w:rPr>
      </w:pPr>
      <w:r w:rsidRPr="00EA5059">
        <w:rPr>
          <w:sz w:val="24"/>
          <w:szCs w:val="24"/>
        </w:rPr>
        <w:t>MOBTK0 5B9D 3390-9     2010</w:t>
      </w:r>
    </w:p>
    <w:p w14:paraId="3D94147A" w14:textId="77777777" w:rsidR="00EA5059" w:rsidRPr="00EA5059" w:rsidRDefault="00EA5059" w:rsidP="00EA5059">
      <w:pPr>
        <w:spacing w:after="0" w:line="240" w:lineRule="auto"/>
        <w:rPr>
          <w:sz w:val="24"/>
          <w:szCs w:val="24"/>
        </w:rPr>
      </w:pPr>
      <w:r w:rsidRPr="00EA5059">
        <w:rPr>
          <w:sz w:val="24"/>
          <w:szCs w:val="24"/>
        </w:rPr>
        <w:t>BCZ704 5B9E 3390-9     2011</w:t>
      </w:r>
    </w:p>
    <w:p w14:paraId="74E25632" w14:textId="77777777" w:rsidR="00EA5059" w:rsidRPr="00EA5059" w:rsidRDefault="00EA5059" w:rsidP="00EA5059">
      <w:pPr>
        <w:spacing w:after="0" w:line="240" w:lineRule="auto"/>
        <w:rPr>
          <w:sz w:val="24"/>
          <w:szCs w:val="24"/>
        </w:rPr>
      </w:pPr>
      <w:r w:rsidRPr="00EA5059">
        <w:rPr>
          <w:sz w:val="24"/>
          <w:szCs w:val="24"/>
        </w:rPr>
        <w:t>BCZ705 5B9F 3390-9     2012</w:t>
      </w:r>
    </w:p>
    <w:p w14:paraId="2A11C01D" w14:textId="77777777" w:rsidR="00EA5059" w:rsidRPr="00EA5059" w:rsidRDefault="00EA5059" w:rsidP="00EA5059">
      <w:pPr>
        <w:spacing w:after="0" w:line="240" w:lineRule="auto"/>
        <w:rPr>
          <w:sz w:val="24"/>
          <w:szCs w:val="24"/>
        </w:rPr>
      </w:pPr>
      <w:r w:rsidRPr="00EA5059">
        <w:rPr>
          <w:sz w:val="24"/>
          <w:szCs w:val="24"/>
        </w:rPr>
        <w:t>BCZ706 5BA0 3390-9     2013</w:t>
      </w:r>
    </w:p>
    <w:p w14:paraId="0603ED6F" w14:textId="77777777" w:rsidR="00EA5059" w:rsidRPr="00EA5059" w:rsidRDefault="00EA5059" w:rsidP="00EA5059">
      <w:pPr>
        <w:spacing w:after="0" w:line="240" w:lineRule="auto"/>
        <w:rPr>
          <w:sz w:val="24"/>
          <w:szCs w:val="24"/>
        </w:rPr>
      </w:pPr>
      <w:r w:rsidRPr="00EA5059">
        <w:rPr>
          <w:sz w:val="24"/>
          <w:szCs w:val="24"/>
        </w:rPr>
        <w:t>BCZ707 5BA1 3390-9     2014</w:t>
      </w:r>
    </w:p>
    <w:p w14:paraId="5FB86715" w14:textId="77777777" w:rsidR="00EA5059" w:rsidRPr="00EA5059" w:rsidRDefault="00EA5059" w:rsidP="00EA5059">
      <w:pPr>
        <w:spacing w:after="0" w:line="240" w:lineRule="auto"/>
        <w:rPr>
          <w:sz w:val="24"/>
          <w:szCs w:val="24"/>
        </w:rPr>
      </w:pPr>
      <w:r w:rsidRPr="00EA5059">
        <w:rPr>
          <w:sz w:val="24"/>
          <w:szCs w:val="24"/>
        </w:rPr>
        <w:t>BCZ708 5BA2 3390-9     2015</w:t>
      </w:r>
    </w:p>
    <w:p w14:paraId="40576D77" w14:textId="77777777" w:rsidR="00EA5059" w:rsidRPr="00EA5059" w:rsidRDefault="00EA5059" w:rsidP="00EA5059">
      <w:pPr>
        <w:spacing w:after="0" w:line="240" w:lineRule="auto"/>
        <w:rPr>
          <w:sz w:val="24"/>
          <w:szCs w:val="24"/>
        </w:rPr>
      </w:pPr>
      <w:r w:rsidRPr="00EA5059">
        <w:rPr>
          <w:sz w:val="24"/>
          <w:szCs w:val="24"/>
        </w:rPr>
        <w:t>BCZ709 5BA3 3390-9     2016</w:t>
      </w:r>
    </w:p>
    <w:p w14:paraId="750F4A17" w14:textId="77777777" w:rsidR="00EA5059" w:rsidRPr="00EA5059" w:rsidRDefault="00EA5059" w:rsidP="00EA5059">
      <w:pPr>
        <w:spacing w:after="0" w:line="240" w:lineRule="auto"/>
        <w:rPr>
          <w:sz w:val="24"/>
          <w:szCs w:val="24"/>
        </w:rPr>
      </w:pPr>
      <w:r w:rsidRPr="00EA5059">
        <w:rPr>
          <w:sz w:val="24"/>
          <w:szCs w:val="24"/>
        </w:rPr>
        <w:t>BCZ710 5BA4 3390-9     2017</w:t>
      </w:r>
    </w:p>
    <w:p w14:paraId="669A48B8" w14:textId="77777777" w:rsidR="00EA5059" w:rsidRPr="00EA5059" w:rsidRDefault="00EA5059" w:rsidP="00EA5059">
      <w:pPr>
        <w:spacing w:after="0" w:line="240" w:lineRule="auto"/>
        <w:rPr>
          <w:sz w:val="24"/>
          <w:szCs w:val="24"/>
        </w:rPr>
      </w:pPr>
      <w:r w:rsidRPr="00EA5059">
        <w:rPr>
          <w:sz w:val="24"/>
          <w:szCs w:val="24"/>
        </w:rPr>
        <w:t>BCZ711 5BA5 3390-9     2018</w:t>
      </w:r>
    </w:p>
    <w:p w14:paraId="47E49821" w14:textId="77777777" w:rsidR="00EA5059" w:rsidRPr="00EA5059" w:rsidRDefault="00EA5059" w:rsidP="00EA5059">
      <w:pPr>
        <w:spacing w:after="0" w:line="240" w:lineRule="auto"/>
        <w:rPr>
          <w:sz w:val="24"/>
          <w:szCs w:val="24"/>
        </w:rPr>
      </w:pPr>
      <w:r w:rsidRPr="00EA5059">
        <w:rPr>
          <w:sz w:val="24"/>
          <w:szCs w:val="24"/>
        </w:rPr>
        <w:t>BCZ712 5BA6 3390-9     2019</w:t>
      </w:r>
    </w:p>
    <w:p w14:paraId="27AD094D" w14:textId="77777777" w:rsidR="00EA5059" w:rsidRPr="00EA5059" w:rsidRDefault="00EA5059" w:rsidP="00EA5059">
      <w:pPr>
        <w:spacing w:after="0" w:line="240" w:lineRule="auto"/>
        <w:rPr>
          <w:sz w:val="24"/>
          <w:szCs w:val="24"/>
        </w:rPr>
      </w:pPr>
      <w:r w:rsidRPr="00EA5059">
        <w:rPr>
          <w:sz w:val="24"/>
          <w:szCs w:val="24"/>
        </w:rPr>
        <w:t>BCZ713 5BA7 3390-9     2020</w:t>
      </w:r>
    </w:p>
    <w:p w14:paraId="344A843F" w14:textId="77777777" w:rsidR="00EA5059" w:rsidRPr="00EA5059" w:rsidRDefault="00EA5059" w:rsidP="00EA5059">
      <w:pPr>
        <w:spacing w:after="0" w:line="240" w:lineRule="auto"/>
        <w:rPr>
          <w:sz w:val="24"/>
          <w:szCs w:val="24"/>
        </w:rPr>
      </w:pPr>
      <w:r w:rsidRPr="00EA5059">
        <w:rPr>
          <w:sz w:val="24"/>
          <w:szCs w:val="24"/>
        </w:rPr>
        <w:t>BCZ714 5BA8 3390-9     2021</w:t>
      </w:r>
    </w:p>
    <w:p w14:paraId="29C04459" w14:textId="77777777" w:rsidR="00EA5059" w:rsidRPr="00EA5059" w:rsidRDefault="00EA5059" w:rsidP="00EA5059">
      <w:pPr>
        <w:spacing w:after="0" w:line="240" w:lineRule="auto"/>
        <w:rPr>
          <w:sz w:val="24"/>
          <w:szCs w:val="24"/>
        </w:rPr>
      </w:pPr>
      <w:r w:rsidRPr="00EA5059">
        <w:rPr>
          <w:sz w:val="24"/>
          <w:szCs w:val="24"/>
        </w:rPr>
        <w:t>BCZ715 5BA9 3390-9     2022</w:t>
      </w:r>
    </w:p>
    <w:p w14:paraId="500ACD8B" w14:textId="77777777" w:rsidR="00EA5059" w:rsidRPr="00EA5059" w:rsidRDefault="00EA5059" w:rsidP="00EA5059">
      <w:pPr>
        <w:spacing w:after="0" w:line="240" w:lineRule="auto"/>
        <w:rPr>
          <w:sz w:val="24"/>
          <w:szCs w:val="24"/>
        </w:rPr>
      </w:pPr>
      <w:r w:rsidRPr="00EA5059">
        <w:rPr>
          <w:sz w:val="24"/>
          <w:szCs w:val="24"/>
        </w:rPr>
        <w:t>BCZ716 5BAA 3390-9     2023</w:t>
      </w:r>
    </w:p>
    <w:p w14:paraId="497C24B6" w14:textId="77777777" w:rsidR="00EA5059" w:rsidRPr="00EA5059" w:rsidRDefault="00EA5059" w:rsidP="00EA5059">
      <w:pPr>
        <w:spacing w:after="0" w:line="240" w:lineRule="auto"/>
        <w:rPr>
          <w:sz w:val="24"/>
          <w:szCs w:val="24"/>
        </w:rPr>
      </w:pPr>
      <w:r w:rsidRPr="00EA5059">
        <w:rPr>
          <w:sz w:val="24"/>
          <w:szCs w:val="24"/>
        </w:rPr>
        <w:t>BCZ717 5BAB 3390-9     2024</w:t>
      </w:r>
    </w:p>
    <w:p w14:paraId="3A994471" w14:textId="77777777" w:rsidR="00EA5059" w:rsidRPr="00EA5059" w:rsidRDefault="00EA5059" w:rsidP="00EA5059">
      <w:pPr>
        <w:spacing w:after="0" w:line="240" w:lineRule="auto"/>
        <w:rPr>
          <w:sz w:val="24"/>
          <w:szCs w:val="24"/>
        </w:rPr>
      </w:pPr>
      <w:r w:rsidRPr="00EA5059">
        <w:rPr>
          <w:sz w:val="24"/>
          <w:szCs w:val="24"/>
        </w:rPr>
        <w:t>BCZ394 5BAC 3390-9     2025</w:t>
      </w:r>
    </w:p>
    <w:p w14:paraId="24E3733A" w14:textId="77777777" w:rsidR="00EA5059" w:rsidRPr="00EA5059" w:rsidRDefault="00EA5059" w:rsidP="00EA5059">
      <w:pPr>
        <w:spacing w:after="0" w:line="240" w:lineRule="auto"/>
        <w:rPr>
          <w:sz w:val="24"/>
          <w:szCs w:val="24"/>
        </w:rPr>
      </w:pPr>
      <w:r w:rsidRPr="00EA5059">
        <w:rPr>
          <w:sz w:val="24"/>
          <w:szCs w:val="24"/>
        </w:rPr>
        <w:lastRenderedPageBreak/>
        <w:t>BCZ395 5BAD 3390-9     2026</w:t>
      </w:r>
    </w:p>
    <w:p w14:paraId="44C8392F" w14:textId="77777777" w:rsidR="00EA5059" w:rsidRPr="00EA5059" w:rsidRDefault="00EA5059" w:rsidP="00EA5059">
      <w:pPr>
        <w:spacing w:after="0" w:line="240" w:lineRule="auto"/>
        <w:rPr>
          <w:sz w:val="24"/>
          <w:szCs w:val="24"/>
        </w:rPr>
      </w:pPr>
      <w:r w:rsidRPr="00EA5059">
        <w:rPr>
          <w:sz w:val="24"/>
          <w:szCs w:val="24"/>
        </w:rPr>
        <w:t>BCZ396 5BAE 3390-9     2027</w:t>
      </w:r>
    </w:p>
    <w:p w14:paraId="504693FE" w14:textId="77777777" w:rsidR="00EA5059" w:rsidRPr="00EA5059" w:rsidRDefault="00EA5059" w:rsidP="00EA5059">
      <w:pPr>
        <w:spacing w:after="0" w:line="240" w:lineRule="auto"/>
        <w:rPr>
          <w:sz w:val="24"/>
          <w:szCs w:val="24"/>
        </w:rPr>
      </w:pPr>
      <w:r w:rsidRPr="00EA5059">
        <w:rPr>
          <w:sz w:val="24"/>
          <w:szCs w:val="24"/>
        </w:rPr>
        <w:t>BCZ397 5BAF 3390-9     2028</w:t>
      </w:r>
    </w:p>
    <w:p w14:paraId="3EA861E6" w14:textId="77777777" w:rsidR="00EA5059" w:rsidRPr="00EA5059" w:rsidRDefault="00EA5059" w:rsidP="00EA5059">
      <w:pPr>
        <w:spacing w:after="0" w:line="240" w:lineRule="auto"/>
        <w:rPr>
          <w:sz w:val="24"/>
          <w:szCs w:val="24"/>
        </w:rPr>
      </w:pPr>
      <w:r w:rsidRPr="00EA5059">
        <w:rPr>
          <w:sz w:val="24"/>
          <w:szCs w:val="24"/>
        </w:rPr>
        <w:t>BCZ398 5BB0 3390-9     2029</w:t>
      </w:r>
    </w:p>
    <w:p w14:paraId="5CC07A3D" w14:textId="77777777" w:rsidR="00EA5059" w:rsidRPr="00EA5059" w:rsidRDefault="00EA5059" w:rsidP="00EA5059">
      <w:pPr>
        <w:spacing w:after="0" w:line="240" w:lineRule="auto"/>
        <w:rPr>
          <w:sz w:val="24"/>
          <w:szCs w:val="24"/>
        </w:rPr>
      </w:pPr>
      <w:r w:rsidRPr="00EA5059">
        <w:rPr>
          <w:sz w:val="24"/>
          <w:szCs w:val="24"/>
        </w:rPr>
        <w:t>BCZ399 5BB1 3390-9     2030</w:t>
      </w:r>
    </w:p>
    <w:p w14:paraId="5F1E4D26" w14:textId="77777777" w:rsidR="00EA5059" w:rsidRPr="00EA5059" w:rsidRDefault="00EA5059" w:rsidP="00EA5059">
      <w:pPr>
        <w:spacing w:after="0" w:line="240" w:lineRule="auto"/>
        <w:rPr>
          <w:sz w:val="24"/>
          <w:szCs w:val="24"/>
        </w:rPr>
      </w:pPr>
      <w:r w:rsidRPr="00EA5059">
        <w:rPr>
          <w:sz w:val="24"/>
          <w:szCs w:val="24"/>
        </w:rPr>
        <w:t>BCZ400 5BB2 3390-9     2031</w:t>
      </w:r>
    </w:p>
    <w:p w14:paraId="2882A697" w14:textId="77777777" w:rsidR="00EA5059" w:rsidRPr="00EA5059" w:rsidRDefault="00EA5059" w:rsidP="00EA5059">
      <w:pPr>
        <w:spacing w:after="0" w:line="240" w:lineRule="auto"/>
        <w:rPr>
          <w:sz w:val="24"/>
          <w:szCs w:val="24"/>
        </w:rPr>
      </w:pPr>
      <w:r w:rsidRPr="00EA5059">
        <w:rPr>
          <w:sz w:val="24"/>
          <w:szCs w:val="24"/>
        </w:rPr>
        <w:t>BCZ337 5BB3 3390-9     2032</w:t>
      </w:r>
    </w:p>
    <w:p w14:paraId="373DA508" w14:textId="77777777" w:rsidR="00EA5059" w:rsidRPr="00EA5059" w:rsidRDefault="00EA5059" w:rsidP="00EA5059">
      <w:pPr>
        <w:spacing w:after="0" w:line="240" w:lineRule="auto"/>
        <w:rPr>
          <w:sz w:val="24"/>
          <w:szCs w:val="24"/>
        </w:rPr>
      </w:pPr>
      <w:r w:rsidRPr="00EA5059">
        <w:rPr>
          <w:sz w:val="24"/>
          <w:szCs w:val="24"/>
        </w:rPr>
        <w:t>BCZ338 5BB4 3390-9     2033</w:t>
      </w:r>
    </w:p>
    <w:p w14:paraId="52F0E3E5" w14:textId="77777777" w:rsidR="00EA5059" w:rsidRPr="00EA5059" w:rsidRDefault="00EA5059" w:rsidP="00EA5059">
      <w:pPr>
        <w:spacing w:after="0" w:line="240" w:lineRule="auto"/>
        <w:rPr>
          <w:sz w:val="24"/>
          <w:szCs w:val="24"/>
        </w:rPr>
      </w:pPr>
      <w:r w:rsidRPr="00EA5059">
        <w:rPr>
          <w:sz w:val="24"/>
          <w:szCs w:val="24"/>
        </w:rPr>
        <w:t>BCZ339 5BB5 3390-9     2034</w:t>
      </w:r>
    </w:p>
    <w:p w14:paraId="7E63A6AC" w14:textId="77777777" w:rsidR="00EA5059" w:rsidRPr="00EA5059" w:rsidRDefault="00EA5059" w:rsidP="00EA5059">
      <w:pPr>
        <w:spacing w:after="0" w:line="240" w:lineRule="auto"/>
        <w:rPr>
          <w:sz w:val="24"/>
          <w:szCs w:val="24"/>
        </w:rPr>
      </w:pPr>
      <w:r w:rsidRPr="00EA5059">
        <w:rPr>
          <w:sz w:val="24"/>
          <w:szCs w:val="24"/>
        </w:rPr>
        <w:t>BCZ340 5BB6 3390-9     2035</w:t>
      </w:r>
    </w:p>
    <w:p w14:paraId="4FFE168F" w14:textId="77777777" w:rsidR="00EA5059" w:rsidRPr="00EA5059" w:rsidRDefault="00EA5059" w:rsidP="00EA5059">
      <w:pPr>
        <w:spacing w:after="0" w:line="240" w:lineRule="auto"/>
        <w:rPr>
          <w:sz w:val="24"/>
          <w:szCs w:val="24"/>
        </w:rPr>
      </w:pPr>
      <w:r w:rsidRPr="00EA5059">
        <w:rPr>
          <w:sz w:val="24"/>
          <w:szCs w:val="24"/>
        </w:rPr>
        <w:t>BCZ341 5BB7 3390-9     2036</w:t>
      </w:r>
    </w:p>
    <w:p w14:paraId="61B45260" w14:textId="77777777" w:rsidR="00EA5059" w:rsidRPr="00EA5059" w:rsidRDefault="00EA5059" w:rsidP="00EA5059">
      <w:pPr>
        <w:spacing w:after="0" w:line="240" w:lineRule="auto"/>
        <w:rPr>
          <w:sz w:val="24"/>
          <w:szCs w:val="24"/>
        </w:rPr>
      </w:pPr>
      <w:r w:rsidRPr="00EA5059">
        <w:rPr>
          <w:sz w:val="24"/>
          <w:szCs w:val="24"/>
        </w:rPr>
        <w:t>BCZ342 5BB8 3390-9     2037</w:t>
      </w:r>
    </w:p>
    <w:p w14:paraId="5DC91254" w14:textId="77777777" w:rsidR="00EA5059" w:rsidRPr="00EA5059" w:rsidRDefault="00EA5059" w:rsidP="00EA5059">
      <w:pPr>
        <w:spacing w:after="0" w:line="240" w:lineRule="auto"/>
        <w:rPr>
          <w:sz w:val="24"/>
          <w:szCs w:val="24"/>
        </w:rPr>
      </w:pPr>
      <w:r w:rsidRPr="00EA5059">
        <w:rPr>
          <w:sz w:val="24"/>
          <w:szCs w:val="24"/>
        </w:rPr>
        <w:t>BCZ343 5BB9 3390-9     2038</w:t>
      </w:r>
    </w:p>
    <w:p w14:paraId="05D0F81C" w14:textId="77777777" w:rsidR="00EA5059" w:rsidRPr="00EA5059" w:rsidRDefault="00EA5059" w:rsidP="00EA5059">
      <w:pPr>
        <w:spacing w:after="0" w:line="240" w:lineRule="auto"/>
        <w:rPr>
          <w:sz w:val="24"/>
          <w:szCs w:val="24"/>
        </w:rPr>
      </w:pPr>
      <w:r w:rsidRPr="00EA5059">
        <w:rPr>
          <w:sz w:val="24"/>
          <w:szCs w:val="24"/>
        </w:rPr>
        <w:t>BCZ344 5BBA 3390-9     2039</w:t>
      </w:r>
    </w:p>
    <w:p w14:paraId="3CCB0A9C" w14:textId="77777777" w:rsidR="00EA5059" w:rsidRPr="00EA5059" w:rsidRDefault="00EA5059" w:rsidP="00EA5059">
      <w:pPr>
        <w:spacing w:after="0" w:line="240" w:lineRule="auto"/>
        <w:rPr>
          <w:sz w:val="24"/>
          <w:szCs w:val="24"/>
        </w:rPr>
      </w:pPr>
      <w:r w:rsidRPr="00EA5059">
        <w:rPr>
          <w:sz w:val="24"/>
          <w:szCs w:val="24"/>
        </w:rPr>
        <w:t>BCZ345 5BBB 3390-9     2040</w:t>
      </w:r>
    </w:p>
    <w:p w14:paraId="5462E49A" w14:textId="77777777" w:rsidR="00EA5059" w:rsidRPr="00EA5059" w:rsidRDefault="00EA5059" w:rsidP="00EA5059">
      <w:pPr>
        <w:spacing w:after="0" w:line="240" w:lineRule="auto"/>
        <w:rPr>
          <w:sz w:val="24"/>
          <w:szCs w:val="24"/>
        </w:rPr>
      </w:pPr>
      <w:r w:rsidRPr="00EA5059">
        <w:rPr>
          <w:sz w:val="24"/>
          <w:szCs w:val="24"/>
        </w:rPr>
        <w:t>BCZ346 5BBC 3390-9     2041</w:t>
      </w:r>
    </w:p>
    <w:p w14:paraId="70E8D14B" w14:textId="77777777" w:rsidR="00EA5059" w:rsidRPr="00EA5059" w:rsidRDefault="00EA5059" w:rsidP="00EA5059">
      <w:pPr>
        <w:spacing w:after="0" w:line="240" w:lineRule="auto"/>
        <w:rPr>
          <w:sz w:val="24"/>
          <w:szCs w:val="24"/>
        </w:rPr>
      </w:pPr>
      <w:r w:rsidRPr="00EA5059">
        <w:rPr>
          <w:sz w:val="24"/>
          <w:szCs w:val="24"/>
        </w:rPr>
        <w:t>BCZ347 5BBD 3390-9     2042</w:t>
      </w:r>
    </w:p>
    <w:p w14:paraId="2EB212EC" w14:textId="77777777" w:rsidR="00EA5059" w:rsidRPr="00EA5059" w:rsidRDefault="00EA5059" w:rsidP="00EA5059">
      <w:pPr>
        <w:spacing w:after="0" w:line="240" w:lineRule="auto"/>
        <w:rPr>
          <w:sz w:val="24"/>
          <w:szCs w:val="24"/>
        </w:rPr>
      </w:pPr>
      <w:r w:rsidRPr="00EA5059">
        <w:rPr>
          <w:sz w:val="24"/>
          <w:szCs w:val="24"/>
        </w:rPr>
        <w:t>BCZ348 5BBE 3390-9     2043</w:t>
      </w:r>
    </w:p>
    <w:p w14:paraId="008CB823" w14:textId="77777777" w:rsidR="00EA5059" w:rsidRPr="00EA5059" w:rsidRDefault="00EA5059" w:rsidP="00EA5059">
      <w:pPr>
        <w:spacing w:after="0" w:line="240" w:lineRule="auto"/>
        <w:rPr>
          <w:sz w:val="24"/>
          <w:szCs w:val="24"/>
        </w:rPr>
      </w:pPr>
      <w:r w:rsidRPr="00EA5059">
        <w:rPr>
          <w:sz w:val="24"/>
          <w:szCs w:val="24"/>
        </w:rPr>
        <w:t>BCZ349 5BBF 3390-9     2044</w:t>
      </w:r>
    </w:p>
    <w:p w14:paraId="3180C65F" w14:textId="77777777" w:rsidR="00EA5059" w:rsidRPr="00EA5059" w:rsidRDefault="00EA5059" w:rsidP="00EA5059">
      <w:pPr>
        <w:spacing w:after="0" w:line="240" w:lineRule="auto"/>
        <w:rPr>
          <w:sz w:val="24"/>
          <w:szCs w:val="24"/>
        </w:rPr>
      </w:pPr>
      <w:r w:rsidRPr="00EA5059">
        <w:rPr>
          <w:sz w:val="24"/>
          <w:szCs w:val="24"/>
        </w:rPr>
        <w:t>BCZ350 5BC0 3390-9     2045</w:t>
      </w:r>
    </w:p>
    <w:p w14:paraId="3446F212" w14:textId="77777777" w:rsidR="00EA5059" w:rsidRPr="00EA5059" w:rsidRDefault="00EA5059" w:rsidP="00EA5059">
      <w:pPr>
        <w:spacing w:after="0" w:line="240" w:lineRule="auto"/>
        <w:rPr>
          <w:sz w:val="24"/>
          <w:szCs w:val="24"/>
        </w:rPr>
      </w:pPr>
      <w:r w:rsidRPr="00EA5059">
        <w:rPr>
          <w:sz w:val="24"/>
          <w:szCs w:val="24"/>
        </w:rPr>
        <w:t>BCZ351 5BC1 3390-9     2046</w:t>
      </w:r>
    </w:p>
    <w:p w14:paraId="20C16D6D" w14:textId="77777777" w:rsidR="00EA5059" w:rsidRPr="00EA5059" w:rsidRDefault="00EA5059" w:rsidP="00EA5059">
      <w:pPr>
        <w:spacing w:after="0" w:line="240" w:lineRule="auto"/>
        <w:rPr>
          <w:sz w:val="24"/>
          <w:szCs w:val="24"/>
        </w:rPr>
      </w:pPr>
      <w:r w:rsidRPr="00EA5059">
        <w:rPr>
          <w:sz w:val="24"/>
          <w:szCs w:val="24"/>
        </w:rPr>
        <w:t>BCZ352 5BC2 3390-9     2047</w:t>
      </w:r>
    </w:p>
    <w:p w14:paraId="378FB85E" w14:textId="77777777" w:rsidR="00EA5059" w:rsidRPr="00EA5059" w:rsidRDefault="00EA5059" w:rsidP="00EA5059">
      <w:pPr>
        <w:spacing w:after="0" w:line="240" w:lineRule="auto"/>
        <w:rPr>
          <w:sz w:val="24"/>
          <w:szCs w:val="24"/>
        </w:rPr>
      </w:pPr>
      <w:r w:rsidRPr="00EA5059">
        <w:rPr>
          <w:sz w:val="24"/>
          <w:szCs w:val="24"/>
        </w:rPr>
        <w:t>BCZ353 5BC3 3390-9     2048</w:t>
      </w:r>
    </w:p>
    <w:p w14:paraId="1FA0AE1A" w14:textId="77777777" w:rsidR="00EA5059" w:rsidRPr="00EA5059" w:rsidRDefault="00EA5059" w:rsidP="00EA5059">
      <w:pPr>
        <w:spacing w:after="0" w:line="240" w:lineRule="auto"/>
        <w:rPr>
          <w:sz w:val="24"/>
          <w:szCs w:val="24"/>
        </w:rPr>
      </w:pPr>
      <w:r w:rsidRPr="00EA5059">
        <w:rPr>
          <w:sz w:val="24"/>
          <w:szCs w:val="24"/>
        </w:rPr>
        <w:t>BCZ354 5BC4 3390-9     2049</w:t>
      </w:r>
    </w:p>
    <w:p w14:paraId="7243E339" w14:textId="77777777" w:rsidR="00EA5059" w:rsidRPr="00EA5059" w:rsidRDefault="00EA5059" w:rsidP="00EA5059">
      <w:pPr>
        <w:spacing w:after="0" w:line="240" w:lineRule="auto"/>
        <w:rPr>
          <w:sz w:val="24"/>
          <w:szCs w:val="24"/>
        </w:rPr>
      </w:pPr>
      <w:r w:rsidRPr="00EA5059">
        <w:rPr>
          <w:sz w:val="24"/>
          <w:szCs w:val="24"/>
        </w:rPr>
        <w:t>BCZ355 5BC5 3390-9     2050</w:t>
      </w:r>
    </w:p>
    <w:p w14:paraId="3171025C" w14:textId="77777777" w:rsidR="00EA5059" w:rsidRPr="00EA5059" w:rsidRDefault="00EA5059" w:rsidP="00EA5059">
      <w:pPr>
        <w:spacing w:after="0" w:line="240" w:lineRule="auto"/>
        <w:rPr>
          <w:sz w:val="24"/>
          <w:szCs w:val="24"/>
        </w:rPr>
      </w:pPr>
      <w:r w:rsidRPr="00EA5059">
        <w:rPr>
          <w:sz w:val="24"/>
          <w:szCs w:val="24"/>
        </w:rPr>
        <w:t>BCZ356 5BC6 3390-9     2051</w:t>
      </w:r>
    </w:p>
    <w:p w14:paraId="5774589D" w14:textId="77777777" w:rsidR="00EA5059" w:rsidRPr="00EA5059" w:rsidRDefault="00EA5059" w:rsidP="00EA5059">
      <w:pPr>
        <w:spacing w:after="0" w:line="240" w:lineRule="auto"/>
        <w:rPr>
          <w:sz w:val="24"/>
          <w:szCs w:val="24"/>
        </w:rPr>
      </w:pPr>
      <w:r w:rsidRPr="00EA5059">
        <w:rPr>
          <w:sz w:val="24"/>
          <w:szCs w:val="24"/>
        </w:rPr>
        <w:t>BCZ357 5BC7 3390-9     2052</w:t>
      </w:r>
    </w:p>
    <w:p w14:paraId="25786D08" w14:textId="77777777" w:rsidR="00EA5059" w:rsidRPr="00EA5059" w:rsidRDefault="00EA5059" w:rsidP="00EA5059">
      <w:pPr>
        <w:spacing w:after="0" w:line="240" w:lineRule="auto"/>
        <w:rPr>
          <w:sz w:val="24"/>
          <w:szCs w:val="24"/>
        </w:rPr>
      </w:pPr>
      <w:r w:rsidRPr="00EA5059">
        <w:rPr>
          <w:sz w:val="24"/>
          <w:szCs w:val="24"/>
        </w:rPr>
        <w:t>BCZ358 5BC8 3390-9     2053</w:t>
      </w:r>
    </w:p>
    <w:p w14:paraId="17FB9843" w14:textId="77777777" w:rsidR="00EA5059" w:rsidRPr="00EA5059" w:rsidRDefault="00EA5059" w:rsidP="00EA5059">
      <w:pPr>
        <w:spacing w:after="0" w:line="240" w:lineRule="auto"/>
        <w:rPr>
          <w:sz w:val="24"/>
          <w:szCs w:val="24"/>
        </w:rPr>
      </w:pPr>
      <w:r w:rsidRPr="00EA5059">
        <w:rPr>
          <w:sz w:val="24"/>
          <w:szCs w:val="24"/>
        </w:rPr>
        <w:t>BCZ359 5BC9 3390-9     2054</w:t>
      </w:r>
    </w:p>
    <w:p w14:paraId="2A0CF957" w14:textId="77777777" w:rsidR="00EA5059" w:rsidRPr="00EA5059" w:rsidRDefault="00EA5059" w:rsidP="00EA5059">
      <w:pPr>
        <w:spacing w:after="0" w:line="240" w:lineRule="auto"/>
        <w:rPr>
          <w:sz w:val="24"/>
          <w:szCs w:val="24"/>
        </w:rPr>
      </w:pPr>
      <w:r w:rsidRPr="00EA5059">
        <w:rPr>
          <w:sz w:val="24"/>
          <w:szCs w:val="24"/>
        </w:rPr>
        <w:t>BCZ360 5BCA 3390-9     2055</w:t>
      </w:r>
    </w:p>
    <w:p w14:paraId="4EC63E85" w14:textId="77777777" w:rsidR="00EA5059" w:rsidRPr="00EA5059" w:rsidRDefault="00EA5059" w:rsidP="00EA5059">
      <w:pPr>
        <w:spacing w:after="0" w:line="240" w:lineRule="auto"/>
        <w:rPr>
          <w:sz w:val="24"/>
          <w:szCs w:val="24"/>
        </w:rPr>
      </w:pPr>
      <w:r w:rsidRPr="00EA5059">
        <w:rPr>
          <w:sz w:val="24"/>
          <w:szCs w:val="24"/>
        </w:rPr>
        <w:t>BCZ361 5BCB 3390-9     2056</w:t>
      </w:r>
    </w:p>
    <w:p w14:paraId="26594BD6" w14:textId="77777777" w:rsidR="00EA5059" w:rsidRPr="00EA5059" w:rsidRDefault="00EA5059" w:rsidP="00EA5059">
      <w:pPr>
        <w:spacing w:after="0" w:line="240" w:lineRule="auto"/>
        <w:rPr>
          <w:sz w:val="24"/>
          <w:szCs w:val="24"/>
        </w:rPr>
      </w:pPr>
      <w:r w:rsidRPr="00EA5059">
        <w:rPr>
          <w:sz w:val="24"/>
          <w:szCs w:val="24"/>
        </w:rPr>
        <w:t>BCZ362 5BCC 3390-9     2057</w:t>
      </w:r>
    </w:p>
    <w:p w14:paraId="4ABF0A36" w14:textId="77777777" w:rsidR="00EA5059" w:rsidRPr="00EA5059" w:rsidRDefault="00EA5059" w:rsidP="00EA5059">
      <w:pPr>
        <w:spacing w:after="0" w:line="240" w:lineRule="auto"/>
        <w:rPr>
          <w:sz w:val="24"/>
          <w:szCs w:val="24"/>
        </w:rPr>
      </w:pPr>
      <w:r w:rsidRPr="00EA5059">
        <w:rPr>
          <w:sz w:val="24"/>
          <w:szCs w:val="24"/>
        </w:rPr>
        <w:t>BCZ363 5BCD 3390-9     2058</w:t>
      </w:r>
    </w:p>
    <w:p w14:paraId="1DF79FAC" w14:textId="77777777" w:rsidR="00EA5059" w:rsidRPr="00EA5059" w:rsidRDefault="00EA5059" w:rsidP="00EA5059">
      <w:pPr>
        <w:spacing w:after="0" w:line="240" w:lineRule="auto"/>
        <w:rPr>
          <w:sz w:val="24"/>
          <w:szCs w:val="24"/>
        </w:rPr>
      </w:pPr>
      <w:r w:rsidRPr="00EA5059">
        <w:rPr>
          <w:sz w:val="24"/>
          <w:szCs w:val="24"/>
        </w:rPr>
        <w:t>BCZ364 5BCE 3390-9     2059</w:t>
      </w:r>
    </w:p>
    <w:p w14:paraId="3FB54C19" w14:textId="77777777" w:rsidR="00EA5059" w:rsidRPr="00EA5059" w:rsidRDefault="00EA5059" w:rsidP="00EA5059">
      <w:pPr>
        <w:spacing w:after="0" w:line="240" w:lineRule="auto"/>
        <w:rPr>
          <w:sz w:val="24"/>
          <w:szCs w:val="24"/>
        </w:rPr>
      </w:pPr>
      <w:r w:rsidRPr="00EA5059">
        <w:rPr>
          <w:sz w:val="24"/>
          <w:szCs w:val="24"/>
        </w:rPr>
        <w:t>BCZ365 5BCF 3390-9     2060</w:t>
      </w:r>
    </w:p>
    <w:p w14:paraId="293520EB" w14:textId="77777777" w:rsidR="00EA5059" w:rsidRPr="00EA5059" w:rsidRDefault="00EA5059" w:rsidP="00EA5059">
      <w:pPr>
        <w:spacing w:after="0" w:line="240" w:lineRule="auto"/>
        <w:rPr>
          <w:sz w:val="24"/>
          <w:szCs w:val="24"/>
        </w:rPr>
      </w:pPr>
      <w:r w:rsidRPr="00EA5059">
        <w:rPr>
          <w:sz w:val="24"/>
          <w:szCs w:val="24"/>
        </w:rPr>
        <w:t>BCZ366 5BD0 3390-9     2061</w:t>
      </w:r>
    </w:p>
    <w:p w14:paraId="763C95EF" w14:textId="77777777" w:rsidR="00EA5059" w:rsidRPr="00EA5059" w:rsidRDefault="00EA5059" w:rsidP="00EA5059">
      <w:pPr>
        <w:spacing w:after="0" w:line="240" w:lineRule="auto"/>
        <w:rPr>
          <w:sz w:val="24"/>
          <w:szCs w:val="24"/>
        </w:rPr>
      </w:pPr>
      <w:r w:rsidRPr="00EA5059">
        <w:rPr>
          <w:sz w:val="24"/>
          <w:szCs w:val="24"/>
        </w:rPr>
        <w:t>BCZ367 5BD1 3390-9     2062</w:t>
      </w:r>
    </w:p>
    <w:p w14:paraId="0D50E55E" w14:textId="77777777" w:rsidR="00EA5059" w:rsidRPr="00EA5059" w:rsidRDefault="00EA5059" w:rsidP="00EA5059">
      <w:pPr>
        <w:spacing w:after="0" w:line="240" w:lineRule="auto"/>
        <w:rPr>
          <w:sz w:val="24"/>
          <w:szCs w:val="24"/>
        </w:rPr>
      </w:pPr>
      <w:r w:rsidRPr="00EA5059">
        <w:rPr>
          <w:sz w:val="24"/>
          <w:szCs w:val="24"/>
        </w:rPr>
        <w:t>BCZ368 5BD2 3390-9     2063</w:t>
      </w:r>
    </w:p>
    <w:p w14:paraId="737BFE38" w14:textId="77777777" w:rsidR="00EA5059" w:rsidRPr="00EA5059" w:rsidRDefault="00EA5059" w:rsidP="00EA5059">
      <w:pPr>
        <w:spacing w:after="0" w:line="240" w:lineRule="auto"/>
        <w:rPr>
          <w:sz w:val="24"/>
          <w:szCs w:val="24"/>
        </w:rPr>
      </w:pPr>
      <w:r w:rsidRPr="00EA5059">
        <w:rPr>
          <w:sz w:val="24"/>
          <w:szCs w:val="24"/>
        </w:rPr>
        <w:t>BCZ369 5BD3 3390-9     2064</w:t>
      </w:r>
    </w:p>
    <w:p w14:paraId="76D49796" w14:textId="77777777" w:rsidR="00EA5059" w:rsidRPr="00EA5059" w:rsidRDefault="00EA5059" w:rsidP="00EA5059">
      <w:pPr>
        <w:spacing w:after="0" w:line="240" w:lineRule="auto"/>
        <w:rPr>
          <w:sz w:val="24"/>
          <w:szCs w:val="24"/>
        </w:rPr>
      </w:pPr>
      <w:r w:rsidRPr="00EA5059">
        <w:rPr>
          <w:sz w:val="24"/>
          <w:szCs w:val="24"/>
        </w:rPr>
        <w:t>BCZ370 5BD4 3390-9     2065</w:t>
      </w:r>
    </w:p>
    <w:p w14:paraId="54C84F66" w14:textId="77777777" w:rsidR="00EA5059" w:rsidRPr="00EA5059" w:rsidRDefault="00EA5059" w:rsidP="00EA5059">
      <w:pPr>
        <w:spacing w:after="0" w:line="240" w:lineRule="auto"/>
        <w:rPr>
          <w:sz w:val="24"/>
          <w:szCs w:val="24"/>
        </w:rPr>
      </w:pPr>
      <w:r w:rsidRPr="00EA5059">
        <w:rPr>
          <w:sz w:val="24"/>
          <w:szCs w:val="24"/>
        </w:rPr>
        <w:t>BCZ371 5BD5 3390-9     2066</w:t>
      </w:r>
    </w:p>
    <w:p w14:paraId="239AEA47" w14:textId="77777777" w:rsidR="00EA5059" w:rsidRPr="00EA5059" w:rsidRDefault="00EA5059" w:rsidP="00EA5059">
      <w:pPr>
        <w:spacing w:after="0" w:line="240" w:lineRule="auto"/>
        <w:rPr>
          <w:sz w:val="24"/>
          <w:szCs w:val="24"/>
        </w:rPr>
      </w:pPr>
      <w:r w:rsidRPr="00EA5059">
        <w:rPr>
          <w:sz w:val="24"/>
          <w:szCs w:val="24"/>
        </w:rPr>
        <w:t>BCZ372 5BD6 3390-9     2067</w:t>
      </w:r>
    </w:p>
    <w:p w14:paraId="091A60B1" w14:textId="77777777" w:rsidR="00EA5059" w:rsidRPr="00EA5059" w:rsidRDefault="00EA5059" w:rsidP="00EA5059">
      <w:pPr>
        <w:spacing w:after="0" w:line="240" w:lineRule="auto"/>
        <w:rPr>
          <w:sz w:val="24"/>
          <w:szCs w:val="24"/>
        </w:rPr>
      </w:pPr>
      <w:r w:rsidRPr="00EA5059">
        <w:rPr>
          <w:sz w:val="24"/>
          <w:szCs w:val="24"/>
        </w:rPr>
        <w:lastRenderedPageBreak/>
        <w:t>BCZ373 5BD7 3390-9     2068</w:t>
      </w:r>
    </w:p>
    <w:p w14:paraId="53FC10EF" w14:textId="77777777" w:rsidR="00EA5059" w:rsidRPr="00EA5059" w:rsidRDefault="00EA5059" w:rsidP="00EA5059">
      <w:pPr>
        <w:spacing w:after="0" w:line="240" w:lineRule="auto"/>
        <w:rPr>
          <w:sz w:val="24"/>
          <w:szCs w:val="24"/>
        </w:rPr>
      </w:pPr>
      <w:r w:rsidRPr="00EA5059">
        <w:rPr>
          <w:sz w:val="24"/>
          <w:szCs w:val="24"/>
        </w:rPr>
        <w:t>BCZ374 5BD8 3390-9     2069</w:t>
      </w:r>
    </w:p>
    <w:p w14:paraId="0822883B" w14:textId="77777777" w:rsidR="00EA5059" w:rsidRPr="00EA5059" w:rsidRDefault="00EA5059" w:rsidP="00EA5059">
      <w:pPr>
        <w:spacing w:after="0" w:line="240" w:lineRule="auto"/>
        <w:rPr>
          <w:sz w:val="24"/>
          <w:szCs w:val="24"/>
        </w:rPr>
      </w:pPr>
      <w:r w:rsidRPr="00EA5059">
        <w:rPr>
          <w:sz w:val="24"/>
          <w:szCs w:val="24"/>
        </w:rPr>
        <w:t>BCZ375 5BD9 3390-9     2070</w:t>
      </w:r>
    </w:p>
    <w:p w14:paraId="2FD0E606" w14:textId="77777777" w:rsidR="00EA5059" w:rsidRPr="00EA5059" w:rsidRDefault="00EA5059" w:rsidP="00EA5059">
      <w:pPr>
        <w:spacing w:after="0" w:line="240" w:lineRule="auto"/>
        <w:rPr>
          <w:sz w:val="24"/>
          <w:szCs w:val="24"/>
        </w:rPr>
      </w:pPr>
      <w:r w:rsidRPr="00EA5059">
        <w:rPr>
          <w:sz w:val="24"/>
          <w:szCs w:val="24"/>
        </w:rPr>
        <w:t>BCZ376 5BDA 3390-9     2071</w:t>
      </w:r>
    </w:p>
    <w:p w14:paraId="7C153C8F" w14:textId="77777777" w:rsidR="00EA5059" w:rsidRPr="00EA5059" w:rsidRDefault="00EA5059" w:rsidP="00EA5059">
      <w:pPr>
        <w:spacing w:after="0" w:line="240" w:lineRule="auto"/>
        <w:rPr>
          <w:sz w:val="24"/>
          <w:szCs w:val="24"/>
        </w:rPr>
      </w:pPr>
      <w:r w:rsidRPr="00EA5059">
        <w:rPr>
          <w:sz w:val="24"/>
          <w:szCs w:val="24"/>
        </w:rPr>
        <w:t>BCZ377 5BDB 3390-9     2072</w:t>
      </w:r>
    </w:p>
    <w:p w14:paraId="55C1259F" w14:textId="77777777" w:rsidR="00EA5059" w:rsidRPr="00EA5059" w:rsidRDefault="00EA5059" w:rsidP="00EA5059">
      <w:pPr>
        <w:spacing w:after="0" w:line="240" w:lineRule="auto"/>
        <w:rPr>
          <w:sz w:val="24"/>
          <w:szCs w:val="24"/>
        </w:rPr>
      </w:pPr>
      <w:r w:rsidRPr="00EA5059">
        <w:rPr>
          <w:sz w:val="24"/>
          <w:szCs w:val="24"/>
        </w:rPr>
        <w:t>BCZ378 5BDC 3390-9     2073</w:t>
      </w:r>
    </w:p>
    <w:p w14:paraId="6DCD1F59" w14:textId="77777777" w:rsidR="00EA5059" w:rsidRPr="00EA5059" w:rsidRDefault="00EA5059" w:rsidP="00EA5059">
      <w:pPr>
        <w:spacing w:after="0" w:line="240" w:lineRule="auto"/>
        <w:rPr>
          <w:sz w:val="24"/>
          <w:szCs w:val="24"/>
        </w:rPr>
      </w:pPr>
      <w:r w:rsidRPr="00EA5059">
        <w:rPr>
          <w:sz w:val="24"/>
          <w:szCs w:val="24"/>
        </w:rPr>
        <w:t>BCZ379 5BDD 3390-9     2074</w:t>
      </w:r>
    </w:p>
    <w:p w14:paraId="71388A52" w14:textId="77777777" w:rsidR="00EA5059" w:rsidRPr="00EA5059" w:rsidRDefault="00EA5059" w:rsidP="00EA5059">
      <w:pPr>
        <w:spacing w:after="0" w:line="240" w:lineRule="auto"/>
        <w:rPr>
          <w:sz w:val="24"/>
          <w:szCs w:val="24"/>
        </w:rPr>
      </w:pPr>
      <w:r w:rsidRPr="00EA5059">
        <w:rPr>
          <w:sz w:val="24"/>
          <w:szCs w:val="24"/>
        </w:rPr>
        <w:t>BCZ380 5BDE 3390-9     2075</w:t>
      </w:r>
    </w:p>
    <w:p w14:paraId="211F68B2" w14:textId="77777777" w:rsidR="00EA5059" w:rsidRPr="00EA5059" w:rsidRDefault="00EA5059" w:rsidP="00EA5059">
      <w:pPr>
        <w:spacing w:after="0" w:line="240" w:lineRule="auto"/>
        <w:rPr>
          <w:sz w:val="24"/>
          <w:szCs w:val="24"/>
        </w:rPr>
      </w:pPr>
      <w:r w:rsidRPr="00EA5059">
        <w:rPr>
          <w:sz w:val="24"/>
          <w:szCs w:val="24"/>
        </w:rPr>
        <w:t>BCZ381 5BDF 3390-9     2076</w:t>
      </w:r>
    </w:p>
    <w:p w14:paraId="4D0046B6" w14:textId="77777777" w:rsidR="00EA5059" w:rsidRPr="00EA5059" w:rsidRDefault="00EA5059" w:rsidP="00EA5059">
      <w:pPr>
        <w:spacing w:after="0" w:line="240" w:lineRule="auto"/>
        <w:rPr>
          <w:sz w:val="24"/>
          <w:szCs w:val="24"/>
        </w:rPr>
      </w:pPr>
      <w:r w:rsidRPr="00EA5059">
        <w:rPr>
          <w:sz w:val="24"/>
          <w:szCs w:val="24"/>
        </w:rPr>
        <w:t>BCZ382 5BE0 3390-9     2077</w:t>
      </w:r>
    </w:p>
    <w:p w14:paraId="1EA589FD" w14:textId="77777777" w:rsidR="00EA5059" w:rsidRPr="00EA5059" w:rsidRDefault="00EA5059" w:rsidP="00EA5059">
      <w:pPr>
        <w:spacing w:after="0" w:line="240" w:lineRule="auto"/>
        <w:rPr>
          <w:sz w:val="24"/>
          <w:szCs w:val="24"/>
        </w:rPr>
      </w:pPr>
      <w:r w:rsidRPr="00EA5059">
        <w:rPr>
          <w:sz w:val="24"/>
          <w:szCs w:val="24"/>
        </w:rPr>
        <w:t>BCZ383 5BE1 3390-9     2078</w:t>
      </w:r>
    </w:p>
    <w:p w14:paraId="4FAB6888" w14:textId="77777777" w:rsidR="00EA5059" w:rsidRPr="00EA5059" w:rsidRDefault="00EA5059" w:rsidP="00EA5059">
      <w:pPr>
        <w:spacing w:after="0" w:line="240" w:lineRule="auto"/>
        <w:rPr>
          <w:sz w:val="24"/>
          <w:szCs w:val="24"/>
        </w:rPr>
      </w:pPr>
      <w:r w:rsidRPr="00EA5059">
        <w:rPr>
          <w:sz w:val="24"/>
          <w:szCs w:val="24"/>
        </w:rPr>
        <w:t>BCZ384 5BE2 3390-9     2079</w:t>
      </w:r>
    </w:p>
    <w:p w14:paraId="7DD5F707" w14:textId="77777777" w:rsidR="00EA5059" w:rsidRPr="00EA5059" w:rsidRDefault="00EA5059" w:rsidP="00EA5059">
      <w:pPr>
        <w:spacing w:after="0" w:line="240" w:lineRule="auto"/>
        <w:rPr>
          <w:sz w:val="24"/>
          <w:szCs w:val="24"/>
        </w:rPr>
      </w:pPr>
      <w:r w:rsidRPr="00EA5059">
        <w:rPr>
          <w:sz w:val="24"/>
          <w:szCs w:val="24"/>
        </w:rPr>
        <w:t>BCZ385 5BE3 3390-9     2080</w:t>
      </w:r>
    </w:p>
    <w:p w14:paraId="1472CEA4" w14:textId="77777777" w:rsidR="00EA5059" w:rsidRPr="00EA5059" w:rsidRDefault="00EA5059" w:rsidP="00EA5059">
      <w:pPr>
        <w:spacing w:after="0" w:line="240" w:lineRule="auto"/>
        <w:rPr>
          <w:sz w:val="24"/>
          <w:szCs w:val="24"/>
        </w:rPr>
      </w:pPr>
      <w:r w:rsidRPr="00EA5059">
        <w:rPr>
          <w:sz w:val="24"/>
          <w:szCs w:val="24"/>
        </w:rPr>
        <w:t>BCZ386 5BE4 3390-9     2081</w:t>
      </w:r>
    </w:p>
    <w:p w14:paraId="136E303D" w14:textId="77777777" w:rsidR="00EA5059" w:rsidRPr="00EA5059" w:rsidRDefault="00EA5059" w:rsidP="00EA5059">
      <w:pPr>
        <w:spacing w:after="0" w:line="240" w:lineRule="auto"/>
        <w:rPr>
          <w:sz w:val="24"/>
          <w:szCs w:val="24"/>
        </w:rPr>
      </w:pPr>
      <w:r w:rsidRPr="00EA5059">
        <w:rPr>
          <w:sz w:val="24"/>
          <w:szCs w:val="24"/>
        </w:rPr>
        <w:t>BCZ387 5BE5 3390-9     2082</w:t>
      </w:r>
    </w:p>
    <w:p w14:paraId="053D52A7" w14:textId="77777777" w:rsidR="00EA5059" w:rsidRPr="00EA5059" w:rsidRDefault="00EA5059" w:rsidP="00EA5059">
      <w:pPr>
        <w:spacing w:after="0" w:line="240" w:lineRule="auto"/>
        <w:rPr>
          <w:sz w:val="24"/>
          <w:szCs w:val="24"/>
        </w:rPr>
      </w:pPr>
      <w:r w:rsidRPr="00EA5059">
        <w:rPr>
          <w:sz w:val="24"/>
          <w:szCs w:val="24"/>
        </w:rPr>
        <w:t>BCZ388 5BE6 3390-9     2083</w:t>
      </w:r>
    </w:p>
    <w:p w14:paraId="1C9896E1" w14:textId="77777777" w:rsidR="00EA5059" w:rsidRPr="00EA5059" w:rsidRDefault="00EA5059" w:rsidP="00EA5059">
      <w:pPr>
        <w:spacing w:after="0" w:line="240" w:lineRule="auto"/>
        <w:rPr>
          <w:sz w:val="24"/>
          <w:szCs w:val="24"/>
        </w:rPr>
      </w:pPr>
      <w:r w:rsidRPr="00EA5059">
        <w:rPr>
          <w:sz w:val="24"/>
          <w:szCs w:val="24"/>
        </w:rPr>
        <w:t>BCZ389 5BE7 3390-9     2084</w:t>
      </w:r>
    </w:p>
    <w:p w14:paraId="24E0F0C9" w14:textId="77777777" w:rsidR="00EA5059" w:rsidRPr="00EA5059" w:rsidRDefault="00EA5059" w:rsidP="00EA5059">
      <w:pPr>
        <w:spacing w:after="0" w:line="240" w:lineRule="auto"/>
        <w:rPr>
          <w:sz w:val="24"/>
          <w:szCs w:val="24"/>
        </w:rPr>
      </w:pPr>
      <w:r w:rsidRPr="00EA5059">
        <w:rPr>
          <w:sz w:val="24"/>
          <w:szCs w:val="24"/>
        </w:rPr>
        <w:t>BCZ390 5BE8 3390-9     2085</w:t>
      </w:r>
    </w:p>
    <w:p w14:paraId="64820797" w14:textId="77777777" w:rsidR="00EA5059" w:rsidRPr="00EA5059" w:rsidRDefault="00EA5059" w:rsidP="00EA5059">
      <w:pPr>
        <w:spacing w:after="0" w:line="240" w:lineRule="auto"/>
        <w:rPr>
          <w:sz w:val="24"/>
          <w:szCs w:val="24"/>
        </w:rPr>
      </w:pPr>
      <w:r w:rsidRPr="00EA5059">
        <w:rPr>
          <w:sz w:val="24"/>
          <w:szCs w:val="24"/>
        </w:rPr>
        <w:t>BCZ391 5BE9 3390-9     2086</w:t>
      </w:r>
    </w:p>
    <w:p w14:paraId="6B6A0B03" w14:textId="77777777" w:rsidR="00EA5059" w:rsidRPr="00EA5059" w:rsidRDefault="00EA5059" w:rsidP="00EA5059">
      <w:pPr>
        <w:spacing w:after="0" w:line="240" w:lineRule="auto"/>
        <w:rPr>
          <w:sz w:val="24"/>
          <w:szCs w:val="24"/>
        </w:rPr>
      </w:pPr>
      <w:r w:rsidRPr="00EA5059">
        <w:rPr>
          <w:sz w:val="24"/>
          <w:szCs w:val="24"/>
        </w:rPr>
        <w:t>BCZ392 5BEA 3390-9     2087</w:t>
      </w:r>
    </w:p>
    <w:p w14:paraId="5E356627" w14:textId="77777777" w:rsidR="00EA5059" w:rsidRPr="00EA5059" w:rsidRDefault="00EA5059" w:rsidP="00EA5059">
      <w:pPr>
        <w:spacing w:after="0" w:line="240" w:lineRule="auto"/>
        <w:rPr>
          <w:sz w:val="24"/>
          <w:szCs w:val="24"/>
        </w:rPr>
      </w:pPr>
      <w:r w:rsidRPr="00EA5059">
        <w:rPr>
          <w:sz w:val="24"/>
          <w:szCs w:val="24"/>
        </w:rPr>
        <w:t>BCZ393 5BEB 3390-9     2088</w:t>
      </w:r>
    </w:p>
    <w:p w14:paraId="419CCDF2" w14:textId="77777777" w:rsidR="00EA5059" w:rsidRPr="00EA5059" w:rsidRDefault="00EA5059" w:rsidP="00EA5059">
      <w:pPr>
        <w:spacing w:after="0" w:line="240" w:lineRule="auto"/>
        <w:rPr>
          <w:sz w:val="24"/>
          <w:szCs w:val="24"/>
        </w:rPr>
      </w:pPr>
      <w:r w:rsidRPr="00EA5059">
        <w:rPr>
          <w:sz w:val="24"/>
          <w:szCs w:val="24"/>
        </w:rPr>
        <w:t>EMERJ2 5BEC 3390-9     2089</w:t>
      </w:r>
    </w:p>
    <w:p w14:paraId="37958658" w14:textId="77777777" w:rsidR="00EA5059" w:rsidRPr="00EA5059" w:rsidRDefault="00EA5059" w:rsidP="00EA5059">
      <w:pPr>
        <w:spacing w:after="0" w:line="240" w:lineRule="auto"/>
        <w:rPr>
          <w:sz w:val="24"/>
          <w:szCs w:val="24"/>
        </w:rPr>
      </w:pPr>
      <w:r w:rsidRPr="00EA5059">
        <w:rPr>
          <w:sz w:val="24"/>
          <w:szCs w:val="24"/>
        </w:rPr>
        <w:t>EMERJ3 5BED 3390-9     2090</w:t>
      </w:r>
    </w:p>
    <w:p w14:paraId="7E4FB81B" w14:textId="77777777" w:rsidR="00EA5059" w:rsidRPr="00EA5059" w:rsidRDefault="00EA5059" w:rsidP="00EA5059">
      <w:pPr>
        <w:spacing w:after="0" w:line="240" w:lineRule="auto"/>
        <w:rPr>
          <w:sz w:val="24"/>
          <w:szCs w:val="24"/>
        </w:rPr>
      </w:pPr>
      <w:r w:rsidRPr="00EA5059">
        <w:rPr>
          <w:sz w:val="24"/>
          <w:szCs w:val="24"/>
        </w:rPr>
        <w:t>EMERJ4 5BEE 3390-9     2091</w:t>
      </w:r>
    </w:p>
    <w:p w14:paraId="5356D15A" w14:textId="77777777" w:rsidR="00EA5059" w:rsidRPr="00EA5059" w:rsidRDefault="00EA5059" w:rsidP="00EA5059">
      <w:pPr>
        <w:spacing w:after="0" w:line="240" w:lineRule="auto"/>
        <w:rPr>
          <w:sz w:val="24"/>
          <w:szCs w:val="24"/>
        </w:rPr>
      </w:pPr>
      <w:r w:rsidRPr="00EA5059">
        <w:rPr>
          <w:sz w:val="24"/>
          <w:szCs w:val="24"/>
        </w:rPr>
        <w:t>EMERJ5 5BEF 3390-9     2092</w:t>
      </w:r>
    </w:p>
    <w:p w14:paraId="44AA591D" w14:textId="77777777" w:rsidR="00EA5059" w:rsidRPr="00EA5059" w:rsidRDefault="00EA5059" w:rsidP="00EA5059">
      <w:pPr>
        <w:spacing w:after="0" w:line="240" w:lineRule="auto"/>
        <w:rPr>
          <w:sz w:val="24"/>
          <w:szCs w:val="24"/>
        </w:rPr>
      </w:pPr>
      <w:r w:rsidRPr="00EA5059">
        <w:rPr>
          <w:sz w:val="24"/>
          <w:szCs w:val="24"/>
        </w:rPr>
        <w:t>EMERJ6 5BF0 3390-9     2093</w:t>
      </w:r>
    </w:p>
    <w:p w14:paraId="56298B32" w14:textId="77777777" w:rsidR="00EA5059" w:rsidRPr="00EA5059" w:rsidRDefault="00EA5059" w:rsidP="00EA5059">
      <w:pPr>
        <w:spacing w:after="0" w:line="240" w:lineRule="auto"/>
        <w:rPr>
          <w:sz w:val="24"/>
          <w:szCs w:val="24"/>
        </w:rPr>
      </w:pPr>
      <w:r w:rsidRPr="00EA5059">
        <w:rPr>
          <w:sz w:val="24"/>
          <w:szCs w:val="24"/>
        </w:rPr>
        <w:t>EMERJ7 5BF1 3390-9     2094</w:t>
      </w:r>
    </w:p>
    <w:p w14:paraId="12CDD8F4" w14:textId="77777777" w:rsidR="00EA5059" w:rsidRPr="00EA5059" w:rsidRDefault="00EA5059" w:rsidP="00EA5059">
      <w:pPr>
        <w:spacing w:after="0" w:line="240" w:lineRule="auto"/>
        <w:rPr>
          <w:sz w:val="24"/>
          <w:szCs w:val="24"/>
        </w:rPr>
      </w:pPr>
      <w:r w:rsidRPr="00EA5059">
        <w:rPr>
          <w:sz w:val="24"/>
          <w:szCs w:val="24"/>
        </w:rPr>
        <w:t>EMERJ8 5BF2 3390-9     2095</w:t>
      </w:r>
    </w:p>
    <w:p w14:paraId="7E08CFAB" w14:textId="77777777" w:rsidR="00EA5059" w:rsidRPr="00EA5059" w:rsidRDefault="00EA5059" w:rsidP="00EA5059">
      <w:pPr>
        <w:spacing w:after="0" w:line="240" w:lineRule="auto"/>
        <w:rPr>
          <w:sz w:val="24"/>
          <w:szCs w:val="24"/>
        </w:rPr>
      </w:pPr>
      <w:r w:rsidRPr="00EA5059">
        <w:rPr>
          <w:sz w:val="24"/>
          <w:szCs w:val="24"/>
        </w:rPr>
        <w:t>EMERJ9 5BF3 3390-9     2096</w:t>
      </w:r>
    </w:p>
    <w:p w14:paraId="3313DAD1" w14:textId="77777777" w:rsidR="00EA5059" w:rsidRPr="00EA5059" w:rsidRDefault="00EA5059" w:rsidP="00EA5059">
      <w:pPr>
        <w:spacing w:after="0" w:line="240" w:lineRule="auto"/>
        <w:rPr>
          <w:sz w:val="24"/>
          <w:szCs w:val="24"/>
        </w:rPr>
      </w:pPr>
      <w:r w:rsidRPr="00EA5059">
        <w:rPr>
          <w:sz w:val="24"/>
          <w:szCs w:val="24"/>
        </w:rPr>
        <w:t>EMERJB 5BF4 3390-9     2097</w:t>
      </w:r>
    </w:p>
    <w:p w14:paraId="1BBE5BF8" w14:textId="77777777" w:rsidR="00EA5059" w:rsidRPr="00EA5059" w:rsidRDefault="00EA5059" w:rsidP="00EA5059">
      <w:pPr>
        <w:spacing w:after="0" w:line="240" w:lineRule="auto"/>
        <w:rPr>
          <w:sz w:val="24"/>
          <w:szCs w:val="24"/>
        </w:rPr>
      </w:pPr>
      <w:r w:rsidRPr="00EA5059">
        <w:rPr>
          <w:sz w:val="24"/>
          <w:szCs w:val="24"/>
        </w:rPr>
        <w:t>EMERJC 5BF5 3390-9     2098</w:t>
      </w:r>
    </w:p>
    <w:p w14:paraId="70DAFCFA" w14:textId="77777777" w:rsidR="00EA5059" w:rsidRPr="00EA5059" w:rsidRDefault="00EA5059" w:rsidP="00EA5059">
      <w:pPr>
        <w:spacing w:after="0" w:line="240" w:lineRule="auto"/>
        <w:rPr>
          <w:sz w:val="24"/>
          <w:szCs w:val="24"/>
        </w:rPr>
      </w:pPr>
      <w:r w:rsidRPr="00EA5059">
        <w:rPr>
          <w:sz w:val="24"/>
          <w:szCs w:val="24"/>
        </w:rPr>
        <w:t>EMERJD 5BF6 3390-9     2099</w:t>
      </w:r>
    </w:p>
    <w:p w14:paraId="1C27F264" w14:textId="77777777" w:rsidR="00EA5059" w:rsidRPr="00EA5059" w:rsidRDefault="00EA5059" w:rsidP="00EA5059">
      <w:pPr>
        <w:spacing w:after="0" w:line="240" w:lineRule="auto"/>
        <w:rPr>
          <w:sz w:val="24"/>
          <w:szCs w:val="24"/>
        </w:rPr>
      </w:pPr>
      <w:r w:rsidRPr="00EA5059">
        <w:rPr>
          <w:sz w:val="24"/>
          <w:szCs w:val="24"/>
        </w:rPr>
        <w:t>EMERJE 5BF7 3390-9     2100</w:t>
      </w:r>
    </w:p>
    <w:p w14:paraId="438AABA3" w14:textId="77777777" w:rsidR="00EA5059" w:rsidRPr="00EA5059" w:rsidRDefault="00EA5059" w:rsidP="00EA5059">
      <w:pPr>
        <w:spacing w:after="0" w:line="240" w:lineRule="auto"/>
        <w:rPr>
          <w:sz w:val="24"/>
          <w:szCs w:val="24"/>
        </w:rPr>
      </w:pPr>
      <w:r w:rsidRPr="00EA5059">
        <w:rPr>
          <w:sz w:val="24"/>
          <w:szCs w:val="24"/>
        </w:rPr>
        <w:t>EMERJF 5BF8 3390-9     2101</w:t>
      </w:r>
    </w:p>
    <w:p w14:paraId="39E766BB" w14:textId="77777777" w:rsidR="00EA5059" w:rsidRPr="00EA5059" w:rsidRDefault="00EA5059" w:rsidP="00EA5059">
      <w:pPr>
        <w:spacing w:after="0" w:line="240" w:lineRule="auto"/>
        <w:rPr>
          <w:sz w:val="24"/>
          <w:szCs w:val="24"/>
        </w:rPr>
      </w:pPr>
      <w:r w:rsidRPr="00EA5059">
        <w:rPr>
          <w:sz w:val="24"/>
          <w:szCs w:val="24"/>
        </w:rPr>
        <w:t>EMERJG 5BF9 3390-9     2102</w:t>
      </w:r>
    </w:p>
    <w:p w14:paraId="7D5CD797" w14:textId="77777777" w:rsidR="00EA5059" w:rsidRPr="00EA5059" w:rsidRDefault="00EA5059" w:rsidP="00EA5059">
      <w:pPr>
        <w:spacing w:after="0" w:line="240" w:lineRule="auto"/>
        <w:rPr>
          <w:sz w:val="24"/>
          <w:szCs w:val="24"/>
        </w:rPr>
      </w:pPr>
      <w:r w:rsidRPr="00EA5059">
        <w:rPr>
          <w:sz w:val="24"/>
          <w:szCs w:val="24"/>
        </w:rPr>
        <w:t>EMERJH 5BFA 3390-9     2103</w:t>
      </w:r>
    </w:p>
    <w:p w14:paraId="6DC7BCE1" w14:textId="77777777" w:rsidR="00EA5059" w:rsidRPr="00EA5059" w:rsidRDefault="00EA5059" w:rsidP="00EA5059">
      <w:pPr>
        <w:spacing w:after="0" w:line="240" w:lineRule="auto"/>
        <w:rPr>
          <w:sz w:val="24"/>
          <w:szCs w:val="24"/>
        </w:rPr>
      </w:pPr>
      <w:r w:rsidRPr="00EA5059">
        <w:rPr>
          <w:sz w:val="24"/>
          <w:szCs w:val="24"/>
        </w:rPr>
        <w:t>EMERJI 5BFB 3390-9     2104</w:t>
      </w:r>
    </w:p>
    <w:p w14:paraId="22A5FBDA" w14:textId="77777777" w:rsidR="00EA5059" w:rsidRPr="00EA5059" w:rsidRDefault="00EA5059" w:rsidP="00EA5059">
      <w:pPr>
        <w:spacing w:after="0" w:line="240" w:lineRule="auto"/>
        <w:rPr>
          <w:sz w:val="24"/>
          <w:szCs w:val="24"/>
        </w:rPr>
      </w:pPr>
      <w:r w:rsidRPr="00EA5059">
        <w:rPr>
          <w:sz w:val="24"/>
          <w:szCs w:val="24"/>
        </w:rPr>
        <w:t>EMERJJ 5BFC 3390-9     2105</w:t>
      </w:r>
    </w:p>
    <w:p w14:paraId="54BB9444" w14:textId="77777777" w:rsidR="00EA5059" w:rsidRPr="00EA5059" w:rsidRDefault="00EA5059" w:rsidP="00EA5059">
      <w:pPr>
        <w:spacing w:after="0" w:line="240" w:lineRule="auto"/>
        <w:rPr>
          <w:sz w:val="24"/>
          <w:szCs w:val="24"/>
        </w:rPr>
      </w:pPr>
      <w:r w:rsidRPr="00EA5059">
        <w:rPr>
          <w:sz w:val="24"/>
          <w:szCs w:val="24"/>
        </w:rPr>
        <w:t>EMERJK 5BFD 3390-9     2106</w:t>
      </w:r>
    </w:p>
    <w:p w14:paraId="3B33C5C7" w14:textId="77777777" w:rsidR="00EA5059" w:rsidRPr="00EA5059" w:rsidRDefault="00EA5059" w:rsidP="00EA5059">
      <w:pPr>
        <w:spacing w:after="0" w:line="240" w:lineRule="auto"/>
        <w:rPr>
          <w:sz w:val="24"/>
          <w:szCs w:val="24"/>
        </w:rPr>
      </w:pPr>
      <w:r w:rsidRPr="00EA5059">
        <w:rPr>
          <w:sz w:val="24"/>
          <w:szCs w:val="24"/>
        </w:rPr>
        <w:t>EMERJL 5BFE 3390-9     2107</w:t>
      </w:r>
    </w:p>
    <w:p w14:paraId="4C372B4C" w14:textId="77777777" w:rsidR="00EA5059" w:rsidRPr="00EA5059" w:rsidRDefault="00EA5059" w:rsidP="00EA5059">
      <w:pPr>
        <w:spacing w:after="0" w:line="240" w:lineRule="auto"/>
        <w:rPr>
          <w:sz w:val="24"/>
          <w:szCs w:val="24"/>
        </w:rPr>
      </w:pPr>
      <w:r w:rsidRPr="00EA5059">
        <w:rPr>
          <w:sz w:val="24"/>
          <w:szCs w:val="24"/>
        </w:rPr>
        <w:t>EMERJM 5BFF 3390-9     2108</w:t>
      </w:r>
    </w:p>
    <w:p w14:paraId="7B84F1CD" w14:textId="77777777" w:rsidR="00EA5059" w:rsidRPr="00EA5059" w:rsidRDefault="00EA5059" w:rsidP="00EA5059">
      <w:pPr>
        <w:spacing w:after="0" w:line="240" w:lineRule="auto"/>
        <w:rPr>
          <w:sz w:val="24"/>
          <w:szCs w:val="24"/>
        </w:rPr>
      </w:pPr>
      <w:r w:rsidRPr="00EA5059">
        <w:rPr>
          <w:sz w:val="24"/>
          <w:szCs w:val="24"/>
        </w:rPr>
        <w:t>MIRL04 5C50 3390-3     2109</w:t>
      </w:r>
    </w:p>
    <w:p w14:paraId="363D3498" w14:textId="77777777" w:rsidR="00EA5059" w:rsidRPr="00EA5059" w:rsidRDefault="00EA5059" w:rsidP="00EA5059">
      <w:pPr>
        <w:spacing w:after="0" w:line="240" w:lineRule="auto"/>
        <w:rPr>
          <w:sz w:val="24"/>
          <w:szCs w:val="24"/>
        </w:rPr>
      </w:pPr>
      <w:r w:rsidRPr="00EA5059">
        <w:rPr>
          <w:sz w:val="24"/>
          <w:szCs w:val="24"/>
        </w:rPr>
        <w:lastRenderedPageBreak/>
        <w:t>MIRL05 5C51 3390-3     2110</w:t>
      </w:r>
    </w:p>
    <w:p w14:paraId="65176D14" w14:textId="77777777" w:rsidR="00EA5059" w:rsidRPr="00EA5059" w:rsidRDefault="00EA5059" w:rsidP="00EA5059">
      <w:pPr>
        <w:spacing w:after="0" w:line="240" w:lineRule="auto"/>
        <w:rPr>
          <w:sz w:val="24"/>
          <w:szCs w:val="24"/>
        </w:rPr>
      </w:pPr>
      <w:r w:rsidRPr="00EA5059">
        <w:rPr>
          <w:sz w:val="24"/>
          <w:szCs w:val="24"/>
        </w:rPr>
        <w:t>HR03L2 5C52 3390-3     2111</w:t>
      </w:r>
    </w:p>
    <w:p w14:paraId="4EC08B81" w14:textId="77777777" w:rsidR="00EA5059" w:rsidRPr="00EA5059" w:rsidRDefault="00EA5059" w:rsidP="00EA5059">
      <w:pPr>
        <w:spacing w:after="0" w:line="240" w:lineRule="auto"/>
        <w:rPr>
          <w:sz w:val="24"/>
          <w:szCs w:val="24"/>
        </w:rPr>
      </w:pPr>
      <w:r w:rsidRPr="00EA5059">
        <w:rPr>
          <w:sz w:val="24"/>
          <w:szCs w:val="24"/>
        </w:rPr>
        <w:t>HR0300 5C53 3390-3     2112</w:t>
      </w:r>
    </w:p>
    <w:p w14:paraId="4BB4BBA3" w14:textId="77777777" w:rsidR="00EA5059" w:rsidRPr="00EA5059" w:rsidRDefault="00EA5059" w:rsidP="00EA5059">
      <w:pPr>
        <w:spacing w:after="0" w:line="240" w:lineRule="auto"/>
        <w:rPr>
          <w:sz w:val="24"/>
          <w:szCs w:val="24"/>
        </w:rPr>
      </w:pPr>
      <w:r w:rsidRPr="00EA5059">
        <w:rPr>
          <w:sz w:val="24"/>
          <w:szCs w:val="24"/>
        </w:rPr>
        <w:t>HR0303 5C54 3390-3     2113</w:t>
      </w:r>
    </w:p>
    <w:p w14:paraId="6F8F4C01" w14:textId="77777777" w:rsidR="00EA5059" w:rsidRPr="00EA5059" w:rsidRDefault="00EA5059" w:rsidP="00EA5059">
      <w:pPr>
        <w:spacing w:after="0" w:line="240" w:lineRule="auto"/>
        <w:rPr>
          <w:sz w:val="24"/>
          <w:szCs w:val="24"/>
        </w:rPr>
      </w:pPr>
      <w:r w:rsidRPr="00EA5059">
        <w:rPr>
          <w:sz w:val="24"/>
          <w:szCs w:val="24"/>
        </w:rPr>
        <w:t>HR0304 5C55 3390-3     2114</w:t>
      </w:r>
    </w:p>
    <w:p w14:paraId="6763C2DD" w14:textId="77777777" w:rsidR="00EA5059" w:rsidRPr="00EA5059" w:rsidRDefault="00EA5059" w:rsidP="00EA5059">
      <w:pPr>
        <w:spacing w:after="0" w:line="240" w:lineRule="auto"/>
        <w:rPr>
          <w:sz w:val="24"/>
          <w:szCs w:val="24"/>
        </w:rPr>
      </w:pPr>
      <w:r w:rsidRPr="00EA5059">
        <w:rPr>
          <w:sz w:val="24"/>
          <w:szCs w:val="24"/>
        </w:rPr>
        <w:t>HR0305 5C56 3390-3     2115</w:t>
      </w:r>
    </w:p>
    <w:p w14:paraId="793785E7" w14:textId="77777777" w:rsidR="00EA5059" w:rsidRPr="00EA5059" w:rsidRDefault="00EA5059" w:rsidP="00EA5059">
      <w:pPr>
        <w:spacing w:after="0" w:line="240" w:lineRule="auto"/>
        <w:rPr>
          <w:sz w:val="24"/>
          <w:szCs w:val="24"/>
        </w:rPr>
      </w:pPr>
      <w:r w:rsidRPr="00EA5059">
        <w:rPr>
          <w:sz w:val="24"/>
          <w:szCs w:val="24"/>
        </w:rPr>
        <w:t>HR0306 5C57 3390-3     2116</w:t>
      </w:r>
    </w:p>
    <w:p w14:paraId="6218E527" w14:textId="77777777" w:rsidR="00EA5059" w:rsidRPr="00EA5059" w:rsidRDefault="00EA5059" w:rsidP="00EA5059">
      <w:pPr>
        <w:spacing w:after="0" w:line="240" w:lineRule="auto"/>
        <w:rPr>
          <w:sz w:val="24"/>
          <w:szCs w:val="24"/>
        </w:rPr>
      </w:pPr>
      <w:r w:rsidRPr="00EA5059">
        <w:rPr>
          <w:sz w:val="24"/>
          <w:szCs w:val="24"/>
        </w:rPr>
        <w:t>HR03C1 5C58 3390-3     2117</w:t>
      </w:r>
    </w:p>
    <w:p w14:paraId="701BFB48" w14:textId="77777777" w:rsidR="00EA5059" w:rsidRPr="00EA5059" w:rsidRDefault="00EA5059" w:rsidP="00EA5059">
      <w:pPr>
        <w:spacing w:after="0" w:line="240" w:lineRule="auto"/>
        <w:rPr>
          <w:sz w:val="24"/>
          <w:szCs w:val="24"/>
        </w:rPr>
      </w:pPr>
      <w:r w:rsidRPr="00EA5059">
        <w:rPr>
          <w:sz w:val="24"/>
          <w:szCs w:val="24"/>
        </w:rPr>
        <w:t>HR03L1 5C59 3390-3     2118</w:t>
      </w:r>
    </w:p>
    <w:p w14:paraId="7C83EB7E" w14:textId="77777777" w:rsidR="00EA5059" w:rsidRPr="00EA5059" w:rsidRDefault="00EA5059" w:rsidP="00EA5059">
      <w:pPr>
        <w:spacing w:after="0" w:line="240" w:lineRule="auto"/>
        <w:rPr>
          <w:sz w:val="24"/>
          <w:szCs w:val="24"/>
        </w:rPr>
      </w:pPr>
      <w:r w:rsidRPr="00EA5059">
        <w:rPr>
          <w:sz w:val="24"/>
          <w:szCs w:val="24"/>
        </w:rPr>
        <w:t>HR0307 5C5A 3390-3     2119</w:t>
      </w:r>
    </w:p>
    <w:p w14:paraId="6BEE482B" w14:textId="77777777" w:rsidR="00EA5059" w:rsidRPr="00EA5059" w:rsidRDefault="00EA5059" w:rsidP="00EA5059">
      <w:pPr>
        <w:spacing w:after="0" w:line="240" w:lineRule="auto"/>
        <w:rPr>
          <w:sz w:val="24"/>
          <w:szCs w:val="24"/>
        </w:rPr>
      </w:pPr>
      <w:r w:rsidRPr="00EA5059">
        <w:rPr>
          <w:sz w:val="24"/>
          <w:szCs w:val="24"/>
        </w:rPr>
        <w:t>HR0308 5C5B 3390-3     2120</w:t>
      </w:r>
    </w:p>
    <w:p w14:paraId="2F537C27" w14:textId="77777777" w:rsidR="00EA5059" w:rsidRPr="00EA5059" w:rsidRDefault="00EA5059" w:rsidP="00EA5059">
      <w:pPr>
        <w:spacing w:after="0" w:line="240" w:lineRule="auto"/>
        <w:rPr>
          <w:sz w:val="24"/>
          <w:szCs w:val="24"/>
        </w:rPr>
      </w:pPr>
      <w:r w:rsidRPr="00EA5059">
        <w:rPr>
          <w:sz w:val="24"/>
          <w:szCs w:val="24"/>
        </w:rPr>
        <w:t>HR03A1 5C5C 3390-3     2121</w:t>
      </w:r>
    </w:p>
    <w:p w14:paraId="30CEB89D" w14:textId="77777777" w:rsidR="00EA5059" w:rsidRPr="00EA5059" w:rsidRDefault="00EA5059" w:rsidP="00EA5059">
      <w:pPr>
        <w:spacing w:after="0" w:line="240" w:lineRule="auto"/>
        <w:rPr>
          <w:sz w:val="24"/>
          <w:szCs w:val="24"/>
        </w:rPr>
      </w:pPr>
      <w:r w:rsidRPr="00EA5059">
        <w:rPr>
          <w:sz w:val="24"/>
          <w:szCs w:val="24"/>
        </w:rPr>
        <w:t>HR03C2 5C5D 3390-3     2122</w:t>
      </w:r>
    </w:p>
    <w:p w14:paraId="058D2DB7" w14:textId="77777777" w:rsidR="00EA5059" w:rsidRPr="00EA5059" w:rsidRDefault="00EA5059" w:rsidP="00EA5059">
      <w:pPr>
        <w:spacing w:after="0" w:line="240" w:lineRule="auto"/>
        <w:rPr>
          <w:sz w:val="24"/>
          <w:szCs w:val="24"/>
        </w:rPr>
      </w:pPr>
      <w:r w:rsidRPr="00EA5059">
        <w:rPr>
          <w:sz w:val="24"/>
          <w:szCs w:val="24"/>
        </w:rPr>
        <w:t>ZFS003 5C5E 3390-3     2123</w:t>
      </w:r>
    </w:p>
    <w:p w14:paraId="141F6E52" w14:textId="77777777" w:rsidR="00EA5059" w:rsidRPr="00EA5059" w:rsidRDefault="00EA5059" w:rsidP="00EA5059">
      <w:pPr>
        <w:spacing w:after="0" w:line="240" w:lineRule="auto"/>
        <w:rPr>
          <w:sz w:val="24"/>
          <w:szCs w:val="24"/>
        </w:rPr>
      </w:pPr>
      <w:r w:rsidRPr="00EA5059">
        <w:rPr>
          <w:sz w:val="24"/>
          <w:szCs w:val="24"/>
        </w:rPr>
        <w:t>TSO031 5C5F 3390-3     2124</w:t>
      </w:r>
    </w:p>
    <w:p w14:paraId="14D7F30B" w14:textId="77777777" w:rsidR="00EA5059" w:rsidRPr="00EA5059" w:rsidRDefault="00EA5059" w:rsidP="00EA5059">
      <w:pPr>
        <w:spacing w:after="0" w:line="240" w:lineRule="auto"/>
        <w:rPr>
          <w:sz w:val="24"/>
          <w:szCs w:val="24"/>
        </w:rPr>
      </w:pPr>
      <w:r w:rsidRPr="00EA5059">
        <w:rPr>
          <w:sz w:val="24"/>
          <w:szCs w:val="24"/>
        </w:rPr>
        <w:t>HRS048 5C60 3390-3     2125</w:t>
      </w:r>
    </w:p>
    <w:p w14:paraId="3B93A9C3" w14:textId="77777777" w:rsidR="00EA5059" w:rsidRPr="00EA5059" w:rsidRDefault="00EA5059" w:rsidP="00EA5059">
      <w:pPr>
        <w:spacing w:after="0" w:line="240" w:lineRule="auto"/>
        <w:rPr>
          <w:sz w:val="24"/>
          <w:szCs w:val="24"/>
        </w:rPr>
      </w:pPr>
      <w:r w:rsidRPr="00EA5059">
        <w:rPr>
          <w:sz w:val="24"/>
          <w:szCs w:val="24"/>
        </w:rPr>
        <w:t>HRSP56 5C61 3390-3     2126</w:t>
      </w:r>
    </w:p>
    <w:p w14:paraId="2AE48398" w14:textId="77777777" w:rsidR="00EA5059" w:rsidRPr="00EA5059" w:rsidRDefault="00EA5059" w:rsidP="00EA5059">
      <w:pPr>
        <w:spacing w:after="0" w:line="240" w:lineRule="auto"/>
        <w:rPr>
          <w:sz w:val="24"/>
          <w:szCs w:val="24"/>
        </w:rPr>
      </w:pPr>
      <w:r w:rsidRPr="00EA5059">
        <w:rPr>
          <w:sz w:val="24"/>
          <w:szCs w:val="24"/>
        </w:rPr>
        <w:t>HRS181 5C62 3390-3     2127</w:t>
      </w:r>
    </w:p>
    <w:p w14:paraId="1B992B53" w14:textId="77777777" w:rsidR="00EA5059" w:rsidRPr="00EA5059" w:rsidRDefault="00EA5059" w:rsidP="00EA5059">
      <w:pPr>
        <w:spacing w:after="0" w:line="240" w:lineRule="auto"/>
        <w:rPr>
          <w:sz w:val="24"/>
          <w:szCs w:val="24"/>
        </w:rPr>
      </w:pPr>
      <w:r w:rsidRPr="00EA5059">
        <w:rPr>
          <w:sz w:val="24"/>
          <w:szCs w:val="24"/>
        </w:rPr>
        <w:t>HRS184 5C63 3390-3     2128</w:t>
      </w:r>
    </w:p>
    <w:p w14:paraId="5E1FBF1B" w14:textId="77777777" w:rsidR="00EA5059" w:rsidRPr="00EA5059" w:rsidRDefault="00EA5059" w:rsidP="00EA5059">
      <w:pPr>
        <w:spacing w:after="0" w:line="240" w:lineRule="auto"/>
        <w:rPr>
          <w:sz w:val="24"/>
          <w:szCs w:val="24"/>
        </w:rPr>
      </w:pPr>
      <w:r w:rsidRPr="00EA5059">
        <w:rPr>
          <w:sz w:val="24"/>
          <w:szCs w:val="24"/>
        </w:rPr>
        <w:t>HRS185 5C64 3390-3     2129</w:t>
      </w:r>
    </w:p>
    <w:p w14:paraId="02F3523E" w14:textId="77777777" w:rsidR="00EA5059" w:rsidRPr="00EA5059" w:rsidRDefault="00EA5059" w:rsidP="00EA5059">
      <w:pPr>
        <w:spacing w:after="0" w:line="240" w:lineRule="auto"/>
        <w:rPr>
          <w:sz w:val="24"/>
          <w:szCs w:val="24"/>
        </w:rPr>
      </w:pPr>
      <w:r w:rsidRPr="00EA5059">
        <w:rPr>
          <w:sz w:val="24"/>
          <w:szCs w:val="24"/>
        </w:rPr>
        <w:t>HRS061 5C65 3390-3     2130</w:t>
      </w:r>
    </w:p>
    <w:p w14:paraId="4BA6C96C" w14:textId="77777777" w:rsidR="00EA5059" w:rsidRPr="00EA5059" w:rsidRDefault="00EA5059" w:rsidP="00EA5059">
      <w:pPr>
        <w:spacing w:after="0" w:line="240" w:lineRule="auto"/>
        <w:rPr>
          <w:sz w:val="24"/>
          <w:szCs w:val="24"/>
        </w:rPr>
      </w:pPr>
      <w:r w:rsidRPr="00EA5059">
        <w:rPr>
          <w:sz w:val="24"/>
          <w:szCs w:val="24"/>
        </w:rPr>
        <w:t>HRS187 5C66 3390-3     2131</w:t>
      </w:r>
    </w:p>
    <w:p w14:paraId="588A1737" w14:textId="77777777" w:rsidR="00EA5059" w:rsidRPr="00EA5059" w:rsidRDefault="00EA5059" w:rsidP="00EA5059">
      <w:pPr>
        <w:spacing w:after="0" w:line="240" w:lineRule="auto"/>
        <w:rPr>
          <w:sz w:val="24"/>
          <w:szCs w:val="24"/>
        </w:rPr>
      </w:pPr>
      <w:r w:rsidRPr="00EA5059">
        <w:rPr>
          <w:sz w:val="24"/>
          <w:szCs w:val="24"/>
        </w:rPr>
        <w:t>HRS191 5C67 3390-3     2132</w:t>
      </w:r>
    </w:p>
    <w:p w14:paraId="44A987CD" w14:textId="77777777" w:rsidR="00EA5059" w:rsidRPr="00EA5059" w:rsidRDefault="00EA5059" w:rsidP="00EA5059">
      <w:pPr>
        <w:spacing w:after="0" w:line="240" w:lineRule="auto"/>
        <w:rPr>
          <w:sz w:val="24"/>
          <w:szCs w:val="24"/>
        </w:rPr>
      </w:pPr>
      <w:r w:rsidRPr="00EA5059">
        <w:rPr>
          <w:sz w:val="24"/>
          <w:szCs w:val="24"/>
        </w:rPr>
        <w:t>HRS192 5C68 3390-3     2133</w:t>
      </w:r>
    </w:p>
    <w:p w14:paraId="36CB8FC0" w14:textId="77777777" w:rsidR="00EA5059" w:rsidRPr="00EA5059" w:rsidRDefault="00EA5059" w:rsidP="00EA5059">
      <w:pPr>
        <w:spacing w:after="0" w:line="240" w:lineRule="auto"/>
        <w:rPr>
          <w:sz w:val="24"/>
          <w:szCs w:val="24"/>
        </w:rPr>
      </w:pPr>
      <w:r w:rsidRPr="00EA5059">
        <w:rPr>
          <w:sz w:val="24"/>
          <w:szCs w:val="24"/>
        </w:rPr>
        <w:t>HRS189 5C69 3390-3     2134</w:t>
      </w:r>
    </w:p>
    <w:p w14:paraId="3A568F25" w14:textId="77777777" w:rsidR="00EA5059" w:rsidRPr="00EA5059" w:rsidRDefault="00EA5059" w:rsidP="00EA5059">
      <w:pPr>
        <w:spacing w:after="0" w:line="240" w:lineRule="auto"/>
        <w:rPr>
          <w:sz w:val="24"/>
          <w:szCs w:val="24"/>
        </w:rPr>
      </w:pPr>
      <w:r w:rsidRPr="00EA5059">
        <w:rPr>
          <w:sz w:val="24"/>
          <w:szCs w:val="24"/>
        </w:rPr>
        <w:t>HRS190 5C6A 3390-3     2135</w:t>
      </w:r>
    </w:p>
    <w:p w14:paraId="25BE427A" w14:textId="77777777" w:rsidR="00EA5059" w:rsidRPr="00EA5059" w:rsidRDefault="00EA5059" w:rsidP="00EA5059">
      <w:pPr>
        <w:spacing w:after="0" w:line="240" w:lineRule="auto"/>
        <w:rPr>
          <w:sz w:val="24"/>
          <w:szCs w:val="24"/>
        </w:rPr>
      </w:pPr>
      <w:r w:rsidRPr="00EA5059">
        <w:rPr>
          <w:sz w:val="24"/>
          <w:szCs w:val="24"/>
        </w:rPr>
        <w:t>HRS196 5C6B 3390-3     2136</w:t>
      </w:r>
    </w:p>
    <w:p w14:paraId="0F091977" w14:textId="77777777" w:rsidR="00EA5059" w:rsidRPr="00EA5059" w:rsidRDefault="00EA5059" w:rsidP="00EA5059">
      <w:pPr>
        <w:spacing w:after="0" w:line="240" w:lineRule="auto"/>
        <w:rPr>
          <w:sz w:val="24"/>
          <w:szCs w:val="24"/>
        </w:rPr>
      </w:pPr>
      <w:r w:rsidRPr="00EA5059">
        <w:rPr>
          <w:sz w:val="24"/>
          <w:szCs w:val="24"/>
        </w:rPr>
        <w:t>HRSP30 5C6C 3390-3     2137</w:t>
      </w:r>
    </w:p>
    <w:p w14:paraId="6B22A738" w14:textId="77777777" w:rsidR="00EA5059" w:rsidRPr="00EA5059" w:rsidRDefault="00EA5059" w:rsidP="00EA5059">
      <w:pPr>
        <w:spacing w:after="0" w:line="240" w:lineRule="auto"/>
        <w:rPr>
          <w:sz w:val="24"/>
          <w:szCs w:val="24"/>
        </w:rPr>
      </w:pPr>
      <w:r w:rsidRPr="00EA5059">
        <w:rPr>
          <w:sz w:val="24"/>
          <w:szCs w:val="24"/>
        </w:rPr>
        <w:t>HRSP63 5C6D 3390-3     2138</w:t>
      </w:r>
    </w:p>
    <w:p w14:paraId="2B760A01" w14:textId="77777777" w:rsidR="00EA5059" w:rsidRPr="00EA5059" w:rsidRDefault="00EA5059" w:rsidP="00EA5059">
      <w:pPr>
        <w:spacing w:after="0" w:line="240" w:lineRule="auto"/>
        <w:rPr>
          <w:sz w:val="24"/>
          <w:szCs w:val="24"/>
        </w:rPr>
      </w:pPr>
      <w:r w:rsidRPr="00EA5059">
        <w:rPr>
          <w:sz w:val="24"/>
          <w:szCs w:val="24"/>
        </w:rPr>
        <w:t>HRSP24 5C6E 3390-3     2139</w:t>
      </w:r>
    </w:p>
    <w:p w14:paraId="6A6A892D" w14:textId="77777777" w:rsidR="00EA5059" w:rsidRPr="00EA5059" w:rsidRDefault="00EA5059" w:rsidP="00EA5059">
      <w:pPr>
        <w:spacing w:after="0" w:line="240" w:lineRule="auto"/>
        <w:rPr>
          <w:sz w:val="24"/>
          <w:szCs w:val="24"/>
        </w:rPr>
      </w:pPr>
      <w:r w:rsidRPr="00EA5059">
        <w:rPr>
          <w:sz w:val="24"/>
          <w:szCs w:val="24"/>
        </w:rPr>
        <w:t>HRSP34 5C6F 3390-3     2140</w:t>
      </w:r>
    </w:p>
    <w:p w14:paraId="141D61C3" w14:textId="77777777" w:rsidR="00EA5059" w:rsidRPr="00EA5059" w:rsidRDefault="00EA5059" w:rsidP="00EA5059">
      <w:pPr>
        <w:spacing w:after="0" w:line="240" w:lineRule="auto"/>
        <w:rPr>
          <w:sz w:val="24"/>
          <w:szCs w:val="24"/>
        </w:rPr>
      </w:pPr>
      <w:r w:rsidRPr="00EA5059">
        <w:rPr>
          <w:sz w:val="24"/>
          <w:szCs w:val="24"/>
        </w:rPr>
        <w:t>HRS179 5C70 3390-3     2141</w:t>
      </w:r>
    </w:p>
    <w:p w14:paraId="463C2438" w14:textId="77777777" w:rsidR="00EA5059" w:rsidRPr="00EA5059" w:rsidRDefault="00EA5059" w:rsidP="00EA5059">
      <w:pPr>
        <w:spacing w:after="0" w:line="240" w:lineRule="auto"/>
        <w:rPr>
          <w:sz w:val="24"/>
          <w:szCs w:val="24"/>
        </w:rPr>
      </w:pPr>
      <w:r w:rsidRPr="00EA5059">
        <w:rPr>
          <w:sz w:val="24"/>
          <w:szCs w:val="24"/>
        </w:rPr>
        <w:t>HRS180 5C71 3390-3     2142</w:t>
      </w:r>
    </w:p>
    <w:p w14:paraId="0C4662E5" w14:textId="77777777" w:rsidR="00EA5059" w:rsidRPr="00EA5059" w:rsidRDefault="00EA5059" w:rsidP="00EA5059">
      <w:pPr>
        <w:spacing w:after="0" w:line="240" w:lineRule="auto"/>
        <w:rPr>
          <w:sz w:val="24"/>
          <w:szCs w:val="24"/>
        </w:rPr>
      </w:pPr>
      <w:r w:rsidRPr="00EA5059">
        <w:rPr>
          <w:sz w:val="24"/>
          <w:szCs w:val="24"/>
        </w:rPr>
        <w:t>HRS056 5C72 3390-3     2143</w:t>
      </w:r>
    </w:p>
    <w:p w14:paraId="034CA9E9" w14:textId="77777777" w:rsidR="00EA5059" w:rsidRPr="00EA5059" w:rsidRDefault="00EA5059" w:rsidP="00EA5059">
      <w:pPr>
        <w:spacing w:after="0" w:line="240" w:lineRule="auto"/>
        <w:rPr>
          <w:sz w:val="24"/>
          <w:szCs w:val="24"/>
        </w:rPr>
      </w:pPr>
      <w:r w:rsidRPr="00EA5059">
        <w:rPr>
          <w:sz w:val="24"/>
          <w:szCs w:val="24"/>
        </w:rPr>
        <w:t>HRSP58 5C73 3390-3     2144</w:t>
      </w:r>
    </w:p>
    <w:p w14:paraId="2F1F0465" w14:textId="77777777" w:rsidR="00EA5059" w:rsidRPr="00EA5059" w:rsidRDefault="00EA5059" w:rsidP="00EA5059">
      <w:pPr>
        <w:spacing w:after="0" w:line="240" w:lineRule="auto"/>
        <w:rPr>
          <w:sz w:val="24"/>
          <w:szCs w:val="24"/>
        </w:rPr>
      </w:pPr>
      <w:r w:rsidRPr="00EA5059">
        <w:rPr>
          <w:sz w:val="24"/>
          <w:szCs w:val="24"/>
        </w:rPr>
        <w:t>HRS091 5C74 3390-3     2145</w:t>
      </w:r>
    </w:p>
    <w:p w14:paraId="53F86BBD" w14:textId="77777777" w:rsidR="00EA5059" w:rsidRPr="00EA5059" w:rsidRDefault="00EA5059" w:rsidP="00EA5059">
      <w:pPr>
        <w:spacing w:after="0" w:line="240" w:lineRule="auto"/>
        <w:rPr>
          <w:sz w:val="24"/>
          <w:szCs w:val="24"/>
        </w:rPr>
      </w:pPr>
      <w:r w:rsidRPr="00EA5059">
        <w:rPr>
          <w:sz w:val="24"/>
          <w:szCs w:val="24"/>
        </w:rPr>
        <w:t>HRS058 5C75 3390-3     2146</w:t>
      </w:r>
    </w:p>
    <w:p w14:paraId="7C4A025B" w14:textId="77777777" w:rsidR="00EA5059" w:rsidRPr="00EA5059" w:rsidRDefault="00EA5059" w:rsidP="00EA5059">
      <w:pPr>
        <w:spacing w:after="0" w:line="240" w:lineRule="auto"/>
        <w:rPr>
          <w:sz w:val="24"/>
          <w:szCs w:val="24"/>
        </w:rPr>
      </w:pPr>
      <w:r w:rsidRPr="00EA5059">
        <w:rPr>
          <w:sz w:val="24"/>
          <w:szCs w:val="24"/>
        </w:rPr>
        <w:t>HRS018 5C76 3390-3     2147</w:t>
      </w:r>
    </w:p>
    <w:p w14:paraId="3E494EF3" w14:textId="77777777" w:rsidR="00EA5059" w:rsidRPr="00EA5059" w:rsidRDefault="00EA5059" w:rsidP="00EA5059">
      <w:pPr>
        <w:spacing w:after="0" w:line="240" w:lineRule="auto"/>
        <w:rPr>
          <w:sz w:val="24"/>
          <w:szCs w:val="24"/>
        </w:rPr>
      </w:pPr>
      <w:r w:rsidRPr="00EA5059">
        <w:rPr>
          <w:sz w:val="24"/>
          <w:szCs w:val="24"/>
        </w:rPr>
        <w:t>HRS168 5C77 3390-3     2148</w:t>
      </w:r>
    </w:p>
    <w:p w14:paraId="1D669DB7" w14:textId="77777777" w:rsidR="00EA5059" w:rsidRPr="00EA5059" w:rsidRDefault="00EA5059" w:rsidP="00EA5059">
      <w:pPr>
        <w:spacing w:after="0" w:line="240" w:lineRule="auto"/>
        <w:rPr>
          <w:sz w:val="24"/>
          <w:szCs w:val="24"/>
        </w:rPr>
      </w:pPr>
      <w:r w:rsidRPr="00EA5059">
        <w:rPr>
          <w:sz w:val="24"/>
          <w:szCs w:val="24"/>
        </w:rPr>
        <w:t>HRS072 5C79 3390-3     2149</w:t>
      </w:r>
    </w:p>
    <w:p w14:paraId="04BD3C5E" w14:textId="77777777" w:rsidR="00EA5059" w:rsidRPr="00EA5059" w:rsidRDefault="00EA5059" w:rsidP="00EA5059">
      <w:pPr>
        <w:spacing w:after="0" w:line="240" w:lineRule="auto"/>
        <w:rPr>
          <w:sz w:val="24"/>
          <w:szCs w:val="24"/>
        </w:rPr>
      </w:pPr>
      <w:r w:rsidRPr="00EA5059">
        <w:rPr>
          <w:sz w:val="24"/>
          <w:szCs w:val="24"/>
        </w:rPr>
        <w:t>HRS112 5C7A 3390-3     2150</w:t>
      </w:r>
    </w:p>
    <w:p w14:paraId="6AC18F2E" w14:textId="77777777" w:rsidR="00EA5059" w:rsidRPr="00EA5059" w:rsidRDefault="00EA5059" w:rsidP="00EA5059">
      <w:pPr>
        <w:spacing w:after="0" w:line="240" w:lineRule="auto"/>
        <w:rPr>
          <w:sz w:val="24"/>
          <w:szCs w:val="24"/>
        </w:rPr>
      </w:pPr>
      <w:r w:rsidRPr="00EA5059">
        <w:rPr>
          <w:sz w:val="24"/>
          <w:szCs w:val="24"/>
        </w:rPr>
        <w:t>HRS120 5C7B 3390-3     2151</w:t>
      </w:r>
    </w:p>
    <w:p w14:paraId="1E9EB7EC" w14:textId="77777777" w:rsidR="00EA5059" w:rsidRPr="00EA5059" w:rsidRDefault="00EA5059" w:rsidP="00EA5059">
      <w:pPr>
        <w:spacing w:after="0" w:line="240" w:lineRule="auto"/>
        <w:rPr>
          <w:sz w:val="24"/>
          <w:szCs w:val="24"/>
        </w:rPr>
      </w:pPr>
      <w:r w:rsidRPr="00EA5059">
        <w:rPr>
          <w:sz w:val="24"/>
          <w:szCs w:val="24"/>
        </w:rPr>
        <w:lastRenderedPageBreak/>
        <w:t>HRS105 5C7C 3390-3     2152</w:t>
      </w:r>
    </w:p>
    <w:p w14:paraId="4A0294E7" w14:textId="77777777" w:rsidR="00EA5059" w:rsidRPr="00EA5059" w:rsidRDefault="00EA5059" w:rsidP="00EA5059">
      <w:pPr>
        <w:spacing w:after="0" w:line="240" w:lineRule="auto"/>
        <w:rPr>
          <w:sz w:val="24"/>
          <w:szCs w:val="24"/>
        </w:rPr>
      </w:pPr>
      <w:r w:rsidRPr="00EA5059">
        <w:rPr>
          <w:sz w:val="24"/>
          <w:szCs w:val="24"/>
        </w:rPr>
        <w:t>HRS019 5C7D 3390-3     2153</w:t>
      </w:r>
    </w:p>
    <w:p w14:paraId="60173649" w14:textId="77777777" w:rsidR="00EA5059" w:rsidRPr="00EA5059" w:rsidRDefault="00EA5059" w:rsidP="00EA5059">
      <w:pPr>
        <w:spacing w:after="0" w:line="240" w:lineRule="auto"/>
        <w:rPr>
          <w:sz w:val="24"/>
          <w:szCs w:val="24"/>
        </w:rPr>
      </w:pPr>
      <w:r w:rsidRPr="00EA5059">
        <w:rPr>
          <w:sz w:val="24"/>
          <w:szCs w:val="24"/>
        </w:rPr>
        <w:t>HRS059 5C7E 3390-3     2154</w:t>
      </w:r>
    </w:p>
    <w:p w14:paraId="758A7C96" w14:textId="77777777" w:rsidR="00EA5059" w:rsidRPr="00EA5059" w:rsidRDefault="00EA5059" w:rsidP="00EA5059">
      <w:pPr>
        <w:spacing w:after="0" w:line="240" w:lineRule="auto"/>
        <w:rPr>
          <w:sz w:val="24"/>
          <w:szCs w:val="24"/>
        </w:rPr>
      </w:pPr>
      <w:r w:rsidRPr="00EA5059">
        <w:rPr>
          <w:sz w:val="24"/>
          <w:szCs w:val="24"/>
        </w:rPr>
        <w:t>HRS175 5C7F 3390-3     2155</w:t>
      </w:r>
    </w:p>
    <w:p w14:paraId="5CDA802D" w14:textId="77777777" w:rsidR="00EA5059" w:rsidRPr="00EA5059" w:rsidRDefault="00EA5059" w:rsidP="00EA5059">
      <w:pPr>
        <w:spacing w:after="0" w:line="240" w:lineRule="auto"/>
        <w:rPr>
          <w:sz w:val="24"/>
          <w:szCs w:val="24"/>
        </w:rPr>
      </w:pPr>
      <w:r w:rsidRPr="00EA5059">
        <w:rPr>
          <w:sz w:val="24"/>
          <w:szCs w:val="24"/>
        </w:rPr>
        <w:t>HRS176 5C80 3390-3     2156</w:t>
      </w:r>
    </w:p>
    <w:p w14:paraId="45741796" w14:textId="77777777" w:rsidR="00EA5059" w:rsidRPr="00EA5059" w:rsidRDefault="00EA5059" w:rsidP="00EA5059">
      <w:pPr>
        <w:spacing w:after="0" w:line="240" w:lineRule="auto"/>
        <w:rPr>
          <w:sz w:val="24"/>
          <w:szCs w:val="24"/>
        </w:rPr>
      </w:pPr>
      <w:r w:rsidRPr="00EA5059">
        <w:rPr>
          <w:sz w:val="24"/>
          <w:szCs w:val="24"/>
        </w:rPr>
        <w:t>HRS053 5C81 3390-3     2157</w:t>
      </w:r>
    </w:p>
    <w:p w14:paraId="11B9BC26" w14:textId="77777777" w:rsidR="00EA5059" w:rsidRPr="00EA5059" w:rsidRDefault="00EA5059" w:rsidP="00EA5059">
      <w:pPr>
        <w:spacing w:after="0" w:line="240" w:lineRule="auto"/>
        <w:rPr>
          <w:sz w:val="24"/>
          <w:szCs w:val="24"/>
        </w:rPr>
      </w:pPr>
      <w:r w:rsidRPr="00EA5059">
        <w:rPr>
          <w:sz w:val="24"/>
          <w:szCs w:val="24"/>
        </w:rPr>
        <w:t>HRS093 5C82 3390-3     2158</w:t>
      </w:r>
    </w:p>
    <w:p w14:paraId="1D73AB70" w14:textId="77777777" w:rsidR="00EA5059" w:rsidRPr="00EA5059" w:rsidRDefault="00EA5059" w:rsidP="00EA5059">
      <w:pPr>
        <w:spacing w:after="0" w:line="240" w:lineRule="auto"/>
        <w:rPr>
          <w:sz w:val="24"/>
          <w:szCs w:val="24"/>
        </w:rPr>
      </w:pPr>
      <w:r w:rsidRPr="00EA5059">
        <w:rPr>
          <w:sz w:val="24"/>
          <w:szCs w:val="24"/>
        </w:rPr>
        <w:t>HRS094 5C83 3390-3     2159</w:t>
      </w:r>
    </w:p>
    <w:p w14:paraId="7984B2EA" w14:textId="77777777" w:rsidR="00EA5059" w:rsidRPr="00EA5059" w:rsidRDefault="00EA5059" w:rsidP="00EA5059">
      <w:pPr>
        <w:spacing w:after="0" w:line="240" w:lineRule="auto"/>
        <w:rPr>
          <w:sz w:val="24"/>
          <w:szCs w:val="24"/>
        </w:rPr>
      </w:pPr>
      <w:r w:rsidRPr="00EA5059">
        <w:rPr>
          <w:sz w:val="24"/>
          <w:szCs w:val="24"/>
        </w:rPr>
        <w:t>HRS060 5C84 3390-3     2160</w:t>
      </w:r>
    </w:p>
    <w:p w14:paraId="72D0A2EE" w14:textId="77777777" w:rsidR="00EA5059" w:rsidRPr="00EA5059" w:rsidRDefault="00EA5059" w:rsidP="00EA5059">
      <w:pPr>
        <w:spacing w:after="0" w:line="240" w:lineRule="auto"/>
        <w:rPr>
          <w:sz w:val="24"/>
          <w:szCs w:val="24"/>
        </w:rPr>
      </w:pPr>
      <w:r w:rsidRPr="00EA5059">
        <w:rPr>
          <w:sz w:val="24"/>
          <w:szCs w:val="24"/>
        </w:rPr>
        <w:t>HRS068 5C85 3390-3     2161</w:t>
      </w:r>
    </w:p>
    <w:p w14:paraId="49078244" w14:textId="77777777" w:rsidR="00EA5059" w:rsidRPr="00EA5059" w:rsidRDefault="00EA5059" w:rsidP="00EA5059">
      <w:pPr>
        <w:spacing w:after="0" w:line="240" w:lineRule="auto"/>
        <w:rPr>
          <w:sz w:val="24"/>
          <w:szCs w:val="24"/>
        </w:rPr>
      </w:pPr>
      <w:r w:rsidRPr="00EA5059">
        <w:rPr>
          <w:sz w:val="24"/>
          <w:szCs w:val="24"/>
        </w:rPr>
        <w:t>HRS172 5C86 3390-3     2162</w:t>
      </w:r>
    </w:p>
    <w:p w14:paraId="401D43A5" w14:textId="77777777" w:rsidR="00EA5059" w:rsidRPr="00EA5059" w:rsidRDefault="00EA5059" w:rsidP="00EA5059">
      <w:pPr>
        <w:spacing w:after="0" w:line="240" w:lineRule="auto"/>
        <w:rPr>
          <w:sz w:val="24"/>
          <w:szCs w:val="24"/>
        </w:rPr>
      </w:pPr>
      <w:r w:rsidRPr="00EA5059">
        <w:rPr>
          <w:sz w:val="24"/>
          <w:szCs w:val="24"/>
        </w:rPr>
        <w:t>HRS174 5C87 3390-3     2163</w:t>
      </w:r>
    </w:p>
    <w:p w14:paraId="3DB8DBB8" w14:textId="77777777" w:rsidR="00EA5059" w:rsidRPr="00EA5059" w:rsidRDefault="00EA5059" w:rsidP="00EA5059">
      <w:pPr>
        <w:spacing w:after="0" w:line="240" w:lineRule="auto"/>
        <w:rPr>
          <w:sz w:val="24"/>
          <w:szCs w:val="24"/>
        </w:rPr>
      </w:pPr>
      <w:r w:rsidRPr="00EA5059">
        <w:rPr>
          <w:sz w:val="24"/>
          <w:szCs w:val="24"/>
        </w:rPr>
        <w:t>HRS062 5C88 3390-3     2164</w:t>
      </w:r>
    </w:p>
    <w:p w14:paraId="77D20652" w14:textId="77777777" w:rsidR="00EA5059" w:rsidRPr="00EA5059" w:rsidRDefault="00EA5059" w:rsidP="00EA5059">
      <w:pPr>
        <w:spacing w:after="0" w:line="240" w:lineRule="auto"/>
        <w:rPr>
          <w:sz w:val="24"/>
          <w:szCs w:val="24"/>
        </w:rPr>
      </w:pPr>
      <w:r w:rsidRPr="00EA5059">
        <w:rPr>
          <w:sz w:val="24"/>
          <w:szCs w:val="24"/>
        </w:rPr>
        <w:t>HRS098 5C89 3390-3     2165</w:t>
      </w:r>
    </w:p>
    <w:p w14:paraId="4F4967E2" w14:textId="77777777" w:rsidR="00EA5059" w:rsidRPr="00EA5059" w:rsidRDefault="00EA5059" w:rsidP="00EA5059">
      <w:pPr>
        <w:spacing w:after="0" w:line="240" w:lineRule="auto"/>
        <w:rPr>
          <w:sz w:val="24"/>
          <w:szCs w:val="24"/>
        </w:rPr>
      </w:pPr>
      <w:r w:rsidRPr="00EA5059">
        <w:rPr>
          <w:sz w:val="24"/>
          <w:szCs w:val="24"/>
        </w:rPr>
        <w:t>HRS096 5C8A 3390-3     2166</w:t>
      </w:r>
    </w:p>
    <w:p w14:paraId="4E2318C0" w14:textId="77777777" w:rsidR="00EA5059" w:rsidRPr="00EA5059" w:rsidRDefault="00EA5059" w:rsidP="00EA5059">
      <w:pPr>
        <w:spacing w:after="0" w:line="240" w:lineRule="auto"/>
        <w:rPr>
          <w:sz w:val="24"/>
          <w:szCs w:val="24"/>
        </w:rPr>
      </w:pPr>
      <w:r w:rsidRPr="00EA5059">
        <w:rPr>
          <w:sz w:val="24"/>
          <w:szCs w:val="24"/>
        </w:rPr>
        <w:t>HRS021 5C8B 3390-3     2167</w:t>
      </w:r>
    </w:p>
    <w:p w14:paraId="33795AD0" w14:textId="77777777" w:rsidR="00EA5059" w:rsidRPr="00EA5059" w:rsidRDefault="00EA5059" w:rsidP="00EA5059">
      <w:pPr>
        <w:spacing w:after="0" w:line="240" w:lineRule="auto"/>
        <w:rPr>
          <w:sz w:val="24"/>
          <w:szCs w:val="24"/>
        </w:rPr>
      </w:pPr>
      <w:r w:rsidRPr="00EA5059">
        <w:rPr>
          <w:sz w:val="24"/>
          <w:szCs w:val="24"/>
        </w:rPr>
        <w:t>HRS071 5C8C 3390-3     2168</w:t>
      </w:r>
    </w:p>
    <w:p w14:paraId="519DA7F7" w14:textId="77777777" w:rsidR="00EA5059" w:rsidRPr="00EA5059" w:rsidRDefault="00EA5059" w:rsidP="00EA5059">
      <w:pPr>
        <w:spacing w:after="0" w:line="240" w:lineRule="auto"/>
        <w:rPr>
          <w:sz w:val="24"/>
          <w:szCs w:val="24"/>
        </w:rPr>
      </w:pPr>
      <w:r w:rsidRPr="00EA5059">
        <w:rPr>
          <w:sz w:val="24"/>
          <w:szCs w:val="24"/>
        </w:rPr>
        <w:t>HRS052 5C8D 3390-3     2169</w:t>
      </w:r>
    </w:p>
    <w:p w14:paraId="284196BC" w14:textId="77777777" w:rsidR="00EA5059" w:rsidRPr="00EA5059" w:rsidRDefault="00EA5059" w:rsidP="00EA5059">
      <w:pPr>
        <w:spacing w:after="0" w:line="240" w:lineRule="auto"/>
        <w:rPr>
          <w:sz w:val="24"/>
          <w:szCs w:val="24"/>
        </w:rPr>
      </w:pPr>
      <w:r w:rsidRPr="00EA5059">
        <w:rPr>
          <w:sz w:val="24"/>
          <w:szCs w:val="24"/>
        </w:rPr>
        <w:t>TSO032 5C8E 3390-3     2170</w:t>
      </w:r>
    </w:p>
    <w:p w14:paraId="77406244" w14:textId="77777777" w:rsidR="00EA5059" w:rsidRPr="00EA5059" w:rsidRDefault="00EA5059" w:rsidP="00EA5059">
      <w:pPr>
        <w:spacing w:after="0" w:line="240" w:lineRule="auto"/>
        <w:rPr>
          <w:sz w:val="24"/>
          <w:szCs w:val="24"/>
        </w:rPr>
      </w:pPr>
      <w:r w:rsidRPr="00EA5059">
        <w:rPr>
          <w:sz w:val="24"/>
          <w:szCs w:val="24"/>
        </w:rPr>
        <w:t>MOBP34 5C8F 3390-3     2171</w:t>
      </w:r>
    </w:p>
    <w:p w14:paraId="7C06BED7" w14:textId="77777777" w:rsidR="00EA5059" w:rsidRPr="00EA5059" w:rsidRDefault="00EA5059" w:rsidP="00EA5059">
      <w:pPr>
        <w:spacing w:after="0" w:line="240" w:lineRule="auto"/>
        <w:rPr>
          <w:sz w:val="24"/>
          <w:szCs w:val="24"/>
        </w:rPr>
      </w:pPr>
      <w:r w:rsidRPr="00EA5059">
        <w:rPr>
          <w:sz w:val="24"/>
          <w:szCs w:val="24"/>
        </w:rPr>
        <w:t>MOBP32 5C90 3390-3     2172</w:t>
      </w:r>
    </w:p>
    <w:p w14:paraId="29D42CED" w14:textId="77777777" w:rsidR="00EA5059" w:rsidRPr="00EA5059" w:rsidRDefault="00EA5059" w:rsidP="00EA5059">
      <w:pPr>
        <w:spacing w:after="0" w:line="240" w:lineRule="auto"/>
        <w:rPr>
          <w:sz w:val="24"/>
          <w:szCs w:val="24"/>
        </w:rPr>
      </w:pPr>
      <w:r w:rsidRPr="00EA5059">
        <w:rPr>
          <w:sz w:val="24"/>
          <w:szCs w:val="24"/>
        </w:rPr>
        <w:t>MOBP33 5C91 3390-3     2173</w:t>
      </w:r>
    </w:p>
    <w:p w14:paraId="4BCC4C73" w14:textId="77777777" w:rsidR="00EA5059" w:rsidRPr="00EA5059" w:rsidRDefault="00EA5059" w:rsidP="00EA5059">
      <w:pPr>
        <w:spacing w:after="0" w:line="240" w:lineRule="auto"/>
        <w:rPr>
          <w:sz w:val="24"/>
          <w:szCs w:val="24"/>
        </w:rPr>
      </w:pPr>
      <w:r w:rsidRPr="00EA5059">
        <w:rPr>
          <w:sz w:val="24"/>
          <w:szCs w:val="24"/>
        </w:rPr>
        <w:t>MOBP30 5C92 3390-3     2174</w:t>
      </w:r>
    </w:p>
    <w:p w14:paraId="779DB523" w14:textId="77777777" w:rsidR="00EA5059" w:rsidRPr="00EA5059" w:rsidRDefault="00EA5059" w:rsidP="00EA5059">
      <w:pPr>
        <w:spacing w:after="0" w:line="240" w:lineRule="auto"/>
        <w:rPr>
          <w:sz w:val="24"/>
          <w:szCs w:val="24"/>
        </w:rPr>
      </w:pPr>
      <w:r w:rsidRPr="00EA5059">
        <w:rPr>
          <w:sz w:val="24"/>
          <w:szCs w:val="24"/>
        </w:rPr>
        <w:t>MOBP31 5C93 3390-3     2175</w:t>
      </w:r>
    </w:p>
    <w:p w14:paraId="783AE5FD" w14:textId="77777777" w:rsidR="00EA5059" w:rsidRPr="00EA5059" w:rsidRDefault="00EA5059" w:rsidP="00EA5059">
      <w:pPr>
        <w:spacing w:after="0" w:line="240" w:lineRule="auto"/>
        <w:rPr>
          <w:sz w:val="24"/>
          <w:szCs w:val="24"/>
        </w:rPr>
      </w:pPr>
      <w:r w:rsidRPr="00EA5059">
        <w:rPr>
          <w:sz w:val="24"/>
          <w:szCs w:val="24"/>
        </w:rPr>
        <w:t>MOBP02 5C94 3390-3     2176</w:t>
      </w:r>
    </w:p>
    <w:p w14:paraId="069618DE" w14:textId="77777777" w:rsidR="00EA5059" w:rsidRPr="00EA5059" w:rsidRDefault="00EA5059" w:rsidP="00EA5059">
      <w:pPr>
        <w:spacing w:after="0" w:line="240" w:lineRule="auto"/>
        <w:rPr>
          <w:sz w:val="24"/>
          <w:szCs w:val="24"/>
        </w:rPr>
      </w:pPr>
      <w:r w:rsidRPr="00EA5059">
        <w:rPr>
          <w:sz w:val="24"/>
          <w:szCs w:val="24"/>
        </w:rPr>
        <w:t>PS0041 5C95 3390-3     2177</w:t>
      </w:r>
    </w:p>
    <w:p w14:paraId="4744BD29" w14:textId="77777777" w:rsidR="00EA5059" w:rsidRPr="00EA5059" w:rsidRDefault="00EA5059" w:rsidP="00EA5059">
      <w:pPr>
        <w:spacing w:after="0" w:line="240" w:lineRule="auto"/>
        <w:rPr>
          <w:sz w:val="24"/>
          <w:szCs w:val="24"/>
        </w:rPr>
      </w:pPr>
      <w:r w:rsidRPr="00EA5059">
        <w:rPr>
          <w:sz w:val="24"/>
          <w:szCs w:val="24"/>
        </w:rPr>
        <w:t>PS0014 5C96 3390-3     2178</w:t>
      </w:r>
    </w:p>
    <w:p w14:paraId="3319B6CC" w14:textId="77777777" w:rsidR="00EA5059" w:rsidRPr="00EA5059" w:rsidRDefault="00EA5059" w:rsidP="00EA5059">
      <w:pPr>
        <w:spacing w:after="0" w:line="240" w:lineRule="auto"/>
        <w:rPr>
          <w:sz w:val="24"/>
          <w:szCs w:val="24"/>
        </w:rPr>
      </w:pPr>
      <w:r w:rsidRPr="00EA5059">
        <w:rPr>
          <w:sz w:val="24"/>
          <w:szCs w:val="24"/>
        </w:rPr>
        <w:t>PS0015 5C97 3390-3     2179</w:t>
      </w:r>
    </w:p>
    <w:p w14:paraId="7C866EF9" w14:textId="77777777" w:rsidR="00EA5059" w:rsidRPr="00EA5059" w:rsidRDefault="00EA5059" w:rsidP="00EA5059">
      <w:pPr>
        <w:spacing w:after="0" w:line="240" w:lineRule="auto"/>
        <w:rPr>
          <w:sz w:val="24"/>
          <w:szCs w:val="24"/>
        </w:rPr>
      </w:pPr>
      <w:r w:rsidRPr="00EA5059">
        <w:rPr>
          <w:sz w:val="24"/>
          <w:szCs w:val="24"/>
        </w:rPr>
        <w:t>PS0033 5C98 3390-3     2180</w:t>
      </w:r>
    </w:p>
    <w:p w14:paraId="4C5C2F82" w14:textId="77777777" w:rsidR="00EA5059" w:rsidRPr="00EA5059" w:rsidRDefault="00EA5059" w:rsidP="00EA5059">
      <w:pPr>
        <w:spacing w:after="0" w:line="240" w:lineRule="auto"/>
        <w:rPr>
          <w:sz w:val="24"/>
          <w:szCs w:val="24"/>
        </w:rPr>
      </w:pPr>
      <w:r w:rsidRPr="00EA5059">
        <w:rPr>
          <w:sz w:val="24"/>
          <w:szCs w:val="24"/>
        </w:rPr>
        <w:t>PS0053 5C99 3390-3     2181</w:t>
      </w:r>
    </w:p>
    <w:p w14:paraId="07975B2F" w14:textId="77777777" w:rsidR="00EA5059" w:rsidRPr="00EA5059" w:rsidRDefault="00EA5059" w:rsidP="00EA5059">
      <w:pPr>
        <w:spacing w:after="0" w:line="240" w:lineRule="auto"/>
        <w:rPr>
          <w:sz w:val="24"/>
          <w:szCs w:val="24"/>
        </w:rPr>
      </w:pPr>
      <w:r w:rsidRPr="00EA5059">
        <w:rPr>
          <w:sz w:val="24"/>
          <w:szCs w:val="24"/>
        </w:rPr>
        <w:t>PS0019 5C9A 3390-3     2182</w:t>
      </w:r>
    </w:p>
    <w:p w14:paraId="5491BC17" w14:textId="77777777" w:rsidR="00EA5059" w:rsidRPr="00EA5059" w:rsidRDefault="00EA5059" w:rsidP="00EA5059">
      <w:pPr>
        <w:spacing w:after="0" w:line="240" w:lineRule="auto"/>
        <w:rPr>
          <w:sz w:val="24"/>
          <w:szCs w:val="24"/>
        </w:rPr>
      </w:pPr>
      <w:r w:rsidRPr="00EA5059">
        <w:rPr>
          <w:sz w:val="24"/>
          <w:szCs w:val="24"/>
        </w:rPr>
        <w:t>PS0020 5C9B 3390-3     2183</w:t>
      </w:r>
    </w:p>
    <w:p w14:paraId="75E9AA06" w14:textId="77777777" w:rsidR="00EA5059" w:rsidRPr="00EA5059" w:rsidRDefault="00EA5059" w:rsidP="00EA5059">
      <w:pPr>
        <w:spacing w:after="0" w:line="240" w:lineRule="auto"/>
        <w:rPr>
          <w:sz w:val="24"/>
          <w:szCs w:val="24"/>
        </w:rPr>
      </w:pPr>
      <w:r w:rsidRPr="00EA5059">
        <w:rPr>
          <w:sz w:val="24"/>
          <w:szCs w:val="24"/>
        </w:rPr>
        <w:t>PS0036 5C9C 3390-3     2184</w:t>
      </w:r>
    </w:p>
    <w:p w14:paraId="202CA90F" w14:textId="77777777" w:rsidR="00EA5059" w:rsidRPr="00EA5059" w:rsidRDefault="00EA5059" w:rsidP="00EA5059">
      <w:pPr>
        <w:spacing w:after="0" w:line="240" w:lineRule="auto"/>
        <w:rPr>
          <w:sz w:val="24"/>
          <w:szCs w:val="24"/>
        </w:rPr>
      </w:pPr>
      <w:r w:rsidRPr="00EA5059">
        <w:rPr>
          <w:sz w:val="24"/>
          <w:szCs w:val="24"/>
        </w:rPr>
        <w:t>PS0016 5C9D 3390-3     2185</w:t>
      </w:r>
    </w:p>
    <w:p w14:paraId="6C5E681B" w14:textId="77777777" w:rsidR="00EA5059" w:rsidRPr="00EA5059" w:rsidRDefault="00EA5059" w:rsidP="00EA5059">
      <w:pPr>
        <w:spacing w:after="0" w:line="240" w:lineRule="auto"/>
        <w:rPr>
          <w:sz w:val="24"/>
          <w:szCs w:val="24"/>
        </w:rPr>
      </w:pPr>
      <w:r w:rsidRPr="00EA5059">
        <w:rPr>
          <w:sz w:val="24"/>
          <w:szCs w:val="24"/>
        </w:rPr>
        <w:t>PS0017 5C9E 3390-3     2186</w:t>
      </w:r>
    </w:p>
    <w:p w14:paraId="7CCCD4D5" w14:textId="77777777" w:rsidR="00EA5059" w:rsidRPr="00EA5059" w:rsidRDefault="00EA5059" w:rsidP="00EA5059">
      <w:pPr>
        <w:spacing w:after="0" w:line="240" w:lineRule="auto"/>
        <w:rPr>
          <w:sz w:val="24"/>
          <w:szCs w:val="24"/>
        </w:rPr>
      </w:pPr>
      <w:r w:rsidRPr="00EA5059">
        <w:rPr>
          <w:sz w:val="24"/>
          <w:szCs w:val="24"/>
        </w:rPr>
        <w:t>PS0018 5C9F 3390-3     2187</w:t>
      </w:r>
    </w:p>
    <w:p w14:paraId="590DE77D" w14:textId="77777777" w:rsidR="00EA5059" w:rsidRPr="00EA5059" w:rsidRDefault="00EA5059" w:rsidP="00EA5059">
      <w:pPr>
        <w:spacing w:after="0" w:line="240" w:lineRule="auto"/>
        <w:rPr>
          <w:sz w:val="24"/>
          <w:szCs w:val="24"/>
        </w:rPr>
      </w:pPr>
      <w:r w:rsidRPr="00EA5059">
        <w:rPr>
          <w:sz w:val="24"/>
          <w:szCs w:val="24"/>
        </w:rPr>
        <w:t>PS0042 5CA0 3390-3     2188</w:t>
      </w:r>
    </w:p>
    <w:p w14:paraId="057686D9" w14:textId="77777777" w:rsidR="00EA5059" w:rsidRPr="00EA5059" w:rsidRDefault="00EA5059" w:rsidP="00EA5059">
      <w:pPr>
        <w:spacing w:after="0" w:line="240" w:lineRule="auto"/>
        <w:rPr>
          <w:sz w:val="24"/>
          <w:szCs w:val="24"/>
        </w:rPr>
      </w:pPr>
      <w:r w:rsidRPr="00EA5059">
        <w:rPr>
          <w:sz w:val="24"/>
          <w:szCs w:val="24"/>
        </w:rPr>
        <w:t>PS0037 5CA1 3390-3     2189</w:t>
      </w:r>
    </w:p>
    <w:p w14:paraId="2F1FDD8B" w14:textId="77777777" w:rsidR="00EA5059" w:rsidRPr="00EA5059" w:rsidRDefault="00EA5059" w:rsidP="00EA5059">
      <w:pPr>
        <w:spacing w:after="0" w:line="240" w:lineRule="auto"/>
        <w:rPr>
          <w:sz w:val="24"/>
          <w:szCs w:val="24"/>
        </w:rPr>
      </w:pPr>
      <w:r w:rsidRPr="00EA5059">
        <w:rPr>
          <w:sz w:val="24"/>
          <w:szCs w:val="24"/>
        </w:rPr>
        <w:t>PS0038 5CA2 3390-3     2190</w:t>
      </w:r>
    </w:p>
    <w:p w14:paraId="7482E580" w14:textId="77777777" w:rsidR="00EA5059" w:rsidRPr="00EA5059" w:rsidRDefault="00EA5059" w:rsidP="00EA5059">
      <w:pPr>
        <w:spacing w:after="0" w:line="240" w:lineRule="auto"/>
        <w:rPr>
          <w:sz w:val="24"/>
          <w:szCs w:val="24"/>
        </w:rPr>
      </w:pPr>
      <w:r w:rsidRPr="00EA5059">
        <w:rPr>
          <w:sz w:val="24"/>
          <w:szCs w:val="24"/>
        </w:rPr>
        <w:t>PS0040 5CA3 3390-3     2191</w:t>
      </w:r>
    </w:p>
    <w:p w14:paraId="5CAB4EB1" w14:textId="77777777" w:rsidR="00EA5059" w:rsidRPr="00EA5059" w:rsidRDefault="00EA5059" w:rsidP="00EA5059">
      <w:pPr>
        <w:spacing w:after="0" w:line="240" w:lineRule="auto"/>
        <w:rPr>
          <w:sz w:val="24"/>
          <w:szCs w:val="24"/>
        </w:rPr>
      </w:pPr>
      <w:r w:rsidRPr="00EA5059">
        <w:rPr>
          <w:sz w:val="24"/>
          <w:szCs w:val="24"/>
        </w:rPr>
        <w:t>PS0047 5CA4 3390-3     2192</w:t>
      </w:r>
    </w:p>
    <w:p w14:paraId="32F6CB6C" w14:textId="77777777" w:rsidR="00EA5059" w:rsidRPr="00EA5059" w:rsidRDefault="00EA5059" w:rsidP="00EA5059">
      <w:pPr>
        <w:spacing w:after="0" w:line="240" w:lineRule="auto"/>
        <w:rPr>
          <w:sz w:val="24"/>
          <w:szCs w:val="24"/>
        </w:rPr>
      </w:pPr>
      <w:r w:rsidRPr="00EA5059">
        <w:rPr>
          <w:sz w:val="24"/>
          <w:szCs w:val="24"/>
        </w:rPr>
        <w:t>PS0048 5CA5 3390-3     2193</w:t>
      </w:r>
    </w:p>
    <w:p w14:paraId="40E6B006" w14:textId="77777777" w:rsidR="00EA5059" w:rsidRPr="00EA5059" w:rsidRDefault="00EA5059" w:rsidP="00EA5059">
      <w:pPr>
        <w:spacing w:after="0" w:line="240" w:lineRule="auto"/>
        <w:rPr>
          <w:sz w:val="24"/>
          <w:szCs w:val="24"/>
        </w:rPr>
      </w:pPr>
      <w:r w:rsidRPr="00EA5059">
        <w:rPr>
          <w:sz w:val="24"/>
          <w:szCs w:val="24"/>
        </w:rPr>
        <w:lastRenderedPageBreak/>
        <w:t>PS0049 5CA6 3390-3     2194</w:t>
      </w:r>
    </w:p>
    <w:p w14:paraId="6CFB9C16" w14:textId="77777777" w:rsidR="00EA5059" w:rsidRPr="00EA5059" w:rsidRDefault="00EA5059" w:rsidP="00EA5059">
      <w:pPr>
        <w:spacing w:after="0" w:line="240" w:lineRule="auto"/>
        <w:rPr>
          <w:sz w:val="24"/>
          <w:szCs w:val="24"/>
        </w:rPr>
      </w:pPr>
      <w:r w:rsidRPr="00EA5059">
        <w:rPr>
          <w:sz w:val="24"/>
          <w:szCs w:val="24"/>
        </w:rPr>
        <w:t>PS0023 5CA7 3390-3     2195</w:t>
      </w:r>
    </w:p>
    <w:p w14:paraId="0B9FE3E4" w14:textId="77777777" w:rsidR="00EA5059" w:rsidRPr="00EA5059" w:rsidRDefault="00EA5059" w:rsidP="00EA5059">
      <w:pPr>
        <w:spacing w:after="0" w:line="240" w:lineRule="auto"/>
        <w:rPr>
          <w:sz w:val="24"/>
          <w:szCs w:val="24"/>
        </w:rPr>
      </w:pPr>
      <w:r w:rsidRPr="00EA5059">
        <w:rPr>
          <w:sz w:val="24"/>
          <w:szCs w:val="24"/>
        </w:rPr>
        <w:t>PS0024 5CA8 3390-3     2196</w:t>
      </w:r>
    </w:p>
    <w:p w14:paraId="0FF66AE3" w14:textId="77777777" w:rsidR="00EA5059" w:rsidRPr="00EA5059" w:rsidRDefault="00EA5059" w:rsidP="00EA5059">
      <w:pPr>
        <w:spacing w:after="0" w:line="240" w:lineRule="auto"/>
        <w:rPr>
          <w:sz w:val="24"/>
          <w:szCs w:val="24"/>
        </w:rPr>
      </w:pPr>
      <w:r w:rsidRPr="00EA5059">
        <w:rPr>
          <w:sz w:val="24"/>
          <w:szCs w:val="24"/>
        </w:rPr>
        <w:t>PS0025 5CA9 3390-3     2197</w:t>
      </w:r>
    </w:p>
    <w:p w14:paraId="7B6F3DC2" w14:textId="77777777" w:rsidR="00EA5059" w:rsidRPr="00EA5059" w:rsidRDefault="00EA5059" w:rsidP="00EA5059">
      <w:pPr>
        <w:spacing w:after="0" w:line="240" w:lineRule="auto"/>
        <w:rPr>
          <w:sz w:val="24"/>
          <w:szCs w:val="24"/>
        </w:rPr>
      </w:pPr>
      <w:r w:rsidRPr="00EA5059">
        <w:rPr>
          <w:sz w:val="24"/>
          <w:szCs w:val="24"/>
        </w:rPr>
        <w:t>PS0012 5CAA 3390-3     2198</w:t>
      </w:r>
    </w:p>
    <w:p w14:paraId="75A13DA0" w14:textId="77777777" w:rsidR="00EA5059" w:rsidRPr="00EA5059" w:rsidRDefault="00EA5059" w:rsidP="00EA5059">
      <w:pPr>
        <w:spacing w:after="0" w:line="240" w:lineRule="auto"/>
        <w:rPr>
          <w:sz w:val="24"/>
          <w:szCs w:val="24"/>
        </w:rPr>
      </w:pPr>
      <w:r w:rsidRPr="00EA5059">
        <w:rPr>
          <w:sz w:val="24"/>
          <w:szCs w:val="24"/>
        </w:rPr>
        <w:t>PS0011 5CAB 3390-3     2199</w:t>
      </w:r>
    </w:p>
    <w:p w14:paraId="45C61098" w14:textId="77777777" w:rsidR="00EA5059" w:rsidRPr="00EA5059" w:rsidRDefault="00EA5059" w:rsidP="00EA5059">
      <w:pPr>
        <w:spacing w:after="0" w:line="240" w:lineRule="auto"/>
        <w:rPr>
          <w:sz w:val="24"/>
          <w:szCs w:val="24"/>
        </w:rPr>
      </w:pPr>
      <w:r w:rsidRPr="00EA5059">
        <w:rPr>
          <w:sz w:val="24"/>
          <w:szCs w:val="24"/>
        </w:rPr>
        <w:t>PS0007 5CAC 3390-3     2200</w:t>
      </w:r>
    </w:p>
    <w:p w14:paraId="5A777F98" w14:textId="77777777" w:rsidR="00EA5059" w:rsidRPr="00EA5059" w:rsidRDefault="00EA5059" w:rsidP="00EA5059">
      <w:pPr>
        <w:spacing w:after="0" w:line="240" w:lineRule="auto"/>
        <w:rPr>
          <w:sz w:val="24"/>
          <w:szCs w:val="24"/>
        </w:rPr>
      </w:pPr>
      <w:r w:rsidRPr="00EA5059">
        <w:rPr>
          <w:sz w:val="24"/>
          <w:szCs w:val="24"/>
        </w:rPr>
        <w:t>PS0013 5CAD 3390-3     2201</w:t>
      </w:r>
    </w:p>
    <w:p w14:paraId="3566C508" w14:textId="77777777" w:rsidR="00EA5059" w:rsidRPr="00EA5059" w:rsidRDefault="00EA5059" w:rsidP="00EA5059">
      <w:pPr>
        <w:spacing w:after="0" w:line="240" w:lineRule="auto"/>
        <w:rPr>
          <w:sz w:val="24"/>
          <w:szCs w:val="24"/>
        </w:rPr>
      </w:pPr>
      <w:r w:rsidRPr="00EA5059">
        <w:rPr>
          <w:sz w:val="24"/>
          <w:szCs w:val="24"/>
        </w:rPr>
        <w:t>PS0005 5CAE 3390-3     2202</w:t>
      </w:r>
    </w:p>
    <w:p w14:paraId="42A1A371" w14:textId="77777777" w:rsidR="00EA5059" w:rsidRPr="00EA5059" w:rsidRDefault="00EA5059" w:rsidP="00EA5059">
      <w:pPr>
        <w:spacing w:after="0" w:line="240" w:lineRule="auto"/>
        <w:rPr>
          <w:sz w:val="24"/>
          <w:szCs w:val="24"/>
        </w:rPr>
      </w:pPr>
      <w:r w:rsidRPr="00EA5059">
        <w:rPr>
          <w:sz w:val="24"/>
          <w:szCs w:val="24"/>
        </w:rPr>
        <w:t>PS0006 5CAF 3390-3     2203</w:t>
      </w:r>
    </w:p>
    <w:p w14:paraId="4E07F03B" w14:textId="77777777" w:rsidR="00EA5059" w:rsidRPr="00EA5059" w:rsidRDefault="00EA5059" w:rsidP="00EA5059">
      <w:pPr>
        <w:spacing w:after="0" w:line="240" w:lineRule="auto"/>
        <w:rPr>
          <w:sz w:val="24"/>
          <w:szCs w:val="24"/>
        </w:rPr>
      </w:pPr>
      <w:r w:rsidRPr="00EA5059">
        <w:rPr>
          <w:sz w:val="24"/>
          <w:szCs w:val="24"/>
        </w:rPr>
        <w:t>PS0008 5CB0 3390-3     2204</w:t>
      </w:r>
    </w:p>
    <w:p w14:paraId="2197DA88" w14:textId="77777777" w:rsidR="00EA5059" w:rsidRPr="00EA5059" w:rsidRDefault="00EA5059" w:rsidP="00EA5059">
      <w:pPr>
        <w:spacing w:after="0" w:line="240" w:lineRule="auto"/>
        <w:rPr>
          <w:sz w:val="24"/>
          <w:szCs w:val="24"/>
        </w:rPr>
      </w:pPr>
      <w:r w:rsidRPr="00EA5059">
        <w:rPr>
          <w:sz w:val="24"/>
          <w:szCs w:val="24"/>
        </w:rPr>
        <w:t>PS0009 5CB1 3390-3     2205</w:t>
      </w:r>
    </w:p>
    <w:p w14:paraId="59A757BD" w14:textId="77777777" w:rsidR="00EA5059" w:rsidRPr="00EA5059" w:rsidRDefault="00EA5059" w:rsidP="00EA5059">
      <w:pPr>
        <w:spacing w:after="0" w:line="240" w:lineRule="auto"/>
        <w:rPr>
          <w:sz w:val="24"/>
          <w:szCs w:val="24"/>
        </w:rPr>
      </w:pPr>
      <w:r w:rsidRPr="00EA5059">
        <w:rPr>
          <w:sz w:val="24"/>
          <w:szCs w:val="24"/>
        </w:rPr>
        <w:t>PS0022 5CB2 3390-3     2206</w:t>
      </w:r>
    </w:p>
    <w:p w14:paraId="03DDE0AE" w14:textId="77777777" w:rsidR="00EA5059" w:rsidRPr="00EA5059" w:rsidRDefault="00EA5059" w:rsidP="00EA5059">
      <w:pPr>
        <w:spacing w:after="0" w:line="240" w:lineRule="auto"/>
        <w:rPr>
          <w:sz w:val="24"/>
          <w:szCs w:val="24"/>
        </w:rPr>
      </w:pPr>
      <w:r w:rsidRPr="00EA5059">
        <w:rPr>
          <w:sz w:val="24"/>
          <w:szCs w:val="24"/>
        </w:rPr>
        <w:t>PS0010 5CB3 3390-3     2207</w:t>
      </w:r>
    </w:p>
    <w:p w14:paraId="72011FB7" w14:textId="77777777" w:rsidR="00EA5059" w:rsidRPr="00EA5059" w:rsidRDefault="00EA5059" w:rsidP="00EA5059">
      <w:pPr>
        <w:spacing w:after="0" w:line="240" w:lineRule="auto"/>
        <w:rPr>
          <w:sz w:val="24"/>
          <w:szCs w:val="24"/>
        </w:rPr>
      </w:pPr>
      <w:r w:rsidRPr="00EA5059">
        <w:rPr>
          <w:sz w:val="24"/>
          <w:szCs w:val="24"/>
        </w:rPr>
        <w:t>PS0001 5CB4 3390-3     2208</w:t>
      </w:r>
    </w:p>
    <w:p w14:paraId="302AABA3" w14:textId="77777777" w:rsidR="00EA5059" w:rsidRPr="00EA5059" w:rsidRDefault="00EA5059" w:rsidP="00EA5059">
      <w:pPr>
        <w:spacing w:after="0" w:line="240" w:lineRule="auto"/>
        <w:rPr>
          <w:sz w:val="24"/>
          <w:szCs w:val="24"/>
        </w:rPr>
      </w:pPr>
      <w:r w:rsidRPr="00EA5059">
        <w:rPr>
          <w:sz w:val="24"/>
          <w:szCs w:val="24"/>
        </w:rPr>
        <w:t>PS0002 5CB5 3390-3     2209</w:t>
      </w:r>
    </w:p>
    <w:p w14:paraId="7007654D" w14:textId="77777777" w:rsidR="00EA5059" w:rsidRPr="00EA5059" w:rsidRDefault="00EA5059" w:rsidP="00EA5059">
      <w:pPr>
        <w:spacing w:after="0" w:line="240" w:lineRule="auto"/>
        <w:rPr>
          <w:sz w:val="24"/>
          <w:szCs w:val="24"/>
        </w:rPr>
      </w:pPr>
      <w:r w:rsidRPr="00EA5059">
        <w:rPr>
          <w:sz w:val="24"/>
          <w:szCs w:val="24"/>
        </w:rPr>
        <w:t>PS0003 5CB6 3390-3     2210</w:t>
      </w:r>
    </w:p>
    <w:p w14:paraId="66C63A0D" w14:textId="77777777" w:rsidR="00EA5059" w:rsidRPr="00EA5059" w:rsidRDefault="00EA5059" w:rsidP="00EA5059">
      <w:pPr>
        <w:spacing w:after="0" w:line="240" w:lineRule="auto"/>
        <w:rPr>
          <w:sz w:val="24"/>
          <w:szCs w:val="24"/>
        </w:rPr>
      </w:pPr>
      <w:r w:rsidRPr="00EA5059">
        <w:rPr>
          <w:sz w:val="24"/>
          <w:szCs w:val="24"/>
        </w:rPr>
        <w:t>PS0004 5CB7 3390-3     2211</w:t>
      </w:r>
    </w:p>
    <w:p w14:paraId="5DADE0F5" w14:textId="77777777" w:rsidR="00EA5059" w:rsidRPr="00EA5059" w:rsidRDefault="00EA5059" w:rsidP="00EA5059">
      <w:pPr>
        <w:spacing w:after="0" w:line="240" w:lineRule="auto"/>
        <w:rPr>
          <w:sz w:val="24"/>
          <w:szCs w:val="24"/>
        </w:rPr>
      </w:pPr>
      <w:r w:rsidRPr="00EA5059">
        <w:rPr>
          <w:sz w:val="24"/>
          <w:szCs w:val="24"/>
        </w:rPr>
        <w:t>PS0027 5CB8 3390-3     2212</w:t>
      </w:r>
    </w:p>
    <w:p w14:paraId="729C07D8" w14:textId="77777777" w:rsidR="00EA5059" w:rsidRPr="00EA5059" w:rsidRDefault="00EA5059" w:rsidP="00EA5059">
      <w:pPr>
        <w:spacing w:after="0" w:line="240" w:lineRule="auto"/>
        <w:rPr>
          <w:sz w:val="24"/>
          <w:szCs w:val="24"/>
        </w:rPr>
      </w:pPr>
      <w:r w:rsidRPr="00EA5059">
        <w:rPr>
          <w:sz w:val="24"/>
          <w:szCs w:val="24"/>
        </w:rPr>
        <w:t>PS0028 5CB9 3390-3     2213</w:t>
      </w:r>
    </w:p>
    <w:p w14:paraId="66E5D86F" w14:textId="77777777" w:rsidR="00EA5059" w:rsidRPr="00EA5059" w:rsidRDefault="00EA5059" w:rsidP="00EA5059">
      <w:pPr>
        <w:spacing w:after="0" w:line="240" w:lineRule="auto"/>
        <w:rPr>
          <w:sz w:val="24"/>
          <w:szCs w:val="24"/>
        </w:rPr>
      </w:pPr>
      <w:r w:rsidRPr="00EA5059">
        <w:rPr>
          <w:sz w:val="24"/>
          <w:szCs w:val="24"/>
        </w:rPr>
        <w:t>PS0029 5CBA 3390-3     2214</w:t>
      </w:r>
    </w:p>
    <w:p w14:paraId="1AAD1AFB" w14:textId="77777777" w:rsidR="00EA5059" w:rsidRPr="00EA5059" w:rsidRDefault="00EA5059" w:rsidP="00EA5059">
      <w:pPr>
        <w:spacing w:after="0" w:line="240" w:lineRule="auto"/>
        <w:rPr>
          <w:sz w:val="24"/>
          <w:szCs w:val="24"/>
        </w:rPr>
      </w:pPr>
      <w:r w:rsidRPr="00EA5059">
        <w:rPr>
          <w:sz w:val="24"/>
          <w:szCs w:val="24"/>
        </w:rPr>
        <w:t>PS0034 5CBB 3390-3     2215</w:t>
      </w:r>
    </w:p>
    <w:p w14:paraId="7DF0BDEF" w14:textId="77777777" w:rsidR="00EA5059" w:rsidRPr="00EA5059" w:rsidRDefault="00EA5059" w:rsidP="00EA5059">
      <w:pPr>
        <w:spacing w:after="0" w:line="240" w:lineRule="auto"/>
        <w:rPr>
          <w:sz w:val="24"/>
          <w:szCs w:val="24"/>
        </w:rPr>
      </w:pPr>
      <w:r w:rsidRPr="00EA5059">
        <w:rPr>
          <w:sz w:val="24"/>
          <w:szCs w:val="24"/>
        </w:rPr>
        <w:t>PS0035 5CBC 3390-3     2216</w:t>
      </w:r>
    </w:p>
    <w:p w14:paraId="17B38737" w14:textId="77777777" w:rsidR="00EA5059" w:rsidRPr="00EA5059" w:rsidRDefault="00EA5059" w:rsidP="00EA5059">
      <w:pPr>
        <w:spacing w:after="0" w:line="240" w:lineRule="auto"/>
        <w:rPr>
          <w:sz w:val="24"/>
          <w:szCs w:val="24"/>
        </w:rPr>
      </w:pPr>
      <w:r w:rsidRPr="00EA5059">
        <w:rPr>
          <w:sz w:val="24"/>
          <w:szCs w:val="24"/>
        </w:rPr>
        <w:t>PS0050 5CBD 3390-3     2217</w:t>
      </w:r>
    </w:p>
    <w:p w14:paraId="5D571987" w14:textId="77777777" w:rsidR="00EA5059" w:rsidRPr="00EA5059" w:rsidRDefault="00EA5059" w:rsidP="00EA5059">
      <w:pPr>
        <w:spacing w:after="0" w:line="240" w:lineRule="auto"/>
        <w:rPr>
          <w:sz w:val="24"/>
          <w:szCs w:val="24"/>
        </w:rPr>
      </w:pPr>
      <w:r w:rsidRPr="00EA5059">
        <w:rPr>
          <w:sz w:val="24"/>
          <w:szCs w:val="24"/>
        </w:rPr>
        <w:t>PS0051 5CBE 3390-3     2218</w:t>
      </w:r>
    </w:p>
    <w:p w14:paraId="717B33FF" w14:textId="77777777" w:rsidR="00EA5059" w:rsidRPr="00EA5059" w:rsidRDefault="00EA5059" w:rsidP="00EA5059">
      <w:pPr>
        <w:spacing w:after="0" w:line="240" w:lineRule="auto"/>
        <w:rPr>
          <w:sz w:val="24"/>
          <w:szCs w:val="24"/>
        </w:rPr>
      </w:pPr>
      <w:r w:rsidRPr="00EA5059">
        <w:rPr>
          <w:sz w:val="24"/>
          <w:szCs w:val="24"/>
        </w:rPr>
        <w:t>PS0052 5CBF 3390-3     2219</w:t>
      </w:r>
    </w:p>
    <w:p w14:paraId="1E86A351" w14:textId="77777777" w:rsidR="00EA5059" w:rsidRPr="00EA5059" w:rsidRDefault="00EA5059" w:rsidP="00EA5059">
      <w:pPr>
        <w:spacing w:after="0" w:line="240" w:lineRule="auto"/>
        <w:rPr>
          <w:sz w:val="24"/>
          <w:szCs w:val="24"/>
        </w:rPr>
      </w:pPr>
      <w:r w:rsidRPr="00EA5059">
        <w:rPr>
          <w:sz w:val="24"/>
          <w:szCs w:val="24"/>
        </w:rPr>
        <w:t>PROD21 5CC0 3390-3     2220</w:t>
      </w:r>
    </w:p>
    <w:p w14:paraId="2E3420A3" w14:textId="77777777" w:rsidR="00EA5059" w:rsidRPr="00EA5059" w:rsidRDefault="00EA5059" w:rsidP="00EA5059">
      <w:pPr>
        <w:spacing w:after="0" w:line="240" w:lineRule="auto"/>
        <w:rPr>
          <w:sz w:val="24"/>
          <w:szCs w:val="24"/>
        </w:rPr>
      </w:pPr>
      <w:r w:rsidRPr="00EA5059">
        <w:rPr>
          <w:sz w:val="24"/>
          <w:szCs w:val="24"/>
        </w:rPr>
        <w:t>PROD22 5CC1 3390-3     2221</w:t>
      </w:r>
    </w:p>
    <w:p w14:paraId="20D4C843" w14:textId="77777777" w:rsidR="00EA5059" w:rsidRPr="00EA5059" w:rsidRDefault="00EA5059" w:rsidP="00EA5059">
      <w:pPr>
        <w:spacing w:after="0" w:line="240" w:lineRule="auto"/>
        <w:rPr>
          <w:sz w:val="24"/>
          <w:szCs w:val="24"/>
        </w:rPr>
      </w:pPr>
      <w:r w:rsidRPr="00EA5059">
        <w:rPr>
          <w:sz w:val="24"/>
          <w:szCs w:val="24"/>
        </w:rPr>
        <w:t>PROD32 5CC2 3390-3     2222</w:t>
      </w:r>
    </w:p>
    <w:p w14:paraId="1E136AEA" w14:textId="77777777" w:rsidR="00EA5059" w:rsidRPr="00EA5059" w:rsidRDefault="00EA5059" w:rsidP="00EA5059">
      <w:pPr>
        <w:spacing w:after="0" w:line="240" w:lineRule="auto"/>
        <w:rPr>
          <w:sz w:val="24"/>
          <w:szCs w:val="24"/>
        </w:rPr>
      </w:pPr>
      <w:r w:rsidRPr="00EA5059">
        <w:rPr>
          <w:sz w:val="24"/>
          <w:szCs w:val="24"/>
        </w:rPr>
        <w:t>PROD06 5CC3 3390-3     2223</w:t>
      </w:r>
    </w:p>
    <w:p w14:paraId="69F94BCD" w14:textId="77777777" w:rsidR="00EA5059" w:rsidRPr="00EA5059" w:rsidRDefault="00EA5059" w:rsidP="00EA5059">
      <w:pPr>
        <w:spacing w:after="0" w:line="240" w:lineRule="auto"/>
        <w:rPr>
          <w:sz w:val="24"/>
          <w:szCs w:val="24"/>
        </w:rPr>
      </w:pPr>
      <w:r w:rsidRPr="00EA5059">
        <w:rPr>
          <w:sz w:val="24"/>
          <w:szCs w:val="24"/>
        </w:rPr>
        <w:t>PROD07 5CC4 3390-3     2224</w:t>
      </w:r>
    </w:p>
    <w:p w14:paraId="1BDDEB8A" w14:textId="77777777" w:rsidR="00EA5059" w:rsidRPr="00EA5059" w:rsidRDefault="00EA5059" w:rsidP="00EA5059">
      <w:pPr>
        <w:spacing w:after="0" w:line="240" w:lineRule="auto"/>
        <w:rPr>
          <w:sz w:val="24"/>
          <w:szCs w:val="24"/>
        </w:rPr>
      </w:pPr>
      <w:r w:rsidRPr="00EA5059">
        <w:rPr>
          <w:sz w:val="24"/>
          <w:szCs w:val="24"/>
        </w:rPr>
        <w:t>PROD10 5CC5 3390-3     2225</w:t>
      </w:r>
    </w:p>
    <w:p w14:paraId="2BA1CE79" w14:textId="77777777" w:rsidR="00EA5059" w:rsidRPr="00EA5059" w:rsidRDefault="00EA5059" w:rsidP="00EA5059">
      <w:pPr>
        <w:spacing w:after="0" w:line="240" w:lineRule="auto"/>
        <w:rPr>
          <w:sz w:val="24"/>
          <w:szCs w:val="24"/>
        </w:rPr>
      </w:pPr>
      <w:r w:rsidRPr="00EA5059">
        <w:rPr>
          <w:sz w:val="24"/>
          <w:szCs w:val="24"/>
        </w:rPr>
        <w:t>PROD14 5CC6 3390-3     2226</w:t>
      </w:r>
    </w:p>
    <w:p w14:paraId="797ABA6A" w14:textId="77777777" w:rsidR="00EA5059" w:rsidRPr="00EA5059" w:rsidRDefault="00EA5059" w:rsidP="00EA5059">
      <w:pPr>
        <w:spacing w:after="0" w:line="240" w:lineRule="auto"/>
        <w:rPr>
          <w:sz w:val="24"/>
          <w:szCs w:val="24"/>
        </w:rPr>
      </w:pPr>
      <w:r w:rsidRPr="00EA5059">
        <w:rPr>
          <w:sz w:val="24"/>
          <w:szCs w:val="24"/>
        </w:rPr>
        <w:t>PROD02 5CC7 3390-3     2227</w:t>
      </w:r>
    </w:p>
    <w:p w14:paraId="744E7921" w14:textId="77777777" w:rsidR="00EA5059" w:rsidRPr="00EA5059" w:rsidRDefault="00EA5059" w:rsidP="00EA5059">
      <w:pPr>
        <w:spacing w:after="0" w:line="240" w:lineRule="auto"/>
        <w:rPr>
          <w:sz w:val="24"/>
          <w:szCs w:val="24"/>
        </w:rPr>
      </w:pPr>
      <w:r w:rsidRPr="00EA5059">
        <w:rPr>
          <w:sz w:val="24"/>
          <w:szCs w:val="24"/>
        </w:rPr>
        <w:t>PROD29 5CC8 3390-3     2228</w:t>
      </w:r>
    </w:p>
    <w:p w14:paraId="0189D450" w14:textId="77777777" w:rsidR="00EA5059" w:rsidRPr="00EA5059" w:rsidRDefault="00EA5059" w:rsidP="00EA5059">
      <w:pPr>
        <w:spacing w:after="0" w:line="240" w:lineRule="auto"/>
        <w:rPr>
          <w:sz w:val="24"/>
          <w:szCs w:val="24"/>
        </w:rPr>
      </w:pPr>
      <w:r w:rsidRPr="00EA5059">
        <w:rPr>
          <w:sz w:val="24"/>
          <w:szCs w:val="24"/>
        </w:rPr>
        <w:t>PROD58 5CC9 3390-3     2229</w:t>
      </w:r>
    </w:p>
    <w:p w14:paraId="1FA2B524" w14:textId="77777777" w:rsidR="00EA5059" w:rsidRPr="00EA5059" w:rsidRDefault="00EA5059" w:rsidP="00EA5059">
      <w:pPr>
        <w:spacing w:after="0" w:line="240" w:lineRule="auto"/>
        <w:rPr>
          <w:sz w:val="24"/>
          <w:szCs w:val="24"/>
        </w:rPr>
      </w:pPr>
      <w:r w:rsidRPr="00EA5059">
        <w:rPr>
          <w:sz w:val="24"/>
          <w:szCs w:val="24"/>
        </w:rPr>
        <w:t>PROD65 5CCA 3390-3     2230</w:t>
      </w:r>
    </w:p>
    <w:p w14:paraId="400BE2C6" w14:textId="77777777" w:rsidR="00EA5059" w:rsidRPr="00EA5059" w:rsidRDefault="00EA5059" w:rsidP="00EA5059">
      <w:pPr>
        <w:spacing w:after="0" w:line="240" w:lineRule="auto"/>
        <w:rPr>
          <w:sz w:val="24"/>
          <w:szCs w:val="24"/>
        </w:rPr>
      </w:pPr>
      <w:r w:rsidRPr="00EA5059">
        <w:rPr>
          <w:sz w:val="24"/>
          <w:szCs w:val="24"/>
        </w:rPr>
        <w:t>PROD19 5CCB 3390-3     2231</w:t>
      </w:r>
    </w:p>
    <w:p w14:paraId="230789DB" w14:textId="77777777" w:rsidR="00EA5059" w:rsidRPr="00EA5059" w:rsidRDefault="00EA5059" w:rsidP="00EA5059">
      <w:pPr>
        <w:spacing w:after="0" w:line="240" w:lineRule="auto"/>
        <w:rPr>
          <w:sz w:val="24"/>
          <w:szCs w:val="24"/>
        </w:rPr>
      </w:pPr>
      <w:r w:rsidRPr="00EA5059">
        <w:rPr>
          <w:sz w:val="24"/>
          <w:szCs w:val="24"/>
        </w:rPr>
        <w:t>PROD23 5CCC 3390-3     2232</w:t>
      </w:r>
    </w:p>
    <w:p w14:paraId="7340501A" w14:textId="77777777" w:rsidR="00EA5059" w:rsidRPr="00EA5059" w:rsidRDefault="00EA5059" w:rsidP="00EA5059">
      <w:pPr>
        <w:spacing w:after="0" w:line="240" w:lineRule="auto"/>
        <w:rPr>
          <w:sz w:val="24"/>
          <w:szCs w:val="24"/>
        </w:rPr>
      </w:pPr>
      <w:r w:rsidRPr="00EA5059">
        <w:rPr>
          <w:sz w:val="24"/>
          <w:szCs w:val="24"/>
        </w:rPr>
        <w:t>PROD01 5CCD 3390-3     2233</w:t>
      </w:r>
    </w:p>
    <w:p w14:paraId="054DE278" w14:textId="77777777" w:rsidR="00EA5059" w:rsidRPr="00EA5059" w:rsidRDefault="00EA5059" w:rsidP="00EA5059">
      <w:pPr>
        <w:spacing w:after="0" w:line="240" w:lineRule="auto"/>
        <w:rPr>
          <w:sz w:val="24"/>
          <w:szCs w:val="24"/>
        </w:rPr>
      </w:pPr>
      <w:r w:rsidRPr="00EA5059">
        <w:rPr>
          <w:sz w:val="24"/>
          <w:szCs w:val="24"/>
        </w:rPr>
        <w:t>PROD17 5CCE 3390-3     2234</w:t>
      </w:r>
    </w:p>
    <w:p w14:paraId="17F5D429" w14:textId="77777777" w:rsidR="00EA5059" w:rsidRPr="00EA5059" w:rsidRDefault="00EA5059" w:rsidP="00EA5059">
      <w:pPr>
        <w:spacing w:after="0" w:line="240" w:lineRule="auto"/>
        <w:rPr>
          <w:sz w:val="24"/>
          <w:szCs w:val="24"/>
        </w:rPr>
      </w:pPr>
      <w:r w:rsidRPr="00EA5059">
        <w:rPr>
          <w:sz w:val="24"/>
          <w:szCs w:val="24"/>
        </w:rPr>
        <w:t>PROD18 5CCF 3390-3     2235</w:t>
      </w:r>
    </w:p>
    <w:p w14:paraId="4CD8F612" w14:textId="77777777" w:rsidR="00EA5059" w:rsidRPr="00EA5059" w:rsidRDefault="00EA5059" w:rsidP="00EA5059">
      <w:pPr>
        <w:spacing w:after="0" w:line="240" w:lineRule="auto"/>
        <w:rPr>
          <w:sz w:val="24"/>
          <w:szCs w:val="24"/>
        </w:rPr>
      </w:pPr>
      <w:r w:rsidRPr="00EA5059">
        <w:rPr>
          <w:sz w:val="24"/>
          <w:szCs w:val="24"/>
        </w:rPr>
        <w:lastRenderedPageBreak/>
        <w:t>PROD12 5CD0 3390-3     2236</w:t>
      </w:r>
    </w:p>
    <w:p w14:paraId="3A64EDD3" w14:textId="77777777" w:rsidR="00EA5059" w:rsidRPr="00EA5059" w:rsidRDefault="00EA5059" w:rsidP="00EA5059">
      <w:pPr>
        <w:spacing w:after="0" w:line="240" w:lineRule="auto"/>
        <w:rPr>
          <w:sz w:val="24"/>
          <w:szCs w:val="24"/>
        </w:rPr>
      </w:pPr>
      <w:r w:rsidRPr="00EA5059">
        <w:rPr>
          <w:sz w:val="24"/>
          <w:szCs w:val="24"/>
        </w:rPr>
        <w:t>HPR013 5CD1 3390-3     2237</w:t>
      </w:r>
    </w:p>
    <w:p w14:paraId="4D0496F6" w14:textId="77777777" w:rsidR="00EA5059" w:rsidRPr="00EA5059" w:rsidRDefault="00EA5059" w:rsidP="00EA5059">
      <w:pPr>
        <w:spacing w:after="0" w:line="240" w:lineRule="auto"/>
        <w:rPr>
          <w:sz w:val="24"/>
          <w:szCs w:val="24"/>
        </w:rPr>
      </w:pPr>
      <w:r w:rsidRPr="00EA5059">
        <w:rPr>
          <w:sz w:val="24"/>
          <w:szCs w:val="24"/>
        </w:rPr>
        <w:t>HPRD64 5CD2 3390-3     2238</w:t>
      </w:r>
    </w:p>
    <w:p w14:paraId="44203701" w14:textId="77777777" w:rsidR="00EA5059" w:rsidRPr="00EA5059" w:rsidRDefault="00EA5059" w:rsidP="00EA5059">
      <w:pPr>
        <w:spacing w:after="0" w:line="240" w:lineRule="auto"/>
        <w:rPr>
          <w:sz w:val="24"/>
          <w:szCs w:val="24"/>
        </w:rPr>
      </w:pPr>
      <w:r w:rsidRPr="00EA5059">
        <w:rPr>
          <w:sz w:val="24"/>
          <w:szCs w:val="24"/>
        </w:rPr>
        <w:t>HPR011 5CD3 3390-3     2239</w:t>
      </w:r>
    </w:p>
    <w:p w14:paraId="22EB00D3" w14:textId="77777777" w:rsidR="00EA5059" w:rsidRPr="00EA5059" w:rsidRDefault="00EA5059" w:rsidP="00EA5059">
      <w:pPr>
        <w:spacing w:after="0" w:line="240" w:lineRule="auto"/>
        <w:rPr>
          <w:sz w:val="24"/>
          <w:szCs w:val="24"/>
        </w:rPr>
      </w:pPr>
      <w:r w:rsidRPr="00EA5059">
        <w:rPr>
          <w:sz w:val="24"/>
          <w:szCs w:val="24"/>
        </w:rPr>
        <w:t>HPR012 5CD4 3390-3     2240</w:t>
      </w:r>
    </w:p>
    <w:p w14:paraId="2C8B61DD" w14:textId="77777777" w:rsidR="00EA5059" w:rsidRPr="00EA5059" w:rsidRDefault="00EA5059" w:rsidP="00EA5059">
      <w:pPr>
        <w:spacing w:after="0" w:line="240" w:lineRule="auto"/>
        <w:rPr>
          <w:sz w:val="24"/>
          <w:szCs w:val="24"/>
        </w:rPr>
      </w:pPr>
      <w:r w:rsidRPr="00EA5059">
        <w:rPr>
          <w:sz w:val="24"/>
          <w:szCs w:val="24"/>
        </w:rPr>
        <w:t>PS0044 5CD5 3390-3     2241</w:t>
      </w:r>
    </w:p>
    <w:p w14:paraId="7A363280" w14:textId="77777777" w:rsidR="00EA5059" w:rsidRPr="00EA5059" w:rsidRDefault="00EA5059" w:rsidP="00EA5059">
      <w:pPr>
        <w:spacing w:after="0" w:line="240" w:lineRule="auto"/>
        <w:rPr>
          <w:sz w:val="24"/>
          <w:szCs w:val="24"/>
        </w:rPr>
      </w:pPr>
      <w:r w:rsidRPr="00EA5059">
        <w:rPr>
          <w:sz w:val="24"/>
          <w:szCs w:val="24"/>
        </w:rPr>
        <w:t>PS0046 5CD6 3390-3     2242</w:t>
      </w:r>
    </w:p>
    <w:p w14:paraId="0C3C42D4" w14:textId="77777777" w:rsidR="00EA5059" w:rsidRPr="00EA5059" w:rsidRDefault="00EA5059" w:rsidP="00EA5059">
      <w:pPr>
        <w:spacing w:after="0" w:line="240" w:lineRule="auto"/>
        <w:rPr>
          <w:sz w:val="24"/>
          <w:szCs w:val="24"/>
        </w:rPr>
      </w:pPr>
      <w:r w:rsidRPr="00EA5059">
        <w:rPr>
          <w:sz w:val="24"/>
          <w:szCs w:val="24"/>
        </w:rPr>
        <w:t>PS0039 5CD7 3390-3     2243</w:t>
      </w:r>
    </w:p>
    <w:p w14:paraId="7EDC68E6" w14:textId="77777777" w:rsidR="00EA5059" w:rsidRPr="00EA5059" w:rsidRDefault="00EA5059" w:rsidP="00EA5059">
      <w:pPr>
        <w:spacing w:after="0" w:line="240" w:lineRule="auto"/>
        <w:rPr>
          <w:sz w:val="24"/>
          <w:szCs w:val="24"/>
        </w:rPr>
      </w:pPr>
      <w:r w:rsidRPr="00EA5059">
        <w:rPr>
          <w:sz w:val="24"/>
          <w:szCs w:val="24"/>
        </w:rPr>
        <w:t>PS0043 5CD8 3390-3     2244</w:t>
      </w:r>
    </w:p>
    <w:p w14:paraId="68B12DFF" w14:textId="77777777" w:rsidR="00EA5059" w:rsidRPr="00EA5059" w:rsidRDefault="00EA5059" w:rsidP="00EA5059">
      <w:pPr>
        <w:spacing w:after="0" w:line="240" w:lineRule="auto"/>
        <w:rPr>
          <w:sz w:val="24"/>
          <w:szCs w:val="24"/>
        </w:rPr>
      </w:pPr>
      <w:r w:rsidRPr="00EA5059">
        <w:rPr>
          <w:sz w:val="24"/>
          <w:szCs w:val="24"/>
        </w:rPr>
        <w:t>PS0045 5CD9 3390-3     2245</w:t>
      </w:r>
    </w:p>
    <w:p w14:paraId="703E85F2" w14:textId="77777777" w:rsidR="00EA5059" w:rsidRPr="00EA5059" w:rsidRDefault="00EA5059" w:rsidP="00EA5059">
      <w:pPr>
        <w:spacing w:after="0" w:line="240" w:lineRule="auto"/>
        <w:rPr>
          <w:sz w:val="24"/>
          <w:szCs w:val="24"/>
        </w:rPr>
      </w:pPr>
      <w:r w:rsidRPr="00EA5059">
        <w:rPr>
          <w:sz w:val="24"/>
          <w:szCs w:val="24"/>
        </w:rPr>
        <w:t>MOBP26 5CDA 3390-3     2246</w:t>
      </w:r>
    </w:p>
    <w:p w14:paraId="29A58DDA" w14:textId="77777777" w:rsidR="00EA5059" w:rsidRPr="00EA5059" w:rsidRDefault="00EA5059" w:rsidP="00EA5059">
      <w:pPr>
        <w:spacing w:after="0" w:line="240" w:lineRule="auto"/>
        <w:rPr>
          <w:sz w:val="24"/>
          <w:szCs w:val="24"/>
        </w:rPr>
      </w:pPr>
      <w:r w:rsidRPr="00EA5059">
        <w:rPr>
          <w:sz w:val="24"/>
          <w:szCs w:val="24"/>
        </w:rPr>
        <w:t>MOBP27 5CDB 3390-3     2247</w:t>
      </w:r>
    </w:p>
    <w:p w14:paraId="4F3F9E44" w14:textId="77777777" w:rsidR="00EA5059" w:rsidRPr="00EA5059" w:rsidRDefault="00EA5059" w:rsidP="00EA5059">
      <w:pPr>
        <w:spacing w:after="0" w:line="240" w:lineRule="auto"/>
        <w:rPr>
          <w:sz w:val="24"/>
          <w:szCs w:val="24"/>
        </w:rPr>
      </w:pPr>
      <w:r w:rsidRPr="00EA5059">
        <w:rPr>
          <w:sz w:val="24"/>
          <w:szCs w:val="24"/>
        </w:rPr>
        <w:t>MOBP28 5CDC 3390-3     2248</w:t>
      </w:r>
    </w:p>
    <w:p w14:paraId="56A767C6" w14:textId="77777777" w:rsidR="00EA5059" w:rsidRPr="00EA5059" w:rsidRDefault="00EA5059" w:rsidP="00EA5059">
      <w:pPr>
        <w:spacing w:after="0" w:line="240" w:lineRule="auto"/>
        <w:rPr>
          <w:sz w:val="24"/>
          <w:szCs w:val="24"/>
        </w:rPr>
      </w:pPr>
      <w:r w:rsidRPr="00EA5059">
        <w:rPr>
          <w:sz w:val="24"/>
          <w:szCs w:val="24"/>
        </w:rPr>
        <w:t>MOBP29 5CDD 3390-3     2249</w:t>
      </w:r>
    </w:p>
    <w:p w14:paraId="6F45054C" w14:textId="77777777" w:rsidR="00EA5059" w:rsidRPr="00EA5059" w:rsidRDefault="00EA5059" w:rsidP="00EA5059">
      <w:pPr>
        <w:spacing w:after="0" w:line="240" w:lineRule="auto"/>
        <w:rPr>
          <w:sz w:val="24"/>
          <w:szCs w:val="24"/>
        </w:rPr>
      </w:pPr>
      <w:r w:rsidRPr="00EA5059">
        <w:rPr>
          <w:sz w:val="24"/>
          <w:szCs w:val="24"/>
        </w:rPr>
        <w:t>MOBP01 5CDE 3390-3     2250</w:t>
      </w:r>
    </w:p>
    <w:p w14:paraId="45E923CE" w14:textId="77777777" w:rsidR="00EA5059" w:rsidRPr="00EA5059" w:rsidRDefault="00EA5059" w:rsidP="00EA5059">
      <w:pPr>
        <w:spacing w:after="0" w:line="240" w:lineRule="auto"/>
        <w:rPr>
          <w:sz w:val="24"/>
          <w:szCs w:val="24"/>
        </w:rPr>
      </w:pPr>
      <w:r w:rsidRPr="00EA5059">
        <w:rPr>
          <w:sz w:val="24"/>
          <w:szCs w:val="24"/>
        </w:rPr>
        <w:t>TSO033 5CDF 3390-3     2251</w:t>
      </w:r>
    </w:p>
    <w:p w14:paraId="1C0F5E98" w14:textId="77777777" w:rsidR="00EA5059" w:rsidRPr="00EA5059" w:rsidRDefault="00EA5059" w:rsidP="00EA5059">
      <w:pPr>
        <w:spacing w:after="0" w:line="240" w:lineRule="auto"/>
        <w:rPr>
          <w:sz w:val="24"/>
          <w:szCs w:val="24"/>
        </w:rPr>
      </w:pPr>
      <w:r w:rsidRPr="00EA5059">
        <w:rPr>
          <w:sz w:val="24"/>
          <w:szCs w:val="24"/>
        </w:rPr>
        <w:t>TSO062 5CE0 3390-3     2252</w:t>
      </w:r>
    </w:p>
    <w:p w14:paraId="14ACAF02" w14:textId="77777777" w:rsidR="00EA5059" w:rsidRPr="00EA5059" w:rsidRDefault="00EA5059" w:rsidP="00EA5059">
      <w:pPr>
        <w:spacing w:after="0" w:line="240" w:lineRule="auto"/>
        <w:rPr>
          <w:sz w:val="24"/>
          <w:szCs w:val="24"/>
        </w:rPr>
      </w:pPr>
      <w:r w:rsidRPr="00EA5059">
        <w:rPr>
          <w:sz w:val="24"/>
          <w:szCs w:val="24"/>
        </w:rPr>
        <w:t>TSO063 5CE1 3390-3     2253</w:t>
      </w:r>
    </w:p>
    <w:p w14:paraId="3FC2A5A3" w14:textId="77777777" w:rsidR="00EA5059" w:rsidRPr="00EA5059" w:rsidRDefault="00EA5059" w:rsidP="00EA5059">
      <w:pPr>
        <w:spacing w:after="0" w:line="240" w:lineRule="auto"/>
        <w:rPr>
          <w:sz w:val="24"/>
          <w:szCs w:val="24"/>
        </w:rPr>
      </w:pPr>
      <w:r w:rsidRPr="00EA5059">
        <w:rPr>
          <w:sz w:val="24"/>
          <w:szCs w:val="24"/>
        </w:rPr>
        <w:t>TSO064 5CE2 3390-3     2254</w:t>
      </w:r>
    </w:p>
    <w:p w14:paraId="295923C0" w14:textId="77777777" w:rsidR="00EA5059" w:rsidRPr="00EA5059" w:rsidRDefault="00EA5059" w:rsidP="00EA5059">
      <w:pPr>
        <w:spacing w:after="0" w:line="240" w:lineRule="auto"/>
        <w:rPr>
          <w:sz w:val="24"/>
          <w:szCs w:val="24"/>
        </w:rPr>
      </w:pPr>
      <w:r w:rsidRPr="00EA5059">
        <w:rPr>
          <w:sz w:val="24"/>
          <w:szCs w:val="24"/>
        </w:rPr>
        <w:t>TSO065 5CE3 3390-3     2255</w:t>
      </w:r>
    </w:p>
    <w:p w14:paraId="5BBD45CE" w14:textId="77777777" w:rsidR="00EA5059" w:rsidRPr="00EA5059" w:rsidRDefault="00EA5059" w:rsidP="00EA5059">
      <w:pPr>
        <w:spacing w:after="0" w:line="240" w:lineRule="auto"/>
        <w:rPr>
          <w:sz w:val="24"/>
          <w:szCs w:val="24"/>
        </w:rPr>
      </w:pPr>
      <w:r w:rsidRPr="00EA5059">
        <w:rPr>
          <w:sz w:val="24"/>
          <w:szCs w:val="24"/>
        </w:rPr>
        <w:t>TSO066 5CE4 3390-3     2256</w:t>
      </w:r>
    </w:p>
    <w:p w14:paraId="072BCD80" w14:textId="77777777" w:rsidR="00EA5059" w:rsidRPr="00EA5059" w:rsidRDefault="00EA5059" w:rsidP="00EA5059">
      <w:pPr>
        <w:spacing w:after="0" w:line="240" w:lineRule="auto"/>
        <w:rPr>
          <w:sz w:val="24"/>
          <w:szCs w:val="24"/>
        </w:rPr>
      </w:pPr>
      <w:r w:rsidRPr="00EA5059">
        <w:rPr>
          <w:sz w:val="24"/>
          <w:szCs w:val="24"/>
        </w:rPr>
        <w:t>TSO061 5CE5 3390-3     2257</w:t>
      </w:r>
    </w:p>
    <w:p w14:paraId="36775CED" w14:textId="77777777" w:rsidR="00EA5059" w:rsidRPr="00EA5059" w:rsidRDefault="00EA5059" w:rsidP="00EA5059">
      <w:pPr>
        <w:spacing w:after="0" w:line="240" w:lineRule="auto"/>
        <w:rPr>
          <w:sz w:val="24"/>
          <w:szCs w:val="24"/>
        </w:rPr>
      </w:pPr>
      <w:r w:rsidRPr="00EA5059">
        <w:rPr>
          <w:sz w:val="24"/>
          <w:szCs w:val="24"/>
        </w:rPr>
        <w:t>TSO084 5CE6 3390-3     2258</w:t>
      </w:r>
    </w:p>
    <w:p w14:paraId="1C34B722" w14:textId="77777777" w:rsidR="00EA5059" w:rsidRPr="00EA5059" w:rsidRDefault="00EA5059" w:rsidP="00EA5059">
      <w:pPr>
        <w:spacing w:after="0" w:line="240" w:lineRule="auto"/>
        <w:rPr>
          <w:sz w:val="24"/>
          <w:szCs w:val="24"/>
        </w:rPr>
      </w:pPr>
      <w:r w:rsidRPr="00EA5059">
        <w:rPr>
          <w:sz w:val="24"/>
          <w:szCs w:val="24"/>
        </w:rPr>
        <w:t>TSO083 5CE7 3390-3     2259</w:t>
      </w:r>
    </w:p>
    <w:p w14:paraId="2D624E52" w14:textId="77777777" w:rsidR="00EA5059" w:rsidRPr="00EA5059" w:rsidRDefault="00EA5059" w:rsidP="00EA5059">
      <w:pPr>
        <w:spacing w:after="0" w:line="240" w:lineRule="auto"/>
        <w:rPr>
          <w:sz w:val="24"/>
          <w:szCs w:val="24"/>
        </w:rPr>
      </w:pPr>
      <w:r w:rsidRPr="00EA5059">
        <w:rPr>
          <w:sz w:val="24"/>
          <w:szCs w:val="24"/>
        </w:rPr>
        <w:t>TSO082 5CE8 3390-3     2260</w:t>
      </w:r>
    </w:p>
    <w:p w14:paraId="2F6377C2" w14:textId="77777777" w:rsidR="00EA5059" w:rsidRPr="00EA5059" w:rsidRDefault="00EA5059" w:rsidP="00EA5059">
      <w:pPr>
        <w:spacing w:after="0" w:line="240" w:lineRule="auto"/>
        <w:rPr>
          <w:sz w:val="24"/>
          <w:szCs w:val="24"/>
        </w:rPr>
      </w:pPr>
      <w:r w:rsidRPr="00EA5059">
        <w:rPr>
          <w:sz w:val="24"/>
          <w:szCs w:val="24"/>
        </w:rPr>
        <w:t>TSO001 5CE9 3390-3     2261</w:t>
      </w:r>
    </w:p>
    <w:p w14:paraId="15F60A65" w14:textId="77777777" w:rsidR="00EA5059" w:rsidRPr="00EA5059" w:rsidRDefault="00EA5059" w:rsidP="00EA5059">
      <w:pPr>
        <w:spacing w:after="0" w:line="240" w:lineRule="auto"/>
        <w:rPr>
          <w:sz w:val="24"/>
          <w:szCs w:val="24"/>
        </w:rPr>
      </w:pPr>
      <w:r w:rsidRPr="00EA5059">
        <w:rPr>
          <w:sz w:val="24"/>
          <w:szCs w:val="24"/>
        </w:rPr>
        <w:t>TSO006 5CEA 3390-3     2262</w:t>
      </w:r>
    </w:p>
    <w:p w14:paraId="1AF99205" w14:textId="77777777" w:rsidR="00EA5059" w:rsidRPr="00EA5059" w:rsidRDefault="00EA5059" w:rsidP="00EA5059">
      <w:pPr>
        <w:spacing w:after="0" w:line="240" w:lineRule="auto"/>
        <w:rPr>
          <w:sz w:val="24"/>
          <w:szCs w:val="24"/>
        </w:rPr>
      </w:pPr>
      <w:r w:rsidRPr="00EA5059">
        <w:rPr>
          <w:sz w:val="24"/>
          <w:szCs w:val="24"/>
        </w:rPr>
        <w:t>TSO013 5CEB 3390-3     2263</w:t>
      </w:r>
    </w:p>
    <w:p w14:paraId="73638EAC" w14:textId="77777777" w:rsidR="00EA5059" w:rsidRPr="00EA5059" w:rsidRDefault="00EA5059" w:rsidP="00EA5059">
      <w:pPr>
        <w:spacing w:after="0" w:line="240" w:lineRule="auto"/>
        <w:rPr>
          <w:sz w:val="24"/>
          <w:szCs w:val="24"/>
        </w:rPr>
      </w:pPr>
      <w:r w:rsidRPr="00EA5059">
        <w:rPr>
          <w:sz w:val="24"/>
          <w:szCs w:val="24"/>
        </w:rPr>
        <w:t>TSO002 5CEC 3390-3     2264</w:t>
      </w:r>
    </w:p>
    <w:p w14:paraId="4D6559EA" w14:textId="77777777" w:rsidR="00EA5059" w:rsidRPr="00EA5059" w:rsidRDefault="00EA5059" w:rsidP="00EA5059">
      <w:pPr>
        <w:spacing w:after="0" w:line="240" w:lineRule="auto"/>
        <w:rPr>
          <w:sz w:val="24"/>
          <w:szCs w:val="24"/>
        </w:rPr>
      </w:pPr>
      <w:r w:rsidRPr="00EA5059">
        <w:rPr>
          <w:sz w:val="24"/>
          <w:szCs w:val="24"/>
        </w:rPr>
        <w:t>TSO011 5CED 3390-3     2265</w:t>
      </w:r>
    </w:p>
    <w:p w14:paraId="4437428B" w14:textId="77777777" w:rsidR="00EA5059" w:rsidRPr="00EA5059" w:rsidRDefault="00EA5059" w:rsidP="00EA5059">
      <w:pPr>
        <w:spacing w:after="0" w:line="240" w:lineRule="auto"/>
        <w:rPr>
          <w:sz w:val="24"/>
          <w:szCs w:val="24"/>
        </w:rPr>
      </w:pPr>
      <w:r w:rsidRPr="00EA5059">
        <w:rPr>
          <w:sz w:val="24"/>
          <w:szCs w:val="24"/>
        </w:rPr>
        <w:t>TSO012 5CEE 3390-3     2266</w:t>
      </w:r>
    </w:p>
    <w:p w14:paraId="1700B4DA" w14:textId="77777777" w:rsidR="00EA5059" w:rsidRPr="00EA5059" w:rsidRDefault="00EA5059" w:rsidP="00EA5059">
      <w:pPr>
        <w:spacing w:after="0" w:line="240" w:lineRule="auto"/>
        <w:rPr>
          <w:sz w:val="24"/>
          <w:szCs w:val="24"/>
        </w:rPr>
      </w:pPr>
      <w:r w:rsidRPr="00EA5059">
        <w:rPr>
          <w:sz w:val="24"/>
          <w:szCs w:val="24"/>
        </w:rPr>
        <w:t>TSO009 5CEF 3390-3     2267</w:t>
      </w:r>
    </w:p>
    <w:p w14:paraId="1126C752" w14:textId="77777777" w:rsidR="00EA5059" w:rsidRPr="00EA5059" w:rsidRDefault="00EA5059" w:rsidP="00EA5059">
      <w:pPr>
        <w:spacing w:after="0" w:line="240" w:lineRule="auto"/>
        <w:rPr>
          <w:sz w:val="24"/>
          <w:szCs w:val="24"/>
        </w:rPr>
      </w:pPr>
      <w:r w:rsidRPr="00EA5059">
        <w:rPr>
          <w:sz w:val="24"/>
          <w:szCs w:val="24"/>
        </w:rPr>
        <w:t>TSO010 5CF0 3390-3     2268</w:t>
      </w:r>
    </w:p>
    <w:p w14:paraId="17B94A24" w14:textId="77777777" w:rsidR="00EA5059" w:rsidRPr="00EA5059" w:rsidRDefault="00EA5059" w:rsidP="00EA5059">
      <w:pPr>
        <w:spacing w:after="0" w:line="240" w:lineRule="auto"/>
        <w:rPr>
          <w:sz w:val="24"/>
          <w:szCs w:val="24"/>
        </w:rPr>
      </w:pPr>
      <w:r w:rsidRPr="00EA5059">
        <w:rPr>
          <w:sz w:val="24"/>
          <w:szCs w:val="24"/>
        </w:rPr>
        <w:t>TSO008 5CF1 3390-3     2269</w:t>
      </w:r>
    </w:p>
    <w:p w14:paraId="3A5E0724" w14:textId="77777777" w:rsidR="00EA5059" w:rsidRPr="00EA5059" w:rsidRDefault="00EA5059" w:rsidP="00EA5059">
      <w:pPr>
        <w:spacing w:after="0" w:line="240" w:lineRule="auto"/>
        <w:rPr>
          <w:sz w:val="24"/>
          <w:szCs w:val="24"/>
        </w:rPr>
      </w:pPr>
      <w:r w:rsidRPr="00EA5059">
        <w:rPr>
          <w:sz w:val="24"/>
          <w:szCs w:val="24"/>
        </w:rPr>
        <w:t>TSO003 5CF2 3390-3     2270</w:t>
      </w:r>
    </w:p>
    <w:p w14:paraId="4444D588" w14:textId="77777777" w:rsidR="00EA5059" w:rsidRPr="00EA5059" w:rsidRDefault="00EA5059" w:rsidP="00EA5059">
      <w:pPr>
        <w:spacing w:after="0" w:line="240" w:lineRule="auto"/>
        <w:rPr>
          <w:sz w:val="24"/>
          <w:szCs w:val="24"/>
        </w:rPr>
      </w:pPr>
      <w:r w:rsidRPr="00EA5059">
        <w:rPr>
          <w:sz w:val="24"/>
          <w:szCs w:val="24"/>
        </w:rPr>
        <w:t>TSO005 5CF3 3390-3     2271</w:t>
      </w:r>
    </w:p>
    <w:p w14:paraId="1FC09A00" w14:textId="77777777" w:rsidR="00EA5059" w:rsidRPr="00EA5059" w:rsidRDefault="00EA5059" w:rsidP="00EA5059">
      <w:pPr>
        <w:spacing w:after="0" w:line="240" w:lineRule="auto"/>
        <w:rPr>
          <w:sz w:val="24"/>
          <w:szCs w:val="24"/>
        </w:rPr>
      </w:pPr>
      <w:r w:rsidRPr="00EA5059">
        <w:rPr>
          <w:sz w:val="24"/>
          <w:szCs w:val="24"/>
        </w:rPr>
        <w:t>TSO086 5CF4 3390-3     2272</w:t>
      </w:r>
    </w:p>
    <w:p w14:paraId="3AE0B270" w14:textId="77777777" w:rsidR="00EA5059" w:rsidRPr="00EA5059" w:rsidRDefault="00EA5059" w:rsidP="00EA5059">
      <w:pPr>
        <w:spacing w:after="0" w:line="240" w:lineRule="auto"/>
        <w:rPr>
          <w:sz w:val="24"/>
          <w:szCs w:val="24"/>
        </w:rPr>
      </w:pPr>
      <w:r w:rsidRPr="00EA5059">
        <w:rPr>
          <w:sz w:val="24"/>
          <w:szCs w:val="24"/>
        </w:rPr>
        <w:t>TSO085 5CF5 3390-3     2273</w:t>
      </w:r>
    </w:p>
    <w:p w14:paraId="592A549E" w14:textId="77777777" w:rsidR="00EA5059" w:rsidRPr="00EA5059" w:rsidRDefault="00EA5059" w:rsidP="00EA5059">
      <w:pPr>
        <w:spacing w:after="0" w:line="240" w:lineRule="auto"/>
        <w:rPr>
          <w:sz w:val="24"/>
          <w:szCs w:val="24"/>
        </w:rPr>
      </w:pPr>
      <w:r w:rsidRPr="00EA5059">
        <w:rPr>
          <w:sz w:val="24"/>
          <w:szCs w:val="24"/>
        </w:rPr>
        <w:t>TSO073 5CF6 3390-3     2274</w:t>
      </w:r>
    </w:p>
    <w:p w14:paraId="47FD1ABF" w14:textId="77777777" w:rsidR="00EA5059" w:rsidRPr="00EA5059" w:rsidRDefault="00EA5059" w:rsidP="00EA5059">
      <w:pPr>
        <w:spacing w:after="0" w:line="240" w:lineRule="auto"/>
        <w:rPr>
          <w:sz w:val="24"/>
          <w:szCs w:val="24"/>
        </w:rPr>
      </w:pPr>
      <w:r w:rsidRPr="00EA5059">
        <w:rPr>
          <w:sz w:val="24"/>
          <w:szCs w:val="24"/>
        </w:rPr>
        <w:t>TSO048 5CF7 3390-3     2275</w:t>
      </w:r>
    </w:p>
    <w:p w14:paraId="53F7FA10" w14:textId="77777777" w:rsidR="00EA5059" w:rsidRPr="00EA5059" w:rsidRDefault="00EA5059" w:rsidP="00EA5059">
      <w:pPr>
        <w:spacing w:after="0" w:line="240" w:lineRule="auto"/>
        <w:rPr>
          <w:sz w:val="24"/>
          <w:szCs w:val="24"/>
        </w:rPr>
      </w:pPr>
      <w:r w:rsidRPr="00EA5059">
        <w:rPr>
          <w:sz w:val="24"/>
          <w:szCs w:val="24"/>
        </w:rPr>
        <w:t>TSO019 5CF8 3390-3     2276</w:t>
      </w:r>
    </w:p>
    <w:p w14:paraId="6B410822" w14:textId="77777777" w:rsidR="00EA5059" w:rsidRPr="00EA5059" w:rsidRDefault="00EA5059" w:rsidP="00EA5059">
      <w:pPr>
        <w:spacing w:after="0" w:line="240" w:lineRule="auto"/>
        <w:rPr>
          <w:sz w:val="24"/>
          <w:szCs w:val="24"/>
        </w:rPr>
      </w:pPr>
      <w:r w:rsidRPr="00EA5059">
        <w:rPr>
          <w:sz w:val="24"/>
          <w:szCs w:val="24"/>
        </w:rPr>
        <w:t>TSO072 5CF9 3390-3     2277</w:t>
      </w:r>
    </w:p>
    <w:p w14:paraId="38E1F5C4" w14:textId="77777777" w:rsidR="00EA5059" w:rsidRPr="00EA5059" w:rsidRDefault="00EA5059" w:rsidP="00EA5059">
      <w:pPr>
        <w:spacing w:after="0" w:line="240" w:lineRule="auto"/>
        <w:rPr>
          <w:sz w:val="24"/>
          <w:szCs w:val="24"/>
        </w:rPr>
      </w:pPr>
      <w:r w:rsidRPr="00EA5059">
        <w:rPr>
          <w:sz w:val="24"/>
          <w:szCs w:val="24"/>
        </w:rPr>
        <w:lastRenderedPageBreak/>
        <w:t>TSO081 5CFA 3390-3     2278</w:t>
      </w:r>
    </w:p>
    <w:p w14:paraId="4F9E2BF4" w14:textId="77777777" w:rsidR="00EA5059" w:rsidRPr="00EA5059" w:rsidRDefault="00EA5059" w:rsidP="00EA5059">
      <w:pPr>
        <w:spacing w:after="0" w:line="240" w:lineRule="auto"/>
        <w:rPr>
          <w:sz w:val="24"/>
          <w:szCs w:val="24"/>
        </w:rPr>
      </w:pPr>
      <w:r w:rsidRPr="00EA5059">
        <w:rPr>
          <w:sz w:val="24"/>
          <w:szCs w:val="24"/>
        </w:rPr>
        <w:t>TSO051 5CFB 3390-3     2279</w:t>
      </w:r>
    </w:p>
    <w:p w14:paraId="020921FC" w14:textId="77777777" w:rsidR="00EA5059" w:rsidRPr="00EA5059" w:rsidRDefault="00EA5059" w:rsidP="00EA5059">
      <w:pPr>
        <w:spacing w:after="0" w:line="240" w:lineRule="auto"/>
        <w:rPr>
          <w:sz w:val="24"/>
          <w:szCs w:val="24"/>
        </w:rPr>
      </w:pPr>
      <w:r w:rsidRPr="00EA5059">
        <w:rPr>
          <w:sz w:val="24"/>
          <w:szCs w:val="24"/>
        </w:rPr>
        <w:t>TSO015 5CFC 3390-3     2280</w:t>
      </w:r>
    </w:p>
    <w:p w14:paraId="33697B11" w14:textId="77777777" w:rsidR="00EA5059" w:rsidRPr="00EA5059" w:rsidRDefault="00EA5059" w:rsidP="00EA5059">
      <w:pPr>
        <w:spacing w:after="0" w:line="240" w:lineRule="auto"/>
        <w:rPr>
          <w:sz w:val="24"/>
          <w:szCs w:val="24"/>
        </w:rPr>
      </w:pPr>
      <w:r w:rsidRPr="00EA5059">
        <w:rPr>
          <w:sz w:val="24"/>
          <w:szCs w:val="24"/>
        </w:rPr>
        <w:t>TSO088 5CFD 3390-3     2281</w:t>
      </w:r>
    </w:p>
    <w:p w14:paraId="70A30FB2" w14:textId="77777777" w:rsidR="00EA5059" w:rsidRPr="00EA5059" w:rsidRDefault="00EA5059" w:rsidP="00EA5059">
      <w:pPr>
        <w:spacing w:after="0" w:line="240" w:lineRule="auto"/>
        <w:rPr>
          <w:sz w:val="24"/>
          <w:szCs w:val="24"/>
        </w:rPr>
      </w:pPr>
      <w:r w:rsidRPr="00EA5059">
        <w:rPr>
          <w:sz w:val="24"/>
          <w:szCs w:val="24"/>
        </w:rPr>
        <w:t>TSO004 5CFE 3390-3     2282</w:t>
      </w:r>
    </w:p>
    <w:p w14:paraId="3A9E0C50" w14:textId="77777777" w:rsidR="00EA5059" w:rsidRPr="00EA5059" w:rsidRDefault="00EA5059" w:rsidP="00EA5059">
      <w:pPr>
        <w:spacing w:after="0" w:line="240" w:lineRule="auto"/>
        <w:rPr>
          <w:sz w:val="24"/>
          <w:szCs w:val="24"/>
        </w:rPr>
      </w:pPr>
      <w:r w:rsidRPr="00EA5059">
        <w:rPr>
          <w:sz w:val="24"/>
          <w:szCs w:val="24"/>
        </w:rPr>
        <w:t>TSO042 5CFF 3390-3     2283</w:t>
      </w:r>
    </w:p>
    <w:p w14:paraId="5C4B1B39" w14:textId="77777777" w:rsidR="00EA5059" w:rsidRPr="00EA5059" w:rsidRDefault="00EA5059" w:rsidP="00EA5059">
      <w:pPr>
        <w:spacing w:after="0" w:line="240" w:lineRule="auto"/>
        <w:rPr>
          <w:sz w:val="24"/>
          <w:szCs w:val="24"/>
        </w:rPr>
      </w:pPr>
      <w:r w:rsidRPr="00EA5059">
        <w:rPr>
          <w:sz w:val="24"/>
          <w:szCs w:val="24"/>
        </w:rPr>
        <w:t>TSO087 5D00 3390-3     2284</w:t>
      </w:r>
    </w:p>
    <w:p w14:paraId="48604275" w14:textId="77777777" w:rsidR="00EA5059" w:rsidRPr="00EA5059" w:rsidRDefault="00EA5059" w:rsidP="00EA5059">
      <w:pPr>
        <w:spacing w:after="0" w:line="240" w:lineRule="auto"/>
        <w:rPr>
          <w:sz w:val="24"/>
          <w:szCs w:val="24"/>
        </w:rPr>
      </w:pPr>
      <w:r w:rsidRPr="00EA5059">
        <w:rPr>
          <w:sz w:val="24"/>
          <w:szCs w:val="24"/>
        </w:rPr>
        <w:t>TSO076 5D01 3390-3     2285</w:t>
      </w:r>
    </w:p>
    <w:p w14:paraId="2FE259CC" w14:textId="77777777" w:rsidR="00EA5059" w:rsidRPr="00EA5059" w:rsidRDefault="00EA5059" w:rsidP="00EA5059">
      <w:pPr>
        <w:spacing w:after="0" w:line="240" w:lineRule="auto"/>
        <w:rPr>
          <w:sz w:val="24"/>
          <w:szCs w:val="24"/>
        </w:rPr>
      </w:pPr>
      <w:r w:rsidRPr="00EA5059">
        <w:rPr>
          <w:sz w:val="24"/>
          <w:szCs w:val="24"/>
        </w:rPr>
        <w:t>TSO052 5D02 3390-3     2286</w:t>
      </w:r>
    </w:p>
    <w:p w14:paraId="199BB20A" w14:textId="77777777" w:rsidR="00EA5059" w:rsidRPr="00EA5059" w:rsidRDefault="00EA5059" w:rsidP="00EA5059">
      <w:pPr>
        <w:spacing w:after="0" w:line="240" w:lineRule="auto"/>
        <w:rPr>
          <w:sz w:val="24"/>
          <w:szCs w:val="24"/>
        </w:rPr>
      </w:pPr>
      <w:r w:rsidRPr="00EA5059">
        <w:rPr>
          <w:sz w:val="24"/>
          <w:szCs w:val="24"/>
        </w:rPr>
        <w:t>TSO050 5D03 3390-3     2287</w:t>
      </w:r>
    </w:p>
    <w:p w14:paraId="0509F5B0" w14:textId="77777777" w:rsidR="00EA5059" w:rsidRPr="00EA5059" w:rsidRDefault="00EA5059" w:rsidP="00EA5059">
      <w:pPr>
        <w:spacing w:after="0" w:line="240" w:lineRule="auto"/>
        <w:rPr>
          <w:sz w:val="24"/>
          <w:szCs w:val="24"/>
        </w:rPr>
      </w:pPr>
      <w:r w:rsidRPr="00EA5059">
        <w:rPr>
          <w:sz w:val="24"/>
          <w:szCs w:val="24"/>
        </w:rPr>
        <w:t>TSO069 5D04 3390-3     2288</w:t>
      </w:r>
    </w:p>
    <w:p w14:paraId="6A23226C" w14:textId="77777777" w:rsidR="00EA5059" w:rsidRPr="00EA5059" w:rsidRDefault="00EA5059" w:rsidP="00EA5059">
      <w:pPr>
        <w:spacing w:after="0" w:line="240" w:lineRule="auto"/>
        <w:rPr>
          <w:sz w:val="24"/>
          <w:szCs w:val="24"/>
        </w:rPr>
      </w:pPr>
      <w:r w:rsidRPr="00EA5059">
        <w:rPr>
          <w:sz w:val="24"/>
          <w:szCs w:val="24"/>
        </w:rPr>
        <w:t>TSO043 5D05 3390-3     2289</w:t>
      </w:r>
    </w:p>
    <w:p w14:paraId="60EC7FFE" w14:textId="77777777" w:rsidR="00EA5059" w:rsidRPr="00EA5059" w:rsidRDefault="00EA5059" w:rsidP="00EA5059">
      <w:pPr>
        <w:spacing w:after="0" w:line="240" w:lineRule="auto"/>
        <w:rPr>
          <w:sz w:val="24"/>
          <w:szCs w:val="24"/>
        </w:rPr>
      </w:pPr>
      <w:r w:rsidRPr="00EA5059">
        <w:rPr>
          <w:sz w:val="24"/>
          <w:szCs w:val="24"/>
        </w:rPr>
        <w:t>TSO049 5D06 3390-3     2290</w:t>
      </w:r>
    </w:p>
    <w:p w14:paraId="6BF72FA7" w14:textId="77777777" w:rsidR="00EA5059" w:rsidRPr="00EA5059" w:rsidRDefault="00EA5059" w:rsidP="00EA5059">
      <w:pPr>
        <w:spacing w:after="0" w:line="240" w:lineRule="auto"/>
        <w:rPr>
          <w:sz w:val="24"/>
          <w:szCs w:val="24"/>
        </w:rPr>
      </w:pPr>
      <w:r w:rsidRPr="00EA5059">
        <w:rPr>
          <w:sz w:val="24"/>
          <w:szCs w:val="24"/>
        </w:rPr>
        <w:t>TSO089 5D07 3390-3     2291</w:t>
      </w:r>
    </w:p>
    <w:p w14:paraId="04EC0797" w14:textId="77777777" w:rsidR="00EA5059" w:rsidRPr="00EA5059" w:rsidRDefault="00EA5059" w:rsidP="00EA5059">
      <w:pPr>
        <w:spacing w:after="0" w:line="240" w:lineRule="auto"/>
        <w:rPr>
          <w:sz w:val="24"/>
          <w:szCs w:val="24"/>
        </w:rPr>
      </w:pPr>
      <w:r w:rsidRPr="00EA5059">
        <w:rPr>
          <w:sz w:val="24"/>
          <w:szCs w:val="24"/>
        </w:rPr>
        <w:t>TSO074 5D08 3390-3     2292</w:t>
      </w:r>
    </w:p>
    <w:p w14:paraId="6DEBF150" w14:textId="77777777" w:rsidR="00EA5059" w:rsidRPr="00EA5059" w:rsidRDefault="00EA5059" w:rsidP="00EA5059">
      <w:pPr>
        <w:spacing w:after="0" w:line="240" w:lineRule="auto"/>
        <w:rPr>
          <w:sz w:val="24"/>
          <w:szCs w:val="24"/>
        </w:rPr>
      </w:pPr>
      <w:r w:rsidRPr="00EA5059">
        <w:rPr>
          <w:sz w:val="24"/>
          <w:szCs w:val="24"/>
        </w:rPr>
        <w:t>TSO080 5D09 3390-3     2293</w:t>
      </w:r>
    </w:p>
    <w:p w14:paraId="0F957284" w14:textId="77777777" w:rsidR="00EA5059" w:rsidRPr="00EA5059" w:rsidRDefault="00EA5059" w:rsidP="00EA5059">
      <w:pPr>
        <w:spacing w:after="0" w:line="240" w:lineRule="auto"/>
        <w:rPr>
          <w:sz w:val="24"/>
          <w:szCs w:val="24"/>
        </w:rPr>
      </w:pPr>
      <w:r w:rsidRPr="00EA5059">
        <w:rPr>
          <w:sz w:val="24"/>
          <w:szCs w:val="24"/>
        </w:rPr>
        <w:t>TSO007 5D0A 3390-3     2294</w:t>
      </w:r>
    </w:p>
    <w:p w14:paraId="7356ED85" w14:textId="77777777" w:rsidR="00EA5059" w:rsidRPr="00EA5059" w:rsidRDefault="00EA5059" w:rsidP="00EA5059">
      <w:pPr>
        <w:spacing w:after="0" w:line="240" w:lineRule="auto"/>
        <w:rPr>
          <w:sz w:val="24"/>
          <w:szCs w:val="24"/>
        </w:rPr>
      </w:pPr>
      <w:r w:rsidRPr="00EA5059">
        <w:rPr>
          <w:sz w:val="24"/>
          <w:szCs w:val="24"/>
        </w:rPr>
        <w:t>TSO020 5D0B 3390-3     2295</w:t>
      </w:r>
    </w:p>
    <w:p w14:paraId="68E2F0AA" w14:textId="77777777" w:rsidR="00EA5059" w:rsidRPr="00EA5059" w:rsidRDefault="00EA5059" w:rsidP="00EA5059">
      <w:pPr>
        <w:spacing w:after="0" w:line="240" w:lineRule="auto"/>
        <w:rPr>
          <w:sz w:val="24"/>
          <w:szCs w:val="24"/>
        </w:rPr>
      </w:pPr>
      <w:r w:rsidRPr="00EA5059">
        <w:rPr>
          <w:sz w:val="24"/>
          <w:szCs w:val="24"/>
        </w:rPr>
        <w:t>TSO053 5D0C 3390-3     2296</w:t>
      </w:r>
    </w:p>
    <w:p w14:paraId="65379295" w14:textId="77777777" w:rsidR="00EA5059" w:rsidRPr="00EA5059" w:rsidRDefault="00EA5059" w:rsidP="00EA5059">
      <w:pPr>
        <w:spacing w:after="0" w:line="240" w:lineRule="auto"/>
        <w:rPr>
          <w:sz w:val="24"/>
          <w:szCs w:val="24"/>
        </w:rPr>
      </w:pPr>
      <w:r w:rsidRPr="00EA5059">
        <w:rPr>
          <w:sz w:val="24"/>
          <w:szCs w:val="24"/>
        </w:rPr>
        <w:t>TSO016 5D0D 3390-3     2297</w:t>
      </w:r>
    </w:p>
    <w:p w14:paraId="1FFF3C64" w14:textId="77777777" w:rsidR="00EA5059" w:rsidRPr="00EA5059" w:rsidRDefault="00EA5059" w:rsidP="00EA5059">
      <w:pPr>
        <w:spacing w:after="0" w:line="240" w:lineRule="auto"/>
        <w:rPr>
          <w:sz w:val="24"/>
          <w:szCs w:val="24"/>
        </w:rPr>
      </w:pPr>
      <w:r w:rsidRPr="00EA5059">
        <w:rPr>
          <w:sz w:val="24"/>
          <w:szCs w:val="24"/>
        </w:rPr>
        <w:t>HPRDG1 5D0E 3390-3     2298</w:t>
      </w:r>
    </w:p>
    <w:p w14:paraId="1DBC8F23" w14:textId="77777777" w:rsidR="00EA5059" w:rsidRPr="00EA5059" w:rsidRDefault="00EA5059" w:rsidP="00EA5059">
      <w:pPr>
        <w:spacing w:after="0" w:line="240" w:lineRule="auto"/>
        <w:rPr>
          <w:sz w:val="24"/>
          <w:szCs w:val="24"/>
        </w:rPr>
      </w:pPr>
      <w:r w:rsidRPr="00EA5059">
        <w:rPr>
          <w:sz w:val="24"/>
          <w:szCs w:val="24"/>
        </w:rPr>
        <w:t>HPR106 5D0F 3390-3     2299</w:t>
      </w:r>
    </w:p>
    <w:p w14:paraId="65CBFE24" w14:textId="77777777" w:rsidR="00EA5059" w:rsidRPr="00EA5059" w:rsidRDefault="00EA5059" w:rsidP="00EA5059">
      <w:pPr>
        <w:spacing w:after="0" w:line="240" w:lineRule="auto"/>
        <w:rPr>
          <w:sz w:val="24"/>
          <w:szCs w:val="24"/>
        </w:rPr>
      </w:pPr>
      <w:r w:rsidRPr="00EA5059">
        <w:rPr>
          <w:sz w:val="24"/>
          <w:szCs w:val="24"/>
        </w:rPr>
        <w:t>HPR108 5D10 3390-3     2300</w:t>
      </w:r>
    </w:p>
    <w:p w14:paraId="5DE18F68" w14:textId="77777777" w:rsidR="00EA5059" w:rsidRPr="00EA5059" w:rsidRDefault="00EA5059" w:rsidP="00EA5059">
      <w:pPr>
        <w:spacing w:after="0" w:line="240" w:lineRule="auto"/>
        <w:rPr>
          <w:sz w:val="24"/>
          <w:szCs w:val="24"/>
        </w:rPr>
      </w:pPr>
      <w:r w:rsidRPr="00EA5059">
        <w:rPr>
          <w:sz w:val="24"/>
          <w:szCs w:val="24"/>
        </w:rPr>
        <w:t>HPR107 5D11 3390-3     2301</w:t>
      </w:r>
    </w:p>
    <w:p w14:paraId="31476AF0" w14:textId="77777777" w:rsidR="00EA5059" w:rsidRPr="00EA5059" w:rsidRDefault="00EA5059" w:rsidP="00EA5059">
      <w:pPr>
        <w:spacing w:after="0" w:line="240" w:lineRule="auto"/>
        <w:rPr>
          <w:sz w:val="24"/>
          <w:szCs w:val="24"/>
        </w:rPr>
      </w:pPr>
      <w:r w:rsidRPr="00EA5059">
        <w:rPr>
          <w:sz w:val="24"/>
          <w:szCs w:val="24"/>
        </w:rPr>
        <w:t>HPR101 5D12 3390-3     2302</w:t>
      </w:r>
    </w:p>
    <w:p w14:paraId="1BDE5115" w14:textId="77777777" w:rsidR="00EA5059" w:rsidRPr="00EA5059" w:rsidRDefault="00EA5059" w:rsidP="00EA5059">
      <w:pPr>
        <w:spacing w:after="0" w:line="240" w:lineRule="auto"/>
        <w:rPr>
          <w:sz w:val="24"/>
          <w:szCs w:val="24"/>
        </w:rPr>
      </w:pPr>
      <w:r w:rsidRPr="00EA5059">
        <w:rPr>
          <w:sz w:val="24"/>
          <w:szCs w:val="24"/>
        </w:rPr>
        <w:t>HPR105 5D13 3390-3     2303</w:t>
      </w:r>
    </w:p>
    <w:p w14:paraId="3AD94894" w14:textId="77777777" w:rsidR="00EA5059" w:rsidRPr="00EA5059" w:rsidRDefault="00EA5059" w:rsidP="00EA5059">
      <w:pPr>
        <w:spacing w:after="0" w:line="240" w:lineRule="auto"/>
        <w:rPr>
          <w:sz w:val="24"/>
          <w:szCs w:val="24"/>
        </w:rPr>
      </w:pPr>
      <w:r w:rsidRPr="00EA5059">
        <w:rPr>
          <w:sz w:val="24"/>
          <w:szCs w:val="24"/>
        </w:rPr>
        <w:t>HPRDF4 5D14 3390-3     2304</w:t>
      </w:r>
    </w:p>
    <w:p w14:paraId="3CC22737" w14:textId="77777777" w:rsidR="00EA5059" w:rsidRPr="00EA5059" w:rsidRDefault="00EA5059" w:rsidP="00EA5059">
      <w:pPr>
        <w:spacing w:after="0" w:line="240" w:lineRule="auto"/>
        <w:rPr>
          <w:sz w:val="24"/>
          <w:szCs w:val="24"/>
        </w:rPr>
      </w:pPr>
      <w:r w:rsidRPr="00EA5059">
        <w:rPr>
          <w:sz w:val="24"/>
          <w:szCs w:val="24"/>
        </w:rPr>
        <w:t>HPRD66 5D15 3390-3     2305</w:t>
      </w:r>
    </w:p>
    <w:p w14:paraId="7F672D76" w14:textId="77777777" w:rsidR="00EA5059" w:rsidRPr="00EA5059" w:rsidRDefault="00EA5059" w:rsidP="00EA5059">
      <w:pPr>
        <w:spacing w:after="0" w:line="240" w:lineRule="auto"/>
        <w:rPr>
          <w:sz w:val="24"/>
          <w:szCs w:val="24"/>
        </w:rPr>
      </w:pPr>
      <w:r w:rsidRPr="00EA5059">
        <w:rPr>
          <w:sz w:val="24"/>
          <w:szCs w:val="24"/>
        </w:rPr>
        <w:t>HPRDF5 5D16 3390-3     2306</w:t>
      </w:r>
    </w:p>
    <w:p w14:paraId="344808D2" w14:textId="77777777" w:rsidR="00EA5059" w:rsidRPr="00EA5059" w:rsidRDefault="00EA5059" w:rsidP="00EA5059">
      <w:pPr>
        <w:spacing w:after="0" w:line="240" w:lineRule="auto"/>
        <w:rPr>
          <w:sz w:val="24"/>
          <w:szCs w:val="24"/>
        </w:rPr>
      </w:pPr>
      <w:r w:rsidRPr="00EA5059">
        <w:rPr>
          <w:sz w:val="24"/>
          <w:szCs w:val="24"/>
        </w:rPr>
        <w:t>HPR100 5D17 3390-3     2307</w:t>
      </w:r>
    </w:p>
    <w:p w14:paraId="4A872AFE" w14:textId="77777777" w:rsidR="00EA5059" w:rsidRPr="00EA5059" w:rsidRDefault="00EA5059" w:rsidP="00EA5059">
      <w:pPr>
        <w:spacing w:after="0" w:line="240" w:lineRule="auto"/>
        <w:rPr>
          <w:sz w:val="24"/>
          <w:szCs w:val="24"/>
        </w:rPr>
      </w:pPr>
      <w:r w:rsidRPr="00EA5059">
        <w:rPr>
          <w:sz w:val="24"/>
          <w:szCs w:val="24"/>
        </w:rPr>
        <w:t>HPRD68 5D18 3390-3     2308</w:t>
      </w:r>
    </w:p>
    <w:p w14:paraId="3E892FC9" w14:textId="77777777" w:rsidR="00EA5059" w:rsidRPr="00EA5059" w:rsidRDefault="00EA5059" w:rsidP="00EA5059">
      <w:pPr>
        <w:spacing w:after="0" w:line="240" w:lineRule="auto"/>
        <w:rPr>
          <w:sz w:val="24"/>
          <w:szCs w:val="24"/>
        </w:rPr>
      </w:pPr>
      <w:r w:rsidRPr="00EA5059">
        <w:rPr>
          <w:sz w:val="24"/>
          <w:szCs w:val="24"/>
        </w:rPr>
        <w:t>HPRD65 5D19 3390-3     2309</w:t>
      </w:r>
    </w:p>
    <w:p w14:paraId="2FFAFFDF" w14:textId="77777777" w:rsidR="00EA5059" w:rsidRPr="00EA5059" w:rsidRDefault="00EA5059" w:rsidP="00EA5059">
      <w:pPr>
        <w:spacing w:after="0" w:line="240" w:lineRule="auto"/>
        <w:rPr>
          <w:sz w:val="24"/>
          <w:szCs w:val="24"/>
        </w:rPr>
      </w:pPr>
      <w:r w:rsidRPr="00EA5059">
        <w:rPr>
          <w:sz w:val="24"/>
          <w:szCs w:val="24"/>
        </w:rPr>
        <w:t>HPR110 5D1A 3390-3     2310</w:t>
      </w:r>
    </w:p>
    <w:p w14:paraId="4B36DD49" w14:textId="77777777" w:rsidR="00EA5059" w:rsidRPr="00EA5059" w:rsidRDefault="00EA5059" w:rsidP="00EA5059">
      <w:pPr>
        <w:spacing w:after="0" w:line="240" w:lineRule="auto"/>
        <w:rPr>
          <w:sz w:val="24"/>
          <w:szCs w:val="24"/>
        </w:rPr>
      </w:pPr>
      <w:r w:rsidRPr="00EA5059">
        <w:rPr>
          <w:sz w:val="24"/>
          <w:szCs w:val="24"/>
        </w:rPr>
        <w:t>HPRDF8 5D1B 3390-3     2311</w:t>
      </w:r>
    </w:p>
    <w:p w14:paraId="12D41A1B" w14:textId="77777777" w:rsidR="00EA5059" w:rsidRPr="00EA5059" w:rsidRDefault="00EA5059" w:rsidP="00EA5059">
      <w:pPr>
        <w:spacing w:after="0" w:line="240" w:lineRule="auto"/>
        <w:rPr>
          <w:sz w:val="24"/>
          <w:szCs w:val="24"/>
        </w:rPr>
      </w:pPr>
      <w:r w:rsidRPr="00EA5059">
        <w:rPr>
          <w:sz w:val="24"/>
          <w:szCs w:val="24"/>
        </w:rPr>
        <w:t>HPRDG2 5D1C 3390-3     2312</w:t>
      </w:r>
    </w:p>
    <w:p w14:paraId="6DFA3674" w14:textId="77777777" w:rsidR="00EA5059" w:rsidRPr="00EA5059" w:rsidRDefault="00EA5059" w:rsidP="00EA5059">
      <w:pPr>
        <w:spacing w:after="0" w:line="240" w:lineRule="auto"/>
        <w:rPr>
          <w:sz w:val="24"/>
          <w:szCs w:val="24"/>
        </w:rPr>
      </w:pPr>
      <w:r w:rsidRPr="00EA5059">
        <w:rPr>
          <w:sz w:val="24"/>
          <w:szCs w:val="24"/>
        </w:rPr>
        <w:t>HPRD72 5D1D 3390-3     2313</w:t>
      </w:r>
    </w:p>
    <w:p w14:paraId="3307E645" w14:textId="77777777" w:rsidR="00EA5059" w:rsidRPr="00EA5059" w:rsidRDefault="00EA5059" w:rsidP="00EA5059">
      <w:pPr>
        <w:spacing w:after="0" w:line="240" w:lineRule="auto"/>
        <w:rPr>
          <w:sz w:val="24"/>
          <w:szCs w:val="24"/>
        </w:rPr>
      </w:pPr>
      <w:r w:rsidRPr="00EA5059">
        <w:rPr>
          <w:sz w:val="24"/>
          <w:szCs w:val="24"/>
        </w:rPr>
        <w:t>HPRDF7 5D1E 3390-3     2314</w:t>
      </w:r>
    </w:p>
    <w:p w14:paraId="5119AEB8" w14:textId="77777777" w:rsidR="00EA5059" w:rsidRPr="00EA5059" w:rsidRDefault="00EA5059" w:rsidP="00EA5059">
      <w:pPr>
        <w:spacing w:after="0" w:line="240" w:lineRule="auto"/>
        <w:rPr>
          <w:sz w:val="24"/>
          <w:szCs w:val="24"/>
        </w:rPr>
      </w:pPr>
      <w:r w:rsidRPr="00EA5059">
        <w:rPr>
          <w:sz w:val="24"/>
          <w:szCs w:val="24"/>
        </w:rPr>
        <w:t>HPRD67 5D1F 3390-3     2315</w:t>
      </w:r>
    </w:p>
    <w:p w14:paraId="6150B7E3" w14:textId="77777777" w:rsidR="00EA5059" w:rsidRPr="00EA5059" w:rsidRDefault="00EA5059" w:rsidP="00EA5059">
      <w:pPr>
        <w:spacing w:after="0" w:line="240" w:lineRule="auto"/>
        <w:rPr>
          <w:sz w:val="24"/>
          <w:szCs w:val="24"/>
        </w:rPr>
      </w:pPr>
      <w:r w:rsidRPr="00EA5059">
        <w:rPr>
          <w:sz w:val="24"/>
          <w:szCs w:val="24"/>
        </w:rPr>
        <w:t>HPR111 5D20 3390-3     2316</w:t>
      </w:r>
    </w:p>
    <w:p w14:paraId="70AB60A5" w14:textId="77777777" w:rsidR="00EA5059" w:rsidRPr="00EA5059" w:rsidRDefault="00EA5059" w:rsidP="00EA5059">
      <w:pPr>
        <w:spacing w:after="0" w:line="240" w:lineRule="auto"/>
        <w:rPr>
          <w:sz w:val="24"/>
          <w:szCs w:val="24"/>
        </w:rPr>
      </w:pPr>
      <w:r w:rsidRPr="00EA5059">
        <w:rPr>
          <w:sz w:val="24"/>
          <w:szCs w:val="24"/>
        </w:rPr>
        <w:t>HPRDG4 5D21 3390-3     2317</w:t>
      </w:r>
    </w:p>
    <w:p w14:paraId="79A78A55" w14:textId="77777777" w:rsidR="00EA5059" w:rsidRPr="00EA5059" w:rsidRDefault="00EA5059" w:rsidP="00EA5059">
      <w:pPr>
        <w:spacing w:after="0" w:line="240" w:lineRule="auto"/>
        <w:rPr>
          <w:sz w:val="24"/>
          <w:szCs w:val="24"/>
        </w:rPr>
      </w:pPr>
      <w:r w:rsidRPr="00EA5059">
        <w:rPr>
          <w:sz w:val="24"/>
          <w:szCs w:val="24"/>
        </w:rPr>
        <w:t>HPRDG3 5D22 3390-3     2318</w:t>
      </w:r>
    </w:p>
    <w:p w14:paraId="2B72CA67" w14:textId="77777777" w:rsidR="00EA5059" w:rsidRPr="00EA5059" w:rsidRDefault="00EA5059" w:rsidP="00EA5059">
      <w:pPr>
        <w:spacing w:after="0" w:line="240" w:lineRule="auto"/>
        <w:rPr>
          <w:sz w:val="24"/>
          <w:szCs w:val="24"/>
        </w:rPr>
      </w:pPr>
      <w:r w:rsidRPr="00EA5059">
        <w:rPr>
          <w:sz w:val="24"/>
          <w:szCs w:val="24"/>
        </w:rPr>
        <w:t>HPR109 5D23 3390-3     2319</w:t>
      </w:r>
    </w:p>
    <w:p w14:paraId="6DCB9E11" w14:textId="77777777" w:rsidR="00EA5059" w:rsidRPr="00EA5059" w:rsidRDefault="00EA5059" w:rsidP="00EA5059">
      <w:pPr>
        <w:spacing w:after="0" w:line="240" w:lineRule="auto"/>
        <w:rPr>
          <w:sz w:val="24"/>
          <w:szCs w:val="24"/>
        </w:rPr>
      </w:pPr>
      <w:r w:rsidRPr="00EA5059">
        <w:rPr>
          <w:sz w:val="24"/>
          <w:szCs w:val="24"/>
        </w:rPr>
        <w:lastRenderedPageBreak/>
        <w:t>HPRDE8 5D24 3390-3     2320</w:t>
      </w:r>
    </w:p>
    <w:p w14:paraId="377BEB69" w14:textId="77777777" w:rsidR="00EA5059" w:rsidRPr="00EA5059" w:rsidRDefault="00EA5059" w:rsidP="00EA5059">
      <w:pPr>
        <w:spacing w:after="0" w:line="240" w:lineRule="auto"/>
        <w:rPr>
          <w:sz w:val="24"/>
          <w:szCs w:val="24"/>
        </w:rPr>
      </w:pPr>
      <w:r w:rsidRPr="00EA5059">
        <w:rPr>
          <w:sz w:val="24"/>
          <w:szCs w:val="24"/>
        </w:rPr>
        <w:t>HPRD71 5D25 3390-3     2321</w:t>
      </w:r>
    </w:p>
    <w:p w14:paraId="2802F117" w14:textId="77777777" w:rsidR="00EA5059" w:rsidRPr="00EA5059" w:rsidRDefault="00EA5059" w:rsidP="00EA5059">
      <w:pPr>
        <w:spacing w:after="0" w:line="240" w:lineRule="auto"/>
        <w:rPr>
          <w:sz w:val="24"/>
          <w:szCs w:val="24"/>
        </w:rPr>
      </w:pPr>
      <w:r w:rsidRPr="00EA5059">
        <w:rPr>
          <w:sz w:val="24"/>
          <w:szCs w:val="24"/>
        </w:rPr>
        <w:t>HPRD70 5D26 3390-3     2322</w:t>
      </w:r>
    </w:p>
    <w:p w14:paraId="13E7BFF2" w14:textId="77777777" w:rsidR="00EA5059" w:rsidRPr="00EA5059" w:rsidRDefault="00EA5059" w:rsidP="00EA5059">
      <w:pPr>
        <w:spacing w:after="0" w:line="240" w:lineRule="auto"/>
        <w:rPr>
          <w:sz w:val="24"/>
          <w:szCs w:val="24"/>
        </w:rPr>
      </w:pPr>
      <w:r w:rsidRPr="00EA5059">
        <w:rPr>
          <w:sz w:val="24"/>
          <w:szCs w:val="24"/>
        </w:rPr>
        <w:t>HPRDF9 5D27 3390-3     2323</w:t>
      </w:r>
    </w:p>
    <w:p w14:paraId="3CBB706B" w14:textId="77777777" w:rsidR="00EA5059" w:rsidRPr="00EA5059" w:rsidRDefault="00EA5059" w:rsidP="00EA5059">
      <w:pPr>
        <w:spacing w:after="0" w:line="240" w:lineRule="auto"/>
        <w:rPr>
          <w:sz w:val="24"/>
          <w:szCs w:val="24"/>
        </w:rPr>
      </w:pPr>
      <w:r w:rsidRPr="00EA5059">
        <w:rPr>
          <w:sz w:val="24"/>
          <w:szCs w:val="24"/>
        </w:rPr>
        <w:t>HPRDF0 5D28 3390-3     2324</w:t>
      </w:r>
    </w:p>
    <w:p w14:paraId="7DD499FA" w14:textId="77777777" w:rsidR="00EA5059" w:rsidRPr="00EA5059" w:rsidRDefault="00EA5059" w:rsidP="00EA5059">
      <w:pPr>
        <w:spacing w:after="0" w:line="240" w:lineRule="auto"/>
        <w:rPr>
          <w:sz w:val="24"/>
          <w:szCs w:val="24"/>
        </w:rPr>
      </w:pPr>
      <w:r w:rsidRPr="00EA5059">
        <w:rPr>
          <w:sz w:val="24"/>
          <w:szCs w:val="24"/>
        </w:rPr>
        <w:t>HPRD69 5D29 3390-3     2325</w:t>
      </w:r>
    </w:p>
    <w:p w14:paraId="6023F53E" w14:textId="77777777" w:rsidR="00EA5059" w:rsidRPr="00EA5059" w:rsidRDefault="00EA5059" w:rsidP="00EA5059">
      <w:pPr>
        <w:spacing w:after="0" w:line="240" w:lineRule="auto"/>
        <w:rPr>
          <w:sz w:val="24"/>
          <w:szCs w:val="24"/>
        </w:rPr>
      </w:pPr>
      <w:r w:rsidRPr="00EA5059">
        <w:rPr>
          <w:sz w:val="24"/>
          <w:szCs w:val="24"/>
        </w:rPr>
        <w:t>HPRDG0 5D2A 3390-3     2326</w:t>
      </w:r>
    </w:p>
    <w:p w14:paraId="5E843B3D" w14:textId="77777777" w:rsidR="00EA5059" w:rsidRPr="00EA5059" w:rsidRDefault="00EA5059" w:rsidP="00EA5059">
      <w:pPr>
        <w:spacing w:after="0" w:line="240" w:lineRule="auto"/>
        <w:rPr>
          <w:sz w:val="24"/>
          <w:szCs w:val="24"/>
        </w:rPr>
      </w:pPr>
      <w:r w:rsidRPr="00EA5059">
        <w:rPr>
          <w:sz w:val="24"/>
          <w:szCs w:val="24"/>
        </w:rPr>
        <w:t>HPRD62 5D2B 3390-3     2327</w:t>
      </w:r>
    </w:p>
    <w:p w14:paraId="11E18CB2" w14:textId="77777777" w:rsidR="00EA5059" w:rsidRPr="00EA5059" w:rsidRDefault="00EA5059" w:rsidP="00EA5059">
      <w:pPr>
        <w:spacing w:after="0" w:line="240" w:lineRule="auto"/>
        <w:rPr>
          <w:sz w:val="24"/>
          <w:szCs w:val="24"/>
        </w:rPr>
      </w:pPr>
      <w:r w:rsidRPr="00EA5059">
        <w:rPr>
          <w:sz w:val="24"/>
          <w:szCs w:val="24"/>
        </w:rPr>
        <w:t>HPR010 5D2C 3390-3     2328</w:t>
      </w:r>
    </w:p>
    <w:p w14:paraId="14DF53F8" w14:textId="77777777" w:rsidR="00EA5059" w:rsidRPr="00EA5059" w:rsidRDefault="00EA5059" w:rsidP="00EA5059">
      <w:pPr>
        <w:spacing w:after="0" w:line="240" w:lineRule="auto"/>
        <w:rPr>
          <w:sz w:val="24"/>
          <w:szCs w:val="24"/>
        </w:rPr>
      </w:pPr>
      <w:r w:rsidRPr="00EA5059">
        <w:rPr>
          <w:sz w:val="24"/>
          <w:szCs w:val="24"/>
        </w:rPr>
        <w:t>HPRDF1 5D2D 3390-3     2329</w:t>
      </w:r>
    </w:p>
    <w:p w14:paraId="56A519A0" w14:textId="77777777" w:rsidR="00EA5059" w:rsidRPr="00EA5059" w:rsidRDefault="00EA5059" w:rsidP="00EA5059">
      <w:pPr>
        <w:spacing w:after="0" w:line="240" w:lineRule="auto"/>
        <w:rPr>
          <w:sz w:val="24"/>
          <w:szCs w:val="24"/>
        </w:rPr>
      </w:pPr>
      <w:r w:rsidRPr="00EA5059">
        <w:rPr>
          <w:sz w:val="24"/>
          <w:szCs w:val="24"/>
        </w:rPr>
        <w:t>HRSP09 5D2E 3390-3     2330</w:t>
      </w:r>
    </w:p>
    <w:p w14:paraId="16D4E260" w14:textId="77777777" w:rsidR="00EA5059" w:rsidRPr="00EA5059" w:rsidRDefault="00EA5059" w:rsidP="00EA5059">
      <w:pPr>
        <w:spacing w:after="0" w:line="240" w:lineRule="auto"/>
        <w:rPr>
          <w:sz w:val="24"/>
          <w:szCs w:val="24"/>
        </w:rPr>
      </w:pPr>
      <w:r w:rsidRPr="00EA5059">
        <w:rPr>
          <w:sz w:val="24"/>
          <w:szCs w:val="24"/>
        </w:rPr>
        <w:t>HRSP05 5D2F 3390-3     2331</w:t>
      </w:r>
    </w:p>
    <w:p w14:paraId="7FFD28C8" w14:textId="77777777" w:rsidR="00EA5059" w:rsidRPr="00EA5059" w:rsidRDefault="00EA5059" w:rsidP="00EA5059">
      <w:pPr>
        <w:spacing w:after="0" w:line="240" w:lineRule="auto"/>
        <w:rPr>
          <w:sz w:val="24"/>
          <w:szCs w:val="24"/>
        </w:rPr>
      </w:pPr>
      <w:r w:rsidRPr="00EA5059">
        <w:rPr>
          <w:sz w:val="24"/>
          <w:szCs w:val="24"/>
        </w:rPr>
        <w:t>HRSP06 5D30 3390-3     2332</w:t>
      </w:r>
    </w:p>
    <w:p w14:paraId="2E126B6E" w14:textId="77777777" w:rsidR="00EA5059" w:rsidRPr="00EA5059" w:rsidRDefault="00EA5059" w:rsidP="00EA5059">
      <w:pPr>
        <w:spacing w:after="0" w:line="240" w:lineRule="auto"/>
        <w:rPr>
          <w:sz w:val="24"/>
          <w:szCs w:val="24"/>
        </w:rPr>
      </w:pPr>
      <w:r w:rsidRPr="00EA5059">
        <w:rPr>
          <w:sz w:val="24"/>
          <w:szCs w:val="24"/>
        </w:rPr>
        <w:t>HRSP53 5D31 3390-3     2333</w:t>
      </w:r>
    </w:p>
    <w:p w14:paraId="13B02EA9" w14:textId="77777777" w:rsidR="00EA5059" w:rsidRPr="00EA5059" w:rsidRDefault="00EA5059" w:rsidP="00EA5059">
      <w:pPr>
        <w:spacing w:after="0" w:line="240" w:lineRule="auto"/>
        <w:rPr>
          <w:sz w:val="24"/>
          <w:szCs w:val="24"/>
        </w:rPr>
      </w:pPr>
      <w:r w:rsidRPr="00EA5059">
        <w:rPr>
          <w:sz w:val="24"/>
          <w:szCs w:val="24"/>
        </w:rPr>
        <w:t>HRS010 5D32 3390-3     2334</w:t>
      </w:r>
    </w:p>
    <w:p w14:paraId="68FAB8BF" w14:textId="77777777" w:rsidR="00EA5059" w:rsidRPr="00EA5059" w:rsidRDefault="00EA5059" w:rsidP="00EA5059">
      <w:pPr>
        <w:spacing w:after="0" w:line="240" w:lineRule="auto"/>
        <w:rPr>
          <w:sz w:val="24"/>
          <w:szCs w:val="24"/>
        </w:rPr>
      </w:pPr>
      <w:r w:rsidRPr="00EA5059">
        <w:rPr>
          <w:sz w:val="24"/>
          <w:szCs w:val="24"/>
        </w:rPr>
        <w:t>HRSP12 5D33 3390-3     2335</w:t>
      </w:r>
    </w:p>
    <w:p w14:paraId="758E6FCB" w14:textId="77777777" w:rsidR="00EA5059" w:rsidRPr="00EA5059" w:rsidRDefault="00EA5059" w:rsidP="00EA5059">
      <w:pPr>
        <w:spacing w:after="0" w:line="240" w:lineRule="auto"/>
        <w:rPr>
          <w:sz w:val="24"/>
          <w:szCs w:val="24"/>
        </w:rPr>
      </w:pPr>
      <w:r w:rsidRPr="00EA5059">
        <w:rPr>
          <w:sz w:val="24"/>
          <w:szCs w:val="24"/>
        </w:rPr>
        <w:t>HRSP08 5D34 3390-3     2336</w:t>
      </w:r>
    </w:p>
    <w:p w14:paraId="7463BAF9" w14:textId="77777777" w:rsidR="00EA5059" w:rsidRPr="00EA5059" w:rsidRDefault="00EA5059" w:rsidP="00EA5059">
      <w:pPr>
        <w:spacing w:after="0" w:line="240" w:lineRule="auto"/>
        <w:rPr>
          <w:sz w:val="24"/>
          <w:szCs w:val="24"/>
        </w:rPr>
      </w:pPr>
      <w:r w:rsidRPr="00EA5059">
        <w:rPr>
          <w:sz w:val="24"/>
          <w:szCs w:val="24"/>
        </w:rPr>
        <w:t>HRSP51 5D35 3390-3     2337</w:t>
      </w:r>
    </w:p>
    <w:p w14:paraId="3108E8F4" w14:textId="77777777" w:rsidR="00EA5059" w:rsidRPr="00EA5059" w:rsidRDefault="00EA5059" w:rsidP="00EA5059">
      <w:pPr>
        <w:spacing w:after="0" w:line="240" w:lineRule="auto"/>
        <w:rPr>
          <w:sz w:val="24"/>
          <w:szCs w:val="24"/>
        </w:rPr>
      </w:pPr>
      <w:r w:rsidRPr="00EA5059">
        <w:rPr>
          <w:sz w:val="24"/>
          <w:szCs w:val="24"/>
        </w:rPr>
        <w:t>HRS140 5D36 3390-3     2338</w:t>
      </w:r>
    </w:p>
    <w:p w14:paraId="3DDDB447" w14:textId="77777777" w:rsidR="00EA5059" w:rsidRPr="00EA5059" w:rsidRDefault="00EA5059" w:rsidP="00EA5059">
      <w:pPr>
        <w:spacing w:after="0" w:line="240" w:lineRule="auto"/>
        <w:rPr>
          <w:sz w:val="24"/>
          <w:szCs w:val="24"/>
        </w:rPr>
      </w:pPr>
      <w:r w:rsidRPr="00EA5059">
        <w:rPr>
          <w:sz w:val="24"/>
          <w:szCs w:val="24"/>
        </w:rPr>
        <w:t>HRS038 5D37 3390-3     2339</w:t>
      </w:r>
    </w:p>
    <w:p w14:paraId="7D59E740" w14:textId="77777777" w:rsidR="00EA5059" w:rsidRPr="00EA5059" w:rsidRDefault="00EA5059" w:rsidP="00EA5059">
      <w:pPr>
        <w:spacing w:after="0" w:line="240" w:lineRule="auto"/>
        <w:rPr>
          <w:sz w:val="24"/>
          <w:szCs w:val="24"/>
        </w:rPr>
      </w:pPr>
      <w:r w:rsidRPr="00EA5059">
        <w:rPr>
          <w:sz w:val="24"/>
          <w:szCs w:val="24"/>
        </w:rPr>
        <w:t>HRS142 5D38 3390-3     2340</w:t>
      </w:r>
    </w:p>
    <w:p w14:paraId="7D096BD2" w14:textId="77777777" w:rsidR="00EA5059" w:rsidRPr="00EA5059" w:rsidRDefault="00EA5059" w:rsidP="00EA5059">
      <w:pPr>
        <w:spacing w:after="0" w:line="240" w:lineRule="auto"/>
        <w:rPr>
          <w:sz w:val="24"/>
          <w:szCs w:val="24"/>
        </w:rPr>
      </w:pPr>
      <w:r w:rsidRPr="00EA5059">
        <w:rPr>
          <w:sz w:val="24"/>
          <w:szCs w:val="24"/>
        </w:rPr>
        <w:t>HRS144 5D39 3390-3     2341</w:t>
      </w:r>
    </w:p>
    <w:p w14:paraId="6D7A54F1" w14:textId="77777777" w:rsidR="00EA5059" w:rsidRPr="00EA5059" w:rsidRDefault="00EA5059" w:rsidP="00EA5059">
      <w:pPr>
        <w:spacing w:after="0" w:line="240" w:lineRule="auto"/>
        <w:rPr>
          <w:sz w:val="24"/>
          <w:szCs w:val="24"/>
        </w:rPr>
      </w:pPr>
      <w:r w:rsidRPr="00EA5059">
        <w:rPr>
          <w:sz w:val="24"/>
          <w:szCs w:val="24"/>
        </w:rPr>
        <w:t>HRS040 5D3A 3390-3     2342</w:t>
      </w:r>
    </w:p>
    <w:p w14:paraId="091992EC" w14:textId="77777777" w:rsidR="00EA5059" w:rsidRPr="00EA5059" w:rsidRDefault="00EA5059" w:rsidP="00EA5059">
      <w:pPr>
        <w:spacing w:after="0" w:line="240" w:lineRule="auto"/>
        <w:rPr>
          <w:sz w:val="24"/>
          <w:szCs w:val="24"/>
        </w:rPr>
      </w:pPr>
      <w:r w:rsidRPr="00EA5059">
        <w:rPr>
          <w:sz w:val="24"/>
          <w:szCs w:val="24"/>
        </w:rPr>
        <w:t>HRS141 5D3B 3390-3     2343</w:t>
      </w:r>
    </w:p>
    <w:p w14:paraId="35261478" w14:textId="77777777" w:rsidR="00EA5059" w:rsidRPr="00EA5059" w:rsidRDefault="00EA5059" w:rsidP="00EA5059">
      <w:pPr>
        <w:spacing w:after="0" w:line="240" w:lineRule="auto"/>
        <w:rPr>
          <w:sz w:val="24"/>
          <w:szCs w:val="24"/>
        </w:rPr>
      </w:pPr>
      <w:r w:rsidRPr="00EA5059">
        <w:rPr>
          <w:sz w:val="24"/>
          <w:szCs w:val="24"/>
        </w:rPr>
        <w:t>HRSP50 5D3D 3390-3     2344</w:t>
      </w:r>
    </w:p>
    <w:p w14:paraId="10EC03EE" w14:textId="77777777" w:rsidR="00EA5059" w:rsidRPr="00EA5059" w:rsidRDefault="00EA5059" w:rsidP="00EA5059">
      <w:pPr>
        <w:spacing w:after="0" w:line="240" w:lineRule="auto"/>
        <w:rPr>
          <w:sz w:val="24"/>
          <w:szCs w:val="24"/>
        </w:rPr>
      </w:pPr>
      <w:r w:rsidRPr="00EA5059">
        <w:rPr>
          <w:sz w:val="24"/>
          <w:szCs w:val="24"/>
        </w:rPr>
        <w:t>HRS039 5D3E 3390-3     2345</w:t>
      </w:r>
    </w:p>
    <w:p w14:paraId="495F8E1D" w14:textId="77777777" w:rsidR="00EA5059" w:rsidRPr="00EA5059" w:rsidRDefault="00EA5059" w:rsidP="00EA5059">
      <w:pPr>
        <w:spacing w:after="0" w:line="240" w:lineRule="auto"/>
        <w:rPr>
          <w:sz w:val="24"/>
          <w:szCs w:val="24"/>
        </w:rPr>
      </w:pPr>
      <w:r w:rsidRPr="00EA5059">
        <w:rPr>
          <w:sz w:val="24"/>
          <w:szCs w:val="24"/>
        </w:rPr>
        <w:t>HRS137 5D3F 3390-3     2346</w:t>
      </w:r>
    </w:p>
    <w:p w14:paraId="71DBC167" w14:textId="77777777" w:rsidR="00EA5059" w:rsidRPr="00EA5059" w:rsidRDefault="00EA5059" w:rsidP="00EA5059">
      <w:pPr>
        <w:spacing w:after="0" w:line="240" w:lineRule="auto"/>
        <w:rPr>
          <w:sz w:val="24"/>
          <w:szCs w:val="24"/>
        </w:rPr>
      </w:pPr>
      <w:r w:rsidRPr="00EA5059">
        <w:rPr>
          <w:sz w:val="24"/>
          <w:szCs w:val="24"/>
        </w:rPr>
        <w:t>HPR005 5D40 3390-3     2347</w:t>
      </w:r>
    </w:p>
    <w:p w14:paraId="16978894" w14:textId="77777777" w:rsidR="00EA5059" w:rsidRPr="00EA5059" w:rsidRDefault="00EA5059" w:rsidP="00EA5059">
      <w:pPr>
        <w:spacing w:after="0" w:line="240" w:lineRule="auto"/>
        <w:rPr>
          <w:sz w:val="24"/>
          <w:szCs w:val="24"/>
        </w:rPr>
      </w:pPr>
      <w:r w:rsidRPr="00EA5059">
        <w:rPr>
          <w:sz w:val="24"/>
          <w:szCs w:val="24"/>
        </w:rPr>
        <w:t>HPR006 5D41 3390-3     2348</w:t>
      </w:r>
    </w:p>
    <w:p w14:paraId="4E5F487E" w14:textId="77777777" w:rsidR="00EA5059" w:rsidRPr="00EA5059" w:rsidRDefault="00EA5059" w:rsidP="00EA5059">
      <w:pPr>
        <w:spacing w:after="0" w:line="240" w:lineRule="auto"/>
        <w:rPr>
          <w:sz w:val="24"/>
          <w:szCs w:val="24"/>
        </w:rPr>
      </w:pPr>
      <w:r w:rsidRPr="00EA5059">
        <w:rPr>
          <w:sz w:val="24"/>
          <w:szCs w:val="24"/>
        </w:rPr>
        <w:t>HPRDB9 5D42 3390-3     2349</w:t>
      </w:r>
    </w:p>
    <w:p w14:paraId="386CE27D" w14:textId="77777777" w:rsidR="00EA5059" w:rsidRPr="00EA5059" w:rsidRDefault="00EA5059" w:rsidP="00EA5059">
      <w:pPr>
        <w:spacing w:after="0" w:line="240" w:lineRule="auto"/>
        <w:rPr>
          <w:sz w:val="24"/>
          <w:szCs w:val="24"/>
        </w:rPr>
      </w:pPr>
      <w:r w:rsidRPr="00EA5059">
        <w:rPr>
          <w:sz w:val="24"/>
          <w:szCs w:val="24"/>
        </w:rPr>
        <w:t>HPRDE6 5D43 3390-3     2350</w:t>
      </w:r>
    </w:p>
    <w:p w14:paraId="4439B1A6" w14:textId="77777777" w:rsidR="00EA5059" w:rsidRPr="00EA5059" w:rsidRDefault="00EA5059" w:rsidP="00EA5059">
      <w:pPr>
        <w:spacing w:after="0" w:line="240" w:lineRule="auto"/>
        <w:rPr>
          <w:sz w:val="24"/>
          <w:szCs w:val="24"/>
        </w:rPr>
      </w:pPr>
      <w:r w:rsidRPr="00EA5059">
        <w:rPr>
          <w:sz w:val="24"/>
          <w:szCs w:val="24"/>
        </w:rPr>
        <w:t>HPR102 5D44 3390-3     2351</w:t>
      </w:r>
    </w:p>
    <w:p w14:paraId="7460F7C8" w14:textId="77777777" w:rsidR="00EA5059" w:rsidRPr="00EA5059" w:rsidRDefault="00EA5059" w:rsidP="00EA5059">
      <w:pPr>
        <w:spacing w:after="0" w:line="240" w:lineRule="auto"/>
        <w:rPr>
          <w:sz w:val="24"/>
          <w:szCs w:val="24"/>
        </w:rPr>
      </w:pPr>
      <w:r w:rsidRPr="00EA5059">
        <w:rPr>
          <w:sz w:val="24"/>
          <w:szCs w:val="24"/>
        </w:rPr>
        <w:t>HPR103 5D45 3390-3     2352</w:t>
      </w:r>
    </w:p>
    <w:p w14:paraId="470EA2A0" w14:textId="77777777" w:rsidR="00EA5059" w:rsidRPr="00EA5059" w:rsidRDefault="00EA5059" w:rsidP="00EA5059">
      <w:pPr>
        <w:spacing w:after="0" w:line="240" w:lineRule="auto"/>
        <w:rPr>
          <w:sz w:val="24"/>
          <w:szCs w:val="24"/>
        </w:rPr>
      </w:pPr>
      <w:r w:rsidRPr="00EA5059">
        <w:rPr>
          <w:sz w:val="24"/>
          <w:szCs w:val="24"/>
        </w:rPr>
        <w:t>HPR104 5D46 3390-3     2353</w:t>
      </w:r>
    </w:p>
    <w:p w14:paraId="1781AE6B" w14:textId="77777777" w:rsidR="00EA5059" w:rsidRPr="00EA5059" w:rsidRDefault="00EA5059" w:rsidP="00EA5059">
      <w:pPr>
        <w:spacing w:after="0" w:line="240" w:lineRule="auto"/>
        <w:rPr>
          <w:sz w:val="24"/>
          <w:szCs w:val="24"/>
        </w:rPr>
      </w:pPr>
      <w:r w:rsidRPr="00EA5059">
        <w:rPr>
          <w:sz w:val="24"/>
          <w:szCs w:val="24"/>
        </w:rPr>
        <w:t>HPRDF3 5D47 3390-3     2354</w:t>
      </w:r>
    </w:p>
    <w:p w14:paraId="650CEDA0" w14:textId="77777777" w:rsidR="00EA5059" w:rsidRPr="00EA5059" w:rsidRDefault="00EA5059" w:rsidP="00EA5059">
      <w:pPr>
        <w:spacing w:after="0" w:line="240" w:lineRule="auto"/>
        <w:rPr>
          <w:sz w:val="24"/>
          <w:szCs w:val="24"/>
        </w:rPr>
      </w:pPr>
      <w:r w:rsidRPr="00EA5059">
        <w:rPr>
          <w:sz w:val="24"/>
          <w:szCs w:val="24"/>
        </w:rPr>
        <w:t>HPRD61 5D48 3390-3     2355</w:t>
      </w:r>
    </w:p>
    <w:p w14:paraId="3C04FA27" w14:textId="77777777" w:rsidR="00EA5059" w:rsidRPr="00EA5059" w:rsidRDefault="00EA5059" w:rsidP="00EA5059">
      <w:pPr>
        <w:spacing w:after="0" w:line="240" w:lineRule="auto"/>
        <w:rPr>
          <w:sz w:val="24"/>
          <w:szCs w:val="24"/>
        </w:rPr>
      </w:pPr>
      <w:r w:rsidRPr="00EA5059">
        <w:rPr>
          <w:sz w:val="24"/>
          <w:szCs w:val="24"/>
        </w:rPr>
        <w:t>HPR048 5D49 3390-3     2356</w:t>
      </w:r>
    </w:p>
    <w:p w14:paraId="25FD7AA5" w14:textId="77777777" w:rsidR="00EA5059" w:rsidRPr="00EA5059" w:rsidRDefault="00EA5059" w:rsidP="00EA5059">
      <w:pPr>
        <w:spacing w:after="0" w:line="240" w:lineRule="auto"/>
        <w:rPr>
          <w:sz w:val="24"/>
          <w:szCs w:val="24"/>
        </w:rPr>
      </w:pPr>
      <w:r w:rsidRPr="00EA5059">
        <w:rPr>
          <w:sz w:val="24"/>
          <w:szCs w:val="24"/>
        </w:rPr>
        <w:t>HPR052 5D4A 3390-3     2357</w:t>
      </w:r>
    </w:p>
    <w:p w14:paraId="0856C291" w14:textId="77777777" w:rsidR="00EA5059" w:rsidRPr="00EA5059" w:rsidRDefault="00EA5059" w:rsidP="00EA5059">
      <w:pPr>
        <w:spacing w:after="0" w:line="240" w:lineRule="auto"/>
        <w:rPr>
          <w:sz w:val="24"/>
          <w:szCs w:val="24"/>
        </w:rPr>
      </w:pPr>
      <w:r w:rsidRPr="00EA5059">
        <w:rPr>
          <w:sz w:val="24"/>
          <w:szCs w:val="24"/>
        </w:rPr>
        <w:t>HPR053 5D4B 3390-3     2358</w:t>
      </w:r>
    </w:p>
    <w:p w14:paraId="0372F81E" w14:textId="77777777" w:rsidR="00EA5059" w:rsidRPr="00EA5059" w:rsidRDefault="00EA5059" w:rsidP="00EA5059">
      <w:pPr>
        <w:spacing w:after="0" w:line="240" w:lineRule="auto"/>
        <w:rPr>
          <w:sz w:val="24"/>
          <w:szCs w:val="24"/>
        </w:rPr>
      </w:pPr>
      <w:r w:rsidRPr="00EA5059">
        <w:rPr>
          <w:sz w:val="24"/>
          <w:szCs w:val="24"/>
        </w:rPr>
        <w:t>HPR049 5D4C 3390-3     2359</w:t>
      </w:r>
    </w:p>
    <w:p w14:paraId="6CA5364A" w14:textId="77777777" w:rsidR="00EA5059" w:rsidRPr="00EA5059" w:rsidRDefault="00EA5059" w:rsidP="00EA5059">
      <w:pPr>
        <w:spacing w:after="0" w:line="240" w:lineRule="auto"/>
        <w:rPr>
          <w:sz w:val="24"/>
          <w:szCs w:val="24"/>
        </w:rPr>
      </w:pPr>
      <w:r w:rsidRPr="00EA5059">
        <w:rPr>
          <w:sz w:val="24"/>
          <w:szCs w:val="24"/>
        </w:rPr>
        <w:t>HPR050 5D4D 3390-3     2360</w:t>
      </w:r>
    </w:p>
    <w:p w14:paraId="1920B935" w14:textId="77777777" w:rsidR="00EA5059" w:rsidRPr="00EA5059" w:rsidRDefault="00EA5059" w:rsidP="00EA5059">
      <w:pPr>
        <w:spacing w:after="0" w:line="240" w:lineRule="auto"/>
        <w:rPr>
          <w:sz w:val="24"/>
          <w:szCs w:val="24"/>
        </w:rPr>
      </w:pPr>
      <w:r w:rsidRPr="00EA5059">
        <w:rPr>
          <w:sz w:val="24"/>
          <w:szCs w:val="24"/>
        </w:rPr>
        <w:t>HPR051 5D4E 3390-3     2361</w:t>
      </w:r>
    </w:p>
    <w:p w14:paraId="176DF7B4" w14:textId="77777777" w:rsidR="00EA5059" w:rsidRPr="00EA5059" w:rsidRDefault="00EA5059" w:rsidP="00EA5059">
      <w:pPr>
        <w:spacing w:after="0" w:line="240" w:lineRule="auto"/>
        <w:rPr>
          <w:sz w:val="24"/>
          <w:szCs w:val="24"/>
        </w:rPr>
      </w:pPr>
      <w:r w:rsidRPr="00EA5059">
        <w:rPr>
          <w:sz w:val="24"/>
          <w:szCs w:val="24"/>
        </w:rPr>
        <w:lastRenderedPageBreak/>
        <w:t>HPR003 5D4F 3390-3     2362</w:t>
      </w:r>
    </w:p>
    <w:p w14:paraId="70C478DF" w14:textId="77777777" w:rsidR="00EA5059" w:rsidRPr="00EA5059" w:rsidRDefault="00EA5059" w:rsidP="00EA5059">
      <w:pPr>
        <w:spacing w:after="0" w:line="240" w:lineRule="auto"/>
        <w:rPr>
          <w:sz w:val="24"/>
          <w:szCs w:val="24"/>
        </w:rPr>
      </w:pPr>
      <w:r w:rsidRPr="00EA5059">
        <w:rPr>
          <w:sz w:val="24"/>
          <w:szCs w:val="24"/>
        </w:rPr>
        <w:t>HPR004 5D50 3390-3     2363</w:t>
      </w:r>
    </w:p>
    <w:p w14:paraId="3C5E03F7" w14:textId="77777777" w:rsidR="00EA5059" w:rsidRPr="00EA5059" w:rsidRDefault="00EA5059" w:rsidP="00EA5059">
      <w:pPr>
        <w:spacing w:after="0" w:line="240" w:lineRule="auto"/>
        <w:rPr>
          <w:sz w:val="24"/>
          <w:szCs w:val="24"/>
        </w:rPr>
      </w:pPr>
      <w:r w:rsidRPr="00EA5059">
        <w:rPr>
          <w:sz w:val="24"/>
          <w:szCs w:val="24"/>
        </w:rPr>
        <w:t>HPR056 5D51 3390-3     2364</w:t>
      </w:r>
    </w:p>
    <w:p w14:paraId="7DCAE56E" w14:textId="77777777" w:rsidR="00EA5059" w:rsidRPr="00EA5059" w:rsidRDefault="00EA5059" w:rsidP="00EA5059">
      <w:pPr>
        <w:spacing w:after="0" w:line="240" w:lineRule="auto"/>
        <w:rPr>
          <w:sz w:val="24"/>
          <w:szCs w:val="24"/>
        </w:rPr>
      </w:pPr>
      <w:r w:rsidRPr="00EA5059">
        <w:rPr>
          <w:sz w:val="24"/>
          <w:szCs w:val="24"/>
        </w:rPr>
        <w:t>HPR057 5D52 3390-3     2365</w:t>
      </w:r>
    </w:p>
    <w:p w14:paraId="6BD0B0D5" w14:textId="77777777" w:rsidR="00EA5059" w:rsidRPr="00EA5059" w:rsidRDefault="00EA5059" w:rsidP="00EA5059">
      <w:pPr>
        <w:spacing w:after="0" w:line="240" w:lineRule="auto"/>
        <w:rPr>
          <w:sz w:val="24"/>
          <w:szCs w:val="24"/>
        </w:rPr>
      </w:pPr>
      <w:r w:rsidRPr="00EA5059">
        <w:rPr>
          <w:sz w:val="24"/>
          <w:szCs w:val="24"/>
        </w:rPr>
        <w:t>HPRD63 5D53 3390-3     2366</w:t>
      </w:r>
    </w:p>
    <w:p w14:paraId="401CCF98" w14:textId="77777777" w:rsidR="00EA5059" w:rsidRPr="00EA5059" w:rsidRDefault="00EA5059" w:rsidP="00EA5059">
      <w:pPr>
        <w:spacing w:after="0" w:line="240" w:lineRule="auto"/>
        <w:rPr>
          <w:sz w:val="24"/>
          <w:szCs w:val="24"/>
        </w:rPr>
      </w:pPr>
      <w:r w:rsidRPr="00EA5059">
        <w:rPr>
          <w:sz w:val="24"/>
          <w:szCs w:val="24"/>
        </w:rPr>
        <w:t>HPR009 5D54 3390-3     2367</w:t>
      </w:r>
    </w:p>
    <w:p w14:paraId="2C54C992" w14:textId="77777777" w:rsidR="00EA5059" w:rsidRPr="00EA5059" w:rsidRDefault="00EA5059" w:rsidP="00EA5059">
      <w:pPr>
        <w:spacing w:after="0" w:line="240" w:lineRule="auto"/>
        <w:rPr>
          <w:sz w:val="24"/>
          <w:szCs w:val="24"/>
        </w:rPr>
      </w:pPr>
      <w:r w:rsidRPr="00EA5059">
        <w:rPr>
          <w:sz w:val="24"/>
          <w:szCs w:val="24"/>
        </w:rPr>
        <w:t>HPR047 5D55 3390-3     2368</w:t>
      </w:r>
    </w:p>
    <w:p w14:paraId="4BC5A73A" w14:textId="77777777" w:rsidR="00EA5059" w:rsidRPr="00EA5059" w:rsidRDefault="00EA5059" w:rsidP="00EA5059">
      <w:pPr>
        <w:spacing w:after="0" w:line="240" w:lineRule="auto"/>
        <w:rPr>
          <w:sz w:val="24"/>
          <w:szCs w:val="24"/>
        </w:rPr>
      </w:pPr>
      <w:r w:rsidRPr="00EA5059">
        <w:rPr>
          <w:sz w:val="24"/>
          <w:szCs w:val="24"/>
        </w:rPr>
        <w:t>TSO039 5D56 3390-3     2369</w:t>
      </w:r>
    </w:p>
    <w:p w14:paraId="78AD36F5" w14:textId="77777777" w:rsidR="00EA5059" w:rsidRPr="00EA5059" w:rsidRDefault="00EA5059" w:rsidP="00EA5059">
      <w:pPr>
        <w:spacing w:after="0" w:line="240" w:lineRule="auto"/>
        <w:rPr>
          <w:sz w:val="24"/>
          <w:szCs w:val="24"/>
        </w:rPr>
      </w:pPr>
      <w:r w:rsidRPr="00EA5059">
        <w:rPr>
          <w:sz w:val="24"/>
          <w:szCs w:val="24"/>
        </w:rPr>
        <w:t>TSO040 5D57 3390-3     2370</w:t>
      </w:r>
    </w:p>
    <w:p w14:paraId="28223B82" w14:textId="77777777" w:rsidR="00EA5059" w:rsidRPr="00EA5059" w:rsidRDefault="00EA5059" w:rsidP="00EA5059">
      <w:pPr>
        <w:spacing w:after="0" w:line="240" w:lineRule="auto"/>
        <w:rPr>
          <w:sz w:val="24"/>
          <w:szCs w:val="24"/>
        </w:rPr>
      </w:pPr>
      <w:r w:rsidRPr="00EA5059">
        <w:rPr>
          <w:sz w:val="24"/>
          <w:szCs w:val="24"/>
        </w:rPr>
        <w:t>TSO018 5D58 3390-3     2371</w:t>
      </w:r>
    </w:p>
    <w:p w14:paraId="4451B049" w14:textId="77777777" w:rsidR="00EA5059" w:rsidRPr="00EA5059" w:rsidRDefault="00EA5059" w:rsidP="00EA5059">
      <w:pPr>
        <w:spacing w:after="0" w:line="240" w:lineRule="auto"/>
        <w:rPr>
          <w:sz w:val="24"/>
          <w:szCs w:val="24"/>
        </w:rPr>
      </w:pPr>
      <w:r w:rsidRPr="00EA5059">
        <w:rPr>
          <w:sz w:val="24"/>
          <w:szCs w:val="24"/>
        </w:rPr>
        <w:t>TSO041 5D59 3390-3     2372</w:t>
      </w:r>
    </w:p>
    <w:p w14:paraId="0CE4B3FE" w14:textId="77777777" w:rsidR="00EA5059" w:rsidRPr="00EA5059" w:rsidRDefault="00EA5059" w:rsidP="00EA5059">
      <w:pPr>
        <w:spacing w:after="0" w:line="240" w:lineRule="auto"/>
        <w:rPr>
          <w:sz w:val="24"/>
          <w:szCs w:val="24"/>
        </w:rPr>
      </w:pPr>
      <w:r w:rsidRPr="00EA5059">
        <w:rPr>
          <w:sz w:val="24"/>
          <w:szCs w:val="24"/>
        </w:rPr>
        <w:t>TSO054 5D5A 3390-3     2373</w:t>
      </w:r>
    </w:p>
    <w:p w14:paraId="3CD9D816" w14:textId="77777777" w:rsidR="00EA5059" w:rsidRPr="00EA5059" w:rsidRDefault="00EA5059" w:rsidP="00EA5059">
      <w:pPr>
        <w:spacing w:after="0" w:line="240" w:lineRule="auto"/>
        <w:rPr>
          <w:sz w:val="24"/>
          <w:szCs w:val="24"/>
        </w:rPr>
      </w:pPr>
      <w:r w:rsidRPr="00EA5059">
        <w:rPr>
          <w:sz w:val="24"/>
          <w:szCs w:val="24"/>
        </w:rPr>
        <w:t>HPR058 5D5B 3390-3     2374</w:t>
      </w:r>
    </w:p>
    <w:p w14:paraId="0C43A268" w14:textId="77777777" w:rsidR="00EA5059" w:rsidRPr="00EA5059" w:rsidRDefault="00EA5059" w:rsidP="00EA5059">
      <w:pPr>
        <w:spacing w:after="0" w:line="240" w:lineRule="auto"/>
        <w:rPr>
          <w:sz w:val="24"/>
          <w:szCs w:val="24"/>
        </w:rPr>
      </w:pPr>
      <w:r w:rsidRPr="00EA5059">
        <w:rPr>
          <w:sz w:val="24"/>
          <w:szCs w:val="24"/>
        </w:rPr>
        <w:t>HPR059 5D5C 3390-3     2375</w:t>
      </w:r>
    </w:p>
    <w:p w14:paraId="19BA1E2A" w14:textId="77777777" w:rsidR="00EA5059" w:rsidRPr="00EA5059" w:rsidRDefault="00EA5059" w:rsidP="00EA5059">
      <w:pPr>
        <w:spacing w:after="0" w:line="240" w:lineRule="auto"/>
        <w:rPr>
          <w:sz w:val="24"/>
          <w:szCs w:val="24"/>
        </w:rPr>
      </w:pPr>
      <w:r w:rsidRPr="00EA5059">
        <w:rPr>
          <w:sz w:val="24"/>
          <w:szCs w:val="24"/>
        </w:rPr>
        <w:t>HPR054 5D5D 3390-3     2376</w:t>
      </w:r>
    </w:p>
    <w:p w14:paraId="1423F572" w14:textId="77777777" w:rsidR="00EA5059" w:rsidRPr="00EA5059" w:rsidRDefault="00EA5059" w:rsidP="00EA5059">
      <w:pPr>
        <w:spacing w:after="0" w:line="240" w:lineRule="auto"/>
        <w:rPr>
          <w:sz w:val="24"/>
          <w:szCs w:val="24"/>
        </w:rPr>
      </w:pPr>
      <w:r w:rsidRPr="00EA5059">
        <w:rPr>
          <w:sz w:val="24"/>
          <w:szCs w:val="24"/>
        </w:rPr>
        <w:t>HPR055 5D5E 3390-3     2377</w:t>
      </w:r>
    </w:p>
    <w:p w14:paraId="428BD521" w14:textId="77777777" w:rsidR="00EA5059" w:rsidRPr="00EA5059" w:rsidRDefault="00EA5059" w:rsidP="00EA5059">
      <w:pPr>
        <w:spacing w:after="0" w:line="240" w:lineRule="auto"/>
        <w:rPr>
          <w:sz w:val="24"/>
          <w:szCs w:val="24"/>
        </w:rPr>
      </w:pPr>
      <w:r w:rsidRPr="00EA5059">
        <w:rPr>
          <w:sz w:val="24"/>
          <w:szCs w:val="24"/>
        </w:rPr>
        <w:t>HPR060 5D5F 3390-3     2378</w:t>
      </w:r>
    </w:p>
    <w:p w14:paraId="097C2E1B" w14:textId="77777777" w:rsidR="00EA5059" w:rsidRPr="00EA5059" w:rsidRDefault="00EA5059" w:rsidP="00EA5059">
      <w:pPr>
        <w:spacing w:after="0" w:line="240" w:lineRule="auto"/>
        <w:rPr>
          <w:sz w:val="24"/>
          <w:szCs w:val="24"/>
        </w:rPr>
      </w:pPr>
      <w:r w:rsidRPr="00EA5059">
        <w:rPr>
          <w:sz w:val="24"/>
          <w:szCs w:val="24"/>
        </w:rPr>
        <w:t>HPR061 5D60 3390-3     2379</w:t>
      </w:r>
    </w:p>
    <w:p w14:paraId="7C01707C" w14:textId="77777777" w:rsidR="00EA5059" w:rsidRPr="00EA5059" w:rsidRDefault="00EA5059" w:rsidP="00EA5059">
      <w:pPr>
        <w:spacing w:after="0" w:line="240" w:lineRule="auto"/>
        <w:rPr>
          <w:sz w:val="24"/>
          <w:szCs w:val="24"/>
        </w:rPr>
      </w:pPr>
      <w:r w:rsidRPr="00EA5059">
        <w:rPr>
          <w:sz w:val="24"/>
          <w:szCs w:val="24"/>
        </w:rPr>
        <w:t>HPR062 5D61 3390-3     2380</w:t>
      </w:r>
    </w:p>
    <w:p w14:paraId="5E454B77" w14:textId="77777777" w:rsidR="00EA5059" w:rsidRPr="00EA5059" w:rsidRDefault="00EA5059" w:rsidP="00EA5059">
      <w:pPr>
        <w:spacing w:after="0" w:line="240" w:lineRule="auto"/>
        <w:rPr>
          <w:sz w:val="24"/>
          <w:szCs w:val="24"/>
        </w:rPr>
      </w:pPr>
      <w:r w:rsidRPr="00EA5059">
        <w:rPr>
          <w:sz w:val="24"/>
          <w:szCs w:val="24"/>
        </w:rPr>
        <w:t>HPR063 5D62 3390-3     2381</w:t>
      </w:r>
    </w:p>
    <w:p w14:paraId="236D0F57" w14:textId="77777777" w:rsidR="00EA5059" w:rsidRPr="00EA5059" w:rsidRDefault="00EA5059" w:rsidP="00EA5059">
      <w:pPr>
        <w:spacing w:after="0" w:line="240" w:lineRule="auto"/>
        <w:rPr>
          <w:sz w:val="24"/>
          <w:szCs w:val="24"/>
        </w:rPr>
      </w:pPr>
      <w:r w:rsidRPr="00EA5059">
        <w:rPr>
          <w:sz w:val="24"/>
          <w:szCs w:val="24"/>
        </w:rPr>
        <w:t>HPR064 5D63 3390-3     2382</w:t>
      </w:r>
    </w:p>
    <w:p w14:paraId="29F240CB" w14:textId="77777777" w:rsidR="00EA5059" w:rsidRPr="00EA5059" w:rsidRDefault="00EA5059" w:rsidP="00EA5059">
      <w:pPr>
        <w:spacing w:after="0" w:line="240" w:lineRule="auto"/>
        <w:rPr>
          <w:sz w:val="24"/>
          <w:szCs w:val="24"/>
        </w:rPr>
      </w:pPr>
      <w:r w:rsidRPr="00EA5059">
        <w:rPr>
          <w:sz w:val="24"/>
          <w:szCs w:val="24"/>
        </w:rPr>
        <w:t>HPR065 5D64 3390-3     2383</w:t>
      </w:r>
    </w:p>
    <w:p w14:paraId="4DAC6A76" w14:textId="77777777" w:rsidR="00EA5059" w:rsidRPr="00EA5059" w:rsidRDefault="00EA5059" w:rsidP="00EA5059">
      <w:pPr>
        <w:spacing w:after="0" w:line="240" w:lineRule="auto"/>
        <w:rPr>
          <w:sz w:val="24"/>
          <w:szCs w:val="24"/>
        </w:rPr>
      </w:pPr>
      <w:r w:rsidRPr="00EA5059">
        <w:rPr>
          <w:sz w:val="24"/>
          <w:szCs w:val="24"/>
        </w:rPr>
        <w:t>HPR001 5D65 3390-3     2384</w:t>
      </w:r>
    </w:p>
    <w:p w14:paraId="6A7D0BFA" w14:textId="77777777" w:rsidR="00EA5059" w:rsidRPr="00EA5059" w:rsidRDefault="00EA5059" w:rsidP="00EA5059">
      <w:pPr>
        <w:spacing w:after="0" w:line="240" w:lineRule="auto"/>
        <w:rPr>
          <w:sz w:val="24"/>
          <w:szCs w:val="24"/>
        </w:rPr>
      </w:pPr>
      <w:r w:rsidRPr="00EA5059">
        <w:rPr>
          <w:sz w:val="24"/>
          <w:szCs w:val="24"/>
        </w:rPr>
        <w:t>HPR002 5D66 3390-3     2385</w:t>
      </w:r>
    </w:p>
    <w:p w14:paraId="5A41713A" w14:textId="77777777" w:rsidR="00EA5059" w:rsidRPr="00EA5059" w:rsidRDefault="00EA5059" w:rsidP="00EA5059">
      <w:pPr>
        <w:spacing w:after="0" w:line="240" w:lineRule="auto"/>
        <w:rPr>
          <w:sz w:val="24"/>
          <w:szCs w:val="24"/>
        </w:rPr>
      </w:pPr>
      <w:r w:rsidRPr="00EA5059">
        <w:rPr>
          <w:sz w:val="24"/>
          <w:szCs w:val="24"/>
        </w:rPr>
        <w:t>HPR025 5D67 3390-3     2386</w:t>
      </w:r>
    </w:p>
    <w:p w14:paraId="1BA19E22" w14:textId="77777777" w:rsidR="00EA5059" w:rsidRPr="00EA5059" w:rsidRDefault="00EA5059" w:rsidP="00EA5059">
      <w:pPr>
        <w:spacing w:after="0" w:line="240" w:lineRule="auto"/>
        <w:rPr>
          <w:sz w:val="24"/>
          <w:szCs w:val="24"/>
        </w:rPr>
      </w:pPr>
      <w:r w:rsidRPr="00EA5059">
        <w:rPr>
          <w:sz w:val="24"/>
          <w:szCs w:val="24"/>
        </w:rPr>
        <w:t>HPRDE7 5D68 3390-3     2387</w:t>
      </w:r>
    </w:p>
    <w:p w14:paraId="223C2C96" w14:textId="77777777" w:rsidR="00EA5059" w:rsidRPr="00EA5059" w:rsidRDefault="00EA5059" w:rsidP="00EA5059">
      <w:pPr>
        <w:spacing w:after="0" w:line="240" w:lineRule="auto"/>
        <w:rPr>
          <w:sz w:val="24"/>
          <w:szCs w:val="24"/>
        </w:rPr>
      </w:pPr>
      <w:r w:rsidRPr="00EA5059">
        <w:rPr>
          <w:sz w:val="24"/>
          <w:szCs w:val="24"/>
        </w:rPr>
        <w:t>HPRDF6 5D69 3390-3     2388</w:t>
      </w:r>
    </w:p>
    <w:p w14:paraId="79872CBD" w14:textId="77777777" w:rsidR="00EA5059" w:rsidRPr="00EA5059" w:rsidRDefault="00EA5059" w:rsidP="00EA5059">
      <w:pPr>
        <w:spacing w:after="0" w:line="240" w:lineRule="auto"/>
        <w:rPr>
          <w:sz w:val="24"/>
          <w:szCs w:val="24"/>
        </w:rPr>
      </w:pPr>
      <w:r w:rsidRPr="00EA5059">
        <w:rPr>
          <w:sz w:val="24"/>
          <w:szCs w:val="24"/>
        </w:rPr>
        <w:t>HPRDI7 5D6A 3390-3     2389</w:t>
      </w:r>
    </w:p>
    <w:p w14:paraId="51CC3BFB" w14:textId="77777777" w:rsidR="00EA5059" w:rsidRPr="00EA5059" w:rsidRDefault="00EA5059" w:rsidP="00EA5059">
      <w:pPr>
        <w:spacing w:after="0" w:line="240" w:lineRule="auto"/>
        <w:rPr>
          <w:sz w:val="24"/>
          <w:szCs w:val="24"/>
        </w:rPr>
      </w:pPr>
      <w:r w:rsidRPr="00EA5059">
        <w:rPr>
          <w:sz w:val="24"/>
          <w:szCs w:val="24"/>
        </w:rPr>
        <w:t>HPRDI8 5D6B 3390-3     2390</w:t>
      </w:r>
    </w:p>
    <w:p w14:paraId="2325E6A0" w14:textId="77777777" w:rsidR="00EA5059" w:rsidRPr="00EA5059" w:rsidRDefault="00EA5059" w:rsidP="00EA5059">
      <w:pPr>
        <w:spacing w:after="0" w:line="240" w:lineRule="auto"/>
        <w:rPr>
          <w:sz w:val="24"/>
          <w:szCs w:val="24"/>
        </w:rPr>
      </w:pPr>
      <w:r w:rsidRPr="00EA5059">
        <w:rPr>
          <w:sz w:val="24"/>
          <w:szCs w:val="24"/>
        </w:rPr>
        <w:t>HPRDE9 5D6C 3390-3     2391</w:t>
      </w:r>
    </w:p>
    <w:p w14:paraId="000D44D2" w14:textId="77777777" w:rsidR="00EA5059" w:rsidRPr="00EA5059" w:rsidRDefault="00EA5059" w:rsidP="00EA5059">
      <w:pPr>
        <w:spacing w:after="0" w:line="240" w:lineRule="auto"/>
        <w:rPr>
          <w:sz w:val="24"/>
          <w:szCs w:val="24"/>
        </w:rPr>
      </w:pPr>
      <w:r w:rsidRPr="00EA5059">
        <w:rPr>
          <w:sz w:val="24"/>
          <w:szCs w:val="24"/>
        </w:rPr>
        <w:t>HPRDF2 5D6D 3390-3     2392</w:t>
      </w:r>
    </w:p>
    <w:p w14:paraId="1815E4B6" w14:textId="77777777" w:rsidR="00EA5059" w:rsidRPr="00EA5059" w:rsidRDefault="00EA5059" w:rsidP="00EA5059">
      <w:pPr>
        <w:spacing w:after="0" w:line="240" w:lineRule="auto"/>
        <w:rPr>
          <w:sz w:val="24"/>
          <w:szCs w:val="24"/>
        </w:rPr>
      </w:pPr>
      <w:r w:rsidRPr="00EA5059">
        <w:rPr>
          <w:sz w:val="24"/>
          <w:szCs w:val="24"/>
        </w:rPr>
        <w:t>TSO023 5D6E 3390-3     2393</w:t>
      </w:r>
    </w:p>
    <w:p w14:paraId="1AF3EB58" w14:textId="77777777" w:rsidR="00EA5059" w:rsidRPr="00EA5059" w:rsidRDefault="00EA5059" w:rsidP="00EA5059">
      <w:pPr>
        <w:spacing w:after="0" w:line="240" w:lineRule="auto"/>
        <w:rPr>
          <w:sz w:val="24"/>
          <w:szCs w:val="24"/>
        </w:rPr>
      </w:pPr>
      <w:r w:rsidRPr="00EA5059">
        <w:rPr>
          <w:sz w:val="24"/>
          <w:szCs w:val="24"/>
        </w:rPr>
        <w:t>TSO055 5D6F 3390-3     2394</w:t>
      </w:r>
    </w:p>
    <w:p w14:paraId="1A984C35" w14:textId="77777777" w:rsidR="00EA5059" w:rsidRPr="00EA5059" w:rsidRDefault="00EA5059" w:rsidP="00EA5059">
      <w:pPr>
        <w:spacing w:after="0" w:line="240" w:lineRule="auto"/>
        <w:rPr>
          <w:sz w:val="24"/>
          <w:szCs w:val="24"/>
        </w:rPr>
      </w:pPr>
      <w:r w:rsidRPr="00EA5059">
        <w:rPr>
          <w:sz w:val="24"/>
          <w:szCs w:val="24"/>
        </w:rPr>
        <w:t>TSO021 5D70 3390-3     2395</w:t>
      </w:r>
    </w:p>
    <w:p w14:paraId="5FB04839" w14:textId="77777777" w:rsidR="00EA5059" w:rsidRPr="00EA5059" w:rsidRDefault="00EA5059" w:rsidP="00EA5059">
      <w:pPr>
        <w:spacing w:after="0" w:line="240" w:lineRule="auto"/>
        <w:rPr>
          <w:sz w:val="24"/>
          <w:szCs w:val="24"/>
        </w:rPr>
      </w:pPr>
      <w:r w:rsidRPr="00EA5059">
        <w:rPr>
          <w:sz w:val="24"/>
          <w:szCs w:val="24"/>
        </w:rPr>
        <w:t>TSO022 5D71 3390-3     2396</w:t>
      </w:r>
    </w:p>
    <w:p w14:paraId="08CF8AAD" w14:textId="77777777" w:rsidR="00EA5059" w:rsidRPr="00EA5059" w:rsidRDefault="00EA5059" w:rsidP="00EA5059">
      <w:pPr>
        <w:spacing w:after="0" w:line="240" w:lineRule="auto"/>
        <w:rPr>
          <w:sz w:val="24"/>
          <w:szCs w:val="24"/>
        </w:rPr>
      </w:pPr>
      <w:r w:rsidRPr="00EA5059">
        <w:rPr>
          <w:sz w:val="24"/>
          <w:szCs w:val="24"/>
        </w:rPr>
        <w:t>TSO056 5D72 3390-3     2397</w:t>
      </w:r>
    </w:p>
    <w:p w14:paraId="1D07CBC4" w14:textId="77777777" w:rsidR="00EA5059" w:rsidRPr="00EA5059" w:rsidRDefault="00EA5059" w:rsidP="00EA5059">
      <w:pPr>
        <w:spacing w:after="0" w:line="240" w:lineRule="auto"/>
        <w:rPr>
          <w:sz w:val="24"/>
          <w:szCs w:val="24"/>
        </w:rPr>
      </w:pPr>
      <w:r w:rsidRPr="00EA5059">
        <w:rPr>
          <w:sz w:val="24"/>
          <w:szCs w:val="24"/>
        </w:rPr>
        <w:t>TSO014 5D73 3390-3     2398</w:t>
      </w:r>
    </w:p>
    <w:p w14:paraId="4F20EB87" w14:textId="77777777" w:rsidR="00EA5059" w:rsidRPr="00EA5059" w:rsidRDefault="00EA5059" w:rsidP="00EA5059">
      <w:pPr>
        <w:spacing w:after="0" w:line="240" w:lineRule="auto"/>
        <w:rPr>
          <w:sz w:val="24"/>
          <w:szCs w:val="24"/>
        </w:rPr>
      </w:pPr>
      <w:r w:rsidRPr="00EA5059">
        <w:rPr>
          <w:sz w:val="24"/>
          <w:szCs w:val="24"/>
        </w:rPr>
        <w:t>TSO057 5D74 3390-3     2399</w:t>
      </w:r>
    </w:p>
    <w:p w14:paraId="3CF88544" w14:textId="77777777" w:rsidR="00EA5059" w:rsidRPr="00EA5059" w:rsidRDefault="00EA5059" w:rsidP="00EA5059">
      <w:pPr>
        <w:spacing w:after="0" w:line="240" w:lineRule="auto"/>
        <w:rPr>
          <w:sz w:val="24"/>
          <w:szCs w:val="24"/>
        </w:rPr>
      </w:pPr>
      <w:r w:rsidRPr="00EA5059">
        <w:rPr>
          <w:sz w:val="24"/>
          <w:szCs w:val="24"/>
        </w:rPr>
        <w:t>TSO058 5D75 3390-3     2400</w:t>
      </w:r>
    </w:p>
    <w:p w14:paraId="251D58C6" w14:textId="77777777" w:rsidR="00EA5059" w:rsidRPr="00EA5059" w:rsidRDefault="00EA5059" w:rsidP="00EA5059">
      <w:pPr>
        <w:spacing w:after="0" w:line="240" w:lineRule="auto"/>
        <w:rPr>
          <w:sz w:val="24"/>
          <w:szCs w:val="24"/>
        </w:rPr>
      </w:pPr>
      <w:r w:rsidRPr="00EA5059">
        <w:rPr>
          <w:sz w:val="24"/>
          <w:szCs w:val="24"/>
        </w:rPr>
        <w:t>TSO059 5D76 3390-3     2401</w:t>
      </w:r>
    </w:p>
    <w:p w14:paraId="71E359F3" w14:textId="77777777" w:rsidR="00EA5059" w:rsidRPr="00EA5059" w:rsidRDefault="00EA5059" w:rsidP="00EA5059">
      <w:pPr>
        <w:spacing w:after="0" w:line="240" w:lineRule="auto"/>
        <w:rPr>
          <w:sz w:val="24"/>
          <w:szCs w:val="24"/>
        </w:rPr>
      </w:pPr>
      <w:r w:rsidRPr="00EA5059">
        <w:rPr>
          <w:sz w:val="24"/>
          <w:szCs w:val="24"/>
        </w:rPr>
        <w:t>HPRDI9 5D77 3390-3     2402</w:t>
      </w:r>
    </w:p>
    <w:p w14:paraId="39FEBE0F" w14:textId="77777777" w:rsidR="00EA5059" w:rsidRPr="00EA5059" w:rsidRDefault="00EA5059" w:rsidP="00EA5059">
      <w:pPr>
        <w:spacing w:after="0" w:line="240" w:lineRule="auto"/>
        <w:rPr>
          <w:sz w:val="24"/>
          <w:szCs w:val="24"/>
        </w:rPr>
      </w:pPr>
      <w:r w:rsidRPr="00EA5059">
        <w:rPr>
          <w:sz w:val="24"/>
          <w:szCs w:val="24"/>
        </w:rPr>
        <w:t>HRSP65 5D78 3390-3     2403</w:t>
      </w:r>
    </w:p>
    <w:p w14:paraId="7CCE05CF" w14:textId="77777777" w:rsidR="00EA5059" w:rsidRPr="00EA5059" w:rsidRDefault="00EA5059" w:rsidP="00EA5059">
      <w:pPr>
        <w:spacing w:after="0" w:line="240" w:lineRule="auto"/>
        <w:rPr>
          <w:sz w:val="24"/>
          <w:szCs w:val="24"/>
        </w:rPr>
      </w:pPr>
      <w:r w:rsidRPr="00EA5059">
        <w:rPr>
          <w:sz w:val="24"/>
          <w:szCs w:val="24"/>
        </w:rPr>
        <w:lastRenderedPageBreak/>
        <w:t>HRSP40 5D79 3390-3     2404</w:t>
      </w:r>
    </w:p>
    <w:p w14:paraId="06C1D787" w14:textId="77777777" w:rsidR="00EA5059" w:rsidRPr="00EA5059" w:rsidRDefault="00EA5059" w:rsidP="00EA5059">
      <w:pPr>
        <w:spacing w:after="0" w:line="240" w:lineRule="auto"/>
        <w:rPr>
          <w:sz w:val="24"/>
          <w:szCs w:val="24"/>
        </w:rPr>
      </w:pPr>
      <w:r w:rsidRPr="00EA5059">
        <w:rPr>
          <w:sz w:val="24"/>
          <w:szCs w:val="24"/>
        </w:rPr>
        <w:t>HRS130 5D7A 3390-3     2405</w:t>
      </w:r>
    </w:p>
    <w:p w14:paraId="55761D4C" w14:textId="77777777" w:rsidR="00EA5059" w:rsidRPr="00EA5059" w:rsidRDefault="00EA5059" w:rsidP="00EA5059">
      <w:pPr>
        <w:spacing w:after="0" w:line="240" w:lineRule="auto"/>
        <w:rPr>
          <w:sz w:val="24"/>
          <w:szCs w:val="24"/>
        </w:rPr>
      </w:pPr>
      <w:r w:rsidRPr="00EA5059">
        <w:rPr>
          <w:sz w:val="24"/>
          <w:szCs w:val="24"/>
        </w:rPr>
        <w:t>HRS132 5D7B 3390-3     2406</w:t>
      </w:r>
    </w:p>
    <w:p w14:paraId="2F4EE2D9" w14:textId="77777777" w:rsidR="00EA5059" w:rsidRPr="00EA5059" w:rsidRDefault="00EA5059" w:rsidP="00EA5059">
      <w:pPr>
        <w:spacing w:after="0" w:line="240" w:lineRule="auto"/>
        <w:rPr>
          <w:sz w:val="24"/>
          <w:szCs w:val="24"/>
        </w:rPr>
      </w:pPr>
      <w:r w:rsidRPr="00EA5059">
        <w:rPr>
          <w:sz w:val="24"/>
          <w:szCs w:val="24"/>
        </w:rPr>
        <w:t>HRSP38 5D7C 3390-3     2407</w:t>
      </w:r>
    </w:p>
    <w:p w14:paraId="00616A70" w14:textId="77777777" w:rsidR="00EA5059" w:rsidRPr="00EA5059" w:rsidRDefault="00EA5059" w:rsidP="00EA5059">
      <w:pPr>
        <w:spacing w:after="0" w:line="240" w:lineRule="auto"/>
        <w:rPr>
          <w:sz w:val="24"/>
          <w:szCs w:val="24"/>
        </w:rPr>
      </w:pPr>
      <w:r w:rsidRPr="00EA5059">
        <w:rPr>
          <w:sz w:val="24"/>
          <w:szCs w:val="24"/>
        </w:rPr>
        <w:t>HRS016 5D7D 3390-3     2408</w:t>
      </w:r>
    </w:p>
    <w:p w14:paraId="343D08BB" w14:textId="77777777" w:rsidR="00EA5059" w:rsidRPr="00EA5059" w:rsidRDefault="00EA5059" w:rsidP="00EA5059">
      <w:pPr>
        <w:spacing w:after="0" w:line="240" w:lineRule="auto"/>
        <w:rPr>
          <w:sz w:val="24"/>
          <w:szCs w:val="24"/>
        </w:rPr>
      </w:pPr>
      <w:r w:rsidRPr="00EA5059">
        <w:rPr>
          <w:sz w:val="24"/>
          <w:szCs w:val="24"/>
        </w:rPr>
        <w:t>HRS133 5D7E 3390-3     2409</w:t>
      </w:r>
    </w:p>
    <w:p w14:paraId="2484B0B3" w14:textId="77777777" w:rsidR="00EA5059" w:rsidRPr="00EA5059" w:rsidRDefault="00EA5059" w:rsidP="00EA5059">
      <w:pPr>
        <w:spacing w:after="0" w:line="240" w:lineRule="auto"/>
        <w:rPr>
          <w:sz w:val="24"/>
          <w:szCs w:val="24"/>
        </w:rPr>
      </w:pPr>
      <w:r w:rsidRPr="00EA5059">
        <w:rPr>
          <w:sz w:val="24"/>
          <w:szCs w:val="24"/>
        </w:rPr>
        <w:t>HRS128 5D7F 3390-3     2410</w:t>
      </w:r>
    </w:p>
    <w:p w14:paraId="117B7ED3" w14:textId="77777777" w:rsidR="00EA5059" w:rsidRPr="00EA5059" w:rsidRDefault="00EA5059" w:rsidP="00EA5059">
      <w:pPr>
        <w:spacing w:after="0" w:line="240" w:lineRule="auto"/>
        <w:rPr>
          <w:sz w:val="24"/>
          <w:szCs w:val="24"/>
        </w:rPr>
      </w:pPr>
      <w:r w:rsidRPr="00EA5059">
        <w:rPr>
          <w:sz w:val="24"/>
          <w:szCs w:val="24"/>
        </w:rPr>
        <w:t>HRSP39 5D80 3390-3     2411</w:t>
      </w:r>
    </w:p>
    <w:p w14:paraId="49BD162E" w14:textId="77777777" w:rsidR="00EA5059" w:rsidRPr="00EA5059" w:rsidRDefault="00EA5059" w:rsidP="00EA5059">
      <w:pPr>
        <w:spacing w:after="0" w:line="240" w:lineRule="auto"/>
        <w:rPr>
          <w:sz w:val="24"/>
          <w:szCs w:val="24"/>
        </w:rPr>
      </w:pPr>
      <w:r w:rsidRPr="00EA5059">
        <w:rPr>
          <w:sz w:val="24"/>
          <w:szCs w:val="24"/>
        </w:rPr>
        <w:t>HRS134 5D81 3390-3     2412</w:t>
      </w:r>
    </w:p>
    <w:p w14:paraId="7608BF05" w14:textId="77777777" w:rsidR="00EA5059" w:rsidRPr="00EA5059" w:rsidRDefault="00EA5059" w:rsidP="00EA5059">
      <w:pPr>
        <w:spacing w:after="0" w:line="240" w:lineRule="auto"/>
        <w:rPr>
          <w:sz w:val="24"/>
          <w:szCs w:val="24"/>
        </w:rPr>
      </w:pPr>
      <w:r w:rsidRPr="00EA5059">
        <w:rPr>
          <w:sz w:val="24"/>
          <w:szCs w:val="24"/>
        </w:rPr>
        <w:t>SYS003 5D82 3390-3     2413</w:t>
      </w:r>
    </w:p>
    <w:p w14:paraId="48951AA0" w14:textId="77777777" w:rsidR="00EA5059" w:rsidRPr="00EA5059" w:rsidRDefault="00EA5059" w:rsidP="00EA5059">
      <w:pPr>
        <w:spacing w:after="0" w:line="240" w:lineRule="auto"/>
        <w:rPr>
          <w:sz w:val="24"/>
          <w:szCs w:val="24"/>
        </w:rPr>
      </w:pPr>
      <w:r w:rsidRPr="00EA5059">
        <w:rPr>
          <w:sz w:val="24"/>
          <w:szCs w:val="24"/>
        </w:rPr>
        <w:t>MVSCAT 5D83 3390-3     2414</w:t>
      </w:r>
    </w:p>
    <w:p w14:paraId="1B2B570D" w14:textId="77777777" w:rsidR="00EA5059" w:rsidRPr="00EA5059" w:rsidRDefault="00EA5059" w:rsidP="00EA5059">
      <w:pPr>
        <w:spacing w:after="0" w:line="240" w:lineRule="auto"/>
        <w:rPr>
          <w:sz w:val="24"/>
          <w:szCs w:val="24"/>
        </w:rPr>
      </w:pPr>
      <w:r w:rsidRPr="00EA5059">
        <w:rPr>
          <w:sz w:val="24"/>
          <w:szCs w:val="24"/>
        </w:rPr>
        <w:t>SYS001 5D84 3390-3     2415</w:t>
      </w:r>
    </w:p>
    <w:p w14:paraId="68B748EA" w14:textId="77777777" w:rsidR="00EA5059" w:rsidRPr="00EA5059" w:rsidRDefault="00EA5059" w:rsidP="00EA5059">
      <w:pPr>
        <w:spacing w:after="0" w:line="240" w:lineRule="auto"/>
        <w:rPr>
          <w:sz w:val="24"/>
          <w:szCs w:val="24"/>
        </w:rPr>
      </w:pPr>
      <w:r w:rsidRPr="00EA5059">
        <w:rPr>
          <w:sz w:val="24"/>
          <w:szCs w:val="24"/>
        </w:rPr>
        <w:t>SYS002 5D85 3390-3     2416</w:t>
      </w:r>
    </w:p>
    <w:p w14:paraId="5A7525E1" w14:textId="77777777" w:rsidR="00EA5059" w:rsidRPr="00EA5059" w:rsidRDefault="00EA5059" w:rsidP="00EA5059">
      <w:pPr>
        <w:spacing w:after="0" w:line="240" w:lineRule="auto"/>
        <w:rPr>
          <w:sz w:val="24"/>
          <w:szCs w:val="24"/>
        </w:rPr>
      </w:pPr>
      <w:r w:rsidRPr="00EA5059">
        <w:rPr>
          <w:sz w:val="24"/>
          <w:szCs w:val="24"/>
        </w:rPr>
        <w:t>HRSP02 5D86 3390-3     2417</w:t>
      </w:r>
    </w:p>
    <w:p w14:paraId="5B3AFFA7" w14:textId="77777777" w:rsidR="00EA5059" w:rsidRPr="00EA5059" w:rsidRDefault="00EA5059" w:rsidP="00EA5059">
      <w:pPr>
        <w:spacing w:after="0" w:line="240" w:lineRule="auto"/>
        <w:rPr>
          <w:sz w:val="24"/>
          <w:szCs w:val="24"/>
        </w:rPr>
      </w:pPr>
      <w:r w:rsidRPr="00EA5059">
        <w:rPr>
          <w:sz w:val="24"/>
          <w:szCs w:val="24"/>
        </w:rPr>
        <w:t>HRSP43 5D87 3390-3     2418</w:t>
      </w:r>
    </w:p>
    <w:p w14:paraId="016E9E7C" w14:textId="77777777" w:rsidR="00EA5059" w:rsidRPr="00EA5059" w:rsidRDefault="00EA5059" w:rsidP="00EA5059">
      <w:pPr>
        <w:spacing w:after="0" w:line="240" w:lineRule="auto"/>
        <w:rPr>
          <w:sz w:val="24"/>
          <w:szCs w:val="24"/>
        </w:rPr>
      </w:pPr>
      <w:r w:rsidRPr="00EA5059">
        <w:rPr>
          <w:sz w:val="24"/>
          <w:szCs w:val="24"/>
        </w:rPr>
        <w:t>HRS124 5D88 3390-3     2419</w:t>
      </w:r>
    </w:p>
    <w:p w14:paraId="0BC2B558" w14:textId="77777777" w:rsidR="00EA5059" w:rsidRPr="00EA5059" w:rsidRDefault="00EA5059" w:rsidP="00EA5059">
      <w:pPr>
        <w:spacing w:after="0" w:line="240" w:lineRule="auto"/>
        <w:rPr>
          <w:sz w:val="24"/>
          <w:szCs w:val="24"/>
        </w:rPr>
      </w:pPr>
      <w:r w:rsidRPr="00EA5059">
        <w:rPr>
          <w:sz w:val="24"/>
          <w:szCs w:val="24"/>
        </w:rPr>
        <w:t>HRS013 5D89 3390-3     2420</w:t>
      </w:r>
    </w:p>
    <w:p w14:paraId="47B3B095" w14:textId="77777777" w:rsidR="00EA5059" w:rsidRPr="00EA5059" w:rsidRDefault="00EA5059" w:rsidP="00EA5059">
      <w:pPr>
        <w:spacing w:after="0" w:line="240" w:lineRule="auto"/>
        <w:rPr>
          <w:sz w:val="24"/>
          <w:szCs w:val="24"/>
        </w:rPr>
      </w:pPr>
      <w:r w:rsidRPr="00EA5059">
        <w:rPr>
          <w:sz w:val="24"/>
          <w:szCs w:val="24"/>
        </w:rPr>
        <w:t>HRSP35 5D8A 3390-3     2421</w:t>
      </w:r>
    </w:p>
    <w:p w14:paraId="538A31A3" w14:textId="77777777" w:rsidR="00EA5059" w:rsidRPr="00EA5059" w:rsidRDefault="00EA5059" w:rsidP="00EA5059">
      <w:pPr>
        <w:spacing w:after="0" w:line="240" w:lineRule="auto"/>
        <w:rPr>
          <w:sz w:val="24"/>
          <w:szCs w:val="24"/>
        </w:rPr>
      </w:pPr>
      <w:r w:rsidRPr="00EA5059">
        <w:rPr>
          <w:sz w:val="24"/>
          <w:szCs w:val="24"/>
        </w:rPr>
        <w:t>HRS122 5D8B 3390-3     2422</w:t>
      </w:r>
    </w:p>
    <w:p w14:paraId="779F12C7" w14:textId="77777777" w:rsidR="00EA5059" w:rsidRPr="00EA5059" w:rsidRDefault="00EA5059" w:rsidP="00EA5059">
      <w:pPr>
        <w:spacing w:after="0" w:line="240" w:lineRule="auto"/>
        <w:rPr>
          <w:sz w:val="24"/>
          <w:szCs w:val="24"/>
        </w:rPr>
      </w:pPr>
      <w:r w:rsidRPr="00EA5059">
        <w:rPr>
          <w:sz w:val="24"/>
          <w:szCs w:val="24"/>
        </w:rPr>
        <w:t>HRS044 5D8C 3390-3     2423</w:t>
      </w:r>
    </w:p>
    <w:p w14:paraId="2CA050F5" w14:textId="77777777" w:rsidR="00EA5059" w:rsidRPr="00EA5059" w:rsidRDefault="00EA5059" w:rsidP="00EA5059">
      <w:pPr>
        <w:spacing w:after="0" w:line="240" w:lineRule="auto"/>
        <w:rPr>
          <w:sz w:val="24"/>
          <w:szCs w:val="24"/>
        </w:rPr>
      </w:pPr>
      <w:r w:rsidRPr="00EA5059">
        <w:rPr>
          <w:sz w:val="24"/>
          <w:szCs w:val="24"/>
        </w:rPr>
        <w:t>HRSP59 5D8D 3390-3     2424</w:t>
      </w:r>
    </w:p>
    <w:p w14:paraId="1D4E99CD" w14:textId="77777777" w:rsidR="00EA5059" w:rsidRPr="00EA5059" w:rsidRDefault="00EA5059" w:rsidP="00EA5059">
      <w:pPr>
        <w:spacing w:after="0" w:line="240" w:lineRule="auto"/>
        <w:rPr>
          <w:sz w:val="24"/>
          <w:szCs w:val="24"/>
        </w:rPr>
      </w:pPr>
      <w:r w:rsidRPr="00EA5059">
        <w:rPr>
          <w:sz w:val="24"/>
          <w:szCs w:val="24"/>
        </w:rPr>
        <w:t>HRS025 5D8E 3390-3     2425</w:t>
      </w:r>
    </w:p>
    <w:p w14:paraId="6B6F1C4B" w14:textId="77777777" w:rsidR="00EA5059" w:rsidRPr="00EA5059" w:rsidRDefault="00EA5059" w:rsidP="00EA5059">
      <w:pPr>
        <w:spacing w:after="0" w:line="240" w:lineRule="auto"/>
        <w:rPr>
          <w:sz w:val="24"/>
          <w:szCs w:val="24"/>
        </w:rPr>
      </w:pPr>
      <w:r w:rsidRPr="00EA5059">
        <w:rPr>
          <w:sz w:val="24"/>
          <w:szCs w:val="24"/>
        </w:rPr>
        <w:t>HRSP67 5D8F 3390-3     2426</w:t>
      </w:r>
    </w:p>
    <w:p w14:paraId="209D6CBF" w14:textId="77777777" w:rsidR="00EA5059" w:rsidRPr="00EA5059" w:rsidRDefault="00EA5059" w:rsidP="00EA5059">
      <w:pPr>
        <w:spacing w:after="0" w:line="240" w:lineRule="auto"/>
        <w:rPr>
          <w:sz w:val="24"/>
          <w:szCs w:val="24"/>
        </w:rPr>
      </w:pPr>
      <w:r w:rsidRPr="00EA5059">
        <w:rPr>
          <w:sz w:val="24"/>
          <w:szCs w:val="24"/>
        </w:rPr>
        <w:t>HRS136 5D90 3390-3     2427</w:t>
      </w:r>
    </w:p>
    <w:p w14:paraId="5261ACD5" w14:textId="77777777" w:rsidR="00EA5059" w:rsidRPr="00EA5059" w:rsidRDefault="00EA5059" w:rsidP="00EA5059">
      <w:pPr>
        <w:spacing w:after="0" w:line="240" w:lineRule="auto"/>
        <w:rPr>
          <w:sz w:val="24"/>
          <w:szCs w:val="24"/>
        </w:rPr>
      </w:pPr>
      <w:r w:rsidRPr="00EA5059">
        <w:rPr>
          <w:sz w:val="24"/>
          <w:szCs w:val="24"/>
        </w:rPr>
        <w:t>HRS017 5D91 3390-3     2428</w:t>
      </w:r>
    </w:p>
    <w:p w14:paraId="0830523B" w14:textId="77777777" w:rsidR="00EA5059" w:rsidRPr="00EA5059" w:rsidRDefault="00EA5059" w:rsidP="00EA5059">
      <w:pPr>
        <w:spacing w:after="0" w:line="240" w:lineRule="auto"/>
        <w:rPr>
          <w:sz w:val="24"/>
          <w:szCs w:val="24"/>
        </w:rPr>
      </w:pPr>
      <w:r w:rsidRPr="00EA5059">
        <w:rPr>
          <w:sz w:val="24"/>
          <w:szCs w:val="24"/>
        </w:rPr>
        <w:t>HRS135 5D92 3390-3     2429</w:t>
      </w:r>
    </w:p>
    <w:p w14:paraId="40CF55A9" w14:textId="77777777" w:rsidR="00EA5059" w:rsidRPr="00EA5059" w:rsidRDefault="00EA5059" w:rsidP="00EA5059">
      <w:pPr>
        <w:spacing w:after="0" w:line="240" w:lineRule="auto"/>
        <w:rPr>
          <w:sz w:val="24"/>
          <w:szCs w:val="24"/>
        </w:rPr>
      </w:pPr>
      <w:r w:rsidRPr="00EA5059">
        <w:rPr>
          <w:sz w:val="24"/>
          <w:szCs w:val="24"/>
        </w:rPr>
        <w:t>HRS026 5D93 3390-3     2430</w:t>
      </w:r>
    </w:p>
    <w:p w14:paraId="6D15FF05" w14:textId="77777777" w:rsidR="00EA5059" w:rsidRPr="00EA5059" w:rsidRDefault="00EA5059" w:rsidP="00EA5059">
      <w:pPr>
        <w:spacing w:after="0" w:line="240" w:lineRule="auto"/>
        <w:rPr>
          <w:sz w:val="24"/>
          <w:szCs w:val="24"/>
        </w:rPr>
      </w:pPr>
      <w:r w:rsidRPr="00EA5059">
        <w:rPr>
          <w:sz w:val="24"/>
          <w:szCs w:val="24"/>
        </w:rPr>
        <w:t>HRS231 5D94 3390-3     2431</w:t>
      </w:r>
    </w:p>
    <w:p w14:paraId="7FE55FB8" w14:textId="77777777" w:rsidR="00EA5059" w:rsidRPr="00EA5059" w:rsidRDefault="00EA5059" w:rsidP="00EA5059">
      <w:pPr>
        <w:spacing w:after="0" w:line="240" w:lineRule="auto"/>
        <w:rPr>
          <w:sz w:val="24"/>
          <w:szCs w:val="24"/>
        </w:rPr>
      </w:pPr>
      <w:r w:rsidRPr="00EA5059">
        <w:rPr>
          <w:sz w:val="24"/>
          <w:szCs w:val="24"/>
        </w:rPr>
        <w:t>HRSP22 5D95 3390-3     2432</w:t>
      </w:r>
    </w:p>
    <w:p w14:paraId="1D960E42" w14:textId="77777777" w:rsidR="00EA5059" w:rsidRPr="00EA5059" w:rsidRDefault="00EA5059" w:rsidP="00EA5059">
      <w:pPr>
        <w:spacing w:after="0" w:line="240" w:lineRule="auto"/>
        <w:rPr>
          <w:sz w:val="24"/>
          <w:szCs w:val="24"/>
        </w:rPr>
      </w:pPr>
      <w:r w:rsidRPr="00EA5059">
        <w:rPr>
          <w:sz w:val="24"/>
          <w:szCs w:val="24"/>
        </w:rPr>
        <w:t>HRS101 5D96 3390-3     2433</w:t>
      </w:r>
    </w:p>
    <w:p w14:paraId="20ADA98F" w14:textId="77777777" w:rsidR="00EA5059" w:rsidRPr="00EA5059" w:rsidRDefault="00EA5059" w:rsidP="00EA5059">
      <w:pPr>
        <w:spacing w:after="0" w:line="240" w:lineRule="auto"/>
        <w:rPr>
          <w:sz w:val="24"/>
          <w:szCs w:val="24"/>
        </w:rPr>
      </w:pPr>
      <w:r w:rsidRPr="00EA5059">
        <w:rPr>
          <w:sz w:val="24"/>
          <w:szCs w:val="24"/>
        </w:rPr>
        <w:t>HRS237 5D97 3390-3     2434</w:t>
      </w:r>
    </w:p>
    <w:p w14:paraId="414E938A" w14:textId="77777777" w:rsidR="00EA5059" w:rsidRPr="00EA5059" w:rsidRDefault="00EA5059" w:rsidP="00EA5059">
      <w:pPr>
        <w:spacing w:after="0" w:line="240" w:lineRule="auto"/>
        <w:rPr>
          <w:sz w:val="24"/>
          <w:szCs w:val="24"/>
        </w:rPr>
      </w:pPr>
      <w:r w:rsidRPr="00EA5059">
        <w:rPr>
          <w:sz w:val="24"/>
          <w:szCs w:val="24"/>
        </w:rPr>
        <w:t>HRSP23 5D98 3390-3     2435</w:t>
      </w:r>
    </w:p>
    <w:p w14:paraId="7E7EDEA2" w14:textId="77777777" w:rsidR="00EA5059" w:rsidRPr="00EA5059" w:rsidRDefault="00EA5059" w:rsidP="00EA5059">
      <w:pPr>
        <w:spacing w:after="0" w:line="240" w:lineRule="auto"/>
        <w:rPr>
          <w:sz w:val="24"/>
          <w:szCs w:val="24"/>
        </w:rPr>
      </w:pPr>
      <w:r w:rsidRPr="00EA5059">
        <w:rPr>
          <w:sz w:val="24"/>
          <w:szCs w:val="24"/>
        </w:rPr>
        <w:t>HRS114 5D99 3390-3     2436</w:t>
      </w:r>
    </w:p>
    <w:p w14:paraId="642FF452" w14:textId="77777777" w:rsidR="00EA5059" w:rsidRPr="00EA5059" w:rsidRDefault="00EA5059" w:rsidP="00EA5059">
      <w:pPr>
        <w:spacing w:after="0" w:line="240" w:lineRule="auto"/>
        <w:rPr>
          <w:sz w:val="24"/>
          <w:szCs w:val="24"/>
        </w:rPr>
      </w:pPr>
      <w:r w:rsidRPr="00EA5059">
        <w:rPr>
          <w:sz w:val="24"/>
          <w:szCs w:val="24"/>
        </w:rPr>
        <w:t>HRS034 5D9A 3390-3     2437</w:t>
      </w:r>
    </w:p>
    <w:p w14:paraId="1EBCD737" w14:textId="77777777" w:rsidR="00EA5059" w:rsidRPr="00EA5059" w:rsidRDefault="00EA5059" w:rsidP="00EA5059">
      <w:pPr>
        <w:spacing w:after="0" w:line="240" w:lineRule="auto"/>
        <w:rPr>
          <w:sz w:val="24"/>
          <w:szCs w:val="24"/>
        </w:rPr>
      </w:pPr>
      <w:r w:rsidRPr="00EA5059">
        <w:rPr>
          <w:sz w:val="24"/>
          <w:szCs w:val="24"/>
        </w:rPr>
        <w:t>HRS036 5D9B 3390-3     2438</w:t>
      </w:r>
    </w:p>
    <w:p w14:paraId="4D992243" w14:textId="77777777" w:rsidR="00EA5059" w:rsidRPr="00EA5059" w:rsidRDefault="00EA5059" w:rsidP="00EA5059">
      <w:pPr>
        <w:spacing w:after="0" w:line="240" w:lineRule="auto"/>
        <w:rPr>
          <w:sz w:val="24"/>
          <w:szCs w:val="24"/>
        </w:rPr>
      </w:pPr>
      <w:r w:rsidRPr="00EA5059">
        <w:rPr>
          <w:sz w:val="24"/>
          <w:szCs w:val="24"/>
        </w:rPr>
        <w:t>HRS029 5D9C 3390-3     2439</w:t>
      </w:r>
    </w:p>
    <w:p w14:paraId="06C4308C" w14:textId="77777777" w:rsidR="00EA5059" w:rsidRPr="00EA5059" w:rsidRDefault="00EA5059" w:rsidP="00EA5059">
      <w:pPr>
        <w:spacing w:after="0" w:line="240" w:lineRule="auto"/>
        <w:rPr>
          <w:sz w:val="24"/>
          <w:szCs w:val="24"/>
        </w:rPr>
      </w:pPr>
      <w:r w:rsidRPr="00EA5059">
        <w:rPr>
          <w:sz w:val="24"/>
          <w:szCs w:val="24"/>
        </w:rPr>
        <w:t>HRS030 5D9D 3390-3     2440</w:t>
      </w:r>
    </w:p>
    <w:p w14:paraId="2F8713EC" w14:textId="77777777" w:rsidR="00EA5059" w:rsidRPr="00EA5059" w:rsidRDefault="00EA5059" w:rsidP="00EA5059">
      <w:pPr>
        <w:spacing w:after="0" w:line="240" w:lineRule="auto"/>
        <w:rPr>
          <w:sz w:val="24"/>
          <w:szCs w:val="24"/>
        </w:rPr>
      </w:pPr>
      <w:r w:rsidRPr="00EA5059">
        <w:rPr>
          <w:sz w:val="24"/>
          <w:szCs w:val="24"/>
        </w:rPr>
        <w:t>HRS031 5D9E 3390-3     2441</w:t>
      </w:r>
    </w:p>
    <w:p w14:paraId="6C140CE3" w14:textId="77777777" w:rsidR="00EA5059" w:rsidRPr="00EA5059" w:rsidRDefault="00EA5059" w:rsidP="00EA5059">
      <w:pPr>
        <w:spacing w:after="0" w:line="240" w:lineRule="auto"/>
        <w:rPr>
          <w:sz w:val="24"/>
          <w:szCs w:val="24"/>
        </w:rPr>
      </w:pPr>
      <w:r w:rsidRPr="00EA5059">
        <w:rPr>
          <w:sz w:val="24"/>
          <w:szCs w:val="24"/>
        </w:rPr>
        <w:t>HRS032 5D9F 3390-3     2442</w:t>
      </w:r>
    </w:p>
    <w:p w14:paraId="583F5D98" w14:textId="77777777" w:rsidR="00EA5059" w:rsidRPr="00EA5059" w:rsidRDefault="00EA5059" w:rsidP="00EA5059">
      <w:pPr>
        <w:spacing w:after="0" w:line="240" w:lineRule="auto"/>
        <w:rPr>
          <w:sz w:val="24"/>
          <w:szCs w:val="24"/>
        </w:rPr>
      </w:pPr>
      <w:r w:rsidRPr="00EA5059">
        <w:rPr>
          <w:sz w:val="24"/>
          <w:szCs w:val="24"/>
        </w:rPr>
        <w:t>HRS033 5DA0 3390-3     2443</w:t>
      </w:r>
    </w:p>
    <w:p w14:paraId="11F67740" w14:textId="77777777" w:rsidR="00EA5059" w:rsidRPr="00EA5059" w:rsidRDefault="00EA5059" w:rsidP="00EA5059">
      <w:pPr>
        <w:spacing w:after="0" w:line="240" w:lineRule="auto"/>
        <w:rPr>
          <w:sz w:val="24"/>
          <w:szCs w:val="24"/>
        </w:rPr>
      </w:pPr>
      <w:r w:rsidRPr="00EA5059">
        <w:rPr>
          <w:sz w:val="24"/>
          <w:szCs w:val="24"/>
        </w:rPr>
        <w:t>HRS015 5DA1 3390-3     2444</w:t>
      </w:r>
    </w:p>
    <w:p w14:paraId="37497C5C" w14:textId="77777777" w:rsidR="00EA5059" w:rsidRPr="00EA5059" w:rsidRDefault="00EA5059" w:rsidP="00EA5059">
      <w:pPr>
        <w:spacing w:after="0" w:line="240" w:lineRule="auto"/>
        <w:rPr>
          <w:sz w:val="24"/>
          <w:szCs w:val="24"/>
        </w:rPr>
      </w:pPr>
      <w:r w:rsidRPr="00EA5059">
        <w:rPr>
          <w:sz w:val="24"/>
          <w:szCs w:val="24"/>
        </w:rPr>
        <w:t>HRS117 5DA2 3390-3     2445</w:t>
      </w:r>
    </w:p>
    <w:p w14:paraId="1934B269" w14:textId="77777777" w:rsidR="00EA5059" w:rsidRPr="00EA5059" w:rsidRDefault="00EA5059" w:rsidP="00EA5059">
      <w:pPr>
        <w:spacing w:after="0" w:line="240" w:lineRule="auto"/>
        <w:rPr>
          <w:sz w:val="24"/>
          <w:szCs w:val="24"/>
        </w:rPr>
      </w:pPr>
      <w:r w:rsidRPr="00EA5059">
        <w:rPr>
          <w:sz w:val="24"/>
          <w:szCs w:val="24"/>
        </w:rPr>
        <w:lastRenderedPageBreak/>
        <w:t>HRSP70 5DA3 3390-3     2446</w:t>
      </w:r>
    </w:p>
    <w:p w14:paraId="15AD2995" w14:textId="77777777" w:rsidR="00EA5059" w:rsidRPr="00EA5059" w:rsidRDefault="00EA5059" w:rsidP="00EA5059">
      <w:pPr>
        <w:spacing w:after="0" w:line="240" w:lineRule="auto"/>
        <w:rPr>
          <w:sz w:val="24"/>
          <w:szCs w:val="24"/>
        </w:rPr>
      </w:pPr>
      <w:r w:rsidRPr="00EA5059">
        <w:rPr>
          <w:sz w:val="24"/>
          <w:szCs w:val="24"/>
        </w:rPr>
        <w:t>HRS119 5DA4 3390-3     2447</w:t>
      </w:r>
    </w:p>
    <w:p w14:paraId="2F20FEE3" w14:textId="77777777" w:rsidR="00EA5059" w:rsidRPr="00EA5059" w:rsidRDefault="00EA5059" w:rsidP="00EA5059">
      <w:pPr>
        <w:spacing w:after="0" w:line="240" w:lineRule="auto"/>
        <w:rPr>
          <w:sz w:val="24"/>
          <w:szCs w:val="24"/>
        </w:rPr>
      </w:pPr>
      <w:r w:rsidRPr="00EA5059">
        <w:rPr>
          <w:sz w:val="24"/>
          <w:szCs w:val="24"/>
        </w:rPr>
        <w:t>JESCK1 5E00 3390-3     2448</w:t>
      </w:r>
    </w:p>
    <w:p w14:paraId="1FDF286D" w14:textId="77777777" w:rsidR="00EA5059" w:rsidRPr="00EA5059" w:rsidRDefault="00EA5059" w:rsidP="00EA5059">
      <w:pPr>
        <w:spacing w:after="0" w:line="240" w:lineRule="auto"/>
        <w:rPr>
          <w:sz w:val="24"/>
          <w:szCs w:val="24"/>
        </w:rPr>
      </w:pPr>
      <w:r w:rsidRPr="00EA5059">
        <w:rPr>
          <w:sz w:val="24"/>
          <w:szCs w:val="24"/>
        </w:rPr>
        <w:t>JESCK2 5E01 3390-3     2449</w:t>
      </w:r>
    </w:p>
    <w:p w14:paraId="4F1EAEE5" w14:textId="77777777" w:rsidR="00EA5059" w:rsidRPr="00EA5059" w:rsidRDefault="00EA5059" w:rsidP="00EA5059">
      <w:pPr>
        <w:spacing w:after="0" w:line="240" w:lineRule="auto"/>
        <w:rPr>
          <w:sz w:val="24"/>
          <w:szCs w:val="24"/>
        </w:rPr>
      </w:pPr>
      <w:r w:rsidRPr="00EA5059">
        <w:rPr>
          <w:sz w:val="24"/>
          <w:szCs w:val="24"/>
        </w:rPr>
        <w:t>MOBT54 5E10 3390-3     2450</w:t>
      </w:r>
    </w:p>
    <w:p w14:paraId="6728641A" w14:textId="77777777" w:rsidR="00EA5059" w:rsidRPr="00EA5059" w:rsidRDefault="00EA5059" w:rsidP="00EA5059">
      <w:pPr>
        <w:spacing w:after="0" w:line="240" w:lineRule="auto"/>
        <w:rPr>
          <w:sz w:val="24"/>
          <w:szCs w:val="24"/>
        </w:rPr>
      </w:pPr>
      <w:r w:rsidRPr="00EA5059">
        <w:rPr>
          <w:sz w:val="24"/>
          <w:szCs w:val="24"/>
        </w:rPr>
        <w:t>MOBT01 5E11 3390-3     2451</w:t>
      </w:r>
    </w:p>
    <w:p w14:paraId="13951C47" w14:textId="77777777" w:rsidR="00EA5059" w:rsidRPr="00EA5059" w:rsidRDefault="00EA5059" w:rsidP="00EA5059">
      <w:pPr>
        <w:spacing w:after="0" w:line="240" w:lineRule="auto"/>
        <w:rPr>
          <w:sz w:val="24"/>
          <w:szCs w:val="24"/>
        </w:rPr>
      </w:pPr>
      <w:r w:rsidRPr="00EA5059">
        <w:rPr>
          <w:sz w:val="24"/>
          <w:szCs w:val="24"/>
        </w:rPr>
        <w:t>MOBT56 5E12 3390-3     2452</w:t>
      </w:r>
    </w:p>
    <w:p w14:paraId="5A6A99AC" w14:textId="77777777" w:rsidR="00EA5059" w:rsidRPr="00EA5059" w:rsidRDefault="00EA5059" w:rsidP="00EA5059">
      <w:pPr>
        <w:spacing w:after="0" w:line="240" w:lineRule="auto"/>
        <w:rPr>
          <w:sz w:val="24"/>
          <w:szCs w:val="24"/>
        </w:rPr>
      </w:pPr>
      <w:r w:rsidRPr="00EA5059">
        <w:rPr>
          <w:sz w:val="24"/>
          <w:szCs w:val="24"/>
        </w:rPr>
        <w:t>MOBT57 5E13 3390-3     2453</w:t>
      </w:r>
    </w:p>
    <w:p w14:paraId="46963912" w14:textId="77777777" w:rsidR="00EA5059" w:rsidRPr="00EA5059" w:rsidRDefault="00EA5059" w:rsidP="00EA5059">
      <w:pPr>
        <w:spacing w:after="0" w:line="240" w:lineRule="auto"/>
        <w:rPr>
          <w:sz w:val="24"/>
          <w:szCs w:val="24"/>
        </w:rPr>
      </w:pPr>
      <w:r w:rsidRPr="00EA5059">
        <w:rPr>
          <w:sz w:val="24"/>
          <w:szCs w:val="24"/>
        </w:rPr>
        <w:t>MOBT55 5E14 3390-3     2454</w:t>
      </w:r>
    </w:p>
    <w:p w14:paraId="0C183C5D" w14:textId="77777777" w:rsidR="00EA5059" w:rsidRPr="00EA5059" w:rsidRDefault="00EA5059" w:rsidP="00EA5059">
      <w:pPr>
        <w:spacing w:after="0" w:line="240" w:lineRule="auto"/>
        <w:rPr>
          <w:sz w:val="24"/>
          <w:szCs w:val="24"/>
        </w:rPr>
      </w:pPr>
      <w:r w:rsidRPr="00EA5059">
        <w:rPr>
          <w:sz w:val="24"/>
          <w:szCs w:val="24"/>
        </w:rPr>
        <w:t>MOBTE4 5E15 3390-3     2455</w:t>
      </w:r>
    </w:p>
    <w:p w14:paraId="18D06094" w14:textId="77777777" w:rsidR="00EA5059" w:rsidRPr="00EA5059" w:rsidRDefault="00EA5059" w:rsidP="00EA5059">
      <w:pPr>
        <w:spacing w:after="0" w:line="240" w:lineRule="auto"/>
        <w:rPr>
          <w:sz w:val="24"/>
          <w:szCs w:val="24"/>
        </w:rPr>
      </w:pPr>
      <w:r w:rsidRPr="00EA5059">
        <w:rPr>
          <w:sz w:val="24"/>
          <w:szCs w:val="24"/>
        </w:rPr>
        <w:t>MOBTE6 5E16 3390-3     2456</w:t>
      </w:r>
    </w:p>
    <w:p w14:paraId="0D15C85D" w14:textId="77777777" w:rsidR="00EA5059" w:rsidRPr="00EA5059" w:rsidRDefault="00EA5059" w:rsidP="00EA5059">
      <w:pPr>
        <w:spacing w:after="0" w:line="240" w:lineRule="auto"/>
        <w:rPr>
          <w:sz w:val="24"/>
          <w:szCs w:val="24"/>
        </w:rPr>
      </w:pPr>
      <w:r w:rsidRPr="00EA5059">
        <w:rPr>
          <w:sz w:val="24"/>
          <w:szCs w:val="24"/>
        </w:rPr>
        <w:t>MOBTE5 5E17 3390-3     2457</w:t>
      </w:r>
    </w:p>
    <w:p w14:paraId="17B44CE9" w14:textId="77777777" w:rsidR="00EA5059" w:rsidRPr="00EA5059" w:rsidRDefault="00EA5059" w:rsidP="00EA5059">
      <w:pPr>
        <w:spacing w:after="0" w:line="240" w:lineRule="auto"/>
        <w:rPr>
          <w:sz w:val="24"/>
          <w:szCs w:val="24"/>
        </w:rPr>
      </w:pPr>
      <w:r w:rsidRPr="00EA5059">
        <w:rPr>
          <w:sz w:val="24"/>
          <w:szCs w:val="24"/>
        </w:rPr>
        <w:t>MOBTF2 5E18 3390-3     2458</w:t>
      </w:r>
    </w:p>
    <w:p w14:paraId="7AF7582A" w14:textId="77777777" w:rsidR="00EA5059" w:rsidRPr="00EA5059" w:rsidRDefault="00EA5059" w:rsidP="00EA5059">
      <w:pPr>
        <w:spacing w:after="0" w:line="240" w:lineRule="auto"/>
        <w:rPr>
          <w:sz w:val="24"/>
          <w:szCs w:val="24"/>
        </w:rPr>
      </w:pPr>
      <w:r w:rsidRPr="00EA5059">
        <w:rPr>
          <w:sz w:val="24"/>
          <w:szCs w:val="24"/>
        </w:rPr>
        <w:t>MOBTF3 5E19 3390-3     2459</w:t>
      </w:r>
    </w:p>
    <w:p w14:paraId="7DFE3512" w14:textId="77777777" w:rsidR="00EA5059" w:rsidRPr="00EA5059" w:rsidRDefault="00EA5059" w:rsidP="00EA5059">
      <w:pPr>
        <w:spacing w:after="0" w:line="240" w:lineRule="auto"/>
        <w:rPr>
          <w:sz w:val="24"/>
          <w:szCs w:val="24"/>
        </w:rPr>
      </w:pPr>
      <w:r w:rsidRPr="00EA5059">
        <w:rPr>
          <w:sz w:val="24"/>
          <w:szCs w:val="24"/>
        </w:rPr>
        <w:t>MOBT17 5E1A 3390-3     2460</w:t>
      </w:r>
    </w:p>
    <w:p w14:paraId="1C46F072" w14:textId="77777777" w:rsidR="00EA5059" w:rsidRPr="00EA5059" w:rsidRDefault="00EA5059" w:rsidP="00EA5059">
      <w:pPr>
        <w:spacing w:after="0" w:line="240" w:lineRule="auto"/>
        <w:rPr>
          <w:sz w:val="24"/>
          <w:szCs w:val="24"/>
        </w:rPr>
      </w:pPr>
      <w:r w:rsidRPr="00EA5059">
        <w:rPr>
          <w:sz w:val="24"/>
          <w:szCs w:val="24"/>
        </w:rPr>
        <w:t>MOBT13 5E1B 3390-3     2461</w:t>
      </w:r>
    </w:p>
    <w:p w14:paraId="68831775" w14:textId="77777777" w:rsidR="00EA5059" w:rsidRPr="00EA5059" w:rsidRDefault="00EA5059" w:rsidP="00EA5059">
      <w:pPr>
        <w:spacing w:after="0" w:line="240" w:lineRule="auto"/>
        <w:rPr>
          <w:sz w:val="24"/>
          <w:szCs w:val="24"/>
        </w:rPr>
      </w:pPr>
      <w:r w:rsidRPr="00EA5059">
        <w:rPr>
          <w:sz w:val="24"/>
          <w:szCs w:val="24"/>
        </w:rPr>
        <w:t>MOBT14 5E1C 3390-3     2462</w:t>
      </w:r>
    </w:p>
    <w:p w14:paraId="0827DFBD" w14:textId="77777777" w:rsidR="00EA5059" w:rsidRPr="00EA5059" w:rsidRDefault="00EA5059" w:rsidP="00EA5059">
      <w:pPr>
        <w:spacing w:after="0" w:line="240" w:lineRule="auto"/>
        <w:rPr>
          <w:sz w:val="24"/>
          <w:szCs w:val="24"/>
        </w:rPr>
      </w:pPr>
      <w:r w:rsidRPr="00EA5059">
        <w:rPr>
          <w:sz w:val="24"/>
          <w:szCs w:val="24"/>
        </w:rPr>
        <w:t>MOBT18 5E1D 3390-3     2463</w:t>
      </w:r>
    </w:p>
    <w:p w14:paraId="7CBF0F47" w14:textId="77777777" w:rsidR="00EA5059" w:rsidRPr="00EA5059" w:rsidRDefault="00EA5059" w:rsidP="00EA5059">
      <w:pPr>
        <w:spacing w:after="0" w:line="240" w:lineRule="auto"/>
        <w:rPr>
          <w:sz w:val="24"/>
          <w:szCs w:val="24"/>
        </w:rPr>
      </w:pPr>
      <w:r w:rsidRPr="00EA5059">
        <w:rPr>
          <w:sz w:val="24"/>
          <w:szCs w:val="24"/>
        </w:rPr>
        <w:t>MOBT52 5E1E 3390-3     2464</w:t>
      </w:r>
    </w:p>
    <w:p w14:paraId="48BA0AC8" w14:textId="77777777" w:rsidR="00EA5059" w:rsidRPr="00EA5059" w:rsidRDefault="00EA5059" w:rsidP="00EA5059">
      <w:pPr>
        <w:spacing w:after="0" w:line="240" w:lineRule="auto"/>
        <w:rPr>
          <w:sz w:val="24"/>
          <w:szCs w:val="24"/>
        </w:rPr>
      </w:pPr>
      <w:r w:rsidRPr="00EA5059">
        <w:rPr>
          <w:sz w:val="24"/>
          <w:szCs w:val="24"/>
        </w:rPr>
        <w:t>MOBT53 5E1F 3390-3     2465</w:t>
      </w:r>
    </w:p>
    <w:p w14:paraId="243C7B64" w14:textId="77777777" w:rsidR="00EA5059" w:rsidRPr="00EA5059" w:rsidRDefault="00EA5059" w:rsidP="00EA5059">
      <w:pPr>
        <w:spacing w:after="0" w:line="240" w:lineRule="auto"/>
        <w:rPr>
          <w:sz w:val="24"/>
          <w:szCs w:val="24"/>
        </w:rPr>
      </w:pPr>
      <w:r w:rsidRPr="00EA5059">
        <w:rPr>
          <w:sz w:val="24"/>
          <w:szCs w:val="24"/>
        </w:rPr>
        <w:t>MOBTF5 5E20 3390-3     2466</w:t>
      </w:r>
    </w:p>
    <w:p w14:paraId="3F5671E9" w14:textId="77777777" w:rsidR="00EA5059" w:rsidRPr="00EA5059" w:rsidRDefault="00EA5059" w:rsidP="00EA5059">
      <w:pPr>
        <w:spacing w:after="0" w:line="240" w:lineRule="auto"/>
        <w:rPr>
          <w:sz w:val="24"/>
          <w:szCs w:val="24"/>
        </w:rPr>
      </w:pPr>
      <w:r w:rsidRPr="00EA5059">
        <w:rPr>
          <w:sz w:val="24"/>
          <w:szCs w:val="24"/>
        </w:rPr>
        <w:t>MOBTF6 5E21 3390-3     2467</w:t>
      </w:r>
    </w:p>
    <w:p w14:paraId="725CD587" w14:textId="77777777" w:rsidR="00EA5059" w:rsidRPr="00EA5059" w:rsidRDefault="00EA5059" w:rsidP="00EA5059">
      <w:pPr>
        <w:spacing w:after="0" w:line="240" w:lineRule="auto"/>
        <w:rPr>
          <w:sz w:val="24"/>
          <w:szCs w:val="24"/>
        </w:rPr>
      </w:pPr>
      <w:r w:rsidRPr="00EA5059">
        <w:rPr>
          <w:sz w:val="24"/>
          <w:szCs w:val="24"/>
        </w:rPr>
        <w:t>MOBTF7 5E22 3390-3     2468</w:t>
      </w:r>
    </w:p>
    <w:p w14:paraId="6E788CBC" w14:textId="77777777" w:rsidR="00EA5059" w:rsidRPr="00EA5059" w:rsidRDefault="00EA5059" w:rsidP="00EA5059">
      <w:pPr>
        <w:spacing w:after="0" w:line="240" w:lineRule="auto"/>
        <w:rPr>
          <w:sz w:val="24"/>
          <w:szCs w:val="24"/>
        </w:rPr>
      </w:pPr>
      <w:r w:rsidRPr="00EA5059">
        <w:rPr>
          <w:sz w:val="24"/>
          <w:szCs w:val="24"/>
        </w:rPr>
        <w:t>MOBTG0 5E23 3390-3     2469</w:t>
      </w:r>
    </w:p>
    <w:p w14:paraId="21BBE955" w14:textId="77777777" w:rsidR="00EA5059" w:rsidRPr="00EA5059" w:rsidRDefault="00EA5059" w:rsidP="00EA5059">
      <w:pPr>
        <w:spacing w:after="0" w:line="240" w:lineRule="auto"/>
        <w:rPr>
          <w:sz w:val="24"/>
          <w:szCs w:val="24"/>
        </w:rPr>
      </w:pPr>
      <w:r w:rsidRPr="00EA5059">
        <w:rPr>
          <w:sz w:val="24"/>
          <w:szCs w:val="24"/>
        </w:rPr>
        <w:t>MOBTG1 5E24 3390-3     2470</w:t>
      </w:r>
    </w:p>
    <w:p w14:paraId="40F31E0C" w14:textId="77777777" w:rsidR="00EA5059" w:rsidRPr="00EA5059" w:rsidRDefault="00EA5059" w:rsidP="00EA5059">
      <w:pPr>
        <w:spacing w:after="0" w:line="240" w:lineRule="auto"/>
        <w:rPr>
          <w:sz w:val="24"/>
          <w:szCs w:val="24"/>
        </w:rPr>
      </w:pPr>
      <w:r w:rsidRPr="00EA5059">
        <w:rPr>
          <w:sz w:val="24"/>
          <w:szCs w:val="24"/>
        </w:rPr>
        <w:t>MOBTG2 5E25 3390-3     2471</w:t>
      </w:r>
    </w:p>
    <w:p w14:paraId="49D486BA" w14:textId="77777777" w:rsidR="00EA5059" w:rsidRPr="00EA5059" w:rsidRDefault="00EA5059" w:rsidP="00EA5059">
      <w:pPr>
        <w:spacing w:after="0" w:line="240" w:lineRule="auto"/>
        <w:rPr>
          <w:sz w:val="24"/>
          <w:szCs w:val="24"/>
        </w:rPr>
      </w:pPr>
      <w:r w:rsidRPr="00EA5059">
        <w:rPr>
          <w:sz w:val="24"/>
          <w:szCs w:val="24"/>
        </w:rPr>
        <w:t>MOBTF8 5E26 3390-3     2472</w:t>
      </w:r>
    </w:p>
    <w:p w14:paraId="79417BA3" w14:textId="77777777" w:rsidR="00EA5059" w:rsidRPr="00EA5059" w:rsidRDefault="00EA5059" w:rsidP="00EA5059">
      <w:pPr>
        <w:spacing w:after="0" w:line="240" w:lineRule="auto"/>
        <w:rPr>
          <w:sz w:val="24"/>
          <w:szCs w:val="24"/>
        </w:rPr>
      </w:pPr>
      <w:r w:rsidRPr="00EA5059">
        <w:rPr>
          <w:sz w:val="24"/>
          <w:szCs w:val="24"/>
        </w:rPr>
        <w:t>MOBTF9 5E27 3390-3     2473</w:t>
      </w:r>
    </w:p>
    <w:p w14:paraId="603115E6" w14:textId="77777777" w:rsidR="00EA5059" w:rsidRPr="00EA5059" w:rsidRDefault="00EA5059" w:rsidP="00EA5059">
      <w:pPr>
        <w:spacing w:after="0" w:line="240" w:lineRule="auto"/>
        <w:rPr>
          <w:sz w:val="24"/>
          <w:szCs w:val="24"/>
        </w:rPr>
      </w:pPr>
      <w:r w:rsidRPr="00EA5059">
        <w:rPr>
          <w:sz w:val="24"/>
          <w:szCs w:val="24"/>
        </w:rPr>
        <w:t>MOBTG5 5E28 3390-3     2474</w:t>
      </w:r>
    </w:p>
    <w:p w14:paraId="5621F1CB" w14:textId="77777777" w:rsidR="00EA5059" w:rsidRPr="00EA5059" w:rsidRDefault="00EA5059" w:rsidP="00EA5059">
      <w:pPr>
        <w:spacing w:after="0" w:line="240" w:lineRule="auto"/>
        <w:rPr>
          <w:sz w:val="24"/>
          <w:szCs w:val="24"/>
        </w:rPr>
      </w:pPr>
      <w:r w:rsidRPr="00EA5059">
        <w:rPr>
          <w:sz w:val="24"/>
          <w:szCs w:val="24"/>
        </w:rPr>
        <w:t>MOBTG6 5E29 3390-3     2475</w:t>
      </w:r>
    </w:p>
    <w:p w14:paraId="6F45DF65" w14:textId="77777777" w:rsidR="00EA5059" w:rsidRPr="00EA5059" w:rsidRDefault="00EA5059" w:rsidP="00EA5059">
      <w:pPr>
        <w:spacing w:after="0" w:line="240" w:lineRule="auto"/>
        <w:rPr>
          <w:sz w:val="24"/>
          <w:szCs w:val="24"/>
        </w:rPr>
      </w:pPr>
      <w:r w:rsidRPr="00EA5059">
        <w:rPr>
          <w:sz w:val="24"/>
          <w:szCs w:val="24"/>
        </w:rPr>
        <w:t>MOBTE7 5E2A 3390-3     2476</w:t>
      </w:r>
    </w:p>
    <w:p w14:paraId="6698200C" w14:textId="77777777" w:rsidR="00EA5059" w:rsidRPr="00EA5059" w:rsidRDefault="00EA5059" w:rsidP="00EA5059">
      <w:pPr>
        <w:spacing w:after="0" w:line="240" w:lineRule="auto"/>
        <w:rPr>
          <w:sz w:val="24"/>
          <w:szCs w:val="24"/>
        </w:rPr>
      </w:pPr>
      <w:r w:rsidRPr="00EA5059">
        <w:rPr>
          <w:sz w:val="24"/>
          <w:szCs w:val="24"/>
        </w:rPr>
        <w:t>MOBTE8 5E2B 3390-3     2477</w:t>
      </w:r>
    </w:p>
    <w:p w14:paraId="75125E06" w14:textId="77777777" w:rsidR="00EA5059" w:rsidRPr="00EA5059" w:rsidRDefault="00EA5059" w:rsidP="00EA5059">
      <w:pPr>
        <w:spacing w:after="0" w:line="240" w:lineRule="auto"/>
        <w:rPr>
          <w:sz w:val="24"/>
          <w:szCs w:val="24"/>
        </w:rPr>
      </w:pPr>
      <w:r w:rsidRPr="00EA5059">
        <w:rPr>
          <w:sz w:val="24"/>
          <w:szCs w:val="24"/>
        </w:rPr>
        <w:t>MOBTE9 5E2C 3390-3     2478</w:t>
      </w:r>
    </w:p>
    <w:p w14:paraId="5CADFB12" w14:textId="77777777" w:rsidR="00EA5059" w:rsidRPr="00EA5059" w:rsidRDefault="00EA5059" w:rsidP="00EA5059">
      <w:pPr>
        <w:spacing w:after="0" w:line="240" w:lineRule="auto"/>
        <w:rPr>
          <w:sz w:val="24"/>
          <w:szCs w:val="24"/>
        </w:rPr>
      </w:pPr>
      <w:r w:rsidRPr="00EA5059">
        <w:rPr>
          <w:sz w:val="24"/>
          <w:szCs w:val="24"/>
        </w:rPr>
        <w:t>MOBTF0 5E2D 3390-3     2479</w:t>
      </w:r>
    </w:p>
    <w:p w14:paraId="1985DB26" w14:textId="77777777" w:rsidR="00EA5059" w:rsidRPr="00EA5059" w:rsidRDefault="00EA5059" w:rsidP="00EA5059">
      <w:pPr>
        <w:spacing w:after="0" w:line="240" w:lineRule="auto"/>
        <w:rPr>
          <w:sz w:val="24"/>
          <w:szCs w:val="24"/>
        </w:rPr>
      </w:pPr>
      <w:r w:rsidRPr="00EA5059">
        <w:rPr>
          <w:sz w:val="24"/>
          <w:szCs w:val="24"/>
        </w:rPr>
        <w:t>MOBTF1 5E2E 3390-3     2480</w:t>
      </w:r>
    </w:p>
    <w:p w14:paraId="3F351314" w14:textId="77777777" w:rsidR="00EA5059" w:rsidRPr="00EA5059" w:rsidRDefault="00EA5059" w:rsidP="00EA5059">
      <w:pPr>
        <w:spacing w:after="0" w:line="240" w:lineRule="auto"/>
        <w:rPr>
          <w:sz w:val="24"/>
          <w:szCs w:val="24"/>
        </w:rPr>
      </w:pPr>
      <w:r w:rsidRPr="00EA5059">
        <w:rPr>
          <w:sz w:val="24"/>
          <w:szCs w:val="24"/>
        </w:rPr>
        <w:t>MOBTF4 5E2F 3390-3     2481</w:t>
      </w:r>
    </w:p>
    <w:p w14:paraId="7229AAAC" w14:textId="77777777" w:rsidR="00EA5059" w:rsidRPr="00EA5059" w:rsidRDefault="00EA5059" w:rsidP="00EA5059">
      <w:pPr>
        <w:spacing w:after="0" w:line="240" w:lineRule="auto"/>
        <w:rPr>
          <w:sz w:val="24"/>
          <w:szCs w:val="24"/>
        </w:rPr>
      </w:pPr>
      <w:r w:rsidRPr="00EA5059">
        <w:rPr>
          <w:sz w:val="24"/>
          <w:szCs w:val="24"/>
        </w:rPr>
        <w:t>MOBTN2 5E30 3390-3     2482</w:t>
      </w:r>
    </w:p>
    <w:p w14:paraId="43858278" w14:textId="77777777" w:rsidR="00EA5059" w:rsidRPr="00EA5059" w:rsidRDefault="00EA5059" w:rsidP="00EA5059">
      <w:pPr>
        <w:spacing w:after="0" w:line="240" w:lineRule="auto"/>
        <w:rPr>
          <w:sz w:val="24"/>
          <w:szCs w:val="24"/>
        </w:rPr>
      </w:pPr>
      <w:r w:rsidRPr="00EA5059">
        <w:rPr>
          <w:sz w:val="24"/>
          <w:szCs w:val="24"/>
        </w:rPr>
        <w:t>MOBTN3 5E31 3390-3     2483</w:t>
      </w:r>
    </w:p>
    <w:p w14:paraId="73EB0457" w14:textId="77777777" w:rsidR="00EA5059" w:rsidRPr="00EA5059" w:rsidRDefault="00EA5059" w:rsidP="00EA5059">
      <w:pPr>
        <w:spacing w:after="0" w:line="240" w:lineRule="auto"/>
        <w:rPr>
          <w:sz w:val="24"/>
          <w:szCs w:val="24"/>
        </w:rPr>
      </w:pPr>
      <w:r w:rsidRPr="00EA5059">
        <w:rPr>
          <w:sz w:val="24"/>
          <w:szCs w:val="24"/>
        </w:rPr>
        <w:t>MOBTN4 5E32 3390-3     2484</w:t>
      </w:r>
    </w:p>
    <w:p w14:paraId="1A127A24" w14:textId="77777777" w:rsidR="00EA5059" w:rsidRPr="00EA5059" w:rsidRDefault="00EA5059" w:rsidP="00EA5059">
      <w:pPr>
        <w:spacing w:after="0" w:line="240" w:lineRule="auto"/>
        <w:rPr>
          <w:sz w:val="24"/>
          <w:szCs w:val="24"/>
        </w:rPr>
      </w:pPr>
      <w:r w:rsidRPr="00EA5059">
        <w:rPr>
          <w:sz w:val="24"/>
          <w:szCs w:val="24"/>
        </w:rPr>
        <w:t>MOBTN5 5E33 3390-3     2485</w:t>
      </w:r>
    </w:p>
    <w:p w14:paraId="51E4665B" w14:textId="77777777" w:rsidR="00EA5059" w:rsidRPr="00EA5059" w:rsidRDefault="00EA5059" w:rsidP="00EA5059">
      <w:pPr>
        <w:spacing w:after="0" w:line="240" w:lineRule="auto"/>
        <w:rPr>
          <w:sz w:val="24"/>
          <w:szCs w:val="24"/>
        </w:rPr>
      </w:pPr>
      <w:r w:rsidRPr="00EA5059">
        <w:rPr>
          <w:sz w:val="24"/>
          <w:szCs w:val="24"/>
        </w:rPr>
        <w:t>MOBTN6 5E34 3390-3     2486</w:t>
      </w:r>
    </w:p>
    <w:p w14:paraId="4237A280" w14:textId="77777777" w:rsidR="00EA5059" w:rsidRPr="00EA5059" w:rsidRDefault="00EA5059" w:rsidP="00EA5059">
      <w:pPr>
        <w:spacing w:after="0" w:line="240" w:lineRule="auto"/>
        <w:rPr>
          <w:sz w:val="24"/>
          <w:szCs w:val="24"/>
        </w:rPr>
      </w:pPr>
      <w:r w:rsidRPr="00EA5059">
        <w:rPr>
          <w:sz w:val="24"/>
          <w:szCs w:val="24"/>
        </w:rPr>
        <w:t>MOBTN7 5E35 3390-3     2487</w:t>
      </w:r>
    </w:p>
    <w:p w14:paraId="6B61E27D" w14:textId="77777777" w:rsidR="00EA5059" w:rsidRPr="00EA5059" w:rsidRDefault="00EA5059" w:rsidP="00EA5059">
      <w:pPr>
        <w:spacing w:after="0" w:line="240" w:lineRule="auto"/>
        <w:rPr>
          <w:sz w:val="24"/>
          <w:szCs w:val="24"/>
        </w:rPr>
      </w:pPr>
      <w:r w:rsidRPr="00EA5059">
        <w:rPr>
          <w:sz w:val="24"/>
          <w:szCs w:val="24"/>
        </w:rPr>
        <w:lastRenderedPageBreak/>
        <w:t>MOBTN8 5E36 3390-3     2488</w:t>
      </w:r>
    </w:p>
    <w:p w14:paraId="253AB505" w14:textId="77777777" w:rsidR="00EA5059" w:rsidRPr="00EA5059" w:rsidRDefault="00EA5059" w:rsidP="00EA5059">
      <w:pPr>
        <w:spacing w:after="0" w:line="240" w:lineRule="auto"/>
        <w:rPr>
          <w:sz w:val="24"/>
          <w:szCs w:val="24"/>
        </w:rPr>
      </w:pPr>
      <w:r w:rsidRPr="00EA5059">
        <w:rPr>
          <w:sz w:val="24"/>
          <w:szCs w:val="24"/>
        </w:rPr>
        <w:t>MOBTN9 5E37 3390-3     2489</w:t>
      </w:r>
    </w:p>
    <w:p w14:paraId="583F51F6" w14:textId="77777777" w:rsidR="00EA5059" w:rsidRPr="00EA5059" w:rsidRDefault="00EA5059" w:rsidP="00EA5059">
      <w:pPr>
        <w:spacing w:after="0" w:line="240" w:lineRule="auto"/>
        <w:rPr>
          <w:sz w:val="24"/>
          <w:szCs w:val="24"/>
        </w:rPr>
      </w:pPr>
      <w:r w:rsidRPr="00EA5059">
        <w:rPr>
          <w:sz w:val="24"/>
          <w:szCs w:val="24"/>
        </w:rPr>
        <w:t>MOBTO0 5E38 3390-3     2490</w:t>
      </w:r>
    </w:p>
    <w:p w14:paraId="10383FB5" w14:textId="77777777" w:rsidR="00EA5059" w:rsidRPr="00EA5059" w:rsidRDefault="00EA5059" w:rsidP="00EA5059">
      <w:pPr>
        <w:spacing w:after="0" w:line="240" w:lineRule="auto"/>
        <w:rPr>
          <w:sz w:val="24"/>
          <w:szCs w:val="24"/>
        </w:rPr>
      </w:pPr>
      <w:r w:rsidRPr="00EA5059">
        <w:rPr>
          <w:sz w:val="24"/>
          <w:szCs w:val="24"/>
        </w:rPr>
        <w:t>MOBTO1 5E39 3390-3     2491</w:t>
      </w:r>
    </w:p>
    <w:p w14:paraId="58F0C776" w14:textId="77777777" w:rsidR="00EA5059" w:rsidRPr="00EA5059" w:rsidRDefault="00EA5059" w:rsidP="00EA5059">
      <w:pPr>
        <w:spacing w:after="0" w:line="240" w:lineRule="auto"/>
        <w:rPr>
          <w:sz w:val="24"/>
          <w:szCs w:val="24"/>
        </w:rPr>
      </w:pPr>
      <w:r w:rsidRPr="00EA5059">
        <w:rPr>
          <w:sz w:val="24"/>
          <w:szCs w:val="24"/>
        </w:rPr>
        <w:t>MOBTG7 5E3A 3390-3     2492</w:t>
      </w:r>
    </w:p>
    <w:p w14:paraId="2820E95D" w14:textId="77777777" w:rsidR="00EA5059" w:rsidRPr="00EA5059" w:rsidRDefault="00EA5059" w:rsidP="00EA5059">
      <w:pPr>
        <w:spacing w:after="0" w:line="240" w:lineRule="auto"/>
        <w:rPr>
          <w:sz w:val="24"/>
          <w:szCs w:val="24"/>
        </w:rPr>
      </w:pPr>
      <w:r w:rsidRPr="00EA5059">
        <w:rPr>
          <w:sz w:val="24"/>
          <w:szCs w:val="24"/>
        </w:rPr>
        <w:t>MOBTM7 5E3B 3390-3     2493</w:t>
      </w:r>
    </w:p>
    <w:p w14:paraId="11A5530E" w14:textId="77777777" w:rsidR="00EA5059" w:rsidRPr="00EA5059" w:rsidRDefault="00EA5059" w:rsidP="00EA5059">
      <w:pPr>
        <w:spacing w:after="0" w:line="240" w:lineRule="auto"/>
        <w:rPr>
          <w:sz w:val="24"/>
          <w:szCs w:val="24"/>
        </w:rPr>
      </w:pPr>
      <w:r w:rsidRPr="00EA5059">
        <w:rPr>
          <w:sz w:val="24"/>
          <w:szCs w:val="24"/>
        </w:rPr>
        <w:t>MOBTM8 5E3C 3390-3     2494</w:t>
      </w:r>
    </w:p>
    <w:p w14:paraId="0E6FF164" w14:textId="77777777" w:rsidR="00EA5059" w:rsidRPr="00EA5059" w:rsidRDefault="00EA5059" w:rsidP="00EA5059">
      <w:pPr>
        <w:spacing w:after="0" w:line="240" w:lineRule="auto"/>
        <w:rPr>
          <w:sz w:val="24"/>
          <w:szCs w:val="24"/>
        </w:rPr>
      </w:pPr>
      <w:r w:rsidRPr="00EA5059">
        <w:rPr>
          <w:sz w:val="24"/>
          <w:szCs w:val="24"/>
        </w:rPr>
        <w:t>MOBTM9 5E3D 3390-3     2495</w:t>
      </w:r>
    </w:p>
    <w:p w14:paraId="778C50BB" w14:textId="77777777" w:rsidR="00EA5059" w:rsidRPr="00EA5059" w:rsidRDefault="00EA5059" w:rsidP="00EA5059">
      <w:pPr>
        <w:spacing w:after="0" w:line="240" w:lineRule="auto"/>
        <w:rPr>
          <w:sz w:val="24"/>
          <w:szCs w:val="24"/>
        </w:rPr>
      </w:pPr>
      <w:r w:rsidRPr="00EA5059">
        <w:rPr>
          <w:sz w:val="24"/>
          <w:szCs w:val="24"/>
        </w:rPr>
        <w:t>MOBTN0 5E3E 3390-3     2496</w:t>
      </w:r>
    </w:p>
    <w:p w14:paraId="5D021A1B" w14:textId="77777777" w:rsidR="00EA5059" w:rsidRPr="00EA5059" w:rsidRDefault="00EA5059" w:rsidP="00EA5059">
      <w:pPr>
        <w:spacing w:after="0" w:line="240" w:lineRule="auto"/>
        <w:rPr>
          <w:sz w:val="24"/>
          <w:szCs w:val="24"/>
        </w:rPr>
      </w:pPr>
      <w:r w:rsidRPr="00EA5059">
        <w:rPr>
          <w:sz w:val="24"/>
          <w:szCs w:val="24"/>
        </w:rPr>
        <w:t>MOBTN1 5E3F 3390-3     2497</w:t>
      </w:r>
    </w:p>
    <w:p w14:paraId="34B06789" w14:textId="77777777" w:rsidR="00EA5059" w:rsidRPr="00EA5059" w:rsidRDefault="00EA5059" w:rsidP="00EA5059">
      <w:pPr>
        <w:spacing w:after="0" w:line="240" w:lineRule="auto"/>
        <w:rPr>
          <w:sz w:val="24"/>
          <w:szCs w:val="24"/>
        </w:rPr>
      </w:pPr>
      <w:r w:rsidRPr="00EA5059">
        <w:rPr>
          <w:sz w:val="24"/>
          <w:szCs w:val="24"/>
        </w:rPr>
        <w:t>MOBTO8 5E40 3390-3     2498</w:t>
      </w:r>
    </w:p>
    <w:p w14:paraId="6E80B18F" w14:textId="77777777" w:rsidR="00EA5059" w:rsidRPr="00EA5059" w:rsidRDefault="00EA5059" w:rsidP="00EA5059">
      <w:pPr>
        <w:spacing w:after="0" w:line="240" w:lineRule="auto"/>
        <w:rPr>
          <w:sz w:val="24"/>
          <w:szCs w:val="24"/>
        </w:rPr>
      </w:pPr>
      <w:r w:rsidRPr="00EA5059">
        <w:rPr>
          <w:sz w:val="24"/>
          <w:szCs w:val="24"/>
        </w:rPr>
        <w:t>MOBTO9 5E41 3390-3     2499</w:t>
      </w:r>
    </w:p>
    <w:p w14:paraId="5A289D07" w14:textId="77777777" w:rsidR="00EA5059" w:rsidRPr="00EA5059" w:rsidRDefault="00EA5059" w:rsidP="00EA5059">
      <w:pPr>
        <w:spacing w:after="0" w:line="240" w:lineRule="auto"/>
        <w:rPr>
          <w:sz w:val="24"/>
          <w:szCs w:val="24"/>
        </w:rPr>
      </w:pPr>
      <w:r w:rsidRPr="00EA5059">
        <w:rPr>
          <w:sz w:val="24"/>
          <w:szCs w:val="24"/>
        </w:rPr>
        <w:t>MOBTP0 5E42 3390-3     2500</w:t>
      </w:r>
    </w:p>
    <w:p w14:paraId="631D0CE7" w14:textId="77777777" w:rsidR="00EA5059" w:rsidRPr="00EA5059" w:rsidRDefault="00EA5059" w:rsidP="00EA5059">
      <w:pPr>
        <w:spacing w:after="0" w:line="240" w:lineRule="auto"/>
        <w:rPr>
          <w:sz w:val="24"/>
          <w:szCs w:val="24"/>
        </w:rPr>
      </w:pPr>
      <w:r w:rsidRPr="00EA5059">
        <w:rPr>
          <w:sz w:val="24"/>
          <w:szCs w:val="24"/>
        </w:rPr>
        <w:t>MOBTP1 5E43 3390-3     2501</w:t>
      </w:r>
    </w:p>
    <w:p w14:paraId="6C84E151" w14:textId="77777777" w:rsidR="00EA5059" w:rsidRPr="00EA5059" w:rsidRDefault="00EA5059" w:rsidP="00EA5059">
      <w:pPr>
        <w:spacing w:after="0" w:line="240" w:lineRule="auto"/>
        <w:rPr>
          <w:sz w:val="24"/>
          <w:szCs w:val="24"/>
        </w:rPr>
      </w:pPr>
      <w:r w:rsidRPr="00EA5059">
        <w:rPr>
          <w:sz w:val="24"/>
          <w:szCs w:val="24"/>
        </w:rPr>
        <w:t>MOBTP2 5E44 3390-3     2502</w:t>
      </w:r>
    </w:p>
    <w:p w14:paraId="40C4D3BE" w14:textId="77777777" w:rsidR="00EA5059" w:rsidRPr="00EA5059" w:rsidRDefault="00EA5059" w:rsidP="00EA5059">
      <w:pPr>
        <w:spacing w:after="0" w:line="240" w:lineRule="auto"/>
        <w:rPr>
          <w:sz w:val="24"/>
          <w:szCs w:val="24"/>
        </w:rPr>
      </w:pPr>
      <w:r w:rsidRPr="00EA5059">
        <w:rPr>
          <w:sz w:val="24"/>
          <w:szCs w:val="24"/>
        </w:rPr>
        <w:t>MOBTP3 5E45 3390-3     2503</w:t>
      </w:r>
    </w:p>
    <w:p w14:paraId="59FBE87A" w14:textId="77777777" w:rsidR="00EA5059" w:rsidRPr="00EA5059" w:rsidRDefault="00EA5059" w:rsidP="00EA5059">
      <w:pPr>
        <w:spacing w:after="0" w:line="240" w:lineRule="auto"/>
        <w:rPr>
          <w:sz w:val="24"/>
          <w:szCs w:val="24"/>
        </w:rPr>
      </w:pPr>
      <w:r w:rsidRPr="00EA5059">
        <w:rPr>
          <w:sz w:val="24"/>
          <w:szCs w:val="24"/>
        </w:rPr>
        <w:t>MOBTP4 5E46 3390-3     2504</w:t>
      </w:r>
    </w:p>
    <w:p w14:paraId="301282F6" w14:textId="77777777" w:rsidR="00EA5059" w:rsidRPr="00EA5059" w:rsidRDefault="00EA5059" w:rsidP="00EA5059">
      <w:pPr>
        <w:spacing w:after="0" w:line="240" w:lineRule="auto"/>
        <w:rPr>
          <w:sz w:val="24"/>
          <w:szCs w:val="24"/>
        </w:rPr>
      </w:pPr>
      <w:r w:rsidRPr="00EA5059">
        <w:rPr>
          <w:sz w:val="24"/>
          <w:szCs w:val="24"/>
        </w:rPr>
        <w:t>MOBTP5 5E47 3390-3     2505</w:t>
      </w:r>
    </w:p>
    <w:p w14:paraId="5136EDC2" w14:textId="77777777" w:rsidR="00EA5059" w:rsidRPr="00EA5059" w:rsidRDefault="00EA5059" w:rsidP="00EA5059">
      <w:pPr>
        <w:spacing w:after="0" w:line="240" w:lineRule="auto"/>
        <w:rPr>
          <w:sz w:val="24"/>
          <w:szCs w:val="24"/>
        </w:rPr>
      </w:pPr>
      <w:r w:rsidRPr="00EA5059">
        <w:rPr>
          <w:sz w:val="24"/>
          <w:szCs w:val="24"/>
        </w:rPr>
        <w:t>MOBTP6 5E48 3390-3     2506</w:t>
      </w:r>
    </w:p>
    <w:p w14:paraId="434C15E0" w14:textId="77777777" w:rsidR="00EA5059" w:rsidRPr="00EA5059" w:rsidRDefault="00EA5059" w:rsidP="00EA5059">
      <w:pPr>
        <w:spacing w:after="0" w:line="240" w:lineRule="auto"/>
        <w:rPr>
          <w:sz w:val="24"/>
          <w:szCs w:val="24"/>
        </w:rPr>
      </w:pPr>
      <w:r w:rsidRPr="00EA5059">
        <w:rPr>
          <w:sz w:val="24"/>
          <w:szCs w:val="24"/>
        </w:rPr>
        <w:t>MOBTP7 5E49 3390-3     2507</w:t>
      </w:r>
    </w:p>
    <w:p w14:paraId="58F00984" w14:textId="77777777" w:rsidR="00EA5059" w:rsidRPr="00EA5059" w:rsidRDefault="00EA5059" w:rsidP="00EA5059">
      <w:pPr>
        <w:spacing w:after="0" w:line="240" w:lineRule="auto"/>
        <w:rPr>
          <w:sz w:val="24"/>
          <w:szCs w:val="24"/>
        </w:rPr>
      </w:pPr>
      <w:r w:rsidRPr="00EA5059">
        <w:rPr>
          <w:sz w:val="24"/>
          <w:szCs w:val="24"/>
        </w:rPr>
        <w:t>MOBTO2 5E4A 3390-3     2508</w:t>
      </w:r>
    </w:p>
    <w:p w14:paraId="0BA9F050" w14:textId="77777777" w:rsidR="00EA5059" w:rsidRPr="00EA5059" w:rsidRDefault="00EA5059" w:rsidP="00EA5059">
      <w:pPr>
        <w:spacing w:after="0" w:line="240" w:lineRule="auto"/>
        <w:rPr>
          <w:sz w:val="24"/>
          <w:szCs w:val="24"/>
        </w:rPr>
      </w:pPr>
      <w:r w:rsidRPr="00EA5059">
        <w:rPr>
          <w:sz w:val="24"/>
          <w:szCs w:val="24"/>
        </w:rPr>
        <w:t>MOBTO3 5E4B 3390-3     2509</w:t>
      </w:r>
    </w:p>
    <w:p w14:paraId="1174DAFF" w14:textId="77777777" w:rsidR="00EA5059" w:rsidRPr="00EA5059" w:rsidRDefault="00EA5059" w:rsidP="00EA5059">
      <w:pPr>
        <w:spacing w:after="0" w:line="240" w:lineRule="auto"/>
        <w:rPr>
          <w:sz w:val="24"/>
          <w:szCs w:val="24"/>
        </w:rPr>
      </w:pPr>
      <w:r w:rsidRPr="00EA5059">
        <w:rPr>
          <w:sz w:val="24"/>
          <w:szCs w:val="24"/>
        </w:rPr>
        <w:t>MOBTO4 5E4C 3390-3     2510</w:t>
      </w:r>
    </w:p>
    <w:p w14:paraId="4B022960" w14:textId="77777777" w:rsidR="00EA5059" w:rsidRPr="00EA5059" w:rsidRDefault="00EA5059" w:rsidP="00EA5059">
      <w:pPr>
        <w:spacing w:after="0" w:line="240" w:lineRule="auto"/>
        <w:rPr>
          <w:sz w:val="24"/>
          <w:szCs w:val="24"/>
        </w:rPr>
      </w:pPr>
      <w:r w:rsidRPr="00EA5059">
        <w:rPr>
          <w:sz w:val="24"/>
          <w:szCs w:val="24"/>
        </w:rPr>
        <w:t>MOBTO5 5E4D 3390-3     2511</w:t>
      </w:r>
    </w:p>
    <w:p w14:paraId="2CFA1F51" w14:textId="77777777" w:rsidR="00EA5059" w:rsidRPr="00EA5059" w:rsidRDefault="00EA5059" w:rsidP="00EA5059">
      <w:pPr>
        <w:spacing w:after="0" w:line="240" w:lineRule="auto"/>
        <w:rPr>
          <w:sz w:val="24"/>
          <w:szCs w:val="24"/>
        </w:rPr>
      </w:pPr>
      <w:r w:rsidRPr="00EA5059">
        <w:rPr>
          <w:sz w:val="24"/>
          <w:szCs w:val="24"/>
        </w:rPr>
        <w:t>MOBTO6 5E4E 3390-3     2512</w:t>
      </w:r>
    </w:p>
    <w:p w14:paraId="12903F4B" w14:textId="77777777" w:rsidR="00EA5059" w:rsidRPr="00EA5059" w:rsidRDefault="00EA5059" w:rsidP="00EA5059">
      <w:pPr>
        <w:spacing w:after="0" w:line="240" w:lineRule="auto"/>
        <w:rPr>
          <w:sz w:val="24"/>
          <w:szCs w:val="24"/>
        </w:rPr>
      </w:pPr>
      <w:r w:rsidRPr="00EA5059">
        <w:rPr>
          <w:sz w:val="24"/>
          <w:szCs w:val="24"/>
        </w:rPr>
        <w:t>MOBTO7 5E4F 3390-3     2513</w:t>
      </w:r>
    </w:p>
    <w:p w14:paraId="42D8E40E" w14:textId="77777777" w:rsidR="00EA5059" w:rsidRPr="00EA5059" w:rsidRDefault="00EA5059" w:rsidP="00EA5059">
      <w:pPr>
        <w:spacing w:after="0" w:line="240" w:lineRule="auto"/>
        <w:rPr>
          <w:sz w:val="24"/>
          <w:szCs w:val="24"/>
        </w:rPr>
      </w:pPr>
      <w:r w:rsidRPr="00EA5059">
        <w:rPr>
          <w:sz w:val="24"/>
          <w:szCs w:val="24"/>
        </w:rPr>
        <w:t>MOBTQ4 5E50 3390-3     2514</w:t>
      </w:r>
    </w:p>
    <w:p w14:paraId="15B1D5B0" w14:textId="77777777" w:rsidR="00EA5059" w:rsidRPr="00EA5059" w:rsidRDefault="00EA5059" w:rsidP="00EA5059">
      <w:pPr>
        <w:spacing w:after="0" w:line="240" w:lineRule="auto"/>
        <w:rPr>
          <w:sz w:val="24"/>
          <w:szCs w:val="24"/>
        </w:rPr>
      </w:pPr>
      <w:r w:rsidRPr="00EA5059">
        <w:rPr>
          <w:sz w:val="24"/>
          <w:szCs w:val="24"/>
        </w:rPr>
        <w:t>MOBTQ5 5E51 3390-3     2515</w:t>
      </w:r>
    </w:p>
    <w:p w14:paraId="625F8A4A" w14:textId="77777777" w:rsidR="00EA5059" w:rsidRPr="00EA5059" w:rsidRDefault="00EA5059" w:rsidP="00EA5059">
      <w:pPr>
        <w:spacing w:after="0" w:line="240" w:lineRule="auto"/>
        <w:rPr>
          <w:sz w:val="24"/>
          <w:szCs w:val="24"/>
        </w:rPr>
      </w:pPr>
      <w:r w:rsidRPr="00EA5059">
        <w:rPr>
          <w:sz w:val="24"/>
          <w:szCs w:val="24"/>
        </w:rPr>
        <w:t>MOBTQ6 5E52 3390-3     2516</w:t>
      </w:r>
    </w:p>
    <w:p w14:paraId="0649326C" w14:textId="77777777" w:rsidR="00EA5059" w:rsidRPr="00EA5059" w:rsidRDefault="00EA5059" w:rsidP="00EA5059">
      <w:pPr>
        <w:spacing w:after="0" w:line="240" w:lineRule="auto"/>
        <w:rPr>
          <w:sz w:val="24"/>
          <w:szCs w:val="24"/>
        </w:rPr>
      </w:pPr>
      <w:r w:rsidRPr="00EA5059">
        <w:rPr>
          <w:sz w:val="24"/>
          <w:szCs w:val="24"/>
        </w:rPr>
        <w:t>MOBTQ7 5E53 3390-3     2517</w:t>
      </w:r>
    </w:p>
    <w:p w14:paraId="411FFE2D" w14:textId="77777777" w:rsidR="00EA5059" w:rsidRPr="00EA5059" w:rsidRDefault="00EA5059" w:rsidP="00EA5059">
      <w:pPr>
        <w:spacing w:after="0" w:line="240" w:lineRule="auto"/>
        <w:rPr>
          <w:sz w:val="24"/>
          <w:szCs w:val="24"/>
        </w:rPr>
      </w:pPr>
      <w:r w:rsidRPr="00EA5059">
        <w:rPr>
          <w:sz w:val="24"/>
          <w:szCs w:val="24"/>
        </w:rPr>
        <w:t>MOBTQ8 5E54 3390-3     2518</w:t>
      </w:r>
    </w:p>
    <w:p w14:paraId="0366CCE2" w14:textId="77777777" w:rsidR="00EA5059" w:rsidRPr="00EA5059" w:rsidRDefault="00EA5059" w:rsidP="00EA5059">
      <w:pPr>
        <w:spacing w:after="0" w:line="240" w:lineRule="auto"/>
        <w:rPr>
          <w:sz w:val="24"/>
          <w:szCs w:val="24"/>
        </w:rPr>
      </w:pPr>
      <w:r w:rsidRPr="00EA5059">
        <w:rPr>
          <w:sz w:val="24"/>
          <w:szCs w:val="24"/>
        </w:rPr>
        <w:t>MOBTQ9 5E55 3390-3     2519</w:t>
      </w:r>
    </w:p>
    <w:p w14:paraId="19CEA6FC" w14:textId="77777777" w:rsidR="00EA5059" w:rsidRPr="00EA5059" w:rsidRDefault="00EA5059" w:rsidP="00EA5059">
      <w:pPr>
        <w:spacing w:after="0" w:line="240" w:lineRule="auto"/>
        <w:rPr>
          <w:sz w:val="24"/>
          <w:szCs w:val="24"/>
        </w:rPr>
      </w:pPr>
      <w:r w:rsidRPr="00EA5059">
        <w:rPr>
          <w:sz w:val="24"/>
          <w:szCs w:val="24"/>
        </w:rPr>
        <w:t>EMERZ1 5E56 3390-3     2520</w:t>
      </w:r>
    </w:p>
    <w:p w14:paraId="27E8E3D2" w14:textId="77777777" w:rsidR="00EA5059" w:rsidRPr="00EA5059" w:rsidRDefault="00EA5059" w:rsidP="00EA5059">
      <w:pPr>
        <w:spacing w:after="0" w:line="240" w:lineRule="auto"/>
        <w:rPr>
          <w:sz w:val="24"/>
          <w:szCs w:val="24"/>
        </w:rPr>
      </w:pPr>
      <w:r w:rsidRPr="00EA5059">
        <w:rPr>
          <w:sz w:val="24"/>
          <w:szCs w:val="24"/>
        </w:rPr>
        <w:t>HSM001 5E57 3390-3     2521</w:t>
      </w:r>
    </w:p>
    <w:p w14:paraId="2C78B3B3" w14:textId="77777777" w:rsidR="00EA5059" w:rsidRPr="00EA5059" w:rsidRDefault="00EA5059" w:rsidP="00EA5059">
      <w:pPr>
        <w:spacing w:after="0" w:line="240" w:lineRule="auto"/>
        <w:rPr>
          <w:sz w:val="24"/>
          <w:szCs w:val="24"/>
        </w:rPr>
      </w:pPr>
      <w:r w:rsidRPr="00EA5059">
        <w:rPr>
          <w:sz w:val="24"/>
          <w:szCs w:val="24"/>
        </w:rPr>
        <w:t>PROD70 5E58 3390-3     2522</w:t>
      </w:r>
    </w:p>
    <w:p w14:paraId="2D92ADA6" w14:textId="77777777" w:rsidR="00EA5059" w:rsidRPr="00EA5059" w:rsidRDefault="00EA5059" w:rsidP="00EA5059">
      <w:pPr>
        <w:spacing w:after="0" w:line="240" w:lineRule="auto"/>
        <w:rPr>
          <w:sz w:val="24"/>
          <w:szCs w:val="24"/>
        </w:rPr>
      </w:pPr>
      <w:r w:rsidRPr="00EA5059">
        <w:rPr>
          <w:sz w:val="24"/>
          <w:szCs w:val="24"/>
        </w:rPr>
        <w:t>PROD71 5E59 3390-3     2523</w:t>
      </w:r>
    </w:p>
    <w:p w14:paraId="6F1C880D" w14:textId="77777777" w:rsidR="00EA5059" w:rsidRPr="00EA5059" w:rsidRDefault="00EA5059" w:rsidP="00EA5059">
      <w:pPr>
        <w:spacing w:after="0" w:line="240" w:lineRule="auto"/>
        <w:rPr>
          <w:sz w:val="24"/>
          <w:szCs w:val="24"/>
        </w:rPr>
      </w:pPr>
      <w:r w:rsidRPr="00EA5059">
        <w:rPr>
          <w:sz w:val="24"/>
          <w:szCs w:val="24"/>
        </w:rPr>
        <w:t>MOBTP8 5E5A 3390-3     2524</w:t>
      </w:r>
    </w:p>
    <w:p w14:paraId="349C5741" w14:textId="77777777" w:rsidR="00EA5059" w:rsidRPr="00EA5059" w:rsidRDefault="00EA5059" w:rsidP="00EA5059">
      <w:pPr>
        <w:spacing w:after="0" w:line="240" w:lineRule="auto"/>
        <w:rPr>
          <w:sz w:val="24"/>
          <w:szCs w:val="24"/>
        </w:rPr>
      </w:pPr>
      <w:r w:rsidRPr="00EA5059">
        <w:rPr>
          <w:sz w:val="24"/>
          <w:szCs w:val="24"/>
        </w:rPr>
        <w:t>MOBTP9 5E5B 3390-3     2525</w:t>
      </w:r>
    </w:p>
    <w:p w14:paraId="6CCC2E41" w14:textId="77777777" w:rsidR="00EA5059" w:rsidRPr="00EA5059" w:rsidRDefault="00EA5059" w:rsidP="00EA5059">
      <w:pPr>
        <w:spacing w:after="0" w:line="240" w:lineRule="auto"/>
        <w:rPr>
          <w:sz w:val="24"/>
          <w:szCs w:val="24"/>
        </w:rPr>
      </w:pPr>
      <w:r w:rsidRPr="00EA5059">
        <w:rPr>
          <w:sz w:val="24"/>
          <w:szCs w:val="24"/>
        </w:rPr>
        <w:t>MOBTQ0 5E5C 3390-3     2526</w:t>
      </w:r>
    </w:p>
    <w:p w14:paraId="7017650D" w14:textId="77777777" w:rsidR="00EA5059" w:rsidRPr="00EA5059" w:rsidRDefault="00EA5059" w:rsidP="00EA5059">
      <w:pPr>
        <w:spacing w:after="0" w:line="240" w:lineRule="auto"/>
        <w:rPr>
          <w:sz w:val="24"/>
          <w:szCs w:val="24"/>
        </w:rPr>
      </w:pPr>
      <w:r w:rsidRPr="00EA5059">
        <w:rPr>
          <w:sz w:val="24"/>
          <w:szCs w:val="24"/>
        </w:rPr>
        <w:t>MOBTQ1 5E5D 3390-3     2527</w:t>
      </w:r>
    </w:p>
    <w:p w14:paraId="4C8CA439" w14:textId="77777777" w:rsidR="00EA5059" w:rsidRPr="00EA5059" w:rsidRDefault="00EA5059" w:rsidP="00EA5059">
      <w:pPr>
        <w:spacing w:after="0" w:line="240" w:lineRule="auto"/>
        <w:rPr>
          <w:sz w:val="24"/>
          <w:szCs w:val="24"/>
        </w:rPr>
      </w:pPr>
      <w:r w:rsidRPr="00EA5059">
        <w:rPr>
          <w:sz w:val="24"/>
          <w:szCs w:val="24"/>
        </w:rPr>
        <w:t>MOBTQ2 5E5E 3390-3     2528</w:t>
      </w:r>
    </w:p>
    <w:p w14:paraId="4A850C54" w14:textId="77777777" w:rsidR="00EA5059" w:rsidRPr="00EA5059" w:rsidRDefault="00EA5059" w:rsidP="00EA5059">
      <w:pPr>
        <w:spacing w:after="0" w:line="240" w:lineRule="auto"/>
        <w:rPr>
          <w:sz w:val="24"/>
          <w:szCs w:val="24"/>
        </w:rPr>
      </w:pPr>
      <w:r w:rsidRPr="00EA5059">
        <w:rPr>
          <w:sz w:val="24"/>
          <w:szCs w:val="24"/>
        </w:rPr>
        <w:t>MOBTQ3 5E5F 3390-3     2529</w:t>
      </w:r>
    </w:p>
    <w:p w14:paraId="6D36C263" w14:textId="77777777" w:rsidR="00EA5059" w:rsidRPr="00EA5059" w:rsidRDefault="00EA5059" w:rsidP="00EA5059">
      <w:pPr>
        <w:spacing w:after="0" w:line="240" w:lineRule="auto"/>
        <w:rPr>
          <w:sz w:val="24"/>
          <w:szCs w:val="24"/>
        </w:rPr>
      </w:pPr>
      <w:r w:rsidRPr="00EA5059">
        <w:rPr>
          <w:sz w:val="24"/>
          <w:szCs w:val="24"/>
        </w:rPr>
        <w:lastRenderedPageBreak/>
        <w:t>BCZ000 5E60 3390-3     2530</w:t>
      </w:r>
    </w:p>
    <w:p w14:paraId="68CC41EE" w14:textId="77777777" w:rsidR="00EA5059" w:rsidRPr="00EA5059" w:rsidRDefault="00EA5059" w:rsidP="00EA5059">
      <w:pPr>
        <w:spacing w:after="0" w:line="240" w:lineRule="auto"/>
        <w:rPr>
          <w:sz w:val="24"/>
          <w:szCs w:val="24"/>
        </w:rPr>
      </w:pPr>
      <w:r w:rsidRPr="00EA5059">
        <w:rPr>
          <w:sz w:val="24"/>
          <w:szCs w:val="24"/>
        </w:rPr>
        <w:t>TRX005 5E61 3390-3     2531</w:t>
      </w:r>
    </w:p>
    <w:p w14:paraId="7F0A2BF0" w14:textId="77777777" w:rsidR="00EA5059" w:rsidRPr="00EA5059" w:rsidRDefault="00EA5059" w:rsidP="00EA5059">
      <w:pPr>
        <w:spacing w:after="0" w:line="240" w:lineRule="auto"/>
        <w:rPr>
          <w:sz w:val="24"/>
          <w:szCs w:val="24"/>
        </w:rPr>
      </w:pPr>
      <w:r w:rsidRPr="00EA5059">
        <w:rPr>
          <w:sz w:val="24"/>
          <w:szCs w:val="24"/>
        </w:rPr>
        <w:t>TRNL02 5E62 3390-3     2532</w:t>
      </w:r>
    </w:p>
    <w:p w14:paraId="44448648" w14:textId="77777777" w:rsidR="00EA5059" w:rsidRPr="00EA5059" w:rsidRDefault="00EA5059" w:rsidP="00EA5059">
      <w:pPr>
        <w:spacing w:after="0" w:line="240" w:lineRule="auto"/>
        <w:rPr>
          <w:sz w:val="24"/>
          <w:szCs w:val="24"/>
        </w:rPr>
      </w:pPr>
      <w:r w:rsidRPr="00EA5059">
        <w:rPr>
          <w:sz w:val="24"/>
          <w:szCs w:val="24"/>
        </w:rPr>
        <w:t>TRN001 5E63 3390-3     2533</w:t>
      </w:r>
    </w:p>
    <w:p w14:paraId="13E047CF" w14:textId="77777777" w:rsidR="00EA5059" w:rsidRPr="00EA5059" w:rsidRDefault="00EA5059" w:rsidP="00EA5059">
      <w:pPr>
        <w:spacing w:after="0" w:line="240" w:lineRule="auto"/>
        <w:rPr>
          <w:sz w:val="24"/>
          <w:szCs w:val="24"/>
        </w:rPr>
      </w:pPr>
      <w:r w:rsidRPr="00EA5059">
        <w:rPr>
          <w:sz w:val="24"/>
          <w:szCs w:val="24"/>
        </w:rPr>
        <w:t>TRN002 5E64 3390-3     2534</w:t>
      </w:r>
    </w:p>
    <w:p w14:paraId="1E2F86E6" w14:textId="77777777" w:rsidR="00EA5059" w:rsidRPr="00EA5059" w:rsidRDefault="00EA5059" w:rsidP="00EA5059">
      <w:pPr>
        <w:spacing w:after="0" w:line="240" w:lineRule="auto"/>
        <w:rPr>
          <w:sz w:val="24"/>
          <w:szCs w:val="24"/>
        </w:rPr>
      </w:pPr>
      <w:r w:rsidRPr="00EA5059">
        <w:rPr>
          <w:sz w:val="24"/>
          <w:szCs w:val="24"/>
        </w:rPr>
        <w:t>TRX001 5E65 3390-3     2535</w:t>
      </w:r>
    </w:p>
    <w:p w14:paraId="2056EFF6" w14:textId="77777777" w:rsidR="00EA5059" w:rsidRPr="00EA5059" w:rsidRDefault="00EA5059" w:rsidP="00EA5059">
      <w:pPr>
        <w:spacing w:after="0" w:line="240" w:lineRule="auto"/>
        <w:rPr>
          <w:sz w:val="24"/>
          <w:szCs w:val="24"/>
        </w:rPr>
      </w:pPr>
      <w:r w:rsidRPr="00EA5059">
        <w:rPr>
          <w:sz w:val="24"/>
          <w:szCs w:val="24"/>
        </w:rPr>
        <w:t>TRX002 5E66 3390-3     2536</w:t>
      </w:r>
    </w:p>
    <w:p w14:paraId="42407201" w14:textId="77777777" w:rsidR="00EA5059" w:rsidRPr="00EA5059" w:rsidRDefault="00EA5059" w:rsidP="00EA5059">
      <w:pPr>
        <w:spacing w:after="0" w:line="240" w:lineRule="auto"/>
        <w:rPr>
          <w:sz w:val="24"/>
          <w:szCs w:val="24"/>
        </w:rPr>
      </w:pPr>
      <w:r w:rsidRPr="00EA5059">
        <w:rPr>
          <w:sz w:val="24"/>
          <w:szCs w:val="24"/>
        </w:rPr>
        <w:t>TRNC01 5E67 3390-3     2537</w:t>
      </w:r>
    </w:p>
    <w:p w14:paraId="3D626EB3" w14:textId="77777777" w:rsidR="00EA5059" w:rsidRPr="00EA5059" w:rsidRDefault="00EA5059" w:rsidP="00EA5059">
      <w:pPr>
        <w:spacing w:after="0" w:line="240" w:lineRule="auto"/>
        <w:rPr>
          <w:sz w:val="24"/>
          <w:szCs w:val="24"/>
        </w:rPr>
      </w:pPr>
      <w:r w:rsidRPr="00EA5059">
        <w:rPr>
          <w:sz w:val="24"/>
          <w:szCs w:val="24"/>
        </w:rPr>
        <w:t>TRNL01 5E68 3390-3     2538</w:t>
      </w:r>
    </w:p>
    <w:p w14:paraId="043D96CF" w14:textId="77777777" w:rsidR="00EA5059" w:rsidRPr="00EA5059" w:rsidRDefault="00EA5059" w:rsidP="00EA5059">
      <w:pPr>
        <w:spacing w:after="0" w:line="240" w:lineRule="auto"/>
        <w:rPr>
          <w:sz w:val="24"/>
          <w:szCs w:val="24"/>
        </w:rPr>
      </w:pPr>
      <w:r w:rsidRPr="00EA5059">
        <w:rPr>
          <w:sz w:val="24"/>
          <w:szCs w:val="24"/>
        </w:rPr>
        <w:t>TRN003 5E69 3390-3     2539</w:t>
      </w:r>
    </w:p>
    <w:p w14:paraId="49CF2524" w14:textId="77777777" w:rsidR="00EA5059" w:rsidRPr="00EA5059" w:rsidRDefault="00EA5059" w:rsidP="00EA5059">
      <w:pPr>
        <w:spacing w:after="0" w:line="240" w:lineRule="auto"/>
        <w:rPr>
          <w:sz w:val="24"/>
          <w:szCs w:val="24"/>
        </w:rPr>
      </w:pPr>
      <w:r w:rsidRPr="00EA5059">
        <w:rPr>
          <w:sz w:val="24"/>
          <w:szCs w:val="24"/>
        </w:rPr>
        <w:t>TRNC02 5E6A 3390-3     2540</w:t>
      </w:r>
    </w:p>
    <w:p w14:paraId="2AD0BAC9" w14:textId="77777777" w:rsidR="00EA5059" w:rsidRPr="00EA5059" w:rsidRDefault="00EA5059" w:rsidP="00EA5059">
      <w:pPr>
        <w:spacing w:after="0" w:line="240" w:lineRule="auto"/>
        <w:rPr>
          <w:sz w:val="24"/>
          <w:szCs w:val="24"/>
        </w:rPr>
      </w:pPr>
      <w:r w:rsidRPr="00EA5059">
        <w:rPr>
          <w:sz w:val="24"/>
          <w:szCs w:val="24"/>
        </w:rPr>
        <w:t>TRX003 5E6B 3390-3     2541</w:t>
      </w:r>
    </w:p>
    <w:p w14:paraId="249A694B" w14:textId="77777777" w:rsidR="00EA5059" w:rsidRPr="00EA5059" w:rsidRDefault="00EA5059" w:rsidP="00EA5059">
      <w:pPr>
        <w:spacing w:after="0" w:line="240" w:lineRule="auto"/>
        <w:rPr>
          <w:sz w:val="24"/>
          <w:szCs w:val="24"/>
        </w:rPr>
      </w:pPr>
      <w:r w:rsidRPr="00EA5059">
        <w:rPr>
          <w:sz w:val="24"/>
          <w:szCs w:val="24"/>
        </w:rPr>
        <w:t>HR02C1 5E6C 3390-3     2542</w:t>
      </w:r>
    </w:p>
    <w:p w14:paraId="52C62588" w14:textId="77777777" w:rsidR="00EA5059" w:rsidRPr="00EA5059" w:rsidRDefault="00EA5059" w:rsidP="00EA5059">
      <w:pPr>
        <w:spacing w:after="0" w:line="240" w:lineRule="auto"/>
        <w:rPr>
          <w:sz w:val="24"/>
          <w:szCs w:val="24"/>
        </w:rPr>
      </w:pPr>
      <w:r w:rsidRPr="00EA5059">
        <w:rPr>
          <w:sz w:val="24"/>
          <w:szCs w:val="24"/>
        </w:rPr>
        <w:t>HR02L1 5E6D 3390-3     2543</w:t>
      </w:r>
    </w:p>
    <w:p w14:paraId="169AB098" w14:textId="77777777" w:rsidR="00EA5059" w:rsidRPr="00EA5059" w:rsidRDefault="00EA5059" w:rsidP="00EA5059">
      <w:pPr>
        <w:spacing w:after="0" w:line="240" w:lineRule="auto"/>
        <w:rPr>
          <w:sz w:val="24"/>
          <w:szCs w:val="24"/>
        </w:rPr>
      </w:pPr>
      <w:r w:rsidRPr="00EA5059">
        <w:rPr>
          <w:sz w:val="24"/>
          <w:szCs w:val="24"/>
        </w:rPr>
        <w:t>HR02A1 5E6E 3390-3     2544</w:t>
      </w:r>
    </w:p>
    <w:p w14:paraId="4775770F" w14:textId="77777777" w:rsidR="00EA5059" w:rsidRPr="00EA5059" w:rsidRDefault="00EA5059" w:rsidP="00EA5059">
      <w:pPr>
        <w:spacing w:after="0" w:line="240" w:lineRule="auto"/>
        <w:rPr>
          <w:sz w:val="24"/>
          <w:szCs w:val="24"/>
        </w:rPr>
      </w:pPr>
      <w:r w:rsidRPr="00EA5059">
        <w:rPr>
          <w:sz w:val="24"/>
          <w:szCs w:val="24"/>
        </w:rPr>
        <w:t>HR02A2 5E6F 3390-3     2545</w:t>
      </w:r>
    </w:p>
    <w:p w14:paraId="00654B00" w14:textId="77777777" w:rsidR="00EA5059" w:rsidRPr="00EA5059" w:rsidRDefault="00EA5059" w:rsidP="00EA5059">
      <w:pPr>
        <w:spacing w:after="0" w:line="240" w:lineRule="auto"/>
        <w:rPr>
          <w:sz w:val="24"/>
          <w:szCs w:val="24"/>
        </w:rPr>
      </w:pPr>
      <w:r w:rsidRPr="00EA5059">
        <w:rPr>
          <w:sz w:val="24"/>
          <w:szCs w:val="24"/>
        </w:rPr>
        <w:t>HR02A3 5E70 3390-3     2546</w:t>
      </w:r>
    </w:p>
    <w:p w14:paraId="48FAFC97" w14:textId="77777777" w:rsidR="00EA5059" w:rsidRPr="00EA5059" w:rsidRDefault="00EA5059" w:rsidP="00EA5059">
      <w:pPr>
        <w:spacing w:after="0" w:line="240" w:lineRule="auto"/>
        <w:rPr>
          <w:sz w:val="24"/>
          <w:szCs w:val="24"/>
        </w:rPr>
      </w:pPr>
      <w:r w:rsidRPr="00EA5059">
        <w:rPr>
          <w:sz w:val="24"/>
          <w:szCs w:val="24"/>
        </w:rPr>
        <w:t>HR02A0 5E71 3390-3     2547</w:t>
      </w:r>
    </w:p>
    <w:p w14:paraId="5FB91288" w14:textId="77777777" w:rsidR="00EA5059" w:rsidRPr="00EA5059" w:rsidRDefault="00EA5059" w:rsidP="00EA5059">
      <w:pPr>
        <w:spacing w:after="0" w:line="240" w:lineRule="auto"/>
        <w:rPr>
          <w:sz w:val="24"/>
          <w:szCs w:val="24"/>
        </w:rPr>
      </w:pPr>
      <w:r w:rsidRPr="00EA5059">
        <w:rPr>
          <w:sz w:val="24"/>
          <w:szCs w:val="24"/>
        </w:rPr>
        <w:t>HR02B7 5E72 3390-3     2548</w:t>
      </w:r>
    </w:p>
    <w:p w14:paraId="5A08E64A" w14:textId="77777777" w:rsidR="00EA5059" w:rsidRPr="00EA5059" w:rsidRDefault="00EA5059" w:rsidP="00EA5059">
      <w:pPr>
        <w:spacing w:after="0" w:line="240" w:lineRule="auto"/>
        <w:rPr>
          <w:sz w:val="24"/>
          <w:szCs w:val="24"/>
        </w:rPr>
      </w:pPr>
      <w:r w:rsidRPr="00EA5059">
        <w:rPr>
          <w:sz w:val="24"/>
          <w:szCs w:val="24"/>
        </w:rPr>
        <w:t>HR02B8 5E73 3390-3     2549</w:t>
      </w:r>
    </w:p>
    <w:p w14:paraId="22777A87" w14:textId="77777777" w:rsidR="00EA5059" w:rsidRPr="00EA5059" w:rsidRDefault="00EA5059" w:rsidP="00EA5059">
      <w:pPr>
        <w:spacing w:after="0" w:line="240" w:lineRule="auto"/>
        <w:rPr>
          <w:sz w:val="24"/>
          <w:szCs w:val="24"/>
        </w:rPr>
      </w:pPr>
      <w:r w:rsidRPr="00EA5059">
        <w:rPr>
          <w:sz w:val="24"/>
          <w:szCs w:val="24"/>
        </w:rPr>
        <w:t>HR02B1 5E74 3390-3     2550</w:t>
      </w:r>
    </w:p>
    <w:p w14:paraId="5CA4581F" w14:textId="77777777" w:rsidR="00EA5059" w:rsidRPr="00EA5059" w:rsidRDefault="00EA5059" w:rsidP="00EA5059">
      <w:pPr>
        <w:spacing w:after="0" w:line="240" w:lineRule="auto"/>
        <w:rPr>
          <w:sz w:val="24"/>
          <w:szCs w:val="24"/>
        </w:rPr>
      </w:pPr>
      <w:r w:rsidRPr="00EA5059">
        <w:rPr>
          <w:sz w:val="24"/>
          <w:szCs w:val="24"/>
        </w:rPr>
        <w:t>HR02B2 5E75 3390-3     2551</w:t>
      </w:r>
    </w:p>
    <w:p w14:paraId="27D57741" w14:textId="77777777" w:rsidR="00EA5059" w:rsidRPr="00EA5059" w:rsidRDefault="00EA5059" w:rsidP="00EA5059">
      <w:pPr>
        <w:spacing w:after="0" w:line="240" w:lineRule="auto"/>
        <w:rPr>
          <w:sz w:val="24"/>
          <w:szCs w:val="24"/>
        </w:rPr>
      </w:pPr>
      <w:r w:rsidRPr="00EA5059">
        <w:rPr>
          <w:sz w:val="24"/>
          <w:szCs w:val="24"/>
        </w:rPr>
        <w:t>HR02L2 5E76 3390-3     2552</w:t>
      </w:r>
    </w:p>
    <w:p w14:paraId="434CB1DC" w14:textId="77777777" w:rsidR="00EA5059" w:rsidRPr="00EA5059" w:rsidRDefault="00EA5059" w:rsidP="00EA5059">
      <w:pPr>
        <w:spacing w:after="0" w:line="240" w:lineRule="auto"/>
        <w:rPr>
          <w:sz w:val="24"/>
          <w:szCs w:val="24"/>
        </w:rPr>
      </w:pPr>
      <w:r w:rsidRPr="00EA5059">
        <w:rPr>
          <w:sz w:val="24"/>
          <w:szCs w:val="24"/>
        </w:rPr>
        <w:t>HR02B9 5E77 3390-3     2553</w:t>
      </w:r>
    </w:p>
    <w:p w14:paraId="70501611" w14:textId="77777777" w:rsidR="00EA5059" w:rsidRPr="00EA5059" w:rsidRDefault="00EA5059" w:rsidP="00EA5059">
      <w:pPr>
        <w:spacing w:after="0" w:line="240" w:lineRule="auto"/>
        <w:rPr>
          <w:sz w:val="24"/>
          <w:szCs w:val="24"/>
        </w:rPr>
      </w:pPr>
      <w:r w:rsidRPr="00EA5059">
        <w:rPr>
          <w:sz w:val="24"/>
          <w:szCs w:val="24"/>
        </w:rPr>
        <w:t>HR02B0 5E78 3390-3     2554</w:t>
      </w:r>
    </w:p>
    <w:p w14:paraId="4B6B7F83" w14:textId="77777777" w:rsidR="00EA5059" w:rsidRPr="00EA5059" w:rsidRDefault="00EA5059" w:rsidP="00EA5059">
      <w:pPr>
        <w:spacing w:after="0" w:line="240" w:lineRule="auto"/>
        <w:rPr>
          <w:sz w:val="24"/>
          <w:szCs w:val="24"/>
        </w:rPr>
      </w:pPr>
      <w:r w:rsidRPr="00EA5059">
        <w:rPr>
          <w:sz w:val="24"/>
          <w:szCs w:val="24"/>
        </w:rPr>
        <w:t>HR0200 5E79 3390-3     2555</w:t>
      </w:r>
    </w:p>
    <w:p w14:paraId="7607AFCF" w14:textId="77777777" w:rsidR="00EA5059" w:rsidRPr="00EA5059" w:rsidRDefault="00EA5059" w:rsidP="00EA5059">
      <w:pPr>
        <w:spacing w:after="0" w:line="240" w:lineRule="auto"/>
        <w:rPr>
          <w:sz w:val="24"/>
          <w:szCs w:val="24"/>
        </w:rPr>
      </w:pPr>
      <w:r w:rsidRPr="00EA5059">
        <w:rPr>
          <w:sz w:val="24"/>
          <w:szCs w:val="24"/>
        </w:rPr>
        <w:t>HR0202 5E7A 3390-3     2556</w:t>
      </w:r>
    </w:p>
    <w:p w14:paraId="1FF095A2" w14:textId="77777777" w:rsidR="00EA5059" w:rsidRPr="00EA5059" w:rsidRDefault="00EA5059" w:rsidP="00EA5059">
      <w:pPr>
        <w:spacing w:after="0" w:line="240" w:lineRule="auto"/>
        <w:rPr>
          <w:sz w:val="24"/>
          <w:szCs w:val="24"/>
        </w:rPr>
      </w:pPr>
      <w:r w:rsidRPr="00EA5059">
        <w:rPr>
          <w:sz w:val="24"/>
          <w:szCs w:val="24"/>
        </w:rPr>
        <w:t>HR02A4 5E7B 3390-3     2557</w:t>
      </w:r>
    </w:p>
    <w:p w14:paraId="6BA91E06" w14:textId="77777777" w:rsidR="00EA5059" w:rsidRPr="00EA5059" w:rsidRDefault="00EA5059" w:rsidP="00EA5059">
      <w:pPr>
        <w:spacing w:after="0" w:line="240" w:lineRule="auto"/>
        <w:rPr>
          <w:sz w:val="24"/>
          <w:szCs w:val="24"/>
        </w:rPr>
      </w:pPr>
      <w:r w:rsidRPr="00EA5059">
        <w:rPr>
          <w:sz w:val="24"/>
          <w:szCs w:val="24"/>
        </w:rPr>
        <w:t>HR02A5 5E7C 3390-3     2558</w:t>
      </w:r>
    </w:p>
    <w:p w14:paraId="51F1B288" w14:textId="77777777" w:rsidR="00EA5059" w:rsidRPr="00EA5059" w:rsidRDefault="00EA5059" w:rsidP="00EA5059">
      <w:pPr>
        <w:spacing w:after="0" w:line="240" w:lineRule="auto"/>
        <w:rPr>
          <w:sz w:val="24"/>
          <w:szCs w:val="24"/>
        </w:rPr>
      </w:pPr>
      <w:r w:rsidRPr="00EA5059">
        <w:rPr>
          <w:sz w:val="24"/>
          <w:szCs w:val="24"/>
        </w:rPr>
        <w:t>HR02A6 5E7D 3390-3     2559</w:t>
      </w:r>
    </w:p>
    <w:p w14:paraId="405AEA0A" w14:textId="77777777" w:rsidR="00EA5059" w:rsidRPr="00EA5059" w:rsidRDefault="00EA5059" w:rsidP="00EA5059">
      <w:pPr>
        <w:spacing w:after="0" w:line="240" w:lineRule="auto"/>
        <w:rPr>
          <w:sz w:val="24"/>
          <w:szCs w:val="24"/>
        </w:rPr>
      </w:pPr>
      <w:r w:rsidRPr="00EA5059">
        <w:rPr>
          <w:sz w:val="24"/>
          <w:szCs w:val="24"/>
        </w:rPr>
        <w:t>HR02A7 5E7E 3390-3     2560</w:t>
      </w:r>
    </w:p>
    <w:p w14:paraId="7AD16B47" w14:textId="77777777" w:rsidR="00EA5059" w:rsidRPr="00EA5059" w:rsidRDefault="00EA5059" w:rsidP="00EA5059">
      <w:pPr>
        <w:spacing w:after="0" w:line="240" w:lineRule="auto"/>
        <w:rPr>
          <w:sz w:val="24"/>
          <w:szCs w:val="24"/>
        </w:rPr>
      </w:pPr>
      <w:r w:rsidRPr="00EA5059">
        <w:rPr>
          <w:sz w:val="24"/>
          <w:szCs w:val="24"/>
        </w:rPr>
        <w:t>HR02C3 5E7F 3390-3     2561</w:t>
      </w:r>
    </w:p>
    <w:p w14:paraId="4F0D8757" w14:textId="77777777" w:rsidR="00EA5059" w:rsidRPr="00EA5059" w:rsidRDefault="00EA5059" w:rsidP="00EA5059">
      <w:pPr>
        <w:spacing w:after="0" w:line="240" w:lineRule="auto"/>
        <w:rPr>
          <w:sz w:val="24"/>
          <w:szCs w:val="24"/>
        </w:rPr>
      </w:pPr>
      <w:r w:rsidRPr="00EA5059">
        <w:rPr>
          <w:sz w:val="24"/>
          <w:szCs w:val="24"/>
        </w:rPr>
        <w:t>HR02C2 5E80 3390-3     2562</w:t>
      </w:r>
    </w:p>
    <w:p w14:paraId="550DFAE2" w14:textId="77777777" w:rsidR="00EA5059" w:rsidRPr="00EA5059" w:rsidRDefault="00EA5059" w:rsidP="00EA5059">
      <w:pPr>
        <w:spacing w:after="0" w:line="240" w:lineRule="auto"/>
        <w:rPr>
          <w:sz w:val="24"/>
          <w:szCs w:val="24"/>
        </w:rPr>
      </w:pPr>
      <w:r w:rsidRPr="00EA5059">
        <w:rPr>
          <w:sz w:val="24"/>
          <w:szCs w:val="24"/>
        </w:rPr>
        <w:t>HR01C3 5E81 3390-3     2563</w:t>
      </w:r>
    </w:p>
    <w:p w14:paraId="145E879F" w14:textId="77777777" w:rsidR="00EA5059" w:rsidRPr="00EA5059" w:rsidRDefault="00EA5059" w:rsidP="00EA5059">
      <w:pPr>
        <w:spacing w:after="0" w:line="240" w:lineRule="auto"/>
        <w:rPr>
          <w:sz w:val="24"/>
          <w:szCs w:val="24"/>
        </w:rPr>
      </w:pPr>
      <w:r w:rsidRPr="00EA5059">
        <w:rPr>
          <w:sz w:val="24"/>
          <w:szCs w:val="24"/>
        </w:rPr>
        <w:t>HR0101 5E82 3390-3     2564</w:t>
      </w:r>
    </w:p>
    <w:p w14:paraId="0985983C" w14:textId="77777777" w:rsidR="00EA5059" w:rsidRPr="00EA5059" w:rsidRDefault="00EA5059" w:rsidP="00EA5059">
      <w:pPr>
        <w:spacing w:after="0" w:line="240" w:lineRule="auto"/>
        <w:rPr>
          <w:sz w:val="24"/>
          <w:szCs w:val="24"/>
        </w:rPr>
      </w:pPr>
      <w:r w:rsidRPr="00EA5059">
        <w:rPr>
          <w:sz w:val="24"/>
          <w:szCs w:val="24"/>
        </w:rPr>
        <w:t>HR0102 5E83 3390-3     2565</w:t>
      </w:r>
    </w:p>
    <w:p w14:paraId="652DF57C" w14:textId="77777777" w:rsidR="00EA5059" w:rsidRPr="00EA5059" w:rsidRDefault="00EA5059" w:rsidP="00EA5059">
      <w:pPr>
        <w:spacing w:after="0" w:line="240" w:lineRule="auto"/>
        <w:rPr>
          <w:sz w:val="24"/>
          <w:szCs w:val="24"/>
        </w:rPr>
      </w:pPr>
      <w:r w:rsidRPr="00EA5059">
        <w:rPr>
          <w:sz w:val="24"/>
          <w:szCs w:val="24"/>
        </w:rPr>
        <w:t>HR0104 5E84 3390-3     2566</w:t>
      </w:r>
    </w:p>
    <w:p w14:paraId="2F2F7F06" w14:textId="77777777" w:rsidR="00EA5059" w:rsidRPr="00EA5059" w:rsidRDefault="00EA5059" w:rsidP="00EA5059">
      <w:pPr>
        <w:spacing w:after="0" w:line="240" w:lineRule="auto"/>
        <w:rPr>
          <w:sz w:val="24"/>
          <w:szCs w:val="24"/>
        </w:rPr>
      </w:pPr>
      <w:r w:rsidRPr="00EA5059">
        <w:rPr>
          <w:sz w:val="24"/>
          <w:szCs w:val="24"/>
        </w:rPr>
        <w:t>HR0105 5E85 3390-3     2567</w:t>
      </w:r>
    </w:p>
    <w:p w14:paraId="4C28CF03" w14:textId="77777777" w:rsidR="00EA5059" w:rsidRPr="00EA5059" w:rsidRDefault="00EA5059" w:rsidP="00EA5059">
      <w:pPr>
        <w:spacing w:after="0" w:line="240" w:lineRule="auto"/>
        <w:rPr>
          <w:sz w:val="24"/>
          <w:szCs w:val="24"/>
        </w:rPr>
      </w:pPr>
      <w:r w:rsidRPr="00EA5059">
        <w:rPr>
          <w:sz w:val="24"/>
          <w:szCs w:val="24"/>
        </w:rPr>
        <w:t>HR0119 5E86 3390-3     2568</w:t>
      </w:r>
    </w:p>
    <w:p w14:paraId="549A8B04" w14:textId="77777777" w:rsidR="00EA5059" w:rsidRPr="00EA5059" w:rsidRDefault="00EA5059" w:rsidP="00EA5059">
      <w:pPr>
        <w:spacing w:after="0" w:line="240" w:lineRule="auto"/>
        <w:rPr>
          <w:sz w:val="24"/>
          <w:szCs w:val="24"/>
        </w:rPr>
      </w:pPr>
      <w:r w:rsidRPr="00EA5059">
        <w:rPr>
          <w:sz w:val="24"/>
          <w:szCs w:val="24"/>
        </w:rPr>
        <w:t>HR0116 5E87 3390-3     2569</w:t>
      </w:r>
    </w:p>
    <w:p w14:paraId="47D40BFE" w14:textId="77777777" w:rsidR="00EA5059" w:rsidRPr="00EA5059" w:rsidRDefault="00EA5059" w:rsidP="00EA5059">
      <w:pPr>
        <w:spacing w:after="0" w:line="240" w:lineRule="auto"/>
        <w:rPr>
          <w:sz w:val="24"/>
          <w:szCs w:val="24"/>
        </w:rPr>
      </w:pPr>
      <w:r w:rsidRPr="00EA5059">
        <w:rPr>
          <w:sz w:val="24"/>
          <w:szCs w:val="24"/>
        </w:rPr>
        <w:t>HR0117 5E88 3390-3     2570</w:t>
      </w:r>
    </w:p>
    <w:p w14:paraId="2CDCEC90" w14:textId="77777777" w:rsidR="00EA5059" w:rsidRPr="00EA5059" w:rsidRDefault="00EA5059" w:rsidP="00EA5059">
      <w:pPr>
        <w:spacing w:after="0" w:line="240" w:lineRule="auto"/>
        <w:rPr>
          <w:sz w:val="24"/>
          <w:szCs w:val="24"/>
        </w:rPr>
      </w:pPr>
      <w:r w:rsidRPr="00EA5059">
        <w:rPr>
          <w:sz w:val="24"/>
          <w:szCs w:val="24"/>
        </w:rPr>
        <w:t>HR0118 5E89 3390-3     2571</w:t>
      </w:r>
    </w:p>
    <w:p w14:paraId="326C0942" w14:textId="77777777" w:rsidR="00EA5059" w:rsidRPr="00EA5059" w:rsidRDefault="00EA5059" w:rsidP="00EA5059">
      <w:pPr>
        <w:spacing w:after="0" w:line="240" w:lineRule="auto"/>
        <w:rPr>
          <w:sz w:val="24"/>
          <w:szCs w:val="24"/>
        </w:rPr>
      </w:pPr>
      <w:r w:rsidRPr="00EA5059">
        <w:rPr>
          <w:sz w:val="24"/>
          <w:szCs w:val="24"/>
        </w:rPr>
        <w:lastRenderedPageBreak/>
        <w:t>HR01C2 5E8A 3390-3     2572</w:t>
      </w:r>
    </w:p>
    <w:p w14:paraId="75AC049C" w14:textId="77777777" w:rsidR="00EA5059" w:rsidRPr="00EA5059" w:rsidRDefault="00EA5059" w:rsidP="00EA5059">
      <w:pPr>
        <w:spacing w:after="0" w:line="240" w:lineRule="auto"/>
        <w:rPr>
          <w:sz w:val="24"/>
          <w:szCs w:val="24"/>
        </w:rPr>
      </w:pPr>
      <w:r w:rsidRPr="00EA5059">
        <w:rPr>
          <w:sz w:val="24"/>
          <w:szCs w:val="24"/>
        </w:rPr>
        <w:t>HR0111 5E8B 3390-3     2573</w:t>
      </w:r>
    </w:p>
    <w:p w14:paraId="6339DA7E" w14:textId="77777777" w:rsidR="00EA5059" w:rsidRPr="00EA5059" w:rsidRDefault="00EA5059" w:rsidP="00EA5059">
      <w:pPr>
        <w:spacing w:after="0" w:line="240" w:lineRule="auto"/>
        <w:rPr>
          <w:sz w:val="24"/>
          <w:szCs w:val="24"/>
        </w:rPr>
      </w:pPr>
      <w:r w:rsidRPr="00EA5059">
        <w:rPr>
          <w:sz w:val="24"/>
          <w:szCs w:val="24"/>
        </w:rPr>
        <w:t>HR0112 5E8C 3390-3     2574</w:t>
      </w:r>
    </w:p>
    <w:p w14:paraId="3D7FFD7F" w14:textId="77777777" w:rsidR="00EA5059" w:rsidRPr="00EA5059" w:rsidRDefault="00EA5059" w:rsidP="00EA5059">
      <w:pPr>
        <w:spacing w:after="0" w:line="240" w:lineRule="auto"/>
        <w:rPr>
          <w:sz w:val="24"/>
          <w:szCs w:val="24"/>
        </w:rPr>
      </w:pPr>
      <w:r w:rsidRPr="00EA5059">
        <w:rPr>
          <w:sz w:val="24"/>
          <w:szCs w:val="24"/>
        </w:rPr>
        <w:t>HR0113 5E8D 3390-3     2575</w:t>
      </w:r>
    </w:p>
    <w:p w14:paraId="722CD64A" w14:textId="77777777" w:rsidR="00EA5059" w:rsidRPr="00EA5059" w:rsidRDefault="00EA5059" w:rsidP="00EA5059">
      <w:pPr>
        <w:spacing w:after="0" w:line="240" w:lineRule="auto"/>
        <w:rPr>
          <w:sz w:val="24"/>
          <w:szCs w:val="24"/>
        </w:rPr>
      </w:pPr>
      <w:r w:rsidRPr="00EA5059">
        <w:rPr>
          <w:sz w:val="24"/>
          <w:szCs w:val="24"/>
        </w:rPr>
        <w:t>HR0114 5E8E 3390-3     2576</w:t>
      </w:r>
    </w:p>
    <w:p w14:paraId="3D25B6F7" w14:textId="77777777" w:rsidR="00EA5059" w:rsidRPr="00EA5059" w:rsidRDefault="00EA5059" w:rsidP="00EA5059">
      <w:pPr>
        <w:spacing w:after="0" w:line="240" w:lineRule="auto"/>
        <w:rPr>
          <w:sz w:val="24"/>
          <w:szCs w:val="24"/>
        </w:rPr>
      </w:pPr>
      <w:r w:rsidRPr="00EA5059">
        <w:rPr>
          <w:sz w:val="24"/>
          <w:szCs w:val="24"/>
        </w:rPr>
        <w:t>HR0115 5E8F 3390-3     2577</w:t>
      </w:r>
    </w:p>
    <w:p w14:paraId="6AE8F2BA" w14:textId="77777777" w:rsidR="00EA5059" w:rsidRPr="00EA5059" w:rsidRDefault="00EA5059" w:rsidP="00EA5059">
      <w:pPr>
        <w:spacing w:after="0" w:line="240" w:lineRule="auto"/>
        <w:rPr>
          <w:sz w:val="24"/>
          <w:szCs w:val="24"/>
        </w:rPr>
      </w:pPr>
      <w:r w:rsidRPr="00EA5059">
        <w:rPr>
          <w:sz w:val="24"/>
          <w:szCs w:val="24"/>
        </w:rPr>
        <w:t>HR0126 5E90 3390-3     2578</w:t>
      </w:r>
    </w:p>
    <w:p w14:paraId="05B4B0FA" w14:textId="77777777" w:rsidR="00EA5059" w:rsidRPr="00EA5059" w:rsidRDefault="00EA5059" w:rsidP="00EA5059">
      <w:pPr>
        <w:spacing w:after="0" w:line="240" w:lineRule="auto"/>
        <w:rPr>
          <w:sz w:val="24"/>
          <w:szCs w:val="24"/>
        </w:rPr>
      </w:pPr>
      <w:r w:rsidRPr="00EA5059">
        <w:rPr>
          <w:sz w:val="24"/>
          <w:szCs w:val="24"/>
        </w:rPr>
        <w:t>HR0127 5E91 3390-3     2579</w:t>
      </w:r>
    </w:p>
    <w:p w14:paraId="7FF60D68" w14:textId="77777777" w:rsidR="00EA5059" w:rsidRPr="00EA5059" w:rsidRDefault="00EA5059" w:rsidP="00EA5059">
      <w:pPr>
        <w:spacing w:after="0" w:line="240" w:lineRule="auto"/>
        <w:rPr>
          <w:sz w:val="24"/>
          <w:szCs w:val="24"/>
        </w:rPr>
      </w:pPr>
      <w:r w:rsidRPr="00EA5059">
        <w:rPr>
          <w:sz w:val="24"/>
          <w:szCs w:val="24"/>
        </w:rPr>
        <w:t>HR0128 5E92 3390-3     2580</w:t>
      </w:r>
    </w:p>
    <w:p w14:paraId="1D6D3D87" w14:textId="77777777" w:rsidR="00EA5059" w:rsidRPr="00EA5059" w:rsidRDefault="00EA5059" w:rsidP="00EA5059">
      <w:pPr>
        <w:spacing w:after="0" w:line="240" w:lineRule="auto"/>
        <w:rPr>
          <w:sz w:val="24"/>
          <w:szCs w:val="24"/>
        </w:rPr>
      </w:pPr>
      <w:r w:rsidRPr="00EA5059">
        <w:rPr>
          <w:sz w:val="24"/>
          <w:szCs w:val="24"/>
        </w:rPr>
        <w:t>HR0129 5E93 3390-3     2581</w:t>
      </w:r>
    </w:p>
    <w:p w14:paraId="02DE2981" w14:textId="77777777" w:rsidR="00EA5059" w:rsidRPr="00EA5059" w:rsidRDefault="00EA5059" w:rsidP="00EA5059">
      <w:pPr>
        <w:spacing w:after="0" w:line="240" w:lineRule="auto"/>
        <w:rPr>
          <w:sz w:val="24"/>
          <w:szCs w:val="24"/>
        </w:rPr>
      </w:pPr>
      <w:r w:rsidRPr="00EA5059">
        <w:rPr>
          <w:sz w:val="24"/>
          <w:szCs w:val="24"/>
        </w:rPr>
        <w:t>HR0130 5E94 3390-3     2582</w:t>
      </w:r>
    </w:p>
    <w:p w14:paraId="1FEAFBF4" w14:textId="77777777" w:rsidR="00EA5059" w:rsidRPr="00EA5059" w:rsidRDefault="00EA5059" w:rsidP="00EA5059">
      <w:pPr>
        <w:spacing w:after="0" w:line="240" w:lineRule="auto"/>
        <w:rPr>
          <w:sz w:val="24"/>
          <w:szCs w:val="24"/>
        </w:rPr>
      </w:pPr>
      <w:r w:rsidRPr="00EA5059">
        <w:rPr>
          <w:sz w:val="24"/>
          <w:szCs w:val="24"/>
        </w:rPr>
        <w:t>HR0124 5E95 3390-3     2583</w:t>
      </w:r>
    </w:p>
    <w:p w14:paraId="14D07B10" w14:textId="77777777" w:rsidR="00EA5059" w:rsidRPr="00EA5059" w:rsidRDefault="00EA5059" w:rsidP="00EA5059">
      <w:pPr>
        <w:spacing w:after="0" w:line="240" w:lineRule="auto"/>
        <w:rPr>
          <w:sz w:val="24"/>
          <w:szCs w:val="24"/>
        </w:rPr>
      </w:pPr>
      <w:r w:rsidRPr="00EA5059">
        <w:rPr>
          <w:sz w:val="24"/>
          <w:szCs w:val="24"/>
        </w:rPr>
        <w:t>HR0103 5E96 3390-3     2584</w:t>
      </w:r>
    </w:p>
    <w:p w14:paraId="1D0DE0DE" w14:textId="77777777" w:rsidR="00EA5059" w:rsidRPr="00EA5059" w:rsidRDefault="00EA5059" w:rsidP="00EA5059">
      <w:pPr>
        <w:spacing w:after="0" w:line="240" w:lineRule="auto"/>
        <w:rPr>
          <w:sz w:val="24"/>
          <w:szCs w:val="24"/>
        </w:rPr>
      </w:pPr>
      <w:r w:rsidRPr="00EA5059">
        <w:rPr>
          <w:sz w:val="24"/>
          <w:szCs w:val="24"/>
        </w:rPr>
        <w:t>HR0108 5E97 3390-3     2585</w:t>
      </w:r>
    </w:p>
    <w:p w14:paraId="38786623" w14:textId="77777777" w:rsidR="00EA5059" w:rsidRPr="00EA5059" w:rsidRDefault="00EA5059" w:rsidP="00EA5059">
      <w:pPr>
        <w:spacing w:after="0" w:line="240" w:lineRule="auto"/>
        <w:rPr>
          <w:sz w:val="24"/>
          <w:szCs w:val="24"/>
        </w:rPr>
      </w:pPr>
      <w:r w:rsidRPr="00EA5059">
        <w:rPr>
          <w:sz w:val="24"/>
          <w:szCs w:val="24"/>
        </w:rPr>
        <w:t>HR0109 5E98 3390-3     2586</w:t>
      </w:r>
    </w:p>
    <w:p w14:paraId="7DF31D1C" w14:textId="77777777" w:rsidR="00EA5059" w:rsidRPr="00EA5059" w:rsidRDefault="00EA5059" w:rsidP="00EA5059">
      <w:pPr>
        <w:spacing w:after="0" w:line="240" w:lineRule="auto"/>
        <w:rPr>
          <w:sz w:val="24"/>
          <w:szCs w:val="24"/>
        </w:rPr>
      </w:pPr>
      <w:r w:rsidRPr="00EA5059">
        <w:rPr>
          <w:sz w:val="24"/>
          <w:szCs w:val="24"/>
        </w:rPr>
        <w:t>HR0106 5E99 3390-3     2587</w:t>
      </w:r>
    </w:p>
    <w:p w14:paraId="72B0B78D" w14:textId="77777777" w:rsidR="00EA5059" w:rsidRPr="00EA5059" w:rsidRDefault="00EA5059" w:rsidP="00EA5059">
      <w:pPr>
        <w:spacing w:after="0" w:line="240" w:lineRule="auto"/>
        <w:rPr>
          <w:sz w:val="24"/>
          <w:szCs w:val="24"/>
        </w:rPr>
      </w:pPr>
      <w:r w:rsidRPr="00EA5059">
        <w:rPr>
          <w:sz w:val="24"/>
          <w:szCs w:val="24"/>
        </w:rPr>
        <w:t>HR0107 5E9A 3390-3     2588</w:t>
      </w:r>
    </w:p>
    <w:p w14:paraId="007E8A26" w14:textId="77777777" w:rsidR="00EA5059" w:rsidRPr="00EA5059" w:rsidRDefault="00EA5059" w:rsidP="00EA5059">
      <w:pPr>
        <w:spacing w:after="0" w:line="240" w:lineRule="auto"/>
        <w:rPr>
          <w:sz w:val="24"/>
          <w:szCs w:val="24"/>
        </w:rPr>
      </w:pPr>
      <w:r w:rsidRPr="00EA5059">
        <w:rPr>
          <w:sz w:val="24"/>
          <w:szCs w:val="24"/>
        </w:rPr>
        <w:t>HR0120 5E9B 3390-3     2589</w:t>
      </w:r>
    </w:p>
    <w:p w14:paraId="118672E7" w14:textId="77777777" w:rsidR="00EA5059" w:rsidRPr="00EA5059" w:rsidRDefault="00EA5059" w:rsidP="00EA5059">
      <w:pPr>
        <w:spacing w:after="0" w:line="240" w:lineRule="auto"/>
        <w:rPr>
          <w:sz w:val="24"/>
          <w:szCs w:val="24"/>
        </w:rPr>
      </w:pPr>
      <w:r w:rsidRPr="00EA5059">
        <w:rPr>
          <w:sz w:val="24"/>
          <w:szCs w:val="24"/>
        </w:rPr>
        <w:t>HR0121 5E9C 3390-3     2590</w:t>
      </w:r>
    </w:p>
    <w:p w14:paraId="6DF2CA01" w14:textId="77777777" w:rsidR="00EA5059" w:rsidRPr="00EA5059" w:rsidRDefault="00EA5059" w:rsidP="00EA5059">
      <w:pPr>
        <w:spacing w:after="0" w:line="240" w:lineRule="auto"/>
        <w:rPr>
          <w:sz w:val="24"/>
          <w:szCs w:val="24"/>
        </w:rPr>
      </w:pPr>
      <w:r w:rsidRPr="00EA5059">
        <w:rPr>
          <w:sz w:val="24"/>
          <w:szCs w:val="24"/>
        </w:rPr>
        <w:t>HR0122 5E9D 3390-3     2591</w:t>
      </w:r>
    </w:p>
    <w:p w14:paraId="163C75A6" w14:textId="77777777" w:rsidR="00EA5059" w:rsidRPr="00EA5059" w:rsidRDefault="00EA5059" w:rsidP="00EA5059">
      <w:pPr>
        <w:spacing w:after="0" w:line="240" w:lineRule="auto"/>
        <w:rPr>
          <w:sz w:val="24"/>
          <w:szCs w:val="24"/>
        </w:rPr>
      </w:pPr>
      <w:r w:rsidRPr="00EA5059">
        <w:rPr>
          <w:sz w:val="24"/>
          <w:szCs w:val="24"/>
        </w:rPr>
        <w:t>HR0123 5E9E 3390-3     2592</w:t>
      </w:r>
    </w:p>
    <w:p w14:paraId="287A251E" w14:textId="77777777" w:rsidR="00EA5059" w:rsidRPr="00EA5059" w:rsidRDefault="00EA5059" w:rsidP="00EA5059">
      <w:pPr>
        <w:spacing w:after="0" w:line="240" w:lineRule="auto"/>
        <w:rPr>
          <w:sz w:val="24"/>
          <w:szCs w:val="24"/>
        </w:rPr>
      </w:pPr>
      <w:r w:rsidRPr="00EA5059">
        <w:rPr>
          <w:sz w:val="24"/>
          <w:szCs w:val="24"/>
        </w:rPr>
        <w:t>HR0125 5E9F 3390-3     2593</w:t>
      </w:r>
    </w:p>
    <w:p w14:paraId="70EEB222" w14:textId="77777777" w:rsidR="00EA5059" w:rsidRPr="00EA5059" w:rsidRDefault="00EA5059" w:rsidP="00EA5059">
      <w:pPr>
        <w:spacing w:after="0" w:line="240" w:lineRule="auto"/>
        <w:rPr>
          <w:sz w:val="24"/>
          <w:szCs w:val="24"/>
        </w:rPr>
      </w:pPr>
      <w:r w:rsidRPr="00EA5059">
        <w:rPr>
          <w:sz w:val="24"/>
          <w:szCs w:val="24"/>
        </w:rPr>
        <w:t>MOBTG8 5EA0 3390-3     2594</w:t>
      </w:r>
    </w:p>
    <w:p w14:paraId="1034B213" w14:textId="77777777" w:rsidR="00EA5059" w:rsidRPr="00EA5059" w:rsidRDefault="00EA5059" w:rsidP="00EA5059">
      <w:pPr>
        <w:spacing w:after="0" w:line="240" w:lineRule="auto"/>
        <w:rPr>
          <w:sz w:val="24"/>
          <w:szCs w:val="24"/>
        </w:rPr>
      </w:pPr>
      <w:r w:rsidRPr="00EA5059">
        <w:rPr>
          <w:sz w:val="24"/>
          <w:szCs w:val="24"/>
        </w:rPr>
        <w:t>MOBTG9 5EA1 3390-3     2595</w:t>
      </w:r>
    </w:p>
    <w:p w14:paraId="50A02FC9" w14:textId="77777777" w:rsidR="00EA5059" w:rsidRPr="00EA5059" w:rsidRDefault="00EA5059" w:rsidP="00EA5059">
      <w:pPr>
        <w:spacing w:after="0" w:line="240" w:lineRule="auto"/>
        <w:rPr>
          <w:sz w:val="24"/>
          <w:szCs w:val="24"/>
        </w:rPr>
      </w:pPr>
      <w:r w:rsidRPr="00EA5059">
        <w:rPr>
          <w:sz w:val="24"/>
          <w:szCs w:val="24"/>
        </w:rPr>
        <w:t>MOBTH0 5EA2 3390-3     2596</w:t>
      </w:r>
    </w:p>
    <w:p w14:paraId="2C56044B" w14:textId="77777777" w:rsidR="00EA5059" w:rsidRPr="00EA5059" w:rsidRDefault="00EA5059" w:rsidP="00EA5059">
      <w:pPr>
        <w:spacing w:after="0" w:line="240" w:lineRule="auto"/>
        <w:rPr>
          <w:sz w:val="24"/>
          <w:szCs w:val="24"/>
        </w:rPr>
      </w:pPr>
      <w:r w:rsidRPr="00EA5059">
        <w:rPr>
          <w:sz w:val="24"/>
          <w:szCs w:val="24"/>
        </w:rPr>
        <w:t>MOBTG3 5EA3 3390-3     2597</w:t>
      </w:r>
    </w:p>
    <w:p w14:paraId="7AEF75A7" w14:textId="77777777" w:rsidR="00EA5059" w:rsidRPr="00EA5059" w:rsidRDefault="00EA5059" w:rsidP="00EA5059">
      <w:pPr>
        <w:spacing w:after="0" w:line="240" w:lineRule="auto"/>
        <w:rPr>
          <w:sz w:val="24"/>
          <w:szCs w:val="24"/>
        </w:rPr>
      </w:pPr>
      <w:r w:rsidRPr="00EA5059">
        <w:rPr>
          <w:sz w:val="24"/>
          <w:szCs w:val="24"/>
        </w:rPr>
        <w:t>MOBTG4 5EA4 3390-3     2598</w:t>
      </w:r>
    </w:p>
    <w:p w14:paraId="4F8181A7" w14:textId="77777777" w:rsidR="00EA5059" w:rsidRPr="00EA5059" w:rsidRDefault="00EA5059" w:rsidP="00EA5059">
      <w:pPr>
        <w:spacing w:after="0" w:line="240" w:lineRule="auto"/>
        <w:rPr>
          <w:sz w:val="24"/>
          <w:szCs w:val="24"/>
        </w:rPr>
      </w:pPr>
      <w:r w:rsidRPr="00EA5059">
        <w:rPr>
          <w:sz w:val="24"/>
          <w:szCs w:val="24"/>
        </w:rPr>
        <w:t>MOBTC0 5EA5 3390-3     2599</w:t>
      </w:r>
    </w:p>
    <w:p w14:paraId="3657B26B" w14:textId="77777777" w:rsidR="00EA5059" w:rsidRPr="00EA5059" w:rsidRDefault="00EA5059" w:rsidP="00EA5059">
      <w:pPr>
        <w:spacing w:after="0" w:line="240" w:lineRule="auto"/>
        <w:rPr>
          <w:sz w:val="24"/>
          <w:szCs w:val="24"/>
        </w:rPr>
      </w:pPr>
      <w:r w:rsidRPr="00EA5059">
        <w:rPr>
          <w:sz w:val="24"/>
          <w:szCs w:val="24"/>
        </w:rPr>
        <w:t>MOBTC1 5EA6 3390-3     2600</w:t>
      </w:r>
    </w:p>
    <w:p w14:paraId="5D64890A" w14:textId="77777777" w:rsidR="00EA5059" w:rsidRPr="00EA5059" w:rsidRDefault="00EA5059" w:rsidP="00EA5059">
      <w:pPr>
        <w:spacing w:after="0" w:line="240" w:lineRule="auto"/>
        <w:rPr>
          <w:sz w:val="24"/>
          <w:szCs w:val="24"/>
        </w:rPr>
      </w:pPr>
      <w:r w:rsidRPr="00EA5059">
        <w:rPr>
          <w:sz w:val="24"/>
          <w:szCs w:val="24"/>
        </w:rPr>
        <w:t>MOBTC2 5EA7 3390-3     2601</w:t>
      </w:r>
    </w:p>
    <w:p w14:paraId="74EA1A20" w14:textId="77777777" w:rsidR="00EA5059" w:rsidRPr="00EA5059" w:rsidRDefault="00EA5059" w:rsidP="00EA5059">
      <w:pPr>
        <w:spacing w:after="0" w:line="240" w:lineRule="auto"/>
        <w:rPr>
          <w:sz w:val="24"/>
          <w:szCs w:val="24"/>
        </w:rPr>
      </w:pPr>
      <w:r w:rsidRPr="00EA5059">
        <w:rPr>
          <w:sz w:val="24"/>
          <w:szCs w:val="24"/>
        </w:rPr>
        <w:t>MOBTB6 5EA8 3390-3     2602</w:t>
      </w:r>
    </w:p>
    <w:p w14:paraId="53F92121" w14:textId="77777777" w:rsidR="00EA5059" w:rsidRPr="00EA5059" w:rsidRDefault="00EA5059" w:rsidP="00EA5059">
      <w:pPr>
        <w:spacing w:after="0" w:line="240" w:lineRule="auto"/>
        <w:rPr>
          <w:sz w:val="24"/>
          <w:szCs w:val="24"/>
        </w:rPr>
      </w:pPr>
      <w:r w:rsidRPr="00EA5059">
        <w:rPr>
          <w:sz w:val="24"/>
          <w:szCs w:val="24"/>
        </w:rPr>
        <w:t>MOBTB7 5EA9 3390-3     2603</w:t>
      </w:r>
    </w:p>
    <w:p w14:paraId="1778D139" w14:textId="77777777" w:rsidR="00EA5059" w:rsidRPr="00EA5059" w:rsidRDefault="00EA5059" w:rsidP="00EA5059">
      <w:pPr>
        <w:spacing w:after="0" w:line="240" w:lineRule="auto"/>
        <w:rPr>
          <w:sz w:val="24"/>
          <w:szCs w:val="24"/>
        </w:rPr>
      </w:pPr>
      <w:r w:rsidRPr="00EA5059">
        <w:rPr>
          <w:sz w:val="24"/>
          <w:szCs w:val="24"/>
        </w:rPr>
        <w:t>FN02C0 5EAA 3390-3     2604</w:t>
      </w:r>
    </w:p>
    <w:p w14:paraId="10FF3035" w14:textId="77777777" w:rsidR="00EA5059" w:rsidRPr="00EA5059" w:rsidRDefault="00EA5059" w:rsidP="00EA5059">
      <w:pPr>
        <w:spacing w:after="0" w:line="240" w:lineRule="auto"/>
        <w:rPr>
          <w:sz w:val="24"/>
          <w:szCs w:val="24"/>
        </w:rPr>
      </w:pPr>
      <w:r w:rsidRPr="00EA5059">
        <w:rPr>
          <w:sz w:val="24"/>
          <w:szCs w:val="24"/>
        </w:rPr>
        <w:t>FN02A3 5EAB 3390-3     2605</w:t>
      </w:r>
    </w:p>
    <w:p w14:paraId="28E91315" w14:textId="77777777" w:rsidR="00EA5059" w:rsidRPr="00EA5059" w:rsidRDefault="00EA5059" w:rsidP="00EA5059">
      <w:pPr>
        <w:spacing w:after="0" w:line="240" w:lineRule="auto"/>
        <w:rPr>
          <w:sz w:val="24"/>
          <w:szCs w:val="24"/>
        </w:rPr>
      </w:pPr>
      <w:r w:rsidRPr="00EA5059">
        <w:rPr>
          <w:sz w:val="24"/>
          <w:szCs w:val="24"/>
        </w:rPr>
        <w:t>FN02A2 5EAC 3390-3     2606</w:t>
      </w:r>
    </w:p>
    <w:p w14:paraId="108DDE74" w14:textId="77777777" w:rsidR="00EA5059" w:rsidRPr="00EA5059" w:rsidRDefault="00EA5059" w:rsidP="00EA5059">
      <w:pPr>
        <w:spacing w:after="0" w:line="240" w:lineRule="auto"/>
        <w:rPr>
          <w:sz w:val="24"/>
          <w:szCs w:val="24"/>
        </w:rPr>
      </w:pPr>
      <w:r w:rsidRPr="00EA5059">
        <w:rPr>
          <w:sz w:val="24"/>
          <w:szCs w:val="24"/>
        </w:rPr>
        <w:t>FN02L1 5EAD 3390-3     2607</w:t>
      </w:r>
    </w:p>
    <w:p w14:paraId="2D9BC91B" w14:textId="77777777" w:rsidR="00EA5059" w:rsidRPr="00EA5059" w:rsidRDefault="00EA5059" w:rsidP="00EA5059">
      <w:pPr>
        <w:spacing w:after="0" w:line="240" w:lineRule="auto"/>
        <w:rPr>
          <w:sz w:val="24"/>
          <w:szCs w:val="24"/>
        </w:rPr>
      </w:pPr>
      <w:r w:rsidRPr="00EA5059">
        <w:rPr>
          <w:sz w:val="24"/>
          <w:szCs w:val="24"/>
        </w:rPr>
        <w:t>FN02A1 5EAE 3390-3     2608</w:t>
      </w:r>
    </w:p>
    <w:p w14:paraId="4C7ED6CB" w14:textId="77777777" w:rsidR="00EA5059" w:rsidRPr="00EA5059" w:rsidRDefault="00EA5059" w:rsidP="00EA5059">
      <w:pPr>
        <w:spacing w:after="0" w:line="240" w:lineRule="auto"/>
        <w:rPr>
          <w:sz w:val="24"/>
          <w:szCs w:val="24"/>
        </w:rPr>
      </w:pPr>
      <w:r w:rsidRPr="00EA5059">
        <w:rPr>
          <w:sz w:val="24"/>
          <w:szCs w:val="24"/>
        </w:rPr>
        <w:t>FN02C1 5EAF 3390-3     2609</w:t>
      </w:r>
    </w:p>
    <w:p w14:paraId="3902F640" w14:textId="77777777" w:rsidR="00EA5059" w:rsidRPr="00EA5059" w:rsidRDefault="00EA5059" w:rsidP="00EA5059">
      <w:pPr>
        <w:spacing w:after="0" w:line="240" w:lineRule="auto"/>
        <w:rPr>
          <w:sz w:val="24"/>
          <w:szCs w:val="24"/>
        </w:rPr>
      </w:pPr>
      <w:r w:rsidRPr="00EA5059">
        <w:rPr>
          <w:sz w:val="24"/>
          <w:szCs w:val="24"/>
        </w:rPr>
        <w:t>MOBTD2 5EB0 3390-3     2610</w:t>
      </w:r>
    </w:p>
    <w:p w14:paraId="41ADBA2F" w14:textId="77777777" w:rsidR="00EA5059" w:rsidRPr="00EA5059" w:rsidRDefault="00EA5059" w:rsidP="00EA5059">
      <w:pPr>
        <w:spacing w:after="0" w:line="240" w:lineRule="auto"/>
        <w:rPr>
          <w:sz w:val="24"/>
          <w:szCs w:val="24"/>
        </w:rPr>
      </w:pPr>
      <w:r w:rsidRPr="00EA5059">
        <w:rPr>
          <w:sz w:val="24"/>
          <w:szCs w:val="24"/>
        </w:rPr>
        <w:t>MOBTD3 5EB1 3390-3     2611</w:t>
      </w:r>
    </w:p>
    <w:p w14:paraId="40CC7B1C" w14:textId="77777777" w:rsidR="00EA5059" w:rsidRPr="00EA5059" w:rsidRDefault="00EA5059" w:rsidP="00EA5059">
      <w:pPr>
        <w:spacing w:after="0" w:line="240" w:lineRule="auto"/>
        <w:rPr>
          <w:sz w:val="24"/>
          <w:szCs w:val="24"/>
        </w:rPr>
      </w:pPr>
      <w:r w:rsidRPr="00EA5059">
        <w:rPr>
          <w:sz w:val="24"/>
          <w:szCs w:val="24"/>
        </w:rPr>
        <w:t>MOBTC3 5EB2 3390-3     2612</w:t>
      </w:r>
    </w:p>
    <w:p w14:paraId="7F9BB96F" w14:textId="77777777" w:rsidR="00EA5059" w:rsidRPr="00EA5059" w:rsidRDefault="00EA5059" w:rsidP="00EA5059">
      <w:pPr>
        <w:spacing w:after="0" w:line="240" w:lineRule="auto"/>
        <w:rPr>
          <w:sz w:val="24"/>
          <w:szCs w:val="24"/>
        </w:rPr>
      </w:pPr>
      <w:r w:rsidRPr="00EA5059">
        <w:rPr>
          <w:sz w:val="24"/>
          <w:szCs w:val="24"/>
        </w:rPr>
        <w:t>MOBTC4 5EB3 3390-3     2613</w:t>
      </w:r>
    </w:p>
    <w:p w14:paraId="1425D67B" w14:textId="77777777" w:rsidR="00EA5059" w:rsidRPr="00EA5059" w:rsidRDefault="00EA5059" w:rsidP="00EA5059">
      <w:pPr>
        <w:spacing w:after="0" w:line="240" w:lineRule="auto"/>
        <w:rPr>
          <w:sz w:val="24"/>
          <w:szCs w:val="24"/>
        </w:rPr>
      </w:pPr>
      <w:r w:rsidRPr="00EA5059">
        <w:rPr>
          <w:sz w:val="24"/>
          <w:szCs w:val="24"/>
        </w:rPr>
        <w:lastRenderedPageBreak/>
        <w:t>MOBTC5 5EB4 3390-3     2614</w:t>
      </w:r>
    </w:p>
    <w:p w14:paraId="0AA1E99B" w14:textId="77777777" w:rsidR="00EA5059" w:rsidRPr="00EA5059" w:rsidRDefault="00EA5059" w:rsidP="00EA5059">
      <w:pPr>
        <w:spacing w:after="0" w:line="240" w:lineRule="auto"/>
        <w:rPr>
          <w:sz w:val="24"/>
          <w:szCs w:val="24"/>
        </w:rPr>
      </w:pPr>
      <w:r w:rsidRPr="00EA5059">
        <w:rPr>
          <w:sz w:val="24"/>
          <w:szCs w:val="24"/>
        </w:rPr>
        <w:t>MOBTC6 5EB5 3390-3     2615</w:t>
      </w:r>
    </w:p>
    <w:p w14:paraId="008B8647" w14:textId="77777777" w:rsidR="00EA5059" w:rsidRPr="00EA5059" w:rsidRDefault="00EA5059" w:rsidP="00EA5059">
      <w:pPr>
        <w:spacing w:after="0" w:line="240" w:lineRule="auto"/>
        <w:rPr>
          <w:sz w:val="24"/>
          <w:szCs w:val="24"/>
        </w:rPr>
      </w:pPr>
      <w:r w:rsidRPr="00EA5059">
        <w:rPr>
          <w:sz w:val="24"/>
          <w:szCs w:val="24"/>
        </w:rPr>
        <w:t>MOBTC7 5EB6 3390-3     2616</w:t>
      </w:r>
    </w:p>
    <w:p w14:paraId="03AAF04B" w14:textId="77777777" w:rsidR="00EA5059" w:rsidRPr="00EA5059" w:rsidRDefault="00EA5059" w:rsidP="00EA5059">
      <w:pPr>
        <w:spacing w:after="0" w:line="240" w:lineRule="auto"/>
        <w:rPr>
          <w:sz w:val="24"/>
          <w:szCs w:val="24"/>
        </w:rPr>
      </w:pPr>
      <w:r w:rsidRPr="00EA5059">
        <w:rPr>
          <w:sz w:val="24"/>
          <w:szCs w:val="24"/>
        </w:rPr>
        <w:t>MOBTD4 5EB7 3390-3     2617</w:t>
      </w:r>
    </w:p>
    <w:p w14:paraId="4FD11DF3" w14:textId="77777777" w:rsidR="00EA5059" w:rsidRPr="00EA5059" w:rsidRDefault="00EA5059" w:rsidP="00EA5059">
      <w:pPr>
        <w:spacing w:after="0" w:line="240" w:lineRule="auto"/>
        <w:rPr>
          <w:sz w:val="24"/>
          <w:szCs w:val="24"/>
        </w:rPr>
      </w:pPr>
      <w:r w:rsidRPr="00EA5059">
        <w:rPr>
          <w:sz w:val="24"/>
          <w:szCs w:val="24"/>
        </w:rPr>
        <w:t>MOBTD5 5EB8 3390-3     2618</w:t>
      </w:r>
    </w:p>
    <w:p w14:paraId="2476DB2A" w14:textId="77777777" w:rsidR="00EA5059" w:rsidRPr="00EA5059" w:rsidRDefault="00EA5059" w:rsidP="00EA5059">
      <w:pPr>
        <w:spacing w:after="0" w:line="240" w:lineRule="auto"/>
        <w:rPr>
          <w:sz w:val="24"/>
          <w:szCs w:val="24"/>
        </w:rPr>
      </w:pPr>
      <w:r w:rsidRPr="00EA5059">
        <w:rPr>
          <w:sz w:val="24"/>
          <w:szCs w:val="24"/>
        </w:rPr>
        <w:t>MOBTD6 5EB9 3390-3     2619</w:t>
      </w:r>
    </w:p>
    <w:p w14:paraId="7EC2935A" w14:textId="77777777" w:rsidR="00EA5059" w:rsidRPr="00EA5059" w:rsidRDefault="00EA5059" w:rsidP="00EA5059">
      <w:pPr>
        <w:spacing w:after="0" w:line="240" w:lineRule="auto"/>
        <w:rPr>
          <w:sz w:val="24"/>
          <w:szCs w:val="24"/>
        </w:rPr>
      </w:pPr>
      <w:r w:rsidRPr="00EA5059">
        <w:rPr>
          <w:sz w:val="24"/>
          <w:szCs w:val="24"/>
        </w:rPr>
        <w:t>MOBTB8 5EBA 3390-3     2620</w:t>
      </w:r>
    </w:p>
    <w:p w14:paraId="099BCD46" w14:textId="77777777" w:rsidR="00EA5059" w:rsidRPr="00EA5059" w:rsidRDefault="00EA5059" w:rsidP="00EA5059">
      <w:pPr>
        <w:spacing w:after="0" w:line="240" w:lineRule="auto"/>
        <w:rPr>
          <w:sz w:val="24"/>
          <w:szCs w:val="24"/>
        </w:rPr>
      </w:pPr>
      <w:r w:rsidRPr="00EA5059">
        <w:rPr>
          <w:sz w:val="24"/>
          <w:szCs w:val="24"/>
        </w:rPr>
        <w:t>MOBTB9 5EBB 3390-3     2621</w:t>
      </w:r>
    </w:p>
    <w:p w14:paraId="391EA75C" w14:textId="77777777" w:rsidR="00EA5059" w:rsidRPr="00EA5059" w:rsidRDefault="00EA5059" w:rsidP="00EA5059">
      <w:pPr>
        <w:spacing w:after="0" w:line="240" w:lineRule="auto"/>
        <w:rPr>
          <w:sz w:val="24"/>
          <w:szCs w:val="24"/>
        </w:rPr>
      </w:pPr>
      <w:r w:rsidRPr="00EA5059">
        <w:rPr>
          <w:sz w:val="24"/>
          <w:szCs w:val="24"/>
        </w:rPr>
        <w:t>MOBTC8 5EBC 3390-3     2622</w:t>
      </w:r>
    </w:p>
    <w:p w14:paraId="68073F59" w14:textId="77777777" w:rsidR="00EA5059" w:rsidRPr="00EA5059" w:rsidRDefault="00EA5059" w:rsidP="00EA5059">
      <w:pPr>
        <w:spacing w:after="0" w:line="240" w:lineRule="auto"/>
        <w:rPr>
          <w:sz w:val="24"/>
          <w:szCs w:val="24"/>
        </w:rPr>
      </w:pPr>
      <w:r w:rsidRPr="00EA5059">
        <w:rPr>
          <w:sz w:val="24"/>
          <w:szCs w:val="24"/>
        </w:rPr>
        <w:t>MOBTC9 5EBD 3390-3     2623</w:t>
      </w:r>
    </w:p>
    <w:p w14:paraId="79162BBF" w14:textId="77777777" w:rsidR="00EA5059" w:rsidRPr="00EA5059" w:rsidRDefault="00EA5059" w:rsidP="00EA5059">
      <w:pPr>
        <w:spacing w:after="0" w:line="240" w:lineRule="auto"/>
        <w:rPr>
          <w:sz w:val="24"/>
          <w:szCs w:val="24"/>
        </w:rPr>
      </w:pPr>
      <w:r w:rsidRPr="00EA5059">
        <w:rPr>
          <w:sz w:val="24"/>
          <w:szCs w:val="24"/>
        </w:rPr>
        <w:t>MOBTD0 5EBE 3390-3     2624</w:t>
      </w:r>
    </w:p>
    <w:p w14:paraId="6299263C" w14:textId="77777777" w:rsidR="00EA5059" w:rsidRPr="00EA5059" w:rsidRDefault="00EA5059" w:rsidP="00EA5059">
      <w:pPr>
        <w:spacing w:after="0" w:line="240" w:lineRule="auto"/>
        <w:rPr>
          <w:sz w:val="24"/>
          <w:szCs w:val="24"/>
        </w:rPr>
      </w:pPr>
      <w:r w:rsidRPr="00EA5059">
        <w:rPr>
          <w:sz w:val="24"/>
          <w:szCs w:val="24"/>
        </w:rPr>
        <w:t>MOBTD1 5EBF 3390-3     2625</w:t>
      </w:r>
    </w:p>
    <w:p w14:paraId="285CC2B6" w14:textId="77777777" w:rsidR="00EA5059" w:rsidRPr="00EA5059" w:rsidRDefault="00EA5059" w:rsidP="00EA5059">
      <w:pPr>
        <w:spacing w:after="0" w:line="240" w:lineRule="auto"/>
        <w:rPr>
          <w:sz w:val="24"/>
          <w:szCs w:val="24"/>
        </w:rPr>
      </w:pPr>
      <w:r w:rsidRPr="00EA5059">
        <w:rPr>
          <w:sz w:val="24"/>
          <w:szCs w:val="24"/>
        </w:rPr>
        <w:t>MOBTH4 5EC0 3390-3     2626</w:t>
      </w:r>
    </w:p>
    <w:p w14:paraId="09A67DB6" w14:textId="77777777" w:rsidR="00EA5059" w:rsidRPr="00EA5059" w:rsidRDefault="00EA5059" w:rsidP="00EA5059">
      <w:pPr>
        <w:spacing w:after="0" w:line="240" w:lineRule="auto"/>
        <w:rPr>
          <w:sz w:val="24"/>
          <w:szCs w:val="24"/>
        </w:rPr>
      </w:pPr>
      <w:r w:rsidRPr="00EA5059">
        <w:rPr>
          <w:sz w:val="24"/>
          <w:szCs w:val="24"/>
        </w:rPr>
        <w:t>MOBTH5 5EC1 3390-3     2627</w:t>
      </w:r>
    </w:p>
    <w:p w14:paraId="53316E6E" w14:textId="77777777" w:rsidR="00EA5059" w:rsidRPr="00EA5059" w:rsidRDefault="00EA5059" w:rsidP="00EA5059">
      <w:pPr>
        <w:spacing w:after="0" w:line="240" w:lineRule="auto"/>
        <w:rPr>
          <w:sz w:val="24"/>
          <w:szCs w:val="24"/>
        </w:rPr>
      </w:pPr>
      <w:r w:rsidRPr="00EA5059">
        <w:rPr>
          <w:sz w:val="24"/>
          <w:szCs w:val="24"/>
        </w:rPr>
        <w:t>MOBTH6 5EC2 3390-3     2628</w:t>
      </w:r>
    </w:p>
    <w:p w14:paraId="2A665E75" w14:textId="77777777" w:rsidR="00EA5059" w:rsidRPr="00EA5059" w:rsidRDefault="00EA5059" w:rsidP="00EA5059">
      <w:pPr>
        <w:spacing w:after="0" w:line="240" w:lineRule="auto"/>
        <w:rPr>
          <w:sz w:val="24"/>
          <w:szCs w:val="24"/>
        </w:rPr>
      </w:pPr>
      <w:r w:rsidRPr="00EA5059">
        <w:rPr>
          <w:sz w:val="24"/>
          <w:szCs w:val="24"/>
        </w:rPr>
        <w:t>MOBTH7 5EC3 3390-3     2629</w:t>
      </w:r>
    </w:p>
    <w:p w14:paraId="344288F2" w14:textId="77777777" w:rsidR="00EA5059" w:rsidRPr="00EA5059" w:rsidRDefault="00EA5059" w:rsidP="00EA5059">
      <w:pPr>
        <w:spacing w:after="0" w:line="240" w:lineRule="auto"/>
        <w:rPr>
          <w:sz w:val="24"/>
          <w:szCs w:val="24"/>
        </w:rPr>
      </w:pPr>
      <w:r w:rsidRPr="00EA5059">
        <w:rPr>
          <w:sz w:val="24"/>
          <w:szCs w:val="24"/>
        </w:rPr>
        <w:t>MOBTH8 5EC4 3390-3     2630</w:t>
      </w:r>
    </w:p>
    <w:p w14:paraId="778C689A" w14:textId="77777777" w:rsidR="00EA5059" w:rsidRPr="00EA5059" w:rsidRDefault="00EA5059" w:rsidP="00EA5059">
      <w:pPr>
        <w:spacing w:after="0" w:line="240" w:lineRule="auto"/>
        <w:rPr>
          <w:sz w:val="24"/>
          <w:szCs w:val="24"/>
        </w:rPr>
      </w:pPr>
      <w:r w:rsidRPr="00EA5059">
        <w:rPr>
          <w:sz w:val="24"/>
          <w:szCs w:val="24"/>
        </w:rPr>
        <w:t>MOBTI4 5EC5 3390-3     2631</w:t>
      </w:r>
    </w:p>
    <w:p w14:paraId="6095E117" w14:textId="77777777" w:rsidR="00EA5059" w:rsidRPr="00EA5059" w:rsidRDefault="00EA5059" w:rsidP="00EA5059">
      <w:pPr>
        <w:spacing w:after="0" w:line="240" w:lineRule="auto"/>
        <w:rPr>
          <w:sz w:val="24"/>
          <w:szCs w:val="24"/>
        </w:rPr>
      </w:pPr>
      <w:r w:rsidRPr="00EA5059">
        <w:rPr>
          <w:sz w:val="24"/>
          <w:szCs w:val="24"/>
        </w:rPr>
        <w:t>MOBTH9 5EC6 3390-3     2632</w:t>
      </w:r>
    </w:p>
    <w:p w14:paraId="70E92703" w14:textId="77777777" w:rsidR="00EA5059" w:rsidRPr="00EA5059" w:rsidRDefault="00EA5059" w:rsidP="00EA5059">
      <w:pPr>
        <w:spacing w:after="0" w:line="240" w:lineRule="auto"/>
        <w:rPr>
          <w:sz w:val="24"/>
          <w:szCs w:val="24"/>
        </w:rPr>
      </w:pPr>
      <w:r w:rsidRPr="00EA5059">
        <w:rPr>
          <w:sz w:val="24"/>
          <w:szCs w:val="24"/>
        </w:rPr>
        <w:t>MOBTI0 5EC7 3390-3     2633</w:t>
      </w:r>
    </w:p>
    <w:p w14:paraId="3B8AA15D" w14:textId="77777777" w:rsidR="00EA5059" w:rsidRPr="00EA5059" w:rsidRDefault="00EA5059" w:rsidP="00EA5059">
      <w:pPr>
        <w:spacing w:after="0" w:line="240" w:lineRule="auto"/>
        <w:rPr>
          <w:sz w:val="24"/>
          <w:szCs w:val="24"/>
        </w:rPr>
      </w:pPr>
      <w:r w:rsidRPr="00EA5059">
        <w:rPr>
          <w:sz w:val="24"/>
          <w:szCs w:val="24"/>
        </w:rPr>
        <w:t>MOBTI1 5EC8 3390-3     2634</w:t>
      </w:r>
    </w:p>
    <w:p w14:paraId="505D4F9D" w14:textId="77777777" w:rsidR="00EA5059" w:rsidRPr="00EA5059" w:rsidRDefault="00EA5059" w:rsidP="00EA5059">
      <w:pPr>
        <w:spacing w:after="0" w:line="240" w:lineRule="auto"/>
        <w:rPr>
          <w:sz w:val="24"/>
          <w:szCs w:val="24"/>
        </w:rPr>
      </w:pPr>
      <w:r w:rsidRPr="00EA5059">
        <w:rPr>
          <w:sz w:val="24"/>
          <w:szCs w:val="24"/>
        </w:rPr>
        <w:t>MOBTI2 5EC9 3390-3     2635</w:t>
      </w:r>
    </w:p>
    <w:p w14:paraId="26C42A48" w14:textId="77777777" w:rsidR="00EA5059" w:rsidRPr="00EA5059" w:rsidRDefault="00EA5059" w:rsidP="00EA5059">
      <w:pPr>
        <w:spacing w:after="0" w:line="240" w:lineRule="auto"/>
        <w:rPr>
          <w:sz w:val="24"/>
          <w:szCs w:val="24"/>
        </w:rPr>
      </w:pPr>
      <w:r w:rsidRPr="00EA5059">
        <w:rPr>
          <w:sz w:val="24"/>
          <w:szCs w:val="24"/>
        </w:rPr>
        <w:t>MOBTD7 5ECA 3390-3     2636</w:t>
      </w:r>
    </w:p>
    <w:p w14:paraId="4E96C361" w14:textId="77777777" w:rsidR="00EA5059" w:rsidRPr="00EA5059" w:rsidRDefault="00EA5059" w:rsidP="00EA5059">
      <w:pPr>
        <w:spacing w:after="0" w:line="240" w:lineRule="auto"/>
        <w:rPr>
          <w:sz w:val="24"/>
          <w:szCs w:val="24"/>
        </w:rPr>
      </w:pPr>
      <w:r w:rsidRPr="00EA5059">
        <w:rPr>
          <w:sz w:val="24"/>
          <w:szCs w:val="24"/>
        </w:rPr>
        <w:t>MOBTD8 5ECB 3390-3     2637</w:t>
      </w:r>
    </w:p>
    <w:p w14:paraId="08D23510" w14:textId="77777777" w:rsidR="00EA5059" w:rsidRPr="00EA5059" w:rsidRDefault="00EA5059" w:rsidP="00EA5059">
      <w:pPr>
        <w:spacing w:after="0" w:line="240" w:lineRule="auto"/>
        <w:rPr>
          <w:sz w:val="24"/>
          <w:szCs w:val="24"/>
        </w:rPr>
      </w:pPr>
      <w:r w:rsidRPr="00EA5059">
        <w:rPr>
          <w:sz w:val="24"/>
          <w:szCs w:val="24"/>
        </w:rPr>
        <w:t>MOBTD9 5ECC 3390-3     2638</w:t>
      </w:r>
    </w:p>
    <w:p w14:paraId="034A4B9B" w14:textId="77777777" w:rsidR="00EA5059" w:rsidRPr="00EA5059" w:rsidRDefault="00EA5059" w:rsidP="00EA5059">
      <w:pPr>
        <w:spacing w:after="0" w:line="240" w:lineRule="auto"/>
        <w:rPr>
          <w:sz w:val="24"/>
          <w:szCs w:val="24"/>
        </w:rPr>
      </w:pPr>
      <w:r w:rsidRPr="00EA5059">
        <w:rPr>
          <w:sz w:val="24"/>
          <w:szCs w:val="24"/>
        </w:rPr>
        <w:t>MOBTH1 5ECD 3390-3     2639</w:t>
      </w:r>
    </w:p>
    <w:p w14:paraId="544333E7" w14:textId="77777777" w:rsidR="00EA5059" w:rsidRPr="00EA5059" w:rsidRDefault="00EA5059" w:rsidP="00EA5059">
      <w:pPr>
        <w:spacing w:after="0" w:line="240" w:lineRule="auto"/>
        <w:rPr>
          <w:sz w:val="24"/>
          <w:szCs w:val="24"/>
        </w:rPr>
      </w:pPr>
      <w:r w:rsidRPr="00EA5059">
        <w:rPr>
          <w:sz w:val="24"/>
          <w:szCs w:val="24"/>
        </w:rPr>
        <w:t>MOBTH2 5ECE 3390-3     2640</w:t>
      </w:r>
    </w:p>
    <w:p w14:paraId="312B0069" w14:textId="77777777" w:rsidR="00EA5059" w:rsidRPr="00EA5059" w:rsidRDefault="00EA5059" w:rsidP="00EA5059">
      <w:pPr>
        <w:spacing w:after="0" w:line="240" w:lineRule="auto"/>
        <w:rPr>
          <w:sz w:val="24"/>
          <w:szCs w:val="24"/>
        </w:rPr>
      </w:pPr>
      <w:r w:rsidRPr="00EA5059">
        <w:rPr>
          <w:sz w:val="24"/>
          <w:szCs w:val="24"/>
        </w:rPr>
        <w:t>MOBTH3 5ECF 3390-3     2641</w:t>
      </w:r>
    </w:p>
    <w:p w14:paraId="59BB7E4E" w14:textId="77777777" w:rsidR="00EA5059" w:rsidRPr="00EA5059" w:rsidRDefault="00EA5059" w:rsidP="00EA5059">
      <w:pPr>
        <w:spacing w:after="0" w:line="240" w:lineRule="auto"/>
        <w:rPr>
          <w:sz w:val="24"/>
          <w:szCs w:val="24"/>
        </w:rPr>
      </w:pPr>
      <w:r w:rsidRPr="00EA5059">
        <w:rPr>
          <w:sz w:val="24"/>
          <w:szCs w:val="24"/>
        </w:rPr>
        <w:t>MOBT29 5ED0 3390-3     2642</w:t>
      </w:r>
    </w:p>
    <w:p w14:paraId="08E95F17" w14:textId="77777777" w:rsidR="00EA5059" w:rsidRPr="00EA5059" w:rsidRDefault="00EA5059" w:rsidP="00EA5059">
      <w:pPr>
        <w:spacing w:after="0" w:line="240" w:lineRule="auto"/>
        <w:rPr>
          <w:sz w:val="24"/>
          <w:szCs w:val="24"/>
        </w:rPr>
      </w:pPr>
      <w:r w:rsidRPr="00EA5059">
        <w:rPr>
          <w:sz w:val="24"/>
          <w:szCs w:val="24"/>
        </w:rPr>
        <w:t>MOBT30 5ED1 3390-3     2643</w:t>
      </w:r>
    </w:p>
    <w:p w14:paraId="7BF1A648" w14:textId="77777777" w:rsidR="00EA5059" w:rsidRPr="00EA5059" w:rsidRDefault="00EA5059" w:rsidP="00EA5059">
      <w:pPr>
        <w:spacing w:after="0" w:line="240" w:lineRule="auto"/>
        <w:rPr>
          <w:sz w:val="24"/>
          <w:szCs w:val="24"/>
        </w:rPr>
      </w:pPr>
      <w:r w:rsidRPr="00EA5059">
        <w:rPr>
          <w:sz w:val="24"/>
          <w:szCs w:val="24"/>
        </w:rPr>
        <w:t>MOBT31 5ED2 3390-3     2644</w:t>
      </w:r>
    </w:p>
    <w:p w14:paraId="00850974" w14:textId="77777777" w:rsidR="00EA5059" w:rsidRPr="00EA5059" w:rsidRDefault="00EA5059" w:rsidP="00EA5059">
      <w:pPr>
        <w:spacing w:after="0" w:line="240" w:lineRule="auto"/>
        <w:rPr>
          <w:sz w:val="24"/>
          <w:szCs w:val="24"/>
        </w:rPr>
      </w:pPr>
      <w:r w:rsidRPr="00EA5059">
        <w:rPr>
          <w:sz w:val="24"/>
          <w:szCs w:val="24"/>
        </w:rPr>
        <w:t>MOBT32 5ED3 3390-3     2645</w:t>
      </w:r>
    </w:p>
    <w:p w14:paraId="0AC84CD5" w14:textId="77777777" w:rsidR="00EA5059" w:rsidRPr="00EA5059" w:rsidRDefault="00EA5059" w:rsidP="00EA5059">
      <w:pPr>
        <w:spacing w:after="0" w:line="240" w:lineRule="auto"/>
        <w:rPr>
          <w:sz w:val="24"/>
          <w:szCs w:val="24"/>
        </w:rPr>
      </w:pPr>
      <w:r w:rsidRPr="00EA5059">
        <w:rPr>
          <w:sz w:val="24"/>
          <w:szCs w:val="24"/>
        </w:rPr>
        <w:t>MOBT33 5ED4 3390-3     2646</w:t>
      </w:r>
    </w:p>
    <w:p w14:paraId="413848DE" w14:textId="77777777" w:rsidR="00EA5059" w:rsidRPr="00EA5059" w:rsidRDefault="00EA5059" w:rsidP="00EA5059">
      <w:pPr>
        <w:spacing w:after="0" w:line="240" w:lineRule="auto"/>
        <w:rPr>
          <w:sz w:val="24"/>
          <w:szCs w:val="24"/>
        </w:rPr>
      </w:pPr>
      <w:r w:rsidRPr="00EA5059">
        <w:rPr>
          <w:sz w:val="24"/>
          <w:szCs w:val="24"/>
        </w:rPr>
        <w:t>MOBT49 5ED5 3390-3     2647</w:t>
      </w:r>
    </w:p>
    <w:p w14:paraId="2750488D" w14:textId="77777777" w:rsidR="00EA5059" w:rsidRPr="00EA5059" w:rsidRDefault="00EA5059" w:rsidP="00EA5059">
      <w:pPr>
        <w:spacing w:after="0" w:line="240" w:lineRule="auto"/>
        <w:rPr>
          <w:sz w:val="24"/>
          <w:szCs w:val="24"/>
        </w:rPr>
      </w:pPr>
      <w:r w:rsidRPr="00EA5059">
        <w:rPr>
          <w:sz w:val="24"/>
          <w:szCs w:val="24"/>
        </w:rPr>
        <w:t>MOBT50 5ED6 3390-3     2648</w:t>
      </w:r>
    </w:p>
    <w:p w14:paraId="4DFC0790" w14:textId="77777777" w:rsidR="00EA5059" w:rsidRPr="00EA5059" w:rsidRDefault="00EA5059" w:rsidP="00EA5059">
      <w:pPr>
        <w:spacing w:after="0" w:line="240" w:lineRule="auto"/>
        <w:rPr>
          <w:sz w:val="24"/>
          <w:szCs w:val="24"/>
        </w:rPr>
      </w:pPr>
      <w:r w:rsidRPr="00EA5059">
        <w:rPr>
          <w:sz w:val="24"/>
          <w:szCs w:val="24"/>
        </w:rPr>
        <w:t>MOBT51 5ED7 3390-3     2649</w:t>
      </w:r>
    </w:p>
    <w:p w14:paraId="58BAFDF2" w14:textId="77777777" w:rsidR="00EA5059" w:rsidRPr="00EA5059" w:rsidRDefault="00EA5059" w:rsidP="00EA5059">
      <w:pPr>
        <w:spacing w:after="0" w:line="240" w:lineRule="auto"/>
        <w:rPr>
          <w:sz w:val="24"/>
          <w:szCs w:val="24"/>
        </w:rPr>
      </w:pPr>
      <w:r w:rsidRPr="00EA5059">
        <w:rPr>
          <w:sz w:val="24"/>
          <w:szCs w:val="24"/>
        </w:rPr>
        <w:t>MOBT28 5ED8 3390-3     2650</w:t>
      </w:r>
    </w:p>
    <w:p w14:paraId="18AD1691" w14:textId="77777777" w:rsidR="00EA5059" w:rsidRPr="00EA5059" w:rsidRDefault="00EA5059" w:rsidP="00EA5059">
      <w:pPr>
        <w:spacing w:after="0" w:line="240" w:lineRule="auto"/>
        <w:rPr>
          <w:sz w:val="24"/>
          <w:szCs w:val="24"/>
        </w:rPr>
      </w:pPr>
      <w:r w:rsidRPr="00EA5059">
        <w:rPr>
          <w:sz w:val="24"/>
          <w:szCs w:val="24"/>
        </w:rPr>
        <w:t>MOBTA9 5ED9 3390-3     2651</w:t>
      </w:r>
    </w:p>
    <w:p w14:paraId="4347707F" w14:textId="77777777" w:rsidR="00EA5059" w:rsidRPr="00EA5059" w:rsidRDefault="00EA5059" w:rsidP="00EA5059">
      <w:pPr>
        <w:spacing w:after="0" w:line="240" w:lineRule="auto"/>
        <w:rPr>
          <w:sz w:val="24"/>
          <w:szCs w:val="24"/>
        </w:rPr>
      </w:pPr>
      <w:r w:rsidRPr="00EA5059">
        <w:rPr>
          <w:sz w:val="24"/>
          <w:szCs w:val="24"/>
        </w:rPr>
        <w:t>MOBTI3 5EDA 3390-3     2652</w:t>
      </w:r>
    </w:p>
    <w:p w14:paraId="26B39E57" w14:textId="77777777" w:rsidR="00EA5059" w:rsidRPr="00EA5059" w:rsidRDefault="00EA5059" w:rsidP="00EA5059">
      <w:pPr>
        <w:spacing w:after="0" w:line="240" w:lineRule="auto"/>
        <w:rPr>
          <w:sz w:val="24"/>
          <w:szCs w:val="24"/>
        </w:rPr>
      </w:pPr>
      <w:r w:rsidRPr="00EA5059">
        <w:rPr>
          <w:sz w:val="24"/>
          <w:szCs w:val="24"/>
        </w:rPr>
        <w:t>MOBTI5 5EDB 3390-3     2653</w:t>
      </w:r>
    </w:p>
    <w:p w14:paraId="53CE4027" w14:textId="77777777" w:rsidR="00EA5059" w:rsidRPr="00EA5059" w:rsidRDefault="00EA5059" w:rsidP="00EA5059">
      <w:pPr>
        <w:spacing w:after="0" w:line="240" w:lineRule="auto"/>
        <w:rPr>
          <w:sz w:val="24"/>
          <w:szCs w:val="24"/>
        </w:rPr>
      </w:pPr>
      <w:r w:rsidRPr="00EA5059">
        <w:rPr>
          <w:sz w:val="24"/>
          <w:szCs w:val="24"/>
        </w:rPr>
        <w:t>MOBTI6 5EDC 3390-3     2654</w:t>
      </w:r>
    </w:p>
    <w:p w14:paraId="2A7FFC20" w14:textId="77777777" w:rsidR="00EA5059" w:rsidRPr="00EA5059" w:rsidRDefault="00EA5059" w:rsidP="00EA5059">
      <w:pPr>
        <w:spacing w:after="0" w:line="240" w:lineRule="auto"/>
        <w:rPr>
          <w:sz w:val="24"/>
          <w:szCs w:val="24"/>
        </w:rPr>
      </w:pPr>
      <w:r w:rsidRPr="00EA5059">
        <w:rPr>
          <w:sz w:val="24"/>
          <w:szCs w:val="24"/>
        </w:rPr>
        <w:t>MOBTI7 5EDD 3390-3     2655</w:t>
      </w:r>
    </w:p>
    <w:p w14:paraId="0AF816F1" w14:textId="77777777" w:rsidR="00EA5059" w:rsidRPr="00EA5059" w:rsidRDefault="00EA5059" w:rsidP="00EA5059">
      <w:pPr>
        <w:spacing w:after="0" w:line="240" w:lineRule="auto"/>
        <w:rPr>
          <w:sz w:val="24"/>
          <w:szCs w:val="24"/>
        </w:rPr>
      </w:pPr>
      <w:r w:rsidRPr="00EA5059">
        <w:rPr>
          <w:sz w:val="24"/>
          <w:szCs w:val="24"/>
        </w:rPr>
        <w:lastRenderedPageBreak/>
        <w:t>MOBT47 5EDE 3390-3     2656</w:t>
      </w:r>
    </w:p>
    <w:p w14:paraId="6A94E1AE" w14:textId="77777777" w:rsidR="00EA5059" w:rsidRPr="00EA5059" w:rsidRDefault="00EA5059" w:rsidP="00EA5059">
      <w:pPr>
        <w:spacing w:after="0" w:line="240" w:lineRule="auto"/>
        <w:rPr>
          <w:sz w:val="24"/>
          <w:szCs w:val="24"/>
        </w:rPr>
      </w:pPr>
      <w:r w:rsidRPr="00EA5059">
        <w:rPr>
          <w:sz w:val="24"/>
          <w:szCs w:val="24"/>
        </w:rPr>
        <w:t>MOBT48 5EDF 3390-3     2657</w:t>
      </w:r>
    </w:p>
    <w:p w14:paraId="6CA2D103" w14:textId="77777777" w:rsidR="00EA5059" w:rsidRPr="00EA5059" w:rsidRDefault="00EA5059" w:rsidP="00EA5059">
      <w:pPr>
        <w:spacing w:after="0" w:line="240" w:lineRule="auto"/>
        <w:rPr>
          <w:sz w:val="24"/>
          <w:szCs w:val="24"/>
        </w:rPr>
      </w:pPr>
      <w:r w:rsidRPr="00EA5059">
        <w:rPr>
          <w:sz w:val="24"/>
          <w:szCs w:val="24"/>
        </w:rPr>
        <w:t>MOBTL2 5EE0 3390-3     2658</w:t>
      </w:r>
    </w:p>
    <w:p w14:paraId="3D394325" w14:textId="77777777" w:rsidR="00EA5059" w:rsidRPr="00EA5059" w:rsidRDefault="00EA5059" w:rsidP="00EA5059">
      <w:pPr>
        <w:spacing w:after="0" w:line="240" w:lineRule="auto"/>
        <w:rPr>
          <w:sz w:val="24"/>
          <w:szCs w:val="24"/>
        </w:rPr>
      </w:pPr>
      <w:r w:rsidRPr="00EA5059">
        <w:rPr>
          <w:sz w:val="24"/>
          <w:szCs w:val="24"/>
        </w:rPr>
        <w:t>MOBTL3 5EE1 3390-3     2659</w:t>
      </w:r>
    </w:p>
    <w:p w14:paraId="58D1C160" w14:textId="77777777" w:rsidR="00EA5059" w:rsidRPr="00EA5059" w:rsidRDefault="00EA5059" w:rsidP="00EA5059">
      <w:pPr>
        <w:spacing w:after="0" w:line="240" w:lineRule="auto"/>
        <w:rPr>
          <w:sz w:val="24"/>
          <w:szCs w:val="24"/>
        </w:rPr>
      </w:pPr>
      <w:r w:rsidRPr="00EA5059">
        <w:rPr>
          <w:sz w:val="24"/>
          <w:szCs w:val="24"/>
        </w:rPr>
        <w:t>MOBTL4 5EE2 3390-3     2660</w:t>
      </w:r>
    </w:p>
    <w:p w14:paraId="01F45F0A" w14:textId="77777777" w:rsidR="00EA5059" w:rsidRPr="00EA5059" w:rsidRDefault="00EA5059" w:rsidP="00EA5059">
      <w:pPr>
        <w:spacing w:after="0" w:line="240" w:lineRule="auto"/>
        <w:rPr>
          <w:sz w:val="24"/>
          <w:szCs w:val="24"/>
        </w:rPr>
      </w:pPr>
      <w:r w:rsidRPr="00EA5059">
        <w:rPr>
          <w:sz w:val="24"/>
          <w:szCs w:val="24"/>
        </w:rPr>
        <w:t>MOBTL5 5EE3 3390-3     2661</w:t>
      </w:r>
    </w:p>
    <w:p w14:paraId="16EEA9F9" w14:textId="77777777" w:rsidR="00EA5059" w:rsidRPr="00EA5059" w:rsidRDefault="00EA5059" w:rsidP="00EA5059">
      <w:pPr>
        <w:spacing w:after="0" w:line="240" w:lineRule="auto"/>
        <w:rPr>
          <w:sz w:val="24"/>
          <w:szCs w:val="24"/>
        </w:rPr>
      </w:pPr>
      <w:r w:rsidRPr="00EA5059">
        <w:rPr>
          <w:sz w:val="24"/>
          <w:szCs w:val="24"/>
        </w:rPr>
        <w:t>MOBTL6 5EE4 3390-3     2662</w:t>
      </w:r>
    </w:p>
    <w:p w14:paraId="5CFB76CC" w14:textId="77777777" w:rsidR="00EA5059" w:rsidRPr="00EA5059" w:rsidRDefault="00EA5059" w:rsidP="00EA5059">
      <w:pPr>
        <w:spacing w:after="0" w:line="240" w:lineRule="auto"/>
        <w:rPr>
          <w:sz w:val="24"/>
          <w:szCs w:val="24"/>
        </w:rPr>
      </w:pPr>
      <w:r w:rsidRPr="00EA5059">
        <w:rPr>
          <w:sz w:val="24"/>
          <w:szCs w:val="24"/>
        </w:rPr>
        <w:t>MOBTL7 5EE5 3390-3     2663</w:t>
      </w:r>
    </w:p>
    <w:p w14:paraId="36094993" w14:textId="77777777" w:rsidR="00EA5059" w:rsidRPr="00EA5059" w:rsidRDefault="00EA5059" w:rsidP="00EA5059">
      <w:pPr>
        <w:spacing w:after="0" w:line="240" w:lineRule="auto"/>
        <w:rPr>
          <w:sz w:val="24"/>
          <w:szCs w:val="24"/>
        </w:rPr>
      </w:pPr>
      <w:r w:rsidRPr="00EA5059">
        <w:rPr>
          <w:sz w:val="24"/>
          <w:szCs w:val="24"/>
        </w:rPr>
        <w:t>MOBTL8 5EE6 3390-3     2664</w:t>
      </w:r>
    </w:p>
    <w:p w14:paraId="1D586199" w14:textId="77777777" w:rsidR="00EA5059" w:rsidRPr="00EA5059" w:rsidRDefault="00EA5059" w:rsidP="00EA5059">
      <w:pPr>
        <w:spacing w:after="0" w:line="240" w:lineRule="auto"/>
        <w:rPr>
          <w:sz w:val="24"/>
          <w:szCs w:val="24"/>
        </w:rPr>
      </w:pPr>
      <w:r w:rsidRPr="00EA5059">
        <w:rPr>
          <w:sz w:val="24"/>
          <w:szCs w:val="24"/>
        </w:rPr>
        <w:t>MOBTL9 5EE7 3390-3     2665</w:t>
      </w:r>
    </w:p>
    <w:p w14:paraId="62A4F236" w14:textId="77777777" w:rsidR="00EA5059" w:rsidRPr="00EA5059" w:rsidRDefault="00EA5059" w:rsidP="00EA5059">
      <w:pPr>
        <w:spacing w:after="0" w:line="240" w:lineRule="auto"/>
        <w:rPr>
          <w:sz w:val="24"/>
          <w:szCs w:val="24"/>
        </w:rPr>
      </w:pPr>
      <w:r w:rsidRPr="00EA5059">
        <w:rPr>
          <w:sz w:val="24"/>
          <w:szCs w:val="24"/>
        </w:rPr>
        <w:t>MOBTM0 5EE8 3390-3     2666</w:t>
      </w:r>
    </w:p>
    <w:p w14:paraId="6CECF454" w14:textId="77777777" w:rsidR="00EA5059" w:rsidRPr="00EA5059" w:rsidRDefault="00EA5059" w:rsidP="00EA5059">
      <w:pPr>
        <w:spacing w:after="0" w:line="240" w:lineRule="auto"/>
        <w:rPr>
          <w:sz w:val="24"/>
          <w:szCs w:val="24"/>
        </w:rPr>
      </w:pPr>
      <w:r w:rsidRPr="00EA5059">
        <w:rPr>
          <w:sz w:val="24"/>
          <w:szCs w:val="24"/>
        </w:rPr>
        <w:t>MOBTM1 5EE9 3390-3     2667</w:t>
      </w:r>
    </w:p>
    <w:p w14:paraId="59663E3D" w14:textId="77777777" w:rsidR="00EA5059" w:rsidRPr="00EA5059" w:rsidRDefault="00EA5059" w:rsidP="00EA5059">
      <w:pPr>
        <w:spacing w:after="0" w:line="240" w:lineRule="auto"/>
        <w:rPr>
          <w:sz w:val="24"/>
          <w:szCs w:val="24"/>
        </w:rPr>
      </w:pPr>
      <w:r w:rsidRPr="00EA5059">
        <w:rPr>
          <w:sz w:val="24"/>
          <w:szCs w:val="24"/>
        </w:rPr>
        <w:t>MOBTB0 5EEA 3390-3     2668</w:t>
      </w:r>
    </w:p>
    <w:p w14:paraId="426E9096" w14:textId="77777777" w:rsidR="00EA5059" w:rsidRPr="00EA5059" w:rsidRDefault="00EA5059" w:rsidP="00EA5059">
      <w:pPr>
        <w:spacing w:after="0" w:line="240" w:lineRule="auto"/>
        <w:rPr>
          <w:sz w:val="24"/>
          <w:szCs w:val="24"/>
        </w:rPr>
      </w:pPr>
      <w:r w:rsidRPr="00EA5059">
        <w:rPr>
          <w:sz w:val="24"/>
          <w:szCs w:val="24"/>
        </w:rPr>
        <w:t>MOBTB1 5EEB 3390-3     2669</w:t>
      </w:r>
    </w:p>
    <w:p w14:paraId="26ADAFF2" w14:textId="77777777" w:rsidR="00EA5059" w:rsidRPr="00EA5059" w:rsidRDefault="00EA5059" w:rsidP="00EA5059">
      <w:pPr>
        <w:spacing w:after="0" w:line="240" w:lineRule="auto"/>
        <w:rPr>
          <w:sz w:val="24"/>
          <w:szCs w:val="24"/>
        </w:rPr>
      </w:pPr>
      <w:r w:rsidRPr="00EA5059">
        <w:rPr>
          <w:sz w:val="24"/>
          <w:szCs w:val="24"/>
        </w:rPr>
        <w:t>MOBTE0 5EEC 3390-3     2670</w:t>
      </w:r>
    </w:p>
    <w:p w14:paraId="7043AE81" w14:textId="77777777" w:rsidR="00EA5059" w:rsidRPr="00EA5059" w:rsidRDefault="00EA5059" w:rsidP="00EA5059">
      <w:pPr>
        <w:spacing w:after="0" w:line="240" w:lineRule="auto"/>
        <w:rPr>
          <w:sz w:val="24"/>
          <w:szCs w:val="24"/>
        </w:rPr>
      </w:pPr>
      <w:r w:rsidRPr="00EA5059">
        <w:rPr>
          <w:sz w:val="24"/>
          <w:szCs w:val="24"/>
        </w:rPr>
        <w:t>MOBTE1 5EED 3390-3     2671</w:t>
      </w:r>
    </w:p>
    <w:p w14:paraId="6F8A71AA" w14:textId="77777777" w:rsidR="00EA5059" w:rsidRPr="00EA5059" w:rsidRDefault="00EA5059" w:rsidP="00EA5059">
      <w:pPr>
        <w:spacing w:after="0" w:line="240" w:lineRule="auto"/>
        <w:rPr>
          <w:sz w:val="24"/>
          <w:szCs w:val="24"/>
        </w:rPr>
      </w:pPr>
      <w:r w:rsidRPr="00EA5059">
        <w:rPr>
          <w:sz w:val="24"/>
          <w:szCs w:val="24"/>
        </w:rPr>
        <w:t>MOBTL0 5EEE 3390-3     2672</w:t>
      </w:r>
    </w:p>
    <w:p w14:paraId="2D3768B1" w14:textId="77777777" w:rsidR="00EA5059" w:rsidRPr="00EA5059" w:rsidRDefault="00EA5059" w:rsidP="00EA5059">
      <w:pPr>
        <w:spacing w:after="0" w:line="240" w:lineRule="auto"/>
        <w:rPr>
          <w:sz w:val="24"/>
          <w:szCs w:val="24"/>
        </w:rPr>
      </w:pPr>
      <w:r w:rsidRPr="00EA5059">
        <w:rPr>
          <w:sz w:val="24"/>
          <w:szCs w:val="24"/>
        </w:rPr>
        <w:t>MOBTL1 5EEF 3390-3     2673</w:t>
      </w:r>
    </w:p>
    <w:p w14:paraId="41B8115D" w14:textId="77777777" w:rsidR="00EA5059" w:rsidRPr="00EA5059" w:rsidRDefault="00EA5059" w:rsidP="00EA5059">
      <w:pPr>
        <w:spacing w:after="0" w:line="240" w:lineRule="auto"/>
        <w:rPr>
          <w:sz w:val="24"/>
          <w:szCs w:val="24"/>
        </w:rPr>
      </w:pPr>
      <w:r w:rsidRPr="00EA5059">
        <w:rPr>
          <w:sz w:val="24"/>
          <w:szCs w:val="24"/>
        </w:rPr>
        <w:t>MOBTE3 5EF0 3390-3     2674</w:t>
      </w:r>
    </w:p>
    <w:p w14:paraId="4D7EE611" w14:textId="77777777" w:rsidR="00EA5059" w:rsidRPr="00EA5059" w:rsidRDefault="00EA5059" w:rsidP="00EA5059">
      <w:pPr>
        <w:spacing w:after="0" w:line="240" w:lineRule="auto"/>
        <w:rPr>
          <w:sz w:val="24"/>
          <w:szCs w:val="24"/>
        </w:rPr>
      </w:pPr>
      <w:r w:rsidRPr="00EA5059">
        <w:rPr>
          <w:sz w:val="24"/>
          <w:szCs w:val="24"/>
        </w:rPr>
        <w:t>MOBT58 5EF1 3390-3     2675</w:t>
      </w:r>
    </w:p>
    <w:p w14:paraId="184CE661" w14:textId="77777777" w:rsidR="00EA5059" w:rsidRPr="00EA5059" w:rsidRDefault="00EA5059" w:rsidP="00EA5059">
      <w:pPr>
        <w:spacing w:after="0" w:line="240" w:lineRule="auto"/>
        <w:rPr>
          <w:sz w:val="24"/>
          <w:szCs w:val="24"/>
        </w:rPr>
      </w:pPr>
      <w:r w:rsidRPr="00EA5059">
        <w:rPr>
          <w:sz w:val="24"/>
          <w:szCs w:val="24"/>
        </w:rPr>
        <w:t>MOBT59 5EF2 3390-3     2676</w:t>
      </w:r>
    </w:p>
    <w:p w14:paraId="592EE6A9" w14:textId="77777777" w:rsidR="00EA5059" w:rsidRPr="00EA5059" w:rsidRDefault="00EA5059" w:rsidP="00EA5059">
      <w:pPr>
        <w:spacing w:after="0" w:line="240" w:lineRule="auto"/>
        <w:rPr>
          <w:sz w:val="24"/>
          <w:szCs w:val="24"/>
        </w:rPr>
      </w:pPr>
      <w:r w:rsidRPr="00EA5059">
        <w:rPr>
          <w:sz w:val="24"/>
          <w:szCs w:val="24"/>
        </w:rPr>
        <w:t>MOBT02 5EF3 3390-3     2677</w:t>
      </w:r>
    </w:p>
    <w:p w14:paraId="7753CFE9" w14:textId="77777777" w:rsidR="00EA5059" w:rsidRPr="00EA5059" w:rsidRDefault="00EA5059" w:rsidP="00EA5059">
      <w:pPr>
        <w:spacing w:after="0" w:line="240" w:lineRule="auto"/>
        <w:rPr>
          <w:sz w:val="24"/>
          <w:szCs w:val="24"/>
        </w:rPr>
      </w:pPr>
      <w:r w:rsidRPr="00EA5059">
        <w:rPr>
          <w:sz w:val="24"/>
          <w:szCs w:val="24"/>
        </w:rPr>
        <w:t>MOBT11 5EF4 3390-3     2678</w:t>
      </w:r>
    </w:p>
    <w:p w14:paraId="655C1AC6" w14:textId="77777777" w:rsidR="00EA5059" w:rsidRPr="00EA5059" w:rsidRDefault="00EA5059" w:rsidP="00EA5059">
      <w:pPr>
        <w:spacing w:after="0" w:line="240" w:lineRule="auto"/>
        <w:rPr>
          <w:sz w:val="24"/>
          <w:szCs w:val="24"/>
        </w:rPr>
      </w:pPr>
      <w:r w:rsidRPr="00EA5059">
        <w:rPr>
          <w:sz w:val="24"/>
          <w:szCs w:val="24"/>
        </w:rPr>
        <w:t>MOBT12 5EF5 3390-3     2679</w:t>
      </w:r>
    </w:p>
    <w:p w14:paraId="197C04F5" w14:textId="77777777" w:rsidR="00EA5059" w:rsidRPr="00EA5059" w:rsidRDefault="00EA5059" w:rsidP="00EA5059">
      <w:pPr>
        <w:spacing w:after="0" w:line="240" w:lineRule="auto"/>
        <w:rPr>
          <w:sz w:val="24"/>
          <w:szCs w:val="24"/>
        </w:rPr>
      </w:pPr>
      <w:r w:rsidRPr="00EA5059">
        <w:rPr>
          <w:sz w:val="24"/>
          <w:szCs w:val="24"/>
        </w:rPr>
        <w:t>MOBT09 5EF6 3390-3     2680</w:t>
      </w:r>
    </w:p>
    <w:p w14:paraId="45D6FB7A" w14:textId="77777777" w:rsidR="00EA5059" w:rsidRPr="00EA5059" w:rsidRDefault="00EA5059" w:rsidP="00EA5059">
      <w:pPr>
        <w:spacing w:after="0" w:line="240" w:lineRule="auto"/>
        <w:rPr>
          <w:sz w:val="24"/>
          <w:szCs w:val="24"/>
        </w:rPr>
      </w:pPr>
      <w:r w:rsidRPr="00EA5059">
        <w:rPr>
          <w:sz w:val="24"/>
          <w:szCs w:val="24"/>
        </w:rPr>
        <w:t>MOBT10 5EF7 3390-3     2681</w:t>
      </w:r>
    </w:p>
    <w:p w14:paraId="637A544E" w14:textId="77777777" w:rsidR="00EA5059" w:rsidRPr="00EA5059" w:rsidRDefault="00EA5059" w:rsidP="00EA5059">
      <w:pPr>
        <w:spacing w:after="0" w:line="240" w:lineRule="auto"/>
        <w:rPr>
          <w:sz w:val="24"/>
          <w:szCs w:val="24"/>
        </w:rPr>
      </w:pPr>
      <w:r w:rsidRPr="00EA5059">
        <w:rPr>
          <w:sz w:val="24"/>
          <w:szCs w:val="24"/>
        </w:rPr>
        <w:t>MOBT15 5EF8 3390-3     2682</w:t>
      </w:r>
    </w:p>
    <w:p w14:paraId="67011E22" w14:textId="77777777" w:rsidR="00EA5059" w:rsidRPr="00EA5059" w:rsidRDefault="00EA5059" w:rsidP="00EA5059">
      <w:pPr>
        <w:spacing w:after="0" w:line="240" w:lineRule="auto"/>
        <w:rPr>
          <w:sz w:val="24"/>
          <w:szCs w:val="24"/>
        </w:rPr>
      </w:pPr>
      <w:r w:rsidRPr="00EA5059">
        <w:rPr>
          <w:sz w:val="24"/>
          <w:szCs w:val="24"/>
        </w:rPr>
        <w:t>MOBT16 5EF9 3390-3     2683</w:t>
      </w:r>
    </w:p>
    <w:p w14:paraId="30EDEA79" w14:textId="77777777" w:rsidR="00EA5059" w:rsidRPr="00EA5059" w:rsidRDefault="00EA5059" w:rsidP="00EA5059">
      <w:pPr>
        <w:spacing w:after="0" w:line="240" w:lineRule="auto"/>
        <w:rPr>
          <w:sz w:val="24"/>
          <w:szCs w:val="24"/>
        </w:rPr>
      </w:pPr>
      <w:r w:rsidRPr="00EA5059">
        <w:rPr>
          <w:sz w:val="24"/>
          <w:szCs w:val="24"/>
        </w:rPr>
        <w:t>MOBTM2 5EFA 3390-3     2684</w:t>
      </w:r>
    </w:p>
    <w:p w14:paraId="324901EB" w14:textId="77777777" w:rsidR="00EA5059" w:rsidRPr="00EA5059" w:rsidRDefault="00EA5059" w:rsidP="00EA5059">
      <w:pPr>
        <w:spacing w:after="0" w:line="240" w:lineRule="auto"/>
        <w:rPr>
          <w:sz w:val="24"/>
          <w:szCs w:val="24"/>
        </w:rPr>
      </w:pPr>
      <w:r w:rsidRPr="00EA5059">
        <w:rPr>
          <w:sz w:val="24"/>
          <w:szCs w:val="24"/>
        </w:rPr>
        <w:t>MOBTM3 5EFB 3390-3     2685</w:t>
      </w:r>
    </w:p>
    <w:p w14:paraId="35DB65AB" w14:textId="77777777" w:rsidR="00EA5059" w:rsidRPr="00EA5059" w:rsidRDefault="00EA5059" w:rsidP="00EA5059">
      <w:pPr>
        <w:spacing w:after="0" w:line="240" w:lineRule="auto"/>
        <w:rPr>
          <w:sz w:val="24"/>
          <w:szCs w:val="24"/>
        </w:rPr>
      </w:pPr>
      <w:r w:rsidRPr="00EA5059">
        <w:rPr>
          <w:sz w:val="24"/>
          <w:szCs w:val="24"/>
        </w:rPr>
        <w:t>MOBTM4 5EFC 3390-3     2686</w:t>
      </w:r>
    </w:p>
    <w:p w14:paraId="3CD82E08" w14:textId="77777777" w:rsidR="00EA5059" w:rsidRPr="00EA5059" w:rsidRDefault="00EA5059" w:rsidP="00EA5059">
      <w:pPr>
        <w:spacing w:after="0" w:line="240" w:lineRule="auto"/>
        <w:rPr>
          <w:sz w:val="24"/>
          <w:szCs w:val="24"/>
        </w:rPr>
      </w:pPr>
      <w:r w:rsidRPr="00EA5059">
        <w:rPr>
          <w:sz w:val="24"/>
          <w:szCs w:val="24"/>
        </w:rPr>
        <w:t>MOBTM5 5EFD 3390-3     2687</w:t>
      </w:r>
    </w:p>
    <w:p w14:paraId="4C6ACBBC" w14:textId="77777777" w:rsidR="00EA5059" w:rsidRPr="00EA5059" w:rsidRDefault="00EA5059" w:rsidP="00EA5059">
      <w:pPr>
        <w:spacing w:after="0" w:line="240" w:lineRule="auto"/>
        <w:rPr>
          <w:sz w:val="24"/>
          <w:szCs w:val="24"/>
        </w:rPr>
      </w:pPr>
      <w:r w:rsidRPr="00EA5059">
        <w:rPr>
          <w:sz w:val="24"/>
          <w:szCs w:val="24"/>
        </w:rPr>
        <w:t>MOBTM6 5EFE 3390-3     2688</w:t>
      </w:r>
    </w:p>
    <w:p w14:paraId="3816DB8A" w14:textId="77777777" w:rsidR="00EA5059" w:rsidRPr="00EA5059" w:rsidRDefault="00EA5059" w:rsidP="00EA5059">
      <w:pPr>
        <w:spacing w:after="0" w:line="240" w:lineRule="auto"/>
        <w:rPr>
          <w:sz w:val="24"/>
          <w:szCs w:val="24"/>
        </w:rPr>
      </w:pPr>
      <w:r w:rsidRPr="00EA5059">
        <w:rPr>
          <w:sz w:val="24"/>
          <w:szCs w:val="24"/>
        </w:rPr>
        <w:t>MOBTE2 5EFF 3390-3     2689</w:t>
      </w:r>
    </w:p>
    <w:p w14:paraId="5FF11AB7" w14:textId="77777777" w:rsidR="00EA5059" w:rsidRPr="00EA5059" w:rsidRDefault="00EA5059" w:rsidP="00EA5059">
      <w:pPr>
        <w:spacing w:after="0" w:line="240" w:lineRule="auto"/>
        <w:rPr>
          <w:sz w:val="24"/>
          <w:szCs w:val="24"/>
        </w:rPr>
      </w:pPr>
      <w:r w:rsidRPr="00EA5059">
        <w:rPr>
          <w:sz w:val="24"/>
          <w:szCs w:val="24"/>
        </w:rPr>
        <w:t>Z22DSS 5F00 3390-3     2690</w:t>
      </w:r>
    </w:p>
    <w:p w14:paraId="3F9AD9AA" w14:textId="77777777" w:rsidR="00EA5059" w:rsidRPr="00EA5059" w:rsidRDefault="00EA5059" w:rsidP="00EA5059">
      <w:pPr>
        <w:spacing w:after="0" w:line="240" w:lineRule="auto"/>
        <w:rPr>
          <w:sz w:val="24"/>
          <w:szCs w:val="24"/>
        </w:rPr>
      </w:pPr>
      <w:r w:rsidRPr="00EA5059">
        <w:rPr>
          <w:sz w:val="24"/>
          <w:szCs w:val="24"/>
        </w:rPr>
        <w:t>Z22SAE 5F01 3390-3     2691</w:t>
      </w:r>
    </w:p>
    <w:p w14:paraId="329D19E9" w14:textId="77777777" w:rsidR="00EA5059" w:rsidRPr="00EA5059" w:rsidRDefault="00EA5059" w:rsidP="00EA5059">
      <w:pPr>
        <w:spacing w:after="0" w:line="240" w:lineRule="auto"/>
        <w:rPr>
          <w:sz w:val="24"/>
          <w:szCs w:val="24"/>
        </w:rPr>
      </w:pPr>
      <w:r w:rsidRPr="00EA5059">
        <w:rPr>
          <w:sz w:val="24"/>
          <w:szCs w:val="24"/>
        </w:rPr>
        <w:t>HR01C1 5F02 3390-3     2692</w:t>
      </w:r>
    </w:p>
    <w:p w14:paraId="4FF7E09A" w14:textId="77777777" w:rsidR="00EA5059" w:rsidRPr="00EA5059" w:rsidRDefault="00EA5059" w:rsidP="00EA5059">
      <w:pPr>
        <w:spacing w:after="0" w:line="240" w:lineRule="auto"/>
        <w:rPr>
          <w:sz w:val="24"/>
          <w:szCs w:val="24"/>
        </w:rPr>
      </w:pPr>
      <w:r w:rsidRPr="00EA5059">
        <w:rPr>
          <w:sz w:val="24"/>
          <w:szCs w:val="24"/>
        </w:rPr>
        <w:t>HR01L1 5F03 3390-3     2693</w:t>
      </w:r>
    </w:p>
    <w:p w14:paraId="73704F6E" w14:textId="77777777" w:rsidR="00EA5059" w:rsidRPr="00EA5059" w:rsidRDefault="00EA5059" w:rsidP="00EA5059">
      <w:pPr>
        <w:spacing w:after="0" w:line="240" w:lineRule="auto"/>
        <w:rPr>
          <w:sz w:val="24"/>
          <w:szCs w:val="24"/>
        </w:rPr>
      </w:pPr>
      <w:r w:rsidRPr="00EA5059">
        <w:rPr>
          <w:sz w:val="24"/>
          <w:szCs w:val="24"/>
        </w:rPr>
        <w:t>HR01A1 5F04 3390-3     2694</w:t>
      </w:r>
    </w:p>
    <w:p w14:paraId="36A426D9" w14:textId="77777777" w:rsidR="00EA5059" w:rsidRPr="00EA5059" w:rsidRDefault="00EA5059" w:rsidP="00EA5059">
      <w:pPr>
        <w:spacing w:after="0" w:line="240" w:lineRule="auto"/>
        <w:rPr>
          <w:sz w:val="24"/>
          <w:szCs w:val="24"/>
        </w:rPr>
      </w:pPr>
      <w:r w:rsidRPr="00EA5059">
        <w:rPr>
          <w:sz w:val="24"/>
          <w:szCs w:val="24"/>
        </w:rPr>
        <w:t>HR01A9 5F05 3390-3     2695</w:t>
      </w:r>
    </w:p>
    <w:p w14:paraId="52731E49" w14:textId="77777777" w:rsidR="00EA5059" w:rsidRPr="00EA5059" w:rsidRDefault="00EA5059" w:rsidP="00EA5059">
      <w:pPr>
        <w:spacing w:after="0" w:line="240" w:lineRule="auto"/>
        <w:rPr>
          <w:sz w:val="24"/>
          <w:szCs w:val="24"/>
        </w:rPr>
      </w:pPr>
      <w:r w:rsidRPr="00EA5059">
        <w:rPr>
          <w:sz w:val="24"/>
          <w:szCs w:val="24"/>
        </w:rPr>
        <w:t>HR01C0 5F06 3390-3     2696</w:t>
      </w:r>
    </w:p>
    <w:p w14:paraId="255DACFD" w14:textId="77777777" w:rsidR="00EA5059" w:rsidRPr="00EA5059" w:rsidRDefault="00EA5059" w:rsidP="00EA5059">
      <w:pPr>
        <w:spacing w:after="0" w:line="240" w:lineRule="auto"/>
        <w:rPr>
          <w:sz w:val="24"/>
          <w:szCs w:val="24"/>
        </w:rPr>
      </w:pPr>
      <w:r w:rsidRPr="00EA5059">
        <w:rPr>
          <w:sz w:val="24"/>
          <w:szCs w:val="24"/>
        </w:rPr>
        <w:t>HR01L0 5F07 3390-3     2697</w:t>
      </w:r>
    </w:p>
    <w:p w14:paraId="15C230EB" w14:textId="77777777" w:rsidR="00EA5059" w:rsidRPr="00EA5059" w:rsidRDefault="00EA5059" w:rsidP="00EA5059">
      <w:pPr>
        <w:spacing w:after="0" w:line="240" w:lineRule="auto"/>
        <w:rPr>
          <w:sz w:val="24"/>
          <w:szCs w:val="24"/>
        </w:rPr>
      </w:pPr>
      <w:r w:rsidRPr="00EA5059">
        <w:rPr>
          <w:sz w:val="24"/>
          <w:szCs w:val="24"/>
        </w:rPr>
        <w:lastRenderedPageBreak/>
        <w:t>HR01D5 5F08 3390-3     2698</w:t>
      </w:r>
    </w:p>
    <w:p w14:paraId="55DB5407" w14:textId="77777777" w:rsidR="00EA5059" w:rsidRPr="00EA5059" w:rsidRDefault="00EA5059" w:rsidP="00EA5059">
      <w:pPr>
        <w:spacing w:after="0" w:line="240" w:lineRule="auto"/>
        <w:rPr>
          <w:sz w:val="24"/>
          <w:szCs w:val="24"/>
        </w:rPr>
      </w:pPr>
      <w:r w:rsidRPr="00EA5059">
        <w:rPr>
          <w:sz w:val="24"/>
          <w:szCs w:val="24"/>
        </w:rPr>
        <w:t>HR01D6 5F09 3390-3     2699</w:t>
      </w:r>
    </w:p>
    <w:p w14:paraId="5A337445" w14:textId="77777777" w:rsidR="00EA5059" w:rsidRPr="00EA5059" w:rsidRDefault="00EA5059" w:rsidP="00EA5059">
      <w:pPr>
        <w:spacing w:after="0" w:line="240" w:lineRule="auto"/>
        <w:rPr>
          <w:sz w:val="24"/>
          <w:szCs w:val="24"/>
        </w:rPr>
      </w:pPr>
      <w:r w:rsidRPr="00EA5059">
        <w:rPr>
          <w:sz w:val="24"/>
          <w:szCs w:val="24"/>
        </w:rPr>
        <w:t>HR01D7 5F0A 3390-3     2700</w:t>
      </w:r>
    </w:p>
    <w:p w14:paraId="03007235" w14:textId="77777777" w:rsidR="00EA5059" w:rsidRPr="00EA5059" w:rsidRDefault="00EA5059" w:rsidP="00EA5059">
      <w:pPr>
        <w:spacing w:after="0" w:line="240" w:lineRule="auto"/>
        <w:rPr>
          <w:sz w:val="24"/>
          <w:szCs w:val="24"/>
        </w:rPr>
      </w:pPr>
      <w:r w:rsidRPr="00EA5059">
        <w:rPr>
          <w:sz w:val="24"/>
          <w:szCs w:val="24"/>
        </w:rPr>
        <w:t>HR01D8 5F0B 3390-3     2701</w:t>
      </w:r>
    </w:p>
    <w:p w14:paraId="432A0763" w14:textId="77777777" w:rsidR="00EA5059" w:rsidRPr="00EA5059" w:rsidRDefault="00EA5059" w:rsidP="00EA5059">
      <w:pPr>
        <w:spacing w:after="0" w:line="240" w:lineRule="auto"/>
        <w:rPr>
          <w:sz w:val="24"/>
          <w:szCs w:val="24"/>
        </w:rPr>
      </w:pPr>
      <w:r w:rsidRPr="00EA5059">
        <w:rPr>
          <w:sz w:val="24"/>
          <w:szCs w:val="24"/>
        </w:rPr>
        <w:t>HR01L4 5F0C 3390-3     2702</w:t>
      </w:r>
    </w:p>
    <w:p w14:paraId="3E6A3A48" w14:textId="77777777" w:rsidR="00EA5059" w:rsidRPr="00EA5059" w:rsidRDefault="00EA5059" w:rsidP="00EA5059">
      <w:pPr>
        <w:spacing w:after="0" w:line="240" w:lineRule="auto"/>
        <w:rPr>
          <w:sz w:val="24"/>
          <w:szCs w:val="24"/>
        </w:rPr>
      </w:pPr>
      <w:r w:rsidRPr="00EA5059">
        <w:rPr>
          <w:sz w:val="24"/>
          <w:szCs w:val="24"/>
        </w:rPr>
        <w:t>HR01L2 5F0D 3390-3     2703</w:t>
      </w:r>
    </w:p>
    <w:p w14:paraId="0C4ABA6B" w14:textId="77777777" w:rsidR="00EA5059" w:rsidRPr="00EA5059" w:rsidRDefault="00EA5059" w:rsidP="00EA5059">
      <w:pPr>
        <w:spacing w:after="0" w:line="240" w:lineRule="auto"/>
        <w:rPr>
          <w:sz w:val="24"/>
          <w:szCs w:val="24"/>
        </w:rPr>
      </w:pPr>
      <w:r w:rsidRPr="00EA5059">
        <w:rPr>
          <w:sz w:val="24"/>
          <w:szCs w:val="24"/>
        </w:rPr>
        <w:t>HR01A0 5F0E 3390-3     2704</w:t>
      </w:r>
    </w:p>
    <w:p w14:paraId="29DE61AE" w14:textId="77777777" w:rsidR="00EA5059" w:rsidRPr="00EA5059" w:rsidRDefault="00EA5059" w:rsidP="00EA5059">
      <w:pPr>
        <w:spacing w:after="0" w:line="240" w:lineRule="auto"/>
        <w:rPr>
          <w:sz w:val="24"/>
          <w:szCs w:val="24"/>
        </w:rPr>
      </w:pPr>
      <w:r w:rsidRPr="00EA5059">
        <w:rPr>
          <w:sz w:val="24"/>
          <w:szCs w:val="24"/>
        </w:rPr>
        <w:t>HR0131 5F0F 3390-3     2705</w:t>
      </w:r>
    </w:p>
    <w:p w14:paraId="53561CA3" w14:textId="77777777" w:rsidR="00EA5059" w:rsidRPr="00EA5059" w:rsidRDefault="00EA5059" w:rsidP="00EA5059">
      <w:pPr>
        <w:spacing w:after="0" w:line="240" w:lineRule="auto"/>
        <w:rPr>
          <w:sz w:val="24"/>
          <w:szCs w:val="24"/>
        </w:rPr>
      </w:pPr>
      <w:r w:rsidRPr="00EA5059">
        <w:rPr>
          <w:sz w:val="24"/>
          <w:szCs w:val="24"/>
        </w:rPr>
        <w:t>HR01A6 5F10 3390-3     2706</w:t>
      </w:r>
    </w:p>
    <w:p w14:paraId="29957D8C" w14:textId="77777777" w:rsidR="00EA5059" w:rsidRPr="00EA5059" w:rsidRDefault="00EA5059" w:rsidP="00EA5059">
      <w:pPr>
        <w:spacing w:after="0" w:line="240" w:lineRule="auto"/>
        <w:rPr>
          <w:sz w:val="24"/>
          <w:szCs w:val="24"/>
        </w:rPr>
      </w:pPr>
      <w:r w:rsidRPr="00EA5059">
        <w:rPr>
          <w:sz w:val="24"/>
          <w:szCs w:val="24"/>
        </w:rPr>
        <w:t>HR01A7 5F11 3390-3     2707</w:t>
      </w:r>
    </w:p>
    <w:p w14:paraId="66FE1FA6" w14:textId="77777777" w:rsidR="00EA5059" w:rsidRPr="00EA5059" w:rsidRDefault="00EA5059" w:rsidP="00EA5059">
      <w:pPr>
        <w:spacing w:after="0" w:line="240" w:lineRule="auto"/>
        <w:rPr>
          <w:sz w:val="24"/>
          <w:szCs w:val="24"/>
        </w:rPr>
      </w:pPr>
      <w:r w:rsidRPr="00EA5059">
        <w:rPr>
          <w:sz w:val="24"/>
          <w:szCs w:val="24"/>
        </w:rPr>
        <w:t>HR01A4 5F12 3390-3     2708</w:t>
      </w:r>
    </w:p>
    <w:p w14:paraId="3E11218F" w14:textId="77777777" w:rsidR="00EA5059" w:rsidRPr="00EA5059" w:rsidRDefault="00EA5059" w:rsidP="00EA5059">
      <w:pPr>
        <w:spacing w:after="0" w:line="240" w:lineRule="auto"/>
        <w:rPr>
          <w:sz w:val="24"/>
          <w:szCs w:val="24"/>
        </w:rPr>
      </w:pPr>
      <w:r w:rsidRPr="00EA5059">
        <w:rPr>
          <w:sz w:val="24"/>
          <w:szCs w:val="24"/>
        </w:rPr>
        <w:t>HR01A5 5F13 3390-3     2709</w:t>
      </w:r>
    </w:p>
    <w:p w14:paraId="32414743" w14:textId="77777777" w:rsidR="00EA5059" w:rsidRPr="00EA5059" w:rsidRDefault="00EA5059" w:rsidP="00EA5059">
      <w:pPr>
        <w:spacing w:after="0" w:line="240" w:lineRule="auto"/>
        <w:rPr>
          <w:sz w:val="24"/>
          <w:szCs w:val="24"/>
        </w:rPr>
      </w:pPr>
      <w:r w:rsidRPr="00EA5059">
        <w:rPr>
          <w:sz w:val="24"/>
          <w:szCs w:val="24"/>
        </w:rPr>
        <w:t>HR01A2 5F14 3390-3     2710</w:t>
      </w:r>
    </w:p>
    <w:p w14:paraId="0D57A6CA" w14:textId="77777777" w:rsidR="00EA5059" w:rsidRPr="00EA5059" w:rsidRDefault="00EA5059" w:rsidP="00EA5059">
      <w:pPr>
        <w:spacing w:after="0" w:line="240" w:lineRule="auto"/>
        <w:rPr>
          <w:sz w:val="24"/>
          <w:szCs w:val="24"/>
        </w:rPr>
      </w:pPr>
      <w:r w:rsidRPr="00EA5059">
        <w:rPr>
          <w:sz w:val="24"/>
          <w:szCs w:val="24"/>
        </w:rPr>
        <w:t>HR01A3 5F15 3390-3     2711</w:t>
      </w:r>
    </w:p>
    <w:p w14:paraId="76A657DD" w14:textId="77777777" w:rsidR="00EA5059" w:rsidRPr="00EA5059" w:rsidRDefault="00EA5059" w:rsidP="00EA5059">
      <w:pPr>
        <w:spacing w:after="0" w:line="240" w:lineRule="auto"/>
        <w:rPr>
          <w:sz w:val="24"/>
          <w:szCs w:val="24"/>
        </w:rPr>
      </w:pPr>
      <w:r w:rsidRPr="00EA5059">
        <w:rPr>
          <w:sz w:val="24"/>
          <w:szCs w:val="24"/>
        </w:rPr>
        <w:t>HR01D9 5F16 3390-3     2712</w:t>
      </w:r>
    </w:p>
    <w:p w14:paraId="6685BA3C" w14:textId="77777777" w:rsidR="00EA5059" w:rsidRPr="00EA5059" w:rsidRDefault="00EA5059" w:rsidP="00EA5059">
      <w:pPr>
        <w:spacing w:after="0" w:line="240" w:lineRule="auto"/>
        <w:rPr>
          <w:sz w:val="24"/>
          <w:szCs w:val="24"/>
        </w:rPr>
      </w:pPr>
      <w:r w:rsidRPr="00EA5059">
        <w:rPr>
          <w:sz w:val="24"/>
          <w:szCs w:val="24"/>
        </w:rPr>
        <w:t>HR0100 5F17 3390-3     2713</w:t>
      </w:r>
    </w:p>
    <w:p w14:paraId="334680DD" w14:textId="77777777" w:rsidR="00EA5059" w:rsidRPr="00EA5059" w:rsidRDefault="00EA5059" w:rsidP="00EA5059">
      <w:pPr>
        <w:spacing w:after="0" w:line="240" w:lineRule="auto"/>
        <w:rPr>
          <w:sz w:val="24"/>
          <w:szCs w:val="24"/>
        </w:rPr>
      </w:pPr>
      <w:r w:rsidRPr="00EA5059">
        <w:rPr>
          <w:sz w:val="24"/>
          <w:szCs w:val="24"/>
        </w:rPr>
        <w:t>HR01A8 5F18 3390-3     2714</w:t>
      </w:r>
    </w:p>
    <w:p w14:paraId="32CA7BCC" w14:textId="77777777" w:rsidR="00EA5059" w:rsidRPr="00EA5059" w:rsidRDefault="00EA5059" w:rsidP="00EA5059">
      <w:pPr>
        <w:spacing w:after="0" w:line="240" w:lineRule="auto"/>
        <w:rPr>
          <w:sz w:val="24"/>
          <w:szCs w:val="24"/>
        </w:rPr>
      </w:pPr>
      <w:r w:rsidRPr="00EA5059">
        <w:rPr>
          <w:sz w:val="24"/>
          <w:szCs w:val="24"/>
        </w:rPr>
        <w:t>BCZ057 6100 3390-9     2715</w:t>
      </w:r>
    </w:p>
    <w:p w14:paraId="1CFC0EF6" w14:textId="77777777" w:rsidR="00EA5059" w:rsidRPr="00EA5059" w:rsidRDefault="00EA5059" w:rsidP="00EA5059">
      <w:pPr>
        <w:spacing w:after="0" w:line="240" w:lineRule="auto"/>
        <w:rPr>
          <w:sz w:val="24"/>
          <w:szCs w:val="24"/>
        </w:rPr>
      </w:pPr>
      <w:r w:rsidRPr="00EA5059">
        <w:rPr>
          <w:sz w:val="24"/>
          <w:szCs w:val="24"/>
        </w:rPr>
        <w:t>BCZ058 6101 3390-9     2716</w:t>
      </w:r>
    </w:p>
    <w:p w14:paraId="0CD6C2A5" w14:textId="77777777" w:rsidR="00EA5059" w:rsidRPr="00EA5059" w:rsidRDefault="00EA5059" w:rsidP="00EA5059">
      <w:pPr>
        <w:spacing w:after="0" w:line="240" w:lineRule="auto"/>
        <w:rPr>
          <w:sz w:val="24"/>
          <w:szCs w:val="24"/>
        </w:rPr>
      </w:pPr>
      <w:r w:rsidRPr="00EA5059">
        <w:rPr>
          <w:sz w:val="24"/>
          <w:szCs w:val="24"/>
        </w:rPr>
        <w:t>BCZ059 6102 3390-9     2717</w:t>
      </w:r>
    </w:p>
    <w:p w14:paraId="25F5EE2A" w14:textId="77777777" w:rsidR="00EA5059" w:rsidRPr="00EA5059" w:rsidRDefault="00EA5059" w:rsidP="00EA5059">
      <w:pPr>
        <w:spacing w:after="0" w:line="240" w:lineRule="auto"/>
        <w:rPr>
          <w:sz w:val="24"/>
          <w:szCs w:val="24"/>
        </w:rPr>
      </w:pPr>
      <w:r w:rsidRPr="00EA5059">
        <w:rPr>
          <w:sz w:val="24"/>
          <w:szCs w:val="24"/>
        </w:rPr>
        <w:t>BCZ060 6103 3390-9     2718</w:t>
      </w:r>
    </w:p>
    <w:p w14:paraId="66BE79E7" w14:textId="77777777" w:rsidR="00EA5059" w:rsidRPr="00EA5059" w:rsidRDefault="00EA5059" w:rsidP="00EA5059">
      <w:pPr>
        <w:spacing w:after="0" w:line="240" w:lineRule="auto"/>
        <w:rPr>
          <w:sz w:val="24"/>
          <w:szCs w:val="24"/>
        </w:rPr>
      </w:pPr>
      <w:r w:rsidRPr="00EA5059">
        <w:rPr>
          <w:sz w:val="24"/>
          <w:szCs w:val="24"/>
        </w:rPr>
        <w:t>BCZ061 6104 3390-9     2719</w:t>
      </w:r>
    </w:p>
    <w:p w14:paraId="3457790C" w14:textId="77777777" w:rsidR="00EA5059" w:rsidRPr="00EA5059" w:rsidRDefault="00EA5059" w:rsidP="00EA5059">
      <w:pPr>
        <w:spacing w:after="0" w:line="240" w:lineRule="auto"/>
        <w:rPr>
          <w:sz w:val="24"/>
          <w:szCs w:val="24"/>
        </w:rPr>
      </w:pPr>
      <w:r w:rsidRPr="00EA5059">
        <w:rPr>
          <w:sz w:val="24"/>
          <w:szCs w:val="24"/>
        </w:rPr>
        <w:t>BCZ062 6105 3390-9     2720</w:t>
      </w:r>
    </w:p>
    <w:p w14:paraId="1ACB8AF1" w14:textId="77777777" w:rsidR="00EA5059" w:rsidRPr="00EA5059" w:rsidRDefault="00EA5059" w:rsidP="00EA5059">
      <w:pPr>
        <w:spacing w:after="0" w:line="240" w:lineRule="auto"/>
        <w:rPr>
          <w:sz w:val="24"/>
          <w:szCs w:val="24"/>
        </w:rPr>
      </w:pPr>
      <w:r w:rsidRPr="00EA5059">
        <w:rPr>
          <w:sz w:val="24"/>
          <w:szCs w:val="24"/>
        </w:rPr>
        <w:t>BCZ063 6106 3390-9     2721</w:t>
      </w:r>
    </w:p>
    <w:p w14:paraId="0D9E0144" w14:textId="77777777" w:rsidR="00EA5059" w:rsidRPr="00EA5059" w:rsidRDefault="00EA5059" w:rsidP="00EA5059">
      <w:pPr>
        <w:spacing w:after="0" w:line="240" w:lineRule="auto"/>
        <w:rPr>
          <w:sz w:val="24"/>
          <w:szCs w:val="24"/>
        </w:rPr>
      </w:pPr>
      <w:r w:rsidRPr="00EA5059">
        <w:rPr>
          <w:sz w:val="24"/>
          <w:szCs w:val="24"/>
        </w:rPr>
        <w:t>BCZ064 6107 3390-9     2722</w:t>
      </w:r>
    </w:p>
    <w:p w14:paraId="01A34CA6" w14:textId="77777777" w:rsidR="00EA5059" w:rsidRPr="00EA5059" w:rsidRDefault="00EA5059" w:rsidP="00EA5059">
      <w:pPr>
        <w:spacing w:after="0" w:line="240" w:lineRule="auto"/>
        <w:rPr>
          <w:sz w:val="24"/>
          <w:szCs w:val="24"/>
        </w:rPr>
      </w:pPr>
      <w:r w:rsidRPr="00EA5059">
        <w:rPr>
          <w:sz w:val="24"/>
          <w:szCs w:val="24"/>
        </w:rPr>
        <w:t>BCZ065 6108 3390-9     2723</w:t>
      </w:r>
    </w:p>
    <w:p w14:paraId="70C01F98" w14:textId="77777777" w:rsidR="00EA5059" w:rsidRPr="00EA5059" w:rsidRDefault="00EA5059" w:rsidP="00EA5059">
      <w:pPr>
        <w:spacing w:after="0" w:line="240" w:lineRule="auto"/>
        <w:rPr>
          <w:sz w:val="24"/>
          <w:szCs w:val="24"/>
        </w:rPr>
      </w:pPr>
      <w:r w:rsidRPr="00EA5059">
        <w:rPr>
          <w:sz w:val="24"/>
          <w:szCs w:val="24"/>
        </w:rPr>
        <w:t>BCZ066 6109 3390-9     2724</w:t>
      </w:r>
    </w:p>
    <w:p w14:paraId="1588F944" w14:textId="77777777" w:rsidR="00EA5059" w:rsidRPr="00EA5059" w:rsidRDefault="00EA5059" w:rsidP="00EA5059">
      <w:pPr>
        <w:spacing w:after="0" w:line="240" w:lineRule="auto"/>
        <w:rPr>
          <w:sz w:val="24"/>
          <w:szCs w:val="24"/>
        </w:rPr>
      </w:pPr>
      <w:r w:rsidRPr="00EA5059">
        <w:rPr>
          <w:sz w:val="24"/>
          <w:szCs w:val="24"/>
        </w:rPr>
        <w:t>BCZ067 610A 3390-9     2725</w:t>
      </w:r>
    </w:p>
    <w:p w14:paraId="42CF6C10" w14:textId="77777777" w:rsidR="00EA5059" w:rsidRPr="00EA5059" w:rsidRDefault="00EA5059" w:rsidP="00EA5059">
      <w:pPr>
        <w:spacing w:after="0" w:line="240" w:lineRule="auto"/>
        <w:rPr>
          <w:sz w:val="24"/>
          <w:szCs w:val="24"/>
        </w:rPr>
      </w:pPr>
      <w:r w:rsidRPr="00EA5059">
        <w:rPr>
          <w:sz w:val="24"/>
          <w:szCs w:val="24"/>
        </w:rPr>
        <w:t>BCZ068 610B 3390-9     2726</w:t>
      </w:r>
    </w:p>
    <w:p w14:paraId="2A716ACB" w14:textId="77777777" w:rsidR="00EA5059" w:rsidRPr="00EA5059" w:rsidRDefault="00EA5059" w:rsidP="00EA5059">
      <w:pPr>
        <w:spacing w:after="0" w:line="240" w:lineRule="auto"/>
        <w:rPr>
          <w:sz w:val="24"/>
          <w:szCs w:val="24"/>
        </w:rPr>
      </w:pPr>
      <w:r w:rsidRPr="00EA5059">
        <w:rPr>
          <w:sz w:val="24"/>
          <w:szCs w:val="24"/>
        </w:rPr>
        <w:t>BCZ069 610C 3390-9     2727</w:t>
      </w:r>
    </w:p>
    <w:p w14:paraId="5C1AC470" w14:textId="77777777" w:rsidR="00EA5059" w:rsidRPr="00EA5059" w:rsidRDefault="00EA5059" w:rsidP="00EA5059">
      <w:pPr>
        <w:spacing w:after="0" w:line="240" w:lineRule="auto"/>
        <w:rPr>
          <w:sz w:val="24"/>
          <w:szCs w:val="24"/>
        </w:rPr>
      </w:pPr>
      <w:r w:rsidRPr="00EA5059">
        <w:rPr>
          <w:sz w:val="24"/>
          <w:szCs w:val="24"/>
        </w:rPr>
        <w:t>BCZ070 610D 3390-9     2728</w:t>
      </w:r>
    </w:p>
    <w:p w14:paraId="09EEDC99" w14:textId="77777777" w:rsidR="00EA5059" w:rsidRPr="00EA5059" w:rsidRDefault="00EA5059" w:rsidP="00EA5059">
      <w:pPr>
        <w:spacing w:after="0" w:line="240" w:lineRule="auto"/>
        <w:rPr>
          <w:sz w:val="24"/>
          <w:szCs w:val="24"/>
        </w:rPr>
      </w:pPr>
      <w:r w:rsidRPr="00EA5059">
        <w:rPr>
          <w:sz w:val="24"/>
          <w:szCs w:val="24"/>
        </w:rPr>
        <w:t>BCZ071 610E 3390-9     2729</w:t>
      </w:r>
    </w:p>
    <w:p w14:paraId="2B91A03E" w14:textId="77777777" w:rsidR="00EA5059" w:rsidRPr="00EA5059" w:rsidRDefault="00EA5059" w:rsidP="00EA5059">
      <w:pPr>
        <w:spacing w:after="0" w:line="240" w:lineRule="auto"/>
        <w:rPr>
          <w:sz w:val="24"/>
          <w:szCs w:val="24"/>
        </w:rPr>
      </w:pPr>
      <w:r w:rsidRPr="00EA5059">
        <w:rPr>
          <w:sz w:val="24"/>
          <w:szCs w:val="24"/>
        </w:rPr>
        <w:t>BCZ072 610F 3390-9     2730</w:t>
      </w:r>
    </w:p>
    <w:p w14:paraId="0CBD2904" w14:textId="77777777" w:rsidR="00EA5059" w:rsidRPr="00EA5059" w:rsidRDefault="00EA5059" w:rsidP="00EA5059">
      <w:pPr>
        <w:spacing w:after="0" w:line="240" w:lineRule="auto"/>
        <w:rPr>
          <w:sz w:val="24"/>
          <w:szCs w:val="24"/>
        </w:rPr>
      </w:pPr>
      <w:r w:rsidRPr="00EA5059">
        <w:rPr>
          <w:sz w:val="24"/>
          <w:szCs w:val="24"/>
        </w:rPr>
        <w:t>BCZ073 6110 3390-9     2731</w:t>
      </w:r>
    </w:p>
    <w:p w14:paraId="4FDB44A9" w14:textId="77777777" w:rsidR="00EA5059" w:rsidRPr="00EA5059" w:rsidRDefault="00EA5059" w:rsidP="00EA5059">
      <w:pPr>
        <w:spacing w:after="0" w:line="240" w:lineRule="auto"/>
        <w:rPr>
          <w:sz w:val="24"/>
          <w:szCs w:val="24"/>
        </w:rPr>
      </w:pPr>
      <w:r w:rsidRPr="00EA5059">
        <w:rPr>
          <w:sz w:val="24"/>
          <w:szCs w:val="24"/>
        </w:rPr>
        <w:t>BCZ074 6111 3390-9     2732</w:t>
      </w:r>
    </w:p>
    <w:p w14:paraId="29E5E8CE" w14:textId="77777777" w:rsidR="00EA5059" w:rsidRPr="00EA5059" w:rsidRDefault="00EA5059" w:rsidP="00EA5059">
      <w:pPr>
        <w:spacing w:after="0" w:line="240" w:lineRule="auto"/>
        <w:rPr>
          <w:sz w:val="24"/>
          <w:szCs w:val="24"/>
        </w:rPr>
      </w:pPr>
      <w:r w:rsidRPr="00EA5059">
        <w:rPr>
          <w:sz w:val="24"/>
          <w:szCs w:val="24"/>
        </w:rPr>
        <w:t>BCZ075 6112 3390-9     2733</w:t>
      </w:r>
    </w:p>
    <w:p w14:paraId="7420DF67" w14:textId="77777777" w:rsidR="00EA5059" w:rsidRPr="00EA5059" w:rsidRDefault="00EA5059" w:rsidP="00EA5059">
      <w:pPr>
        <w:spacing w:after="0" w:line="240" w:lineRule="auto"/>
        <w:rPr>
          <w:sz w:val="24"/>
          <w:szCs w:val="24"/>
        </w:rPr>
      </w:pPr>
      <w:r w:rsidRPr="00EA5059">
        <w:rPr>
          <w:sz w:val="24"/>
          <w:szCs w:val="24"/>
        </w:rPr>
        <w:t>BCZ076 6113 3390-9     2734</w:t>
      </w:r>
    </w:p>
    <w:p w14:paraId="2C2777F1" w14:textId="77777777" w:rsidR="00EA5059" w:rsidRPr="00EA5059" w:rsidRDefault="00EA5059" w:rsidP="00EA5059">
      <w:pPr>
        <w:spacing w:after="0" w:line="240" w:lineRule="auto"/>
        <w:rPr>
          <w:sz w:val="24"/>
          <w:szCs w:val="24"/>
        </w:rPr>
      </w:pPr>
      <w:r w:rsidRPr="00EA5059">
        <w:rPr>
          <w:sz w:val="24"/>
          <w:szCs w:val="24"/>
        </w:rPr>
        <w:t>BCZ077 6114 3390-9     2735</w:t>
      </w:r>
    </w:p>
    <w:p w14:paraId="01312668" w14:textId="77777777" w:rsidR="00EA5059" w:rsidRPr="00EA5059" w:rsidRDefault="00EA5059" w:rsidP="00EA5059">
      <w:pPr>
        <w:spacing w:after="0" w:line="240" w:lineRule="auto"/>
        <w:rPr>
          <w:sz w:val="24"/>
          <w:szCs w:val="24"/>
        </w:rPr>
      </w:pPr>
      <w:r w:rsidRPr="00EA5059">
        <w:rPr>
          <w:sz w:val="24"/>
          <w:szCs w:val="24"/>
        </w:rPr>
        <w:t>BCZ078 6115 3390-9     2736</w:t>
      </w:r>
    </w:p>
    <w:p w14:paraId="559B0CB1" w14:textId="77777777" w:rsidR="00EA5059" w:rsidRPr="00EA5059" w:rsidRDefault="00EA5059" w:rsidP="00EA5059">
      <w:pPr>
        <w:spacing w:after="0" w:line="240" w:lineRule="auto"/>
        <w:rPr>
          <w:sz w:val="24"/>
          <w:szCs w:val="24"/>
        </w:rPr>
      </w:pPr>
      <w:r w:rsidRPr="00EA5059">
        <w:rPr>
          <w:sz w:val="24"/>
          <w:szCs w:val="24"/>
        </w:rPr>
        <w:t>BCZ079 6116 3390-9     2737</w:t>
      </w:r>
    </w:p>
    <w:p w14:paraId="3842C2E3" w14:textId="77777777" w:rsidR="00EA5059" w:rsidRPr="00EA5059" w:rsidRDefault="00EA5059" w:rsidP="00EA5059">
      <w:pPr>
        <w:spacing w:after="0" w:line="240" w:lineRule="auto"/>
        <w:rPr>
          <w:sz w:val="24"/>
          <w:szCs w:val="24"/>
        </w:rPr>
      </w:pPr>
      <w:r w:rsidRPr="00EA5059">
        <w:rPr>
          <w:sz w:val="24"/>
          <w:szCs w:val="24"/>
        </w:rPr>
        <w:t>BCZ080 6117 3390-9     2738</w:t>
      </w:r>
    </w:p>
    <w:p w14:paraId="743B4292" w14:textId="77777777" w:rsidR="00EA5059" w:rsidRPr="00EA5059" w:rsidRDefault="00EA5059" w:rsidP="00EA5059">
      <w:pPr>
        <w:spacing w:after="0" w:line="240" w:lineRule="auto"/>
        <w:rPr>
          <w:sz w:val="24"/>
          <w:szCs w:val="24"/>
        </w:rPr>
      </w:pPr>
      <w:r w:rsidRPr="00EA5059">
        <w:rPr>
          <w:sz w:val="24"/>
          <w:szCs w:val="24"/>
        </w:rPr>
        <w:t>BCZ081 6118 3390-9     2739</w:t>
      </w:r>
    </w:p>
    <w:p w14:paraId="2075DF84" w14:textId="77777777" w:rsidR="00EA5059" w:rsidRPr="00EA5059" w:rsidRDefault="00EA5059" w:rsidP="00EA5059">
      <w:pPr>
        <w:spacing w:after="0" w:line="240" w:lineRule="auto"/>
        <w:rPr>
          <w:sz w:val="24"/>
          <w:szCs w:val="24"/>
        </w:rPr>
      </w:pPr>
      <w:r w:rsidRPr="00EA5059">
        <w:rPr>
          <w:sz w:val="24"/>
          <w:szCs w:val="24"/>
        </w:rPr>
        <w:lastRenderedPageBreak/>
        <w:t>BCZ082 6119 3390-9     2740</w:t>
      </w:r>
    </w:p>
    <w:p w14:paraId="650C83D2" w14:textId="77777777" w:rsidR="00EA5059" w:rsidRPr="00EA5059" w:rsidRDefault="00EA5059" w:rsidP="00EA5059">
      <w:pPr>
        <w:spacing w:after="0" w:line="240" w:lineRule="auto"/>
        <w:rPr>
          <w:sz w:val="24"/>
          <w:szCs w:val="24"/>
        </w:rPr>
      </w:pPr>
      <w:r w:rsidRPr="00EA5059">
        <w:rPr>
          <w:sz w:val="24"/>
          <w:szCs w:val="24"/>
        </w:rPr>
        <w:t>BCZ083 611A 3390-9     2741</w:t>
      </w:r>
    </w:p>
    <w:p w14:paraId="2C2A0A53" w14:textId="77777777" w:rsidR="00EA5059" w:rsidRPr="00EA5059" w:rsidRDefault="00EA5059" w:rsidP="00EA5059">
      <w:pPr>
        <w:spacing w:after="0" w:line="240" w:lineRule="auto"/>
        <w:rPr>
          <w:sz w:val="24"/>
          <w:szCs w:val="24"/>
        </w:rPr>
      </w:pPr>
      <w:r w:rsidRPr="00EA5059">
        <w:rPr>
          <w:sz w:val="24"/>
          <w:szCs w:val="24"/>
        </w:rPr>
        <w:t>BCZ084 611B 3390-9     2742</w:t>
      </w:r>
    </w:p>
    <w:p w14:paraId="63DACF5E" w14:textId="77777777" w:rsidR="00EA5059" w:rsidRPr="00EA5059" w:rsidRDefault="00EA5059" w:rsidP="00EA5059">
      <w:pPr>
        <w:spacing w:after="0" w:line="240" w:lineRule="auto"/>
        <w:rPr>
          <w:sz w:val="24"/>
          <w:szCs w:val="24"/>
        </w:rPr>
      </w:pPr>
      <w:r w:rsidRPr="00EA5059">
        <w:rPr>
          <w:sz w:val="24"/>
          <w:szCs w:val="24"/>
        </w:rPr>
        <w:t>BCZ085 611C 3390-9     2743</w:t>
      </w:r>
    </w:p>
    <w:p w14:paraId="5C523259" w14:textId="77777777" w:rsidR="00EA5059" w:rsidRPr="00EA5059" w:rsidRDefault="00EA5059" w:rsidP="00EA5059">
      <w:pPr>
        <w:spacing w:after="0" w:line="240" w:lineRule="auto"/>
        <w:rPr>
          <w:sz w:val="24"/>
          <w:szCs w:val="24"/>
        </w:rPr>
      </w:pPr>
      <w:r w:rsidRPr="00EA5059">
        <w:rPr>
          <w:sz w:val="24"/>
          <w:szCs w:val="24"/>
        </w:rPr>
        <w:t>BCZ086 611D 3390-9     2744</w:t>
      </w:r>
    </w:p>
    <w:p w14:paraId="58625B12" w14:textId="77777777" w:rsidR="00EA5059" w:rsidRPr="00EA5059" w:rsidRDefault="00EA5059" w:rsidP="00EA5059">
      <w:pPr>
        <w:spacing w:after="0" w:line="240" w:lineRule="auto"/>
        <w:rPr>
          <w:sz w:val="24"/>
          <w:szCs w:val="24"/>
        </w:rPr>
      </w:pPr>
      <w:r w:rsidRPr="00EA5059">
        <w:rPr>
          <w:sz w:val="24"/>
          <w:szCs w:val="24"/>
        </w:rPr>
        <w:t>BCZ087 611E 3390-9     2745</w:t>
      </w:r>
    </w:p>
    <w:p w14:paraId="504C9A1B" w14:textId="77777777" w:rsidR="00EA5059" w:rsidRPr="00EA5059" w:rsidRDefault="00EA5059" w:rsidP="00EA5059">
      <w:pPr>
        <w:spacing w:after="0" w:line="240" w:lineRule="auto"/>
        <w:rPr>
          <w:sz w:val="24"/>
          <w:szCs w:val="24"/>
        </w:rPr>
      </w:pPr>
      <w:r w:rsidRPr="00EA5059">
        <w:rPr>
          <w:sz w:val="24"/>
          <w:szCs w:val="24"/>
        </w:rPr>
        <w:t>BCZ088 611F 3390-9     2746</w:t>
      </w:r>
    </w:p>
    <w:p w14:paraId="25C0CC1C" w14:textId="77777777" w:rsidR="00EA5059" w:rsidRPr="00EA5059" w:rsidRDefault="00EA5059" w:rsidP="00EA5059">
      <w:pPr>
        <w:spacing w:after="0" w:line="240" w:lineRule="auto"/>
        <w:rPr>
          <w:sz w:val="24"/>
          <w:szCs w:val="24"/>
        </w:rPr>
      </w:pPr>
      <w:r w:rsidRPr="00EA5059">
        <w:rPr>
          <w:sz w:val="24"/>
          <w:szCs w:val="24"/>
        </w:rPr>
        <w:t>BCZ089 6120 3390-9     2747</w:t>
      </w:r>
    </w:p>
    <w:p w14:paraId="706320E4" w14:textId="77777777" w:rsidR="00EA5059" w:rsidRPr="00EA5059" w:rsidRDefault="00EA5059" w:rsidP="00EA5059">
      <w:pPr>
        <w:spacing w:after="0" w:line="240" w:lineRule="auto"/>
        <w:rPr>
          <w:sz w:val="24"/>
          <w:szCs w:val="24"/>
        </w:rPr>
      </w:pPr>
      <w:r w:rsidRPr="00EA5059">
        <w:rPr>
          <w:sz w:val="24"/>
          <w:szCs w:val="24"/>
        </w:rPr>
        <w:t>BCZ090 6121 3390-9     2748</w:t>
      </w:r>
    </w:p>
    <w:p w14:paraId="25F1B90D" w14:textId="77777777" w:rsidR="00EA5059" w:rsidRPr="00EA5059" w:rsidRDefault="00EA5059" w:rsidP="00EA5059">
      <w:pPr>
        <w:spacing w:after="0" w:line="240" w:lineRule="auto"/>
        <w:rPr>
          <w:sz w:val="24"/>
          <w:szCs w:val="24"/>
        </w:rPr>
      </w:pPr>
      <w:r w:rsidRPr="00EA5059">
        <w:rPr>
          <w:sz w:val="24"/>
          <w:szCs w:val="24"/>
        </w:rPr>
        <w:t>BCZ091 6122 3390-9     2749</w:t>
      </w:r>
    </w:p>
    <w:p w14:paraId="4554E2B1" w14:textId="77777777" w:rsidR="00EA5059" w:rsidRPr="00EA5059" w:rsidRDefault="00EA5059" w:rsidP="00EA5059">
      <w:pPr>
        <w:spacing w:after="0" w:line="240" w:lineRule="auto"/>
        <w:rPr>
          <w:sz w:val="24"/>
          <w:szCs w:val="24"/>
        </w:rPr>
      </w:pPr>
      <w:r w:rsidRPr="00EA5059">
        <w:rPr>
          <w:sz w:val="24"/>
          <w:szCs w:val="24"/>
        </w:rPr>
        <w:t>BCZ092 6123 3390-9     2750</w:t>
      </w:r>
    </w:p>
    <w:p w14:paraId="64897844" w14:textId="77777777" w:rsidR="00EA5059" w:rsidRPr="00EA5059" w:rsidRDefault="00EA5059" w:rsidP="00EA5059">
      <w:pPr>
        <w:spacing w:after="0" w:line="240" w:lineRule="auto"/>
        <w:rPr>
          <w:sz w:val="24"/>
          <w:szCs w:val="24"/>
        </w:rPr>
      </w:pPr>
      <w:r w:rsidRPr="00EA5059">
        <w:rPr>
          <w:sz w:val="24"/>
          <w:szCs w:val="24"/>
        </w:rPr>
        <w:t>BCZ093 6124 3390-9     2751</w:t>
      </w:r>
    </w:p>
    <w:p w14:paraId="08D7ABFD" w14:textId="77777777" w:rsidR="00EA5059" w:rsidRPr="00EA5059" w:rsidRDefault="00EA5059" w:rsidP="00EA5059">
      <w:pPr>
        <w:spacing w:after="0" w:line="240" w:lineRule="auto"/>
        <w:rPr>
          <w:sz w:val="24"/>
          <w:szCs w:val="24"/>
        </w:rPr>
      </w:pPr>
      <w:r w:rsidRPr="00EA5059">
        <w:rPr>
          <w:sz w:val="24"/>
          <w:szCs w:val="24"/>
        </w:rPr>
        <w:t>BCZ094 6125 3390-9     2752</w:t>
      </w:r>
    </w:p>
    <w:p w14:paraId="54EDAFDF" w14:textId="77777777" w:rsidR="00EA5059" w:rsidRPr="00EA5059" w:rsidRDefault="00EA5059" w:rsidP="00EA5059">
      <w:pPr>
        <w:spacing w:after="0" w:line="240" w:lineRule="auto"/>
        <w:rPr>
          <w:sz w:val="24"/>
          <w:szCs w:val="24"/>
        </w:rPr>
      </w:pPr>
      <w:r w:rsidRPr="00EA5059">
        <w:rPr>
          <w:sz w:val="24"/>
          <w:szCs w:val="24"/>
        </w:rPr>
        <w:t>BCZ095 6126 3390-9     2753</w:t>
      </w:r>
    </w:p>
    <w:p w14:paraId="3D80E93C" w14:textId="77777777" w:rsidR="00EA5059" w:rsidRPr="00EA5059" w:rsidRDefault="00EA5059" w:rsidP="00EA5059">
      <w:pPr>
        <w:spacing w:after="0" w:line="240" w:lineRule="auto"/>
        <w:rPr>
          <w:sz w:val="24"/>
          <w:szCs w:val="24"/>
        </w:rPr>
      </w:pPr>
      <w:r w:rsidRPr="00EA5059">
        <w:rPr>
          <w:sz w:val="24"/>
          <w:szCs w:val="24"/>
        </w:rPr>
        <w:t>BCZ096 6127 3390-9     2754</w:t>
      </w:r>
    </w:p>
    <w:p w14:paraId="158079DE" w14:textId="77777777" w:rsidR="00EA5059" w:rsidRPr="00EA5059" w:rsidRDefault="00EA5059" w:rsidP="00EA5059">
      <w:pPr>
        <w:spacing w:after="0" w:line="240" w:lineRule="auto"/>
        <w:rPr>
          <w:sz w:val="24"/>
          <w:szCs w:val="24"/>
        </w:rPr>
      </w:pPr>
      <w:r w:rsidRPr="00EA5059">
        <w:rPr>
          <w:sz w:val="24"/>
          <w:szCs w:val="24"/>
        </w:rPr>
        <w:t>BCZ097 6128 3390-9     2755</w:t>
      </w:r>
    </w:p>
    <w:p w14:paraId="7CCFEFAB" w14:textId="77777777" w:rsidR="00EA5059" w:rsidRPr="00EA5059" w:rsidRDefault="00EA5059" w:rsidP="00EA5059">
      <w:pPr>
        <w:spacing w:after="0" w:line="240" w:lineRule="auto"/>
        <w:rPr>
          <w:sz w:val="24"/>
          <w:szCs w:val="24"/>
        </w:rPr>
      </w:pPr>
      <w:r w:rsidRPr="00EA5059">
        <w:rPr>
          <w:sz w:val="24"/>
          <w:szCs w:val="24"/>
        </w:rPr>
        <w:t>BCZ098 6129 3390-9     2756</w:t>
      </w:r>
    </w:p>
    <w:p w14:paraId="502A71E6" w14:textId="77777777" w:rsidR="00EA5059" w:rsidRPr="00EA5059" w:rsidRDefault="00EA5059" w:rsidP="00EA5059">
      <w:pPr>
        <w:spacing w:after="0" w:line="240" w:lineRule="auto"/>
        <w:rPr>
          <w:sz w:val="24"/>
          <w:szCs w:val="24"/>
        </w:rPr>
      </w:pPr>
      <w:r w:rsidRPr="00EA5059">
        <w:rPr>
          <w:sz w:val="24"/>
          <w:szCs w:val="24"/>
        </w:rPr>
        <w:t>BCZ099 612A 3390-9     2757</w:t>
      </w:r>
    </w:p>
    <w:p w14:paraId="07606B49" w14:textId="77777777" w:rsidR="00EA5059" w:rsidRPr="00EA5059" w:rsidRDefault="00EA5059" w:rsidP="00EA5059">
      <w:pPr>
        <w:spacing w:after="0" w:line="240" w:lineRule="auto"/>
        <w:rPr>
          <w:sz w:val="24"/>
          <w:szCs w:val="24"/>
        </w:rPr>
      </w:pPr>
      <w:r w:rsidRPr="00EA5059">
        <w:rPr>
          <w:sz w:val="24"/>
          <w:szCs w:val="24"/>
        </w:rPr>
        <w:t>BCZ100 612B 3390-9     2758</w:t>
      </w:r>
    </w:p>
    <w:p w14:paraId="1900841F" w14:textId="77777777" w:rsidR="00EA5059" w:rsidRPr="00EA5059" w:rsidRDefault="00EA5059" w:rsidP="00EA5059">
      <w:pPr>
        <w:spacing w:after="0" w:line="240" w:lineRule="auto"/>
        <w:rPr>
          <w:sz w:val="24"/>
          <w:szCs w:val="24"/>
        </w:rPr>
      </w:pPr>
      <w:r w:rsidRPr="00EA5059">
        <w:rPr>
          <w:sz w:val="24"/>
          <w:szCs w:val="24"/>
        </w:rPr>
        <w:t>BCZ101 612C 3390-9     2759</w:t>
      </w:r>
    </w:p>
    <w:p w14:paraId="43D9605E" w14:textId="77777777" w:rsidR="00EA5059" w:rsidRPr="00EA5059" w:rsidRDefault="00EA5059" w:rsidP="00EA5059">
      <w:pPr>
        <w:spacing w:after="0" w:line="240" w:lineRule="auto"/>
        <w:rPr>
          <w:sz w:val="24"/>
          <w:szCs w:val="24"/>
        </w:rPr>
      </w:pPr>
      <w:r w:rsidRPr="00EA5059">
        <w:rPr>
          <w:sz w:val="24"/>
          <w:szCs w:val="24"/>
        </w:rPr>
        <w:t>BCZ102 612D 3390-9     2760</w:t>
      </w:r>
    </w:p>
    <w:p w14:paraId="0552DE74" w14:textId="77777777" w:rsidR="00EA5059" w:rsidRPr="00EA5059" w:rsidRDefault="00EA5059" w:rsidP="00EA5059">
      <w:pPr>
        <w:spacing w:after="0" w:line="240" w:lineRule="auto"/>
        <w:rPr>
          <w:sz w:val="24"/>
          <w:szCs w:val="24"/>
        </w:rPr>
      </w:pPr>
      <w:r w:rsidRPr="00EA5059">
        <w:rPr>
          <w:sz w:val="24"/>
          <w:szCs w:val="24"/>
        </w:rPr>
        <w:t>BCZ103 612E 3390-9     2761</w:t>
      </w:r>
    </w:p>
    <w:p w14:paraId="572CB59F" w14:textId="77777777" w:rsidR="00EA5059" w:rsidRPr="00EA5059" w:rsidRDefault="00EA5059" w:rsidP="00EA5059">
      <w:pPr>
        <w:spacing w:after="0" w:line="240" w:lineRule="auto"/>
        <w:rPr>
          <w:sz w:val="24"/>
          <w:szCs w:val="24"/>
        </w:rPr>
      </w:pPr>
      <w:r w:rsidRPr="00EA5059">
        <w:rPr>
          <w:sz w:val="24"/>
          <w:szCs w:val="24"/>
        </w:rPr>
        <w:t>BCZ104 612F 3390-9     2762</w:t>
      </w:r>
    </w:p>
    <w:p w14:paraId="6940786A" w14:textId="77777777" w:rsidR="00EA5059" w:rsidRPr="00EA5059" w:rsidRDefault="00EA5059" w:rsidP="00EA5059">
      <w:pPr>
        <w:spacing w:after="0" w:line="240" w:lineRule="auto"/>
        <w:rPr>
          <w:sz w:val="24"/>
          <w:szCs w:val="24"/>
        </w:rPr>
      </w:pPr>
      <w:r w:rsidRPr="00EA5059">
        <w:rPr>
          <w:sz w:val="24"/>
          <w:szCs w:val="24"/>
        </w:rPr>
        <w:t>BCZ105 6130 3390-9     2763</w:t>
      </w:r>
    </w:p>
    <w:p w14:paraId="69586AAC" w14:textId="77777777" w:rsidR="00EA5059" w:rsidRPr="00EA5059" w:rsidRDefault="00EA5059" w:rsidP="00EA5059">
      <w:pPr>
        <w:spacing w:after="0" w:line="240" w:lineRule="auto"/>
        <w:rPr>
          <w:sz w:val="24"/>
          <w:szCs w:val="24"/>
        </w:rPr>
      </w:pPr>
      <w:r w:rsidRPr="00EA5059">
        <w:rPr>
          <w:sz w:val="24"/>
          <w:szCs w:val="24"/>
        </w:rPr>
        <w:t>BCZ106 6131 3390-9     2764</w:t>
      </w:r>
    </w:p>
    <w:p w14:paraId="00014578" w14:textId="77777777" w:rsidR="00EA5059" w:rsidRPr="00EA5059" w:rsidRDefault="00EA5059" w:rsidP="00EA5059">
      <w:pPr>
        <w:spacing w:after="0" w:line="240" w:lineRule="auto"/>
        <w:rPr>
          <w:sz w:val="24"/>
          <w:szCs w:val="24"/>
        </w:rPr>
      </w:pPr>
      <w:r w:rsidRPr="00EA5059">
        <w:rPr>
          <w:sz w:val="24"/>
          <w:szCs w:val="24"/>
        </w:rPr>
        <w:t>BCZ107 6132 3390-9     2765</w:t>
      </w:r>
    </w:p>
    <w:p w14:paraId="4BD2BF2C" w14:textId="77777777" w:rsidR="00EA5059" w:rsidRPr="00EA5059" w:rsidRDefault="00EA5059" w:rsidP="00EA5059">
      <w:pPr>
        <w:spacing w:after="0" w:line="240" w:lineRule="auto"/>
        <w:rPr>
          <w:sz w:val="24"/>
          <w:szCs w:val="24"/>
        </w:rPr>
      </w:pPr>
      <w:r w:rsidRPr="00EA5059">
        <w:rPr>
          <w:sz w:val="24"/>
          <w:szCs w:val="24"/>
        </w:rPr>
        <w:t>BCZ108 6133 3390-9     2766</w:t>
      </w:r>
    </w:p>
    <w:p w14:paraId="6EFCC5C3" w14:textId="77777777" w:rsidR="00EA5059" w:rsidRPr="00EA5059" w:rsidRDefault="00EA5059" w:rsidP="00EA5059">
      <w:pPr>
        <w:spacing w:after="0" w:line="240" w:lineRule="auto"/>
        <w:rPr>
          <w:sz w:val="24"/>
          <w:szCs w:val="24"/>
        </w:rPr>
      </w:pPr>
      <w:r w:rsidRPr="00EA5059">
        <w:rPr>
          <w:sz w:val="24"/>
          <w:szCs w:val="24"/>
        </w:rPr>
        <w:t>BCZ109 6134 3390-9     2767</w:t>
      </w:r>
    </w:p>
    <w:p w14:paraId="723BBC2D" w14:textId="77777777" w:rsidR="00EA5059" w:rsidRPr="00EA5059" w:rsidRDefault="00EA5059" w:rsidP="00EA5059">
      <w:pPr>
        <w:spacing w:after="0" w:line="240" w:lineRule="auto"/>
        <w:rPr>
          <w:sz w:val="24"/>
          <w:szCs w:val="24"/>
        </w:rPr>
      </w:pPr>
      <w:r w:rsidRPr="00EA5059">
        <w:rPr>
          <w:sz w:val="24"/>
          <w:szCs w:val="24"/>
        </w:rPr>
        <w:t>BCZ110 6135 3390-9     2768</w:t>
      </w:r>
    </w:p>
    <w:p w14:paraId="78AF11BD" w14:textId="77777777" w:rsidR="00EA5059" w:rsidRPr="00EA5059" w:rsidRDefault="00EA5059" w:rsidP="00EA5059">
      <w:pPr>
        <w:spacing w:after="0" w:line="240" w:lineRule="auto"/>
        <w:rPr>
          <w:sz w:val="24"/>
          <w:szCs w:val="24"/>
        </w:rPr>
      </w:pPr>
      <w:r w:rsidRPr="00EA5059">
        <w:rPr>
          <w:sz w:val="24"/>
          <w:szCs w:val="24"/>
        </w:rPr>
        <w:t>BCZ111 6136 3390-9     2769</w:t>
      </w:r>
    </w:p>
    <w:p w14:paraId="6F48888D" w14:textId="77777777" w:rsidR="00EA5059" w:rsidRPr="00EA5059" w:rsidRDefault="00EA5059" w:rsidP="00EA5059">
      <w:pPr>
        <w:spacing w:after="0" w:line="240" w:lineRule="auto"/>
        <w:rPr>
          <w:sz w:val="24"/>
          <w:szCs w:val="24"/>
        </w:rPr>
      </w:pPr>
      <w:r w:rsidRPr="00EA5059">
        <w:rPr>
          <w:sz w:val="24"/>
          <w:szCs w:val="24"/>
        </w:rPr>
        <w:t>BCZ112 6137 3390-9     2770</w:t>
      </w:r>
    </w:p>
    <w:p w14:paraId="4CAB8408" w14:textId="77777777" w:rsidR="00EA5059" w:rsidRPr="00EA5059" w:rsidRDefault="00EA5059" w:rsidP="00EA5059">
      <w:pPr>
        <w:spacing w:after="0" w:line="240" w:lineRule="auto"/>
        <w:rPr>
          <w:sz w:val="24"/>
          <w:szCs w:val="24"/>
        </w:rPr>
      </w:pPr>
      <w:r w:rsidRPr="00EA5059">
        <w:rPr>
          <w:sz w:val="24"/>
          <w:szCs w:val="24"/>
        </w:rPr>
        <w:t>BCZ113 6138 3390-9     2771</w:t>
      </w:r>
    </w:p>
    <w:p w14:paraId="6AF4F5A7" w14:textId="77777777" w:rsidR="00EA5059" w:rsidRPr="00EA5059" w:rsidRDefault="00EA5059" w:rsidP="00EA5059">
      <w:pPr>
        <w:spacing w:after="0" w:line="240" w:lineRule="auto"/>
        <w:rPr>
          <w:sz w:val="24"/>
          <w:szCs w:val="24"/>
        </w:rPr>
      </w:pPr>
      <w:r w:rsidRPr="00EA5059">
        <w:rPr>
          <w:sz w:val="24"/>
          <w:szCs w:val="24"/>
        </w:rPr>
        <w:t>BCZ114 6139 3390-9     2772</w:t>
      </w:r>
    </w:p>
    <w:p w14:paraId="52810433" w14:textId="77777777" w:rsidR="00EA5059" w:rsidRPr="00EA5059" w:rsidRDefault="00EA5059" w:rsidP="00EA5059">
      <w:pPr>
        <w:spacing w:after="0" w:line="240" w:lineRule="auto"/>
        <w:rPr>
          <w:sz w:val="24"/>
          <w:szCs w:val="24"/>
        </w:rPr>
      </w:pPr>
      <w:r w:rsidRPr="00EA5059">
        <w:rPr>
          <w:sz w:val="24"/>
          <w:szCs w:val="24"/>
        </w:rPr>
        <w:t>BCZ115 613A 3390-9     2773</w:t>
      </w:r>
    </w:p>
    <w:p w14:paraId="3A8AEE2C" w14:textId="77777777" w:rsidR="00EA5059" w:rsidRPr="00EA5059" w:rsidRDefault="00EA5059" w:rsidP="00EA5059">
      <w:pPr>
        <w:spacing w:after="0" w:line="240" w:lineRule="auto"/>
        <w:rPr>
          <w:sz w:val="24"/>
          <w:szCs w:val="24"/>
        </w:rPr>
      </w:pPr>
      <w:r w:rsidRPr="00EA5059">
        <w:rPr>
          <w:sz w:val="24"/>
          <w:szCs w:val="24"/>
        </w:rPr>
        <w:t>BCZ116 613B 3390-9     2774</w:t>
      </w:r>
    </w:p>
    <w:p w14:paraId="7EDFD90F" w14:textId="77777777" w:rsidR="00EA5059" w:rsidRPr="00EA5059" w:rsidRDefault="00EA5059" w:rsidP="00EA5059">
      <w:pPr>
        <w:spacing w:after="0" w:line="240" w:lineRule="auto"/>
        <w:rPr>
          <w:sz w:val="24"/>
          <w:szCs w:val="24"/>
        </w:rPr>
      </w:pPr>
      <w:r w:rsidRPr="00EA5059">
        <w:rPr>
          <w:sz w:val="24"/>
          <w:szCs w:val="24"/>
        </w:rPr>
        <w:t>BCZ117 613C 3390-9     2775</w:t>
      </w:r>
    </w:p>
    <w:p w14:paraId="6C9714CD" w14:textId="77777777" w:rsidR="00EA5059" w:rsidRPr="00EA5059" w:rsidRDefault="00EA5059" w:rsidP="00EA5059">
      <w:pPr>
        <w:spacing w:after="0" w:line="240" w:lineRule="auto"/>
        <w:rPr>
          <w:sz w:val="24"/>
          <w:szCs w:val="24"/>
        </w:rPr>
      </w:pPr>
      <w:r w:rsidRPr="00EA5059">
        <w:rPr>
          <w:sz w:val="24"/>
          <w:szCs w:val="24"/>
        </w:rPr>
        <w:t>BCZ118 613D 3390-9     2776</w:t>
      </w:r>
    </w:p>
    <w:p w14:paraId="7B05DC27" w14:textId="77777777" w:rsidR="00EA5059" w:rsidRPr="00EA5059" w:rsidRDefault="00EA5059" w:rsidP="00EA5059">
      <w:pPr>
        <w:spacing w:after="0" w:line="240" w:lineRule="auto"/>
        <w:rPr>
          <w:sz w:val="24"/>
          <w:szCs w:val="24"/>
        </w:rPr>
      </w:pPr>
      <w:r w:rsidRPr="00EA5059">
        <w:rPr>
          <w:sz w:val="24"/>
          <w:szCs w:val="24"/>
        </w:rPr>
        <w:t>BCZ119 613E 3390-9     2777</w:t>
      </w:r>
    </w:p>
    <w:p w14:paraId="2ADBC2B9" w14:textId="77777777" w:rsidR="00EA5059" w:rsidRPr="00EA5059" w:rsidRDefault="00EA5059" w:rsidP="00EA5059">
      <w:pPr>
        <w:spacing w:after="0" w:line="240" w:lineRule="auto"/>
        <w:rPr>
          <w:sz w:val="24"/>
          <w:szCs w:val="24"/>
        </w:rPr>
      </w:pPr>
      <w:r w:rsidRPr="00EA5059">
        <w:rPr>
          <w:sz w:val="24"/>
          <w:szCs w:val="24"/>
        </w:rPr>
        <w:t>BCZ120 613F 3390-9     2778</w:t>
      </w:r>
    </w:p>
    <w:p w14:paraId="4BCA051A" w14:textId="77777777" w:rsidR="00EA5059" w:rsidRPr="00EA5059" w:rsidRDefault="00EA5059" w:rsidP="00EA5059">
      <w:pPr>
        <w:spacing w:after="0" w:line="240" w:lineRule="auto"/>
        <w:rPr>
          <w:sz w:val="24"/>
          <w:szCs w:val="24"/>
        </w:rPr>
      </w:pPr>
      <w:r w:rsidRPr="00EA5059">
        <w:rPr>
          <w:sz w:val="24"/>
          <w:szCs w:val="24"/>
        </w:rPr>
        <w:t>BCZ121 6140 3390-9     2779</w:t>
      </w:r>
    </w:p>
    <w:p w14:paraId="2032A4BE" w14:textId="77777777" w:rsidR="00EA5059" w:rsidRPr="00EA5059" w:rsidRDefault="00EA5059" w:rsidP="00EA5059">
      <w:pPr>
        <w:spacing w:after="0" w:line="240" w:lineRule="auto"/>
        <w:rPr>
          <w:sz w:val="24"/>
          <w:szCs w:val="24"/>
        </w:rPr>
      </w:pPr>
      <w:r w:rsidRPr="00EA5059">
        <w:rPr>
          <w:sz w:val="24"/>
          <w:szCs w:val="24"/>
        </w:rPr>
        <w:t>BCZ122 6141 3390-9     2780</w:t>
      </w:r>
    </w:p>
    <w:p w14:paraId="51E6CEE2" w14:textId="77777777" w:rsidR="00EA5059" w:rsidRPr="00EA5059" w:rsidRDefault="00EA5059" w:rsidP="00EA5059">
      <w:pPr>
        <w:spacing w:after="0" w:line="240" w:lineRule="auto"/>
        <w:rPr>
          <w:sz w:val="24"/>
          <w:szCs w:val="24"/>
        </w:rPr>
      </w:pPr>
      <w:r w:rsidRPr="00EA5059">
        <w:rPr>
          <w:sz w:val="24"/>
          <w:szCs w:val="24"/>
        </w:rPr>
        <w:t>BCZ123 6142 3390-9     2781</w:t>
      </w:r>
    </w:p>
    <w:p w14:paraId="1E9BA758" w14:textId="77777777" w:rsidR="00EA5059" w:rsidRPr="00EA5059" w:rsidRDefault="00EA5059" w:rsidP="00EA5059">
      <w:pPr>
        <w:spacing w:after="0" w:line="240" w:lineRule="auto"/>
        <w:rPr>
          <w:sz w:val="24"/>
          <w:szCs w:val="24"/>
        </w:rPr>
      </w:pPr>
      <w:r w:rsidRPr="00EA5059">
        <w:rPr>
          <w:sz w:val="24"/>
          <w:szCs w:val="24"/>
        </w:rPr>
        <w:lastRenderedPageBreak/>
        <w:t>BCZ124 6143 3390-9     2782</w:t>
      </w:r>
    </w:p>
    <w:p w14:paraId="546F9C61" w14:textId="77777777" w:rsidR="00EA5059" w:rsidRPr="00EA5059" w:rsidRDefault="00EA5059" w:rsidP="00EA5059">
      <w:pPr>
        <w:spacing w:after="0" w:line="240" w:lineRule="auto"/>
        <w:rPr>
          <w:sz w:val="24"/>
          <w:szCs w:val="24"/>
        </w:rPr>
      </w:pPr>
      <w:r w:rsidRPr="00EA5059">
        <w:rPr>
          <w:sz w:val="24"/>
          <w:szCs w:val="24"/>
        </w:rPr>
        <w:t>BCZ125 6144 3390-9     2783</w:t>
      </w:r>
    </w:p>
    <w:p w14:paraId="58CF2508" w14:textId="77777777" w:rsidR="00EA5059" w:rsidRPr="00EA5059" w:rsidRDefault="00EA5059" w:rsidP="00EA5059">
      <w:pPr>
        <w:spacing w:after="0" w:line="240" w:lineRule="auto"/>
        <w:rPr>
          <w:sz w:val="24"/>
          <w:szCs w:val="24"/>
        </w:rPr>
      </w:pPr>
      <w:r w:rsidRPr="00EA5059">
        <w:rPr>
          <w:sz w:val="24"/>
          <w:szCs w:val="24"/>
        </w:rPr>
        <w:t>BCZ126 6145 3390-9     2784</w:t>
      </w:r>
    </w:p>
    <w:p w14:paraId="1DCC7E0C" w14:textId="77777777" w:rsidR="00EA5059" w:rsidRPr="00EA5059" w:rsidRDefault="00EA5059" w:rsidP="00EA5059">
      <w:pPr>
        <w:spacing w:after="0" w:line="240" w:lineRule="auto"/>
        <w:rPr>
          <w:sz w:val="24"/>
          <w:szCs w:val="24"/>
        </w:rPr>
      </w:pPr>
      <w:r w:rsidRPr="00EA5059">
        <w:rPr>
          <w:sz w:val="24"/>
          <w:szCs w:val="24"/>
        </w:rPr>
        <w:t>BCZ127 6146 3390-9     2785</w:t>
      </w:r>
    </w:p>
    <w:p w14:paraId="490C598B" w14:textId="77777777" w:rsidR="00EA5059" w:rsidRPr="00EA5059" w:rsidRDefault="00EA5059" w:rsidP="00EA5059">
      <w:pPr>
        <w:spacing w:after="0" w:line="240" w:lineRule="auto"/>
        <w:rPr>
          <w:sz w:val="24"/>
          <w:szCs w:val="24"/>
        </w:rPr>
      </w:pPr>
      <w:r w:rsidRPr="00EA5059">
        <w:rPr>
          <w:sz w:val="24"/>
          <w:szCs w:val="24"/>
        </w:rPr>
        <w:t>BCZ128 6147 3390-9     2786</w:t>
      </w:r>
    </w:p>
    <w:p w14:paraId="79D3F266" w14:textId="77777777" w:rsidR="00EA5059" w:rsidRPr="00EA5059" w:rsidRDefault="00EA5059" w:rsidP="00EA5059">
      <w:pPr>
        <w:spacing w:after="0" w:line="240" w:lineRule="auto"/>
        <w:rPr>
          <w:sz w:val="24"/>
          <w:szCs w:val="24"/>
        </w:rPr>
      </w:pPr>
      <w:r w:rsidRPr="00EA5059">
        <w:rPr>
          <w:sz w:val="24"/>
          <w:szCs w:val="24"/>
        </w:rPr>
        <w:t>BCZ129 6148 3390-9     2787</w:t>
      </w:r>
    </w:p>
    <w:p w14:paraId="53072924" w14:textId="77777777" w:rsidR="00EA5059" w:rsidRPr="00EA5059" w:rsidRDefault="00EA5059" w:rsidP="00EA5059">
      <w:pPr>
        <w:spacing w:after="0" w:line="240" w:lineRule="auto"/>
        <w:rPr>
          <w:sz w:val="24"/>
          <w:szCs w:val="24"/>
        </w:rPr>
      </w:pPr>
      <w:r w:rsidRPr="00EA5059">
        <w:rPr>
          <w:sz w:val="24"/>
          <w:szCs w:val="24"/>
        </w:rPr>
        <w:t>BCZ130 6149 3390-9     2788</w:t>
      </w:r>
    </w:p>
    <w:p w14:paraId="54C22E1B" w14:textId="77777777" w:rsidR="00EA5059" w:rsidRPr="00EA5059" w:rsidRDefault="00EA5059" w:rsidP="00EA5059">
      <w:pPr>
        <w:spacing w:after="0" w:line="240" w:lineRule="auto"/>
        <w:rPr>
          <w:sz w:val="24"/>
          <w:szCs w:val="24"/>
        </w:rPr>
      </w:pPr>
      <w:r w:rsidRPr="00EA5059">
        <w:rPr>
          <w:sz w:val="24"/>
          <w:szCs w:val="24"/>
        </w:rPr>
        <w:t>BCZ131 614A 3390-9     2789</w:t>
      </w:r>
    </w:p>
    <w:p w14:paraId="386FAE75" w14:textId="77777777" w:rsidR="00EA5059" w:rsidRPr="00EA5059" w:rsidRDefault="00EA5059" w:rsidP="00EA5059">
      <w:pPr>
        <w:spacing w:after="0" w:line="240" w:lineRule="auto"/>
        <w:rPr>
          <w:sz w:val="24"/>
          <w:szCs w:val="24"/>
        </w:rPr>
      </w:pPr>
      <w:r w:rsidRPr="00EA5059">
        <w:rPr>
          <w:sz w:val="24"/>
          <w:szCs w:val="24"/>
        </w:rPr>
        <w:t>BCZ132 614B 3390-9     2790</w:t>
      </w:r>
    </w:p>
    <w:p w14:paraId="2F848084" w14:textId="77777777" w:rsidR="00EA5059" w:rsidRPr="00EA5059" w:rsidRDefault="00EA5059" w:rsidP="00EA5059">
      <w:pPr>
        <w:spacing w:after="0" w:line="240" w:lineRule="auto"/>
        <w:rPr>
          <w:sz w:val="24"/>
          <w:szCs w:val="24"/>
        </w:rPr>
      </w:pPr>
      <w:r w:rsidRPr="00EA5059">
        <w:rPr>
          <w:sz w:val="24"/>
          <w:szCs w:val="24"/>
        </w:rPr>
        <w:t>BCZ133 614C 3390-9     2791</w:t>
      </w:r>
    </w:p>
    <w:p w14:paraId="094322C5" w14:textId="77777777" w:rsidR="00EA5059" w:rsidRPr="00EA5059" w:rsidRDefault="00EA5059" w:rsidP="00EA5059">
      <w:pPr>
        <w:spacing w:after="0" w:line="240" w:lineRule="auto"/>
        <w:rPr>
          <w:sz w:val="24"/>
          <w:szCs w:val="24"/>
        </w:rPr>
      </w:pPr>
      <w:r w:rsidRPr="00EA5059">
        <w:rPr>
          <w:sz w:val="24"/>
          <w:szCs w:val="24"/>
        </w:rPr>
        <w:t>BCZ134 614D 3390-9     2792</w:t>
      </w:r>
    </w:p>
    <w:p w14:paraId="6F9998BC" w14:textId="77777777" w:rsidR="00EA5059" w:rsidRPr="00EA5059" w:rsidRDefault="00EA5059" w:rsidP="00EA5059">
      <w:pPr>
        <w:spacing w:after="0" w:line="240" w:lineRule="auto"/>
        <w:rPr>
          <w:sz w:val="24"/>
          <w:szCs w:val="24"/>
        </w:rPr>
      </w:pPr>
      <w:r w:rsidRPr="00EA5059">
        <w:rPr>
          <w:sz w:val="24"/>
          <w:szCs w:val="24"/>
        </w:rPr>
        <w:t>BCZ135 614E 3390-9     2793</w:t>
      </w:r>
    </w:p>
    <w:p w14:paraId="728554D6" w14:textId="77777777" w:rsidR="00EA5059" w:rsidRPr="00EA5059" w:rsidRDefault="00EA5059" w:rsidP="00EA5059">
      <w:pPr>
        <w:spacing w:after="0" w:line="240" w:lineRule="auto"/>
        <w:rPr>
          <w:sz w:val="24"/>
          <w:szCs w:val="24"/>
        </w:rPr>
      </w:pPr>
      <w:r w:rsidRPr="00EA5059">
        <w:rPr>
          <w:sz w:val="24"/>
          <w:szCs w:val="24"/>
        </w:rPr>
        <w:t>BCZ136 614F 3390-9     2794</w:t>
      </w:r>
    </w:p>
    <w:p w14:paraId="00148F5B" w14:textId="77777777" w:rsidR="00EA5059" w:rsidRPr="00EA5059" w:rsidRDefault="00EA5059" w:rsidP="00EA5059">
      <w:pPr>
        <w:spacing w:after="0" w:line="240" w:lineRule="auto"/>
        <w:rPr>
          <w:sz w:val="24"/>
          <w:szCs w:val="24"/>
        </w:rPr>
      </w:pPr>
      <w:r w:rsidRPr="00EA5059">
        <w:rPr>
          <w:sz w:val="24"/>
          <w:szCs w:val="24"/>
        </w:rPr>
        <w:t>BCZ137 6150 3390-9     2795</w:t>
      </w:r>
    </w:p>
    <w:p w14:paraId="2FCC420B" w14:textId="77777777" w:rsidR="00EA5059" w:rsidRPr="00EA5059" w:rsidRDefault="00EA5059" w:rsidP="00EA5059">
      <w:pPr>
        <w:spacing w:after="0" w:line="240" w:lineRule="auto"/>
        <w:rPr>
          <w:sz w:val="24"/>
          <w:szCs w:val="24"/>
        </w:rPr>
      </w:pPr>
      <w:r w:rsidRPr="00EA5059">
        <w:rPr>
          <w:sz w:val="24"/>
          <w:szCs w:val="24"/>
        </w:rPr>
        <w:t>BCZ138 6151 3390-9     2796</w:t>
      </w:r>
    </w:p>
    <w:p w14:paraId="4A0E6B60" w14:textId="77777777" w:rsidR="00EA5059" w:rsidRPr="00EA5059" w:rsidRDefault="00EA5059" w:rsidP="00EA5059">
      <w:pPr>
        <w:spacing w:after="0" w:line="240" w:lineRule="auto"/>
        <w:rPr>
          <w:sz w:val="24"/>
          <w:szCs w:val="24"/>
        </w:rPr>
      </w:pPr>
      <w:r w:rsidRPr="00EA5059">
        <w:rPr>
          <w:sz w:val="24"/>
          <w:szCs w:val="24"/>
        </w:rPr>
        <w:t>BCZ139 6152 3390-9     2797</w:t>
      </w:r>
    </w:p>
    <w:p w14:paraId="263A1F03" w14:textId="77777777" w:rsidR="00EA5059" w:rsidRPr="00EA5059" w:rsidRDefault="00EA5059" w:rsidP="00EA5059">
      <w:pPr>
        <w:spacing w:after="0" w:line="240" w:lineRule="auto"/>
        <w:rPr>
          <w:sz w:val="24"/>
          <w:szCs w:val="24"/>
        </w:rPr>
      </w:pPr>
      <w:r w:rsidRPr="00EA5059">
        <w:rPr>
          <w:sz w:val="24"/>
          <w:szCs w:val="24"/>
        </w:rPr>
        <w:t>BCZ140 6153 3390-9     2798</w:t>
      </w:r>
    </w:p>
    <w:p w14:paraId="1EC48777" w14:textId="77777777" w:rsidR="00EA5059" w:rsidRPr="00EA5059" w:rsidRDefault="00EA5059" w:rsidP="00EA5059">
      <w:pPr>
        <w:spacing w:after="0" w:line="240" w:lineRule="auto"/>
        <w:rPr>
          <w:sz w:val="24"/>
          <w:szCs w:val="24"/>
        </w:rPr>
      </w:pPr>
      <w:r w:rsidRPr="00EA5059">
        <w:rPr>
          <w:sz w:val="24"/>
          <w:szCs w:val="24"/>
        </w:rPr>
        <w:t>BCZ141 6154 3390-9     2799</w:t>
      </w:r>
    </w:p>
    <w:p w14:paraId="748D9DBE" w14:textId="77777777" w:rsidR="00EA5059" w:rsidRPr="00EA5059" w:rsidRDefault="00EA5059" w:rsidP="00EA5059">
      <w:pPr>
        <w:spacing w:after="0" w:line="240" w:lineRule="auto"/>
        <w:rPr>
          <w:sz w:val="24"/>
          <w:szCs w:val="24"/>
        </w:rPr>
      </w:pPr>
      <w:r w:rsidRPr="00EA5059">
        <w:rPr>
          <w:sz w:val="24"/>
          <w:szCs w:val="24"/>
        </w:rPr>
        <w:t>BCZ142 6155 3390-9     2800</w:t>
      </w:r>
    </w:p>
    <w:p w14:paraId="77E98718" w14:textId="77777777" w:rsidR="00EA5059" w:rsidRPr="00EA5059" w:rsidRDefault="00EA5059" w:rsidP="00EA5059">
      <w:pPr>
        <w:spacing w:after="0" w:line="240" w:lineRule="auto"/>
        <w:rPr>
          <w:sz w:val="24"/>
          <w:szCs w:val="24"/>
        </w:rPr>
      </w:pPr>
      <w:r w:rsidRPr="00EA5059">
        <w:rPr>
          <w:sz w:val="24"/>
          <w:szCs w:val="24"/>
        </w:rPr>
        <w:t>BCZ143 6156 3390-9     2801</w:t>
      </w:r>
    </w:p>
    <w:p w14:paraId="54F09456" w14:textId="77777777" w:rsidR="00EA5059" w:rsidRPr="00EA5059" w:rsidRDefault="00EA5059" w:rsidP="00EA5059">
      <w:pPr>
        <w:spacing w:after="0" w:line="240" w:lineRule="auto"/>
        <w:rPr>
          <w:sz w:val="24"/>
          <w:szCs w:val="24"/>
        </w:rPr>
      </w:pPr>
      <w:r w:rsidRPr="00EA5059">
        <w:rPr>
          <w:sz w:val="24"/>
          <w:szCs w:val="24"/>
        </w:rPr>
        <w:t>BCZ144 6157 3390-9     2802</w:t>
      </w:r>
    </w:p>
    <w:p w14:paraId="2C778162" w14:textId="77777777" w:rsidR="00EA5059" w:rsidRPr="00EA5059" w:rsidRDefault="00EA5059" w:rsidP="00EA5059">
      <w:pPr>
        <w:spacing w:after="0" w:line="240" w:lineRule="auto"/>
        <w:rPr>
          <w:sz w:val="24"/>
          <w:szCs w:val="24"/>
        </w:rPr>
      </w:pPr>
      <w:r w:rsidRPr="00EA5059">
        <w:rPr>
          <w:sz w:val="24"/>
          <w:szCs w:val="24"/>
        </w:rPr>
        <w:t>BCZ145 6158 3390-9     2803</w:t>
      </w:r>
    </w:p>
    <w:p w14:paraId="7FAB53C8" w14:textId="77777777" w:rsidR="00EA5059" w:rsidRPr="00EA5059" w:rsidRDefault="00EA5059" w:rsidP="00EA5059">
      <w:pPr>
        <w:spacing w:after="0" w:line="240" w:lineRule="auto"/>
        <w:rPr>
          <w:sz w:val="24"/>
          <w:szCs w:val="24"/>
        </w:rPr>
      </w:pPr>
      <w:r w:rsidRPr="00EA5059">
        <w:rPr>
          <w:sz w:val="24"/>
          <w:szCs w:val="24"/>
        </w:rPr>
        <w:t>BCZ146 6159 3390-9     2804</w:t>
      </w:r>
    </w:p>
    <w:p w14:paraId="6ABA0EEC" w14:textId="77777777" w:rsidR="00EA5059" w:rsidRPr="00EA5059" w:rsidRDefault="00EA5059" w:rsidP="00EA5059">
      <w:pPr>
        <w:spacing w:after="0" w:line="240" w:lineRule="auto"/>
        <w:rPr>
          <w:sz w:val="24"/>
          <w:szCs w:val="24"/>
        </w:rPr>
      </w:pPr>
      <w:r w:rsidRPr="00EA5059">
        <w:rPr>
          <w:sz w:val="24"/>
          <w:szCs w:val="24"/>
        </w:rPr>
        <w:t>BCZ147 615A 3390-9     2805</w:t>
      </w:r>
    </w:p>
    <w:p w14:paraId="7EDB69E5" w14:textId="77777777" w:rsidR="00EA5059" w:rsidRPr="00EA5059" w:rsidRDefault="00EA5059" w:rsidP="00EA5059">
      <w:pPr>
        <w:spacing w:after="0" w:line="240" w:lineRule="auto"/>
        <w:rPr>
          <w:sz w:val="24"/>
          <w:szCs w:val="24"/>
        </w:rPr>
      </w:pPr>
      <w:r w:rsidRPr="00EA5059">
        <w:rPr>
          <w:sz w:val="24"/>
          <w:szCs w:val="24"/>
        </w:rPr>
        <w:t>BCZ148 615B 3390-9     2806</w:t>
      </w:r>
    </w:p>
    <w:p w14:paraId="427A6130" w14:textId="77777777" w:rsidR="00EA5059" w:rsidRPr="00EA5059" w:rsidRDefault="00EA5059" w:rsidP="00EA5059">
      <w:pPr>
        <w:spacing w:after="0" w:line="240" w:lineRule="auto"/>
        <w:rPr>
          <w:sz w:val="24"/>
          <w:szCs w:val="24"/>
        </w:rPr>
      </w:pPr>
      <w:r w:rsidRPr="00EA5059">
        <w:rPr>
          <w:sz w:val="24"/>
          <w:szCs w:val="24"/>
        </w:rPr>
        <w:t>BCZ149 615C 3390-9     2807</w:t>
      </w:r>
    </w:p>
    <w:p w14:paraId="6BEF56F6" w14:textId="77777777" w:rsidR="00EA5059" w:rsidRPr="00EA5059" w:rsidRDefault="00EA5059" w:rsidP="00EA5059">
      <w:pPr>
        <w:spacing w:after="0" w:line="240" w:lineRule="auto"/>
        <w:rPr>
          <w:sz w:val="24"/>
          <w:szCs w:val="24"/>
        </w:rPr>
      </w:pPr>
      <w:r w:rsidRPr="00EA5059">
        <w:rPr>
          <w:sz w:val="24"/>
          <w:szCs w:val="24"/>
        </w:rPr>
        <w:t>BCZ150 615D 3390-9     2808</w:t>
      </w:r>
    </w:p>
    <w:p w14:paraId="57E8041E" w14:textId="77777777" w:rsidR="00EA5059" w:rsidRPr="00EA5059" w:rsidRDefault="00EA5059" w:rsidP="00EA5059">
      <w:pPr>
        <w:spacing w:after="0" w:line="240" w:lineRule="auto"/>
        <w:rPr>
          <w:sz w:val="24"/>
          <w:szCs w:val="24"/>
        </w:rPr>
      </w:pPr>
      <w:r w:rsidRPr="00EA5059">
        <w:rPr>
          <w:sz w:val="24"/>
          <w:szCs w:val="24"/>
        </w:rPr>
        <w:t>BCZ151 615E 3390-9     2809</w:t>
      </w:r>
    </w:p>
    <w:p w14:paraId="7AF2CA56" w14:textId="77777777" w:rsidR="00EA5059" w:rsidRPr="00EA5059" w:rsidRDefault="00EA5059" w:rsidP="00EA5059">
      <w:pPr>
        <w:spacing w:after="0" w:line="240" w:lineRule="auto"/>
        <w:rPr>
          <w:sz w:val="24"/>
          <w:szCs w:val="24"/>
        </w:rPr>
      </w:pPr>
      <w:r w:rsidRPr="00EA5059">
        <w:rPr>
          <w:sz w:val="24"/>
          <w:szCs w:val="24"/>
        </w:rPr>
        <w:t>BCZ152 615F 3390-9     2810</w:t>
      </w:r>
    </w:p>
    <w:p w14:paraId="4F494478" w14:textId="77777777" w:rsidR="00EA5059" w:rsidRPr="00EA5059" w:rsidRDefault="00EA5059" w:rsidP="00EA5059">
      <w:pPr>
        <w:spacing w:after="0" w:line="240" w:lineRule="auto"/>
        <w:rPr>
          <w:sz w:val="24"/>
          <w:szCs w:val="24"/>
        </w:rPr>
      </w:pPr>
      <w:r w:rsidRPr="00EA5059">
        <w:rPr>
          <w:sz w:val="24"/>
          <w:szCs w:val="24"/>
        </w:rPr>
        <w:t>BCZ153 6160 3390-9     2811</w:t>
      </w:r>
    </w:p>
    <w:p w14:paraId="48D499EB" w14:textId="77777777" w:rsidR="00EA5059" w:rsidRPr="00EA5059" w:rsidRDefault="00EA5059" w:rsidP="00EA5059">
      <w:pPr>
        <w:spacing w:after="0" w:line="240" w:lineRule="auto"/>
        <w:rPr>
          <w:sz w:val="24"/>
          <w:szCs w:val="24"/>
        </w:rPr>
      </w:pPr>
      <w:r w:rsidRPr="00EA5059">
        <w:rPr>
          <w:sz w:val="24"/>
          <w:szCs w:val="24"/>
        </w:rPr>
        <w:t>BCZ154 6161 3390-9     2812</w:t>
      </w:r>
    </w:p>
    <w:p w14:paraId="1F219C8C" w14:textId="77777777" w:rsidR="00EA5059" w:rsidRPr="00EA5059" w:rsidRDefault="00EA5059" w:rsidP="00EA5059">
      <w:pPr>
        <w:spacing w:after="0" w:line="240" w:lineRule="auto"/>
        <w:rPr>
          <w:sz w:val="24"/>
          <w:szCs w:val="24"/>
        </w:rPr>
      </w:pPr>
      <w:r w:rsidRPr="00EA5059">
        <w:rPr>
          <w:sz w:val="24"/>
          <w:szCs w:val="24"/>
        </w:rPr>
        <w:t>BCZ155 6162 3390-9     2813</w:t>
      </w:r>
    </w:p>
    <w:p w14:paraId="677F67F8" w14:textId="77777777" w:rsidR="00EA5059" w:rsidRPr="00EA5059" w:rsidRDefault="00EA5059" w:rsidP="00EA5059">
      <w:pPr>
        <w:spacing w:after="0" w:line="240" w:lineRule="auto"/>
        <w:rPr>
          <w:sz w:val="24"/>
          <w:szCs w:val="24"/>
        </w:rPr>
      </w:pPr>
      <w:r w:rsidRPr="00EA5059">
        <w:rPr>
          <w:sz w:val="24"/>
          <w:szCs w:val="24"/>
        </w:rPr>
        <w:t>BCZ156 6163 3390-9     2814</w:t>
      </w:r>
    </w:p>
    <w:p w14:paraId="1DC48F61" w14:textId="77777777" w:rsidR="00EA5059" w:rsidRPr="00EA5059" w:rsidRDefault="00EA5059" w:rsidP="00EA5059">
      <w:pPr>
        <w:spacing w:after="0" w:line="240" w:lineRule="auto"/>
        <w:rPr>
          <w:sz w:val="24"/>
          <w:szCs w:val="24"/>
        </w:rPr>
      </w:pPr>
      <w:r w:rsidRPr="00EA5059">
        <w:rPr>
          <w:sz w:val="24"/>
          <w:szCs w:val="24"/>
        </w:rPr>
        <w:t>BCZ157 6164 3390-9     2815</w:t>
      </w:r>
    </w:p>
    <w:p w14:paraId="18BD4080" w14:textId="77777777" w:rsidR="00EA5059" w:rsidRPr="00EA5059" w:rsidRDefault="00EA5059" w:rsidP="00EA5059">
      <w:pPr>
        <w:spacing w:after="0" w:line="240" w:lineRule="auto"/>
        <w:rPr>
          <w:sz w:val="24"/>
          <w:szCs w:val="24"/>
        </w:rPr>
      </w:pPr>
      <w:r w:rsidRPr="00EA5059">
        <w:rPr>
          <w:sz w:val="24"/>
          <w:szCs w:val="24"/>
        </w:rPr>
        <w:t>BCZ158 6165 3390-9     2816</w:t>
      </w:r>
    </w:p>
    <w:p w14:paraId="2F60342F" w14:textId="77777777" w:rsidR="00EA5059" w:rsidRPr="00EA5059" w:rsidRDefault="00EA5059" w:rsidP="00EA5059">
      <w:pPr>
        <w:spacing w:after="0" w:line="240" w:lineRule="auto"/>
        <w:rPr>
          <w:sz w:val="24"/>
          <w:szCs w:val="24"/>
        </w:rPr>
      </w:pPr>
      <w:r w:rsidRPr="00EA5059">
        <w:rPr>
          <w:sz w:val="24"/>
          <w:szCs w:val="24"/>
        </w:rPr>
        <w:t>BCZ159 6166 3390-9     2817</w:t>
      </w:r>
    </w:p>
    <w:p w14:paraId="18BEC612" w14:textId="77777777" w:rsidR="00EA5059" w:rsidRPr="00EA5059" w:rsidRDefault="00EA5059" w:rsidP="00EA5059">
      <w:pPr>
        <w:spacing w:after="0" w:line="240" w:lineRule="auto"/>
        <w:rPr>
          <w:sz w:val="24"/>
          <w:szCs w:val="24"/>
        </w:rPr>
      </w:pPr>
      <w:r w:rsidRPr="00EA5059">
        <w:rPr>
          <w:sz w:val="24"/>
          <w:szCs w:val="24"/>
        </w:rPr>
        <w:t>BCZ160 6167 3390-9     2818</w:t>
      </w:r>
    </w:p>
    <w:p w14:paraId="69C14F98" w14:textId="77777777" w:rsidR="00EA5059" w:rsidRPr="00EA5059" w:rsidRDefault="00EA5059" w:rsidP="00EA5059">
      <w:pPr>
        <w:spacing w:after="0" w:line="240" w:lineRule="auto"/>
        <w:rPr>
          <w:sz w:val="24"/>
          <w:szCs w:val="24"/>
        </w:rPr>
      </w:pPr>
      <w:r w:rsidRPr="00EA5059">
        <w:rPr>
          <w:sz w:val="24"/>
          <w:szCs w:val="24"/>
        </w:rPr>
        <w:t>BCZ161 6168 3390-9     2819</w:t>
      </w:r>
    </w:p>
    <w:p w14:paraId="381756C2" w14:textId="77777777" w:rsidR="00EA5059" w:rsidRPr="00EA5059" w:rsidRDefault="00EA5059" w:rsidP="00EA5059">
      <w:pPr>
        <w:spacing w:after="0" w:line="240" w:lineRule="auto"/>
        <w:rPr>
          <w:sz w:val="24"/>
          <w:szCs w:val="24"/>
        </w:rPr>
      </w:pPr>
      <w:r w:rsidRPr="00EA5059">
        <w:rPr>
          <w:sz w:val="24"/>
          <w:szCs w:val="24"/>
        </w:rPr>
        <w:t>BCZ162 6169 3390-9     2820</w:t>
      </w:r>
    </w:p>
    <w:p w14:paraId="72681076" w14:textId="77777777" w:rsidR="00EA5059" w:rsidRPr="00EA5059" w:rsidRDefault="00EA5059" w:rsidP="00EA5059">
      <w:pPr>
        <w:spacing w:after="0" w:line="240" w:lineRule="auto"/>
        <w:rPr>
          <w:sz w:val="24"/>
          <w:szCs w:val="24"/>
        </w:rPr>
      </w:pPr>
      <w:r w:rsidRPr="00EA5059">
        <w:rPr>
          <w:sz w:val="24"/>
          <w:szCs w:val="24"/>
        </w:rPr>
        <w:t>BCZ163 616A 3390-9     2821</w:t>
      </w:r>
    </w:p>
    <w:p w14:paraId="1D4C83B8" w14:textId="77777777" w:rsidR="00EA5059" w:rsidRPr="00EA5059" w:rsidRDefault="00EA5059" w:rsidP="00EA5059">
      <w:pPr>
        <w:spacing w:after="0" w:line="240" w:lineRule="auto"/>
        <w:rPr>
          <w:sz w:val="24"/>
          <w:szCs w:val="24"/>
        </w:rPr>
      </w:pPr>
      <w:r w:rsidRPr="00EA5059">
        <w:rPr>
          <w:sz w:val="24"/>
          <w:szCs w:val="24"/>
        </w:rPr>
        <w:t>BCZ164 616B 3390-9     2822</w:t>
      </w:r>
    </w:p>
    <w:p w14:paraId="1B65DF45" w14:textId="77777777" w:rsidR="00EA5059" w:rsidRPr="00EA5059" w:rsidRDefault="00EA5059" w:rsidP="00EA5059">
      <w:pPr>
        <w:spacing w:after="0" w:line="240" w:lineRule="auto"/>
        <w:rPr>
          <w:sz w:val="24"/>
          <w:szCs w:val="24"/>
        </w:rPr>
      </w:pPr>
      <w:r w:rsidRPr="00EA5059">
        <w:rPr>
          <w:sz w:val="24"/>
          <w:szCs w:val="24"/>
        </w:rPr>
        <w:t>BCZ165 616C 3390-9     2823</w:t>
      </w:r>
    </w:p>
    <w:p w14:paraId="2E33211A" w14:textId="77777777" w:rsidR="00EA5059" w:rsidRPr="00EA5059" w:rsidRDefault="00EA5059" w:rsidP="00EA5059">
      <w:pPr>
        <w:spacing w:after="0" w:line="240" w:lineRule="auto"/>
        <w:rPr>
          <w:sz w:val="24"/>
          <w:szCs w:val="24"/>
        </w:rPr>
      </w:pPr>
      <w:r w:rsidRPr="00EA5059">
        <w:rPr>
          <w:sz w:val="24"/>
          <w:szCs w:val="24"/>
        </w:rPr>
        <w:lastRenderedPageBreak/>
        <w:t>BCZ166 616D 3390-9     2824</w:t>
      </w:r>
    </w:p>
    <w:p w14:paraId="7A899D69" w14:textId="77777777" w:rsidR="00EA5059" w:rsidRPr="00EA5059" w:rsidRDefault="00EA5059" w:rsidP="00EA5059">
      <w:pPr>
        <w:spacing w:after="0" w:line="240" w:lineRule="auto"/>
        <w:rPr>
          <w:sz w:val="24"/>
          <w:szCs w:val="24"/>
        </w:rPr>
      </w:pPr>
      <w:r w:rsidRPr="00EA5059">
        <w:rPr>
          <w:sz w:val="24"/>
          <w:szCs w:val="24"/>
        </w:rPr>
        <w:t>BCZ167 616E 3390-9     2825</w:t>
      </w:r>
    </w:p>
    <w:p w14:paraId="0C68C37A" w14:textId="77777777" w:rsidR="00EA5059" w:rsidRPr="00EA5059" w:rsidRDefault="00EA5059" w:rsidP="00EA5059">
      <w:pPr>
        <w:spacing w:after="0" w:line="240" w:lineRule="auto"/>
        <w:rPr>
          <w:sz w:val="24"/>
          <w:szCs w:val="24"/>
        </w:rPr>
      </w:pPr>
      <w:r w:rsidRPr="00EA5059">
        <w:rPr>
          <w:sz w:val="24"/>
          <w:szCs w:val="24"/>
        </w:rPr>
        <w:t>BCZ168 616F 3390-9     2826</w:t>
      </w:r>
    </w:p>
    <w:p w14:paraId="2A1FDC63" w14:textId="77777777" w:rsidR="00EA5059" w:rsidRPr="00EA5059" w:rsidRDefault="00EA5059" w:rsidP="00EA5059">
      <w:pPr>
        <w:spacing w:after="0" w:line="240" w:lineRule="auto"/>
        <w:rPr>
          <w:sz w:val="24"/>
          <w:szCs w:val="24"/>
        </w:rPr>
      </w:pPr>
      <w:r w:rsidRPr="00EA5059">
        <w:rPr>
          <w:sz w:val="24"/>
          <w:szCs w:val="24"/>
        </w:rPr>
        <w:t>BCZ169 6170 3390-9     2827</w:t>
      </w:r>
    </w:p>
    <w:p w14:paraId="23569D3B" w14:textId="77777777" w:rsidR="00EA5059" w:rsidRPr="00EA5059" w:rsidRDefault="00EA5059" w:rsidP="00EA5059">
      <w:pPr>
        <w:spacing w:after="0" w:line="240" w:lineRule="auto"/>
        <w:rPr>
          <w:sz w:val="24"/>
          <w:szCs w:val="24"/>
        </w:rPr>
      </w:pPr>
      <w:r w:rsidRPr="00EA5059">
        <w:rPr>
          <w:sz w:val="24"/>
          <w:szCs w:val="24"/>
        </w:rPr>
        <w:t>BCZ170 6171 3390-9     2828</w:t>
      </w:r>
    </w:p>
    <w:p w14:paraId="4CDA9D0D" w14:textId="77777777" w:rsidR="00EA5059" w:rsidRPr="00EA5059" w:rsidRDefault="00EA5059" w:rsidP="00EA5059">
      <w:pPr>
        <w:spacing w:after="0" w:line="240" w:lineRule="auto"/>
        <w:rPr>
          <w:sz w:val="24"/>
          <w:szCs w:val="24"/>
        </w:rPr>
      </w:pPr>
      <w:r w:rsidRPr="00EA5059">
        <w:rPr>
          <w:sz w:val="24"/>
          <w:szCs w:val="24"/>
        </w:rPr>
        <w:t>BCZ171 6172 3390-9     2829</w:t>
      </w:r>
    </w:p>
    <w:p w14:paraId="79C7D389" w14:textId="77777777" w:rsidR="00EA5059" w:rsidRPr="00EA5059" w:rsidRDefault="00EA5059" w:rsidP="00EA5059">
      <w:pPr>
        <w:spacing w:after="0" w:line="240" w:lineRule="auto"/>
        <w:rPr>
          <w:sz w:val="24"/>
          <w:szCs w:val="24"/>
        </w:rPr>
      </w:pPr>
      <w:r w:rsidRPr="00EA5059">
        <w:rPr>
          <w:sz w:val="24"/>
          <w:szCs w:val="24"/>
        </w:rPr>
        <w:t>BCZ172 6173 3390-9     2830</w:t>
      </w:r>
    </w:p>
    <w:p w14:paraId="020B2A7B" w14:textId="77777777" w:rsidR="00EA5059" w:rsidRPr="00EA5059" w:rsidRDefault="00EA5059" w:rsidP="00EA5059">
      <w:pPr>
        <w:spacing w:after="0" w:line="240" w:lineRule="auto"/>
        <w:rPr>
          <w:sz w:val="24"/>
          <w:szCs w:val="24"/>
        </w:rPr>
      </w:pPr>
      <w:r w:rsidRPr="00EA5059">
        <w:rPr>
          <w:sz w:val="24"/>
          <w:szCs w:val="24"/>
        </w:rPr>
        <w:t>BCZ173 6174 3390-9     2831</w:t>
      </w:r>
    </w:p>
    <w:p w14:paraId="01695FF8" w14:textId="77777777" w:rsidR="00EA5059" w:rsidRPr="00EA5059" w:rsidRDefault="00EA5059" w:rsidP="00EA5059">
      <w:pPr>
        <w:spacing w:after="0" w:line="240" w:lineRule="auto"/>
        <w:rPr>
          <w:sz w:val="24"/>
          <w:szCs w:val="24"/>
        </w:rPr>
      </w:pPr>
      <w:r w:rsidRPr="00EA5059">
        <w:rPr>
          <w:sz w:val="24"/>
          <w:szCs w:val="24"/>
        </w:rPr>
        <w:t>BCZ174 6175 3390-9     2832</w:t>
      </w:r>
    </w:p>
    <w:p w14:paraId="429351D0" w14:textId="77777777" w:rsidR="00EA5059" w:rsidRPr="00EA5059" w:rsidRDefault="00EA5059" w:rsidP="00EA5059">
      <w:pPr>
        <w:spacing w:after="0" w:line="240" w:lineRule="auto"/>
        <w:rPr>
          <w:sz w:val="24"/>
          <w:szCs w:val="24"/>
        </w:rPr>
      </w:pPr>
      <w:r w:rsidRPr="00EA5059">
        <w:rPr>
          <w:sz w:val="24"/>
          <w:szCs w:val="24"/>
        </w:rPr>
        <w:t>BCZ175 6176 3390-9     2833</w:t>
      </w:r>
    </w:p>
    <w:p w14:paraId="28B66330" w14:textId="77777777" w:rsidR="00EA5059" w:rsidRPr="00EA5059" w:rsidRDefault="00EA5059" w:rsidP="00EA5059">
      <w:pPr>
        <w:spacing w:after="0" w:line="240" w:lineRule="auto"/>
        <w:rPr>
          <w:sz w:val="24"/>
          <w:szCs w:val="24"/>
        </w:rPr>
      </w:pPr>
      <w:r w:rsidRPr="00EA5059">
        <w:rPr>
          <w:sz w:val="24"/>
          <w:szCs w:val="24"/>
        </w:rPr>
        <w:t>BCZ176 6177 3390-9     2834</w:t>
      </w:r>
    </w:p>
    <w:p w14:paraId="7807EBDF" w14:textId="77777777" w:rsidR="00EA5059" w:rsidRPr="00EA5059" w:rsidRDefault="00EA5059" w:rsidP="00EA5059">
      <w:pPr>
        <w:spacing w:after="0" w:line="240" w:lineRule="auto"/>
        <w:rPr>
          <w:sz w:val="24"/>
          <w:szCs w:val="24"/>
        </w:rPr>
      </w:pPr>
      <w:r w:rsidRPr="00EA5059">
        <w:rPr>
          <w:sz w:val="24"/>
          <w:szCs w:val="24"/>
        </w:rPr>
        <w:t>BCZ177 6178 3390-9     2835</w:t>
      </w:r>
    </w:p>
    <w:p w14:paraId="62F0B622" w14:textId="77777777" w:rsidR="00EA5059" w:rsidRPr="00EA5059" w:rsidRDefault="00EA5059" w:rsidP="00EA5059">
      <w:pPr>
        <w:spacing w:after="0" w:line="240" w:lineRule="auto"/>
        <w:rPr>
          <w:sz w:val="24"/>
          <w:szCs w:val="24"/>
        </w:rPr>
      </w:pPr>
      <w:r w:rsidRPr="00EA5059">
        <w:rPr>
          <w:sz w:val="24"/>
          <w:szCs w:val="24"/>
        </w:rPr>
        <w:t>BCZ178 6179 3390-9     2836</w:t>
      </w:r>
    </w:p>
    <w:p w14:paraId="47881463" w14:textId="77777777" w:rsidR="00EA5059" w:rsidRPr="00EA5059" w:rsidRDefault="00EA5059" w:rsidP="00EA5059">
      <w:pPr>
        <w:spacing w:after="0" w:line="240" w:lineRule="auto"/>
        <w:rPr>
          <w:sz w:val="24"/>
          <w:szCs w:val="24"/>
        </w:rPr>
      </w:pPr>
      <w:r w:rsidRPr="00EA5059">
        <w:rPr>
          <w:sz w:val="24"/>
          <w:szCs w:val="24"/>
        </w:rPr>
        <w:t>BCZ179 617A 3390-9     2837</w:t>
      </w:r>
    </w:p>
    <w:p w14:paraId="4A82F23B" w14:textId="77777777" w:rsidR="00EA5059" w:rsidRPr="00EA5059" w:rsidRDefault="00EA5059" w:rsidP="00EA5059">
      <w:pPr>
        <w:spacing w:after="0" w:line="240" w:lineRule="auto"/>
        <w:rPr>
          <w:sz w:val="24"/>
          <w:szCs w:val="24"/>
        </w:rPr>
      </w:pPr>
      <w:r w:rsidRPr="00EA5059">
        <w:rPr>
          <w:sz w:val="24"/>
          <w:szCs w:val="24"/>
        </w:rPr>
        <w:t>BCZ180 617B 3390-9     2838</w:t>
      </w:r>
    </w:p>
    <w:p w14:paraId="1C939A3A" w14:textId="77777777" w:rsidR="00EA5059" w:rsidRPr="00EA5059" w:rsidRDefault="00EA5059" w:rsidP="00EA5059">
      <w:pPr>
        <w:spacing w:after="0" w:line="240" w:lineRule="auto"/>
        <w:rPr>
          <w:sz w:val="24"/>
          <w:szCs w:val="24"/>
        </w:rPr>
      </w:pPr>
      <w:r w:rsidRPr="00EA5059">
        <w:rPr>
          <w:sz w:val="24"/>
          <w:szCs w:val="24"/>
        </w:rPr>
        <w:t>BCZ181 617C 3390-9     2839</w:t>
      </w:r>
    </w:p>
    <w:p w14:paraId="65905FE9" w14:textId="77777777" w:rsidR="00EA5059" w:rsidRPr="00EA5059" w:rsidRDefault="00EA5059" w:rsidP="00EA5059">
      <w:pPr>
        <w:spacing w:after="0" w:line="240" w:lineRule="auto"/>
        <w:rPr>
          <w:sz w:val="24"/>
          <w:szCs w:val="24"/>
        </w:rPr>
      </w:pPr>
      <w:r w:rsidRPr="00EA5059">
        <w:rPr>
          <w:sz w:val="24"/>
          <w:szCs w:val="24"/>
        </w:rPr>
        <w:t>BCZ182 617D 3390-9     2840</w:t>
      </w:r>
    </w:p>
    <w:p w14:paraId="6EBC5A5D" w14:textId="77777777" w:rsidR="00EA5059" w:rsidRPr="00EA5059" w:rsidRDefault="00EA5059" w:rsidP="00EA5059">
      <w:pPr>
        <w:spacing w:after="0" w:line="240" w:lineRule="auto"/>
        <w:rPr>
          <w:sz w:val="24"/>
          <w:szCs w:val="24"/>
        </w:rPr>
      </w:pPr>
      <w:r w:rsidRPr="00EA5059">
        <w:rPr>
          <w:sz w:val="24"/>
          <w:szCs w:val="24"/>
        </w:rPr>
        <w:t>BCZ183 617E 3390-9     2841</w:t>
      </w:r>
    </w:p>
    <w:p w14:paraId="4AE39121" w14:textId="77777777" w:rsidR="00EA5059" w:rsidRPr="00EA5059" w:rsidRDefault="00EA5059" w:rsidP="00EA5059">
      <w:pPr>
        <w:spacing w:after="0" w:line="240" w:lineRule="auto"/>
        <w:rPr>
          <w:sz w:val="24"/>
          <w:szCs w:val="24"/>
        </w:rPr>
      </w:pPr>
      <w:r w:rsidRPr="00EA5059">
        <w:rPr>
          <w:sz w:val="24"/>
          <w:szCs w:val="24"/>
        </w:rPr>
        <w:t>BCZ184 617F 3390-9     2842</w:t>
      </w:r>
    </w:p>
    <w:p w14:paraId="174375D5" w14:textId="77777777" w:rsidR="00EA5059" w:rsidRPr="00EA5059" w:rsidRDefault="00EA5059" w:rsidP="00EA5059">
      <w:pPr>
        <w:spacing w:after="0" w:line="240" w:lineRule="auto"/>
        <w:rPr>
          <w:sz w:val="24"/>
          <w:szCs w:val="24"/>
        </w:rPr>
      </w:pPr>
      <w:r w:rsidRPr="00EA5059">
        <w:rPr>
          <w:sz w:val="24"/>
          <w:szCs w:val="24"/>
        </w:rPr>
        <w:t>BCZ185 6180 3390-9     2843</w:t>
      </w:r>
    </w:p>
    <w:p w14:paraId="120C33DD" w14:textId="77777777" w:rsidR="00EA5059" w:rsidRPr="00EA5059" w:rsidRDefault="00EA5059" w:rsidP="00EA5059">
      <w:pPr>
        <w:spacing w:after="0" w:line="240" w:lineRule="auto"/>
        <w:rPr>
          <w:sz w:val="24"/>
          <w:szCs w:val="24"/>
        </w:rPr>
      </w:pPr>
      <w:r w:rsidRPr="00EA5059">
        <w:rPr>
          <w:sz w:val="24"/>
          <w:szCs w:val="24"/>
        </w:rPr>
        <w:t>BCZ186 6181 3390-9     2844</w:t>
      </w:r>
    </w:p>
    <w:p w14:paraId="792E63B2" w14:textId="77777777" w:rsidR="00EA5059" w:rsidRPr="00EA5059" w:rsidRDefault="00EA5059" w:rsidP="00EA5059">
      <w:pPr>
        <w:spacing w:after="0" w:line="240" w:lineRule="auto"/>
        <w:rPr>
          <w:sz w:val="24"/>
          <w:szCs w:val="24"/>
        </w:rPr>
      </w:pPr>
      <w:r w:rsidRPr="00EA5059">
        <w:rPr>
          <w:sz w:val="24"/>
          <w:szCs w:val="24"/>
        </w:rPr>
        <w:t>BCZ187 6182 3390-9     2845</w:t>
      </w:r>
    </w:p>
    <w:p w14:paraId="03B3AFA2" w14:textId="77777777" w:rsidR="00EA5059" w:rsidRPr="00EA5059" w:rsidRDefault="00EA5059" w:rsidP="00EA5059">
      <w:pPr>
        <w:spacing w:after="0" w:line="240" w:lineRule="auto"/>
        <w:rPr>
          <w:sz w:val="24"/>
          <w:szCs w:val="24"/>
        </w:rPr>
      </w:pPr>
      <w:r w:rsidRPr="00EA5059">
        <w:rPr>
          <w:sz w:val="24"/>
          <w:szCs w:val="24"/>
        </w:rPr>
        <w:t>BCZ188 6183 3390-9     2846</w:t>
      </w:r>
    </w:p>
    <w:p w14:paraId="1F659905" w14:textId="77777777" w:rsidR="00EA5059" w:rsidRPr="00EA5059" w:rsidRDefault="00EA5059" w:rsidP="00EA5059">
      <w:pPr>
        <w:spacing w:after="0" w:line="240" w:lineRule="auto"/>
        <w:rPr>
          <w:sz w:val="24"/>
          <w:szCs w:val="24"/>
        </w:rPr>
      </w:pPr>
      <w:r w:rsidRPr="00EA5059">
        <w:rPr>
          <w:sz w:val="24"/>
          <w:szCs w:val="24"/>
        </w:rPr>
        <w:t>BCZ189 6184 3390-9     2847</w:t>
      </w:r>
    </w:p>
    <w:p w14:paraId="17AC0D04" w14:textId="77777777" w:rsidR="00EA5059" w:rsidRPr="00EA5059" w:rsidRDefault="00EA5059" w:rsidP="00EA5059">
      <w:pPr>
        <w:spacing w:after="0" w:line="240" w:lineRule="auto"/>
        <w:rPr>
          <w:sz w:val="24"/>
          <w:szCs w:val="24"/>
        </w:rPr>
      </w:pPr>
      <w:r w:rsidRPr="00EA5059">
        <w:rPr>
          <w:sz w:val="24"/>
          <w:szCs w:val="24"/>
        </w:rPr>
        <w:t>BCZ190 6185 3390-9     2848</w:t>
      </w:r>
    </w:p>
    <w:p w14:paraId="3E7C0EC5" w14:textId="77777777" w:rsidR="00EA5059" w:rsidRPr="00EA5059" w:rsidRDefault="00EA5059" w:rsidP="00EA5059">
      <w:pPr>
        <w:spacing w:after="0" w:line="240" w:lineRule="auto"/>
        <w:rPr>
          <w:sz w:val="24"/>
          <w:szCs w:val="24"/>
        </w:rPr>
      </w:pPr>
      <w:r w:rsidRPr="00EA5059">
        <w:rPr>
          <w:sz w:val="24"/>
          <w:szCs w:val="24"/>
        </w:rPr>
        <w:t>BCZ191 6186 3390-9     2849</w:t>
      </w:r>
    </w:p>
    <w:p w14:paraId="384F7DE0" w14:textId="77777777" w:rsidR="00EA5059" w:rsidRPr="00EA5059" w:rsidRDefault="00EA5059" w:rsidP="00EA5059">
      <w:pPr>
        <w:spacing w:after="0" w:line="240" w:lineRule="auto"/>
        <w:rPr>
          <w:sz w:val="24"/>
          <w:szCs w:val="24"/>
        </w:rPr>
      </w:pPr>
      <w:r w:rsidRPr="00EA5059">
        <w:rPr>
          <w:sz w:val="24"/>
          <w:szCs w:val="24"/>
        </w:rPr>
        <w:t>BCZ192 6187 3390-9     2850</w:t>
      </w:r>
    </w:p>
    <w:p w14:paraId="5C9CB9D6" w14:textId="77777777" w:rsidR="00EA5059" w:rsidRPr="00EA5059" w:rsidRDefault="00EA5059" w:rsidP="00EA5059">
      <w:pPr>
        <w:spacing w:after="0" w:line="240" w:lineRule="auto"/>
        <w:rPr>
          <w:sz w:val="24"/>
          <w:szCs w:val="24"/>
        </w:rPr>
      </w:pPr>
      <w:r w:rsidRPr="00EA5059">
        <w:rPr>
          <w:sz w:val="24"/>
          <w:szCs w:val="24"/>
        </w:rPr>
        <w:t>BCZ193 6188 3390-9     2851</w:t>
      </w:r>
    </w:p>
    <w:p w14:paraId="0392412E" w14:textId="77777777" w:rsidR="00EA5059" w:rsidRPr="00EA5059" w:rsidRDefault="00EA5059" w:rsidP="00EA5059">
      <w:pPr>
        <w:spacing w:after="0" w:line="240" w:lineRule="auto"/>
        <w:rPr>
          <w:sz w:val="24"/>
          <w:szCs w:val="24"/>
        </w:rPr>
      </w:pPr>
      <w:r w:rsidRPr="00EA5059">
        <w:rPr>
          <w:sz w:val="24"/>
          <w:szCs w:val="24"/>
        </w:rPr>
        <w:t>BCZ194 6189 3390-9     2852</w:t>
      </w:r>
    </w:p>
    <w:p w14:paraId="1CDB2D8C" w14:textId="77777777" w:rsidR="00EA5059" w:rsidRPr="00EA5059" w:rsidRDefault="00EA5059" w:rsidP="00EA5059">
      <w:pPr>
        <w:spacing w:after="0" w:line="240" w:lineRule="auto"/>
        <w:rPr>
          <w:sz w:val="24"/>
          <w:szCs w:val="24"/>
        </w:rPr>
      </w:pPr>
      <w:r w:rsidRPr="00EA5059">
        <w:rPr>
          <w:sz w:val="24"/>
          <w:szCs w:val="24"/>
        </w:rPr>
        <w:t>BCZ195 618A 3390-9     2853</w:t>
      </w:r>
    </w:p>
    <w:p w14:paraId="1F6F114E" w14:textId="77777777" w:rsidR="00EA5059" w:rsidRPr="00EA5059" w:rsidRDefault="00EA5059" w:rsidP="00EA5059">
      <w:pPr>
        <w:spacing w:after="0" w:line="240" w:lineRule="auto"/>
        <w:rPr>
          <w:sz w:val="24"/>
          <w:szCs w:val="24"/>
        </w:rPr>
      </w:pPr>
      <w:r w:rsidRPr="00EA5059">
        <w:rPr>
          <w:sz w:val="24"/>
          <w:szCs w:val="24"/>
        </w:rPr>
        <w:t>BCZ196 618B 3390-9     2854</w:t>
      </w:r>
    </w:p>
    <w:p w14:paraId="02F78EB8" w14:textId="77777777" w:rsidR="00EA5059" w:rsidRPr="00EA5059" w:rsidRDefault="00EA5059" w:rsidP="00EA5059">
      <w:pPr>
        <w:spacing w:after="0" w:line="240" w:lineRule="auto"/>
        <w:rPr>
          <w:sz w:val="24"/>
          <w:szCs w:val="24"/>
        </w:rPr>
      </w:pPr>
      <w:r w:rsidRPr="00EA5059">
        <w:rPr>
          <w:sz w:val="24"/>
          <w:szCs w:val="24"/>
        </w:rPr>
        <w:t>BCZ197 618C 3390-9     2855</w:t>
      </w:r>
    </w:p>
    <w:p w14:paraId="6E2AD0DA" w14:textId="77777777" w:rsidR="00EA5059" w:rsidRPr="00EA5059" w:rsidRDefault="00EA5059" w:rsidP="00EA5059">
      <w:pPr>
        <w:spacing w:after="0" w:line="240" w:lineRule="auto"/>
        <w:rPr>
          <w:sz w:val="24"/>
          <w:szCs w:val="24"/>
        </w:rPr>
      </w:pPr>
      <w:r w:rsidRPr="00EA5059">
        <w:rPr>
          <w:sz w:val="24"/>
          <w:szCs w:val="24"/>
        </w:rPr>
        <w:t>BCZ198 618D 3390-9     2856</w:t>
      </w:r>
    </w:p>
    <w:p w14:paraId="7B9B3B3F" w14:textId="77777777" w:rsidR="00EA5059" w:rsidRPr="00EA5059" w:rsidRDefault="00EA5059" w:rsidP="00EA5059">
      <w:pPr>
        <w:spacing w:after="0" w:line="240" w:lineRule="auto"/>
        <w:rPr>
          <w:sz w:val="24"/>
          <w:szCs w:val="24"/>
        </w:rPr>
      </w:pPr>
      <w:r w:rsidRPr="00EA5059">
        <w:rPr>
          <w:sz w:val="24"/>
          <w:szCs w:val="24"/>
        </w:rPr>
        <w:t>BCZ199 618E 3390-9     2857</w:t>
      </w:r>
    </w:p>
    <w:p w14:paraId="0D3CE0FE" w14:textId="77777777" w:rsidR="00EA5059" w:rsidRPr="00EA5059" w:rsidRDefault="00EA5059" w:rsidP="00EA5059">
      <w:pPr>
        <w:spacing w:after="0" w:line="240" w:lineRule="auto"/>
        <w:rPr>
          <w:sz w:val="24"/>
          <w:szCs w:val="24"/>
        </w:rPr>
      </w:pPr>
      <w:r w:rsidRPr="00EA5059">
        <w:rPr>
          <w:sz w:val="24"/>
          <w:szCs w:val="24"/>
        </w:rPr>
        <w:t>BCZ200 618F 3390-9     2858</w:t>
      </w:r>
    </w:p>
    <w:p w14:paraId="7390228C" w14:textId="77777777" w:rsidR="00EA5059" w:rsidRPr="00EA5059" w:rsidRDefault="00EA5059" w:rsidP="00EA5059">
      <w:pPr>
        <w:spacing w:after="0" w:line="240" w:lineRule="auto"/>
        <w:rPr>
          <w:sz w:val="24"/>
          <w:szCs w:val="24"/>
        </w:rPr>
      </w:pPr>
      <w:r w:rsidRPr="00EA5059">
        <w:rPr>
          <w:sz w:val="24"/>
          <w:szCs w:val="24"/>
        </w:rPr>
        <w:t>BCZ201 6190 3390-9     2859</w:t>
      </w:r>
    </w:p>
    <w:p w14:paraId="7B8A507D" w14:textId="77777777" w:rsidR="00EA5059" w:rsidRPr="00EA5059" w:rsidRDefault="00EA5059" w:rsidP="00EA5059">
      <w:pPr>
        <w:spacing w:after="0" w:line="240" w:lineRule="auto"/>
        <w:rPr>
          <w:sz w:val="24"/>
          <w:szCs w:val="24"/>
        </w:rPr>
      </w:pPr>
      <w:r w:rsidRPr="00EA5059">
        <w:rPr>
          <w:sz w:val="24"/>
          <w:szCs w:val="24"/>
        </w:rPr>
        <w:t>BCZ202 6191 3390-9     2860</w:t>
      </w:r>
    </w:p>
    <w:p w14:paraId="043EC087" w14:textId="77777777" w:rsidR="00EA5059" w:rsidRPr="00EA5059" w:rsidRDefault="00EA5059" w:rsidP="00EA5059">
      <w:pPr>
        <w:spacing w:after="0" w:line="240" w:lineRule="auto"/>
        <w:rPr>
          <w:sz w:val="24"/>
          <w:szCs w:val="24"/>
        </w:rPr>
      </w:pPr>
      <w:r w:rsidRPr="00EA5059">
        <w:rPr>
          <w:sz w:val="24"/>
          <w:szCs w:val="24"/>
        </w:rPr>
        <w:t>BCZ203 6192 3390-9     2861</w:t>
      </w:r>
    </w:p>
    <w:p w14:paraId="766CAAEB" w14:textId="77777777" w:rsidR="00EA5059" w:rsidRPr="00EA5059" w:rsidRDefault="00EA5059" w:rsidP="00EA5059">
      <w:pPr>
        <w:spacing w:after="0" w:line="240" w:lineRule="auto"/>
        <w:rPr>
          <w:sz w:val="24"/>
          <w:szCs w:val="24"/>
        </w:rPr>
      </w:pPr>
      <w:r w:rsidRPr="00EA5059">
        <w:rPr>
          <w:sz w:val="24"/>
          <w:szCs w:val="24"/>
        </w:rPr>
        <w:t>BCZ204 6193 3390-9     2862</w:t>
      </w:r>
    </w:p>
    <w:p w14:paraId="41E5FC32" w14:textId="77777777" w:rsidR="00EA5059" w:rsidRPr="00EA5059" w:rsidRDefault="00EA5059" w:rsidP="00EA5059">
      <w:pPr>
        <w:spacing w:after="0" w:line="240" w:lineRule="auto"/>
        <w:rPr>
          <w:sz w:val="24"/>
          <w:szCs w:val="24"/>
        </w:rPr>
      </w:pPr>
      <w:r w:rsidRPr="00EA5059">
        <w:rPr>
          <w:sz w:val="24"/>
          <w:szCs w:val="24"/>
        </w:rPr>
        <w:t>BCZ205 6194 3390-9     2863</w:t>
      </w:r>
    </w:p>
    <w:p w14:paraId="2F08E9B3" w14:textId="77777777" w:rsidR="00EA5059" w:rsidRPr="00EA5059" w:rsidRDefault="00EA5059" w:rsidP="00EA5059">
      <w:pPr>
        <w:spacing w:after="0" w:line="240" w:lineRule="auto"/>
        <w:rPr>
          <w:sz w:val="24"/>
          <w:szCs w:val="24"/>
        </w:rPr>
      </w:pPr>
      <w:r w:rsidRPr="00EA5059">
        <w:rPr>
          <w:sz w:val="24"/>
          <w:szCs w:val="24"/>
        </w:rPr>
        <w:t>BCZ206 6195 3390-9     2864</w:t>
      </w:r>
    </w:p>
    <w:p w14:paraId="03FA4236" w14:textId="77777777" w:rsidR="00EA5059" w:rsidRPr="00EA5059" w:rsidRDefault="00EA5059" w:rsidP="00EA5059">
      <w:pPr>
        <w:spacing w:after="0" w:line="240" w:lineRule="auto"/>
        <w:rPr>
          <w:sz w:val="24"/>
          <w:szCs w:val="24"/>
        </w:rPr>
      </w:pPr>
      <w:r w:rsidRPr="00EA5059">
        <w:rPr>
          <w:sz w:val="24"/>
          <w:szCs w:val="24"/>
        </w:rPr>
        <w:t>BCZ207 6196 3390-9     2865</w:t>
      </w:r>
    </w:p>
    <w:p w14:paraId="32CABE5A" w14:textId="77777777" w:rsidR="00EA5059" w:rsidRPr="00EA5059" w:rsidRDefault="00EA5059" w:rsidP="00EA5059">
      <w:pPr>
        <w:spacing w:after="0" w:line="240" w:lineRule="auto"/>
        <w:rPr>
          <w:sz w:val="24"/>
          <w:szCs w:val="24"/>
        </w:rPr>
      </w:pPr>
      <w:r w:rsidRPr="00EA5059">
        <w:rPr>
          <w:sz w:val="24"/>
          <w:szCs w:val="24"/>
        </w:rPr>
        <w:lastRenderedPageBreak/>
        <w:t>BCZ208 6197 3390-9     2866</w:t>
      </w:r>
    </w:p>
    <w:p w14:paraId="26F54708" w14:textId="77777777" w:rsidR="00EA5059" w:rsidRPr="00EA5059" w:rsidRDefault="00EA5059" w:rsidP="00EA5059">
      <w:pPr>
        <w:spacing w:after="0" w:line="240" w:lineRule="auto"/>
        <w:rPr>
          <w:sz w:val="24"/>
          <w:szCs w:val="24"/>
        </w:rPr>
      </w:pPr>
      <w:r w:rsidRPr="00EA5059">
        <w:rPr>
          <w:sz w:val="24"/>
          <w:szCs w:val="24"/>
        </w:rPr>
        <w:t>BCZ209 6198 3390-9     2867</w:t>
      </w:r>
    </w:p>
    <w:p w14:paraId="2AB2CA8F" w14:textId="77777777" w:rsidR="00EA5059" w:rsidRPr="00EA5059" w:rsidRDefault="00EA5059" w:rsidP="00EA5059">
      <w:pPr>
        <w:spacing w:after="0" w:line="240" w:lineRule="auto"/>
        <w:rPr>
          <w:sz w:val="24"/>
          <w:szCs w:val="24"/>
        </w:rPr>
      </w:pPr>
      <w:r w:rsidRPr="00EA5059">
        <w:rPr>
          <w:sz w:val="24"/>
          <w:szCs w:val="24"/>
        </w:rPr>
        <w:t>BCZ210 6199 3390-9     2868</w:t>
      </w:r>
    </w:p>
    <w:p w14:paraId="2811A2D2" w14:textId="77777777" w:rsidR="00EA5059" w:rsidRPr="00EA5059" w:rsidRDefault="00EA5059" w:rsidP="00EA5059">
      <w:pPr>
        <w:spacing w:after="0" w:line="240" w:lineRule="auto"/>
        <w:rPr>
          <w:sz w:val="24"/>
          <w:szCs w:val="24"/>
        </w:rPr>
      </w:pPr>
      <w:r w:rsidRPr="00EA5059">
        <w:rPr>
          <w:sz w:val="24"/>
          <w:szCs w:val="24"/>
        </w:rPr>
        <w:t>BCZ211 619A 3390-9     2869</w:t>
      </w:r>
    </w:p>
    <w:p w14:paraId="47A02815" w14:textId="77777777" w:rsidR="00EA5059" w:rsidRPr="00EA5059" w:rsidRDefault="00EA5059" w:rsidP="00EA5059">
      <w:pPr>
        <w:spacing w:after="0" w:line="240" w:lineRule="auto"/>
        <w:rPr>
          <w:sz w:val="24"/>
          <w:szCs w:val="24"/>
        </w:rPr>
      </w:pPr>
      <w:r w:rsidRPr="00EA5059">
        <w:rPr>
          <w:sz w:val="24"/>
          <w:szCs w:val="24"/>
        </w:rPr>
        <w:t>BCZ212 619B 3390-9     2870</w:t>
      </w:r>
    </w:p>
    <w:p w14:paraId="662E86A4" w14:textId="77777777" w:rsidR="00EA5059" w:rsidRPr="00EA5059" w:rsidRDefault="00EA5059" w:rsidP="00EA5059">
      <w:pPr>
        <w:spacing w:after="0" w:line="240" w:lineRule="auto"/>
        <w:rPr>
          <w:sz w:val="24"/>
          <w:szCs w:val="24"/>
        </w:rPr>
      </w:pPr>
      <w:r w:rsidRPr="00EA5059">
        <w:rPr>
          <w:sz w:val="24"/>
          <w:szCs w:val="24"/>
        </w:rPr>
        <w:t>BCZ213 619C 3390-9     2871</w:t>
      </w:r>
    </w:p>
    <w:p w14:paraId="21F039B1" w14:textId="77777777" w:rsidR="00EA5059" w:rsidRPr="00EA5059" w:rsidRDefault="00EA5059" w:rsidP="00EA5059">
      <w:pPr>
        <w:spacing w:after="0" w:line="240" w:lineRule="auto"/>
        <w:rPr>
          <w:sz w:val="24"/>
          <w:szCs w:val="24"/>
        </w:rPr>
      </w:pPr>
      <w:r w:rsidRPr="00EA5059">
        <w:rPr>
          <w:sz w:val="24"/>
          <w:szCs w:val="24"/>
        </w:rPr>
        <w:t>BCZ214 619D 3390-9     2872</w:t>
      </w:r>
    </w:p>
    <w:p w14:paraId="17E1F54C" w14:textId="77777777" w:rsidR="00EA5059" w:rsidRPr="00EA5059" w:rsidRDefault="00EA5059" w:rsidP="00EA5059">
      <w:pPr>
        <w:spacing w:after="0" w:line="240" w:lineRule="auto"/>
        <w:rPr>
          <w:sz w:val="24"/>
          <w:szCs w:val="24"/>
        </w:rPr>
      </w:pPr>
      <w:r w:rsidRPr="00EA5059">
        <w:rPr>
          <w:sz w:val="24"/>
          <w:szCs w:val="24"/>
        </w:rPr>
        <w:t>BCZ215 619E 3390-9     2873</w:t>
      </w:r>
    </w:p>
    <w:p w14:paraId="528C2EB6" w14:textId="77777777" w:rsidR="00EA5059" w:rsidRPr="00EA5059" w:rsidRDefault="00EA5059" w:rsidP="00EA5059">
      <w:pPr>
        <w:spacing w:after="0" w:line="240" w:lineRule="auto"/>
        <w:rPr>
          <w:sz w:val="24"/>
          <w:szCs w:val="24"/>
        </w:rPr>
      </w:pPr>
      <w:r w:rsidRPr="00EA5059">
        <w:rPr>
          <w:sz w:val="24"/>
          <w:szCs w:val="24"/>
        </w:rPr>
        <w:t>BCZ216 619F 3390-9     2874</w:t>
      </w:r>
    </w:p>
    <w:p w14:paraId="66E8EE9B" w14:textId="77777777" w:rsidR="00EA5059" w:rsidRPr="00EA5059" w:rsidRDefault="00EA5059" w:rsidP="00EA5059">
      <w:pPr>
        <w:spacing w:after="0" w:line="240" w:lineRule="auto"/>
        <w:rPr>
          <w:sz w:val="24"/>
          <w:szCs w:val="24"/>
        </w:rPr>
      </w:pPr>
      <w:r w:rsidRPr="00EA5059">
        <w:rPr>
          <w:sz w:val="24"/>
          <w:szCs w:val="24"/>
        </w:rPr>
        <w:t>BCZ217 61A0 3390-9     2875</w:t>
      </w:r>
    </w:p>
    <w:p w14:paraId="11169F21" w14:textId="77777777" w:rsidR="00EA5059" w:rsidRPr="00EA5059" w:rsidRDefault="00EA5059" w:rsidP="00EA5059">
      <w:pPr>
        <w:spacing w:after="0" w:line="240" w:lineRule="auto"/>
        <w:rPr>
          <w:sz w:val="24"/>
          <w:szCs w:val="24"/>
        </w:rPr>
      </w:pPr>
      <w:r w:rsidRPr="00EA5059">
        <w:rPr>
          <w:sz w:val="24"/>
          <w:szCs w:val="24"/>
        </w:rPr>
        <w:t>BCZ218 61A1 3390-9     2876</w:t>
      </w:r>
    </w:p>
    <w:p w14:paraId="2BE38144" w14:textId="77777777" w:rsidR="00EA5059" w:rsidRPr="00EA5059" w:rsidRDefault="00EA5059" w:rsidP="00EA5059">
      <w:pPr>
        <w:spacing w:after="0" w:line="240" w:lineRule="auto"/>
        <w:rPr>
          <w:sz w:val="24"/>
          <w:szCs w:val="24"/>
        </w:rPr>
      </w:pPr>
      <w:r w:rsidRPr="00EA5059">
        <w:rPr>
          <w:sz w:val="24"/>
          <w:szCs w:val="24"/>
        </w:rPr>
        <w:t>BCZ219 61A2 3390-9     2877</w:t>
      </w:r>
    </w:p>
    <w:p w14:paraId="51E2E418" w14:textId="77777777" w:rsidR="00EA5059" w:rsidRPr="00EA5059" w:rsidRDefault="00EA5059" w:rsidP="00EA5059">
      <w:pPr>
        <w:spacing w:after="0" w:line="240" w:lineRule="auto"/>
        <w:rPr>
          <w:sz w:val="24"/>
          <w:szCs w:val="24"/>
        </w:rPr>
      </w:pPr>
      <w:r w:rsidRPr="00EA5059">
        <w:rPr>
          <w:sz w:val="24"/>
          <w:szCs w:val="24"/>
        </w:rPr>
        <w:t>BCZ220 61A3 3390-9     2878</w:t>
      </w:r>
    </w:p>
    <w:p w14:paraId="0855571F" w14:textId="77777777" w:rsidR="00EA5059" w:rsidRPr="00EA5059" w:rsidRDefault="00EA5059" w:rsidP="00EA5059">
      <w:pPr>
        <w:spacing w:after="0" w:line="240" w:lineRule="auto"/>
        <w:rPr>
          <w:sz w:val="24"/>
          <w:szCs w:val="24"/>
        </w:rPr>
      </w:pPr>
      <w:r w:rsidRPr="00EA5059">
        <w:rPr>
          <w:sz w:val="24"/>
          <w:szCs w:val="24"/>
        </w:rPr>
        <w:t>BCZ221 61A4 3390-9     2879</w:t>
      </w:r>
    </w:p>
    <w:p w14:paraId="4CFBF10A" w14:textId="77777777" w:rsidR="00EA5059" w:rsidRPr="00EA5059" w:rsidRDefault="00EA5059" w:rsidP="00EA5059">
      <w:pPr>
        <w:spacing w:after="0" w:line="240" w:lineRule="auto"/>
        <w:rPr>
          <w:sz w:val="24"/>
          <w:szCs w:val="24"/>
        </w:rPr>
      </w:pPr>
      <w:r w:rsidRPr="00EA5059">
        <w:rPr>
          <w:sz w:val="24"/>
          <w:szCs w:val="24"/>
        </w:rPr>
        <w:t>BCZ222 61A5 3390-9     2880</w:t>
      </w:r>
    </w:p>
    <w:p w14:paraId="785AEFFC" w14:textId="77777777" w:rsidR="00EA5059" w:rsidRPr="00EA5059" w:rsidRDefault="00EA5059" w:rsidP="00EA5059">
      <w:pPr>
        <w:spacing w:after="0" w:line="240" w:lineRule="auto"/>
        <w:rPr>
          <w:sz w:val="24"/>
          <w:szCs w:val="24"/>
        </w:rPr>
      </w:pPr>
      <w:r w:rsidRPr="00EA5059">
        <w:rPr>
          <w:sz w:val="24"/>
          <w:szCs w:val="24"/>
        </w:rPr>
        <w:t>BCZ223 61A6 3390-9     2881</w:t>
      </w:r>
    </w:p>
    <w:p w14:paraId="53B59134" w14:textId="77777777" w:rsidR="00EA5059" w:rsidRPr="00EA5059" w:rsidRDefault="00EA5059" w:rsidP="00EA5059">
      <w:pPr>
        <w:spacing w:after="0" w:line="240" w:lineRule="auto"/>
        <w:rPr>
          <w:sz w:val="24"/>
          <w:szCs w:val="24"/>
        </w:rPr>
      </w:pPr>
      <w:r w:rsidRPr="00EA5059">
        <w:rPr>
          <w:sz w:val="24"/>
          <w:szCs w:val="24"/>
        </w:rPr>
        <w:t>BCZ224 61A7 3390-9     2882</w:t>
      </w:r>
    </w:p>
    <w:p w14:paraId="77905F10" w14:textId="77777777" w:rsidR="00EA5059" w:rsidRPr="00EA5059" w:rsidRDefault="00EA5059" w:rsidP="00EA5059">
      <w:pPr>
        <w:spacing w:after="0" w:line="240" w:lineRule="auto"/>
        <w:rPr>
          <w:sz w:val="24"/>
          <w:szCs w:val="24"/>
        </w:rPr>
      </w:pPr>
      <w:r w:rsidRPr="00EA5059">
        <w:rPr>
          <w:sz w:val="24"/>
          <w:szCs w:val="24"/>
        </w:rPr>
        <w:t>BCZ225 61A8 3390-9     2883</w:t>
      </w:r>
    </w:p>
    <w:p w14:paraId="789BED95" w14:textId="77777777" w:rsidR="00EA5059" w:rsidRPr="00EA5059" w:rsidRDefault="00EA5059" w:rsidP="00EA5059">
      <w:pPr>
        <w:spacing w:after="0" w:line="240" w:lineRule="auto"/>
        <w:rPr>
          <w:sz w:val="24"/>
          <w:szCs w:val="24"/>
        </w:rPr>
      </w:pPr>
      <w:r w:rsidRPr="00EA5059">
        <w:rPr>
          <w:sz w:val="24"/>
          <w:szCs w:val="24"/>
        </w:rPr>
        <w:t>BCZ226 61A9 3390-9     2884</w:t>
      </w:r>
    </w:p>
    <w:p w14:paraId="10F6683D" w14:textId="77777777" w:rsidR="00EA5059" w:rsidRPr="00EA5059" w:rsidRDefault="00EA5059" w:rsidP="00EA5059">
      <w:pPr>
        <w:spacing w:after="0" w:line="240" w:lineRule="auto"/>
        <w:rPr>
          <w:sz w:val="24"/>
          <w:szCs w:val="24"/>
        </w:rPr>
      </w:pPr>
      <w:r w:rsidRPr="00EA5059">
        <w:rPr>
          <w:sz w:val="24"/>
          <w:szCs w:val="24"/>
        </w:rPr>
        <w:t>BCZ227 61AA 3390-9     2885</w:t>
      </w:r>
    </w:p>
    <w:p w14:paraId="5809B06B" w14:textId="77777777" w:rsidR="00EA5059" w:rsidRPr="00EA5059" w:rsidRDefault="00EA5059" w:rsidP="00EA5059">
      <w:pPr>
        <w:spacing w:after="0" w:line="240" w:lineRule="auto"/>
        <w:rPr>
          <w:sz w:val="24"/>
          <w:szCs w:val="24"/>
        </w:rPr>
      </w:pPr>
      <w:r w:rsidRPr="00EA5059">
        <w:rPr>
          <w:sz w:val="24"/>
          <w:szCs w:val="24"/>
        </w:rPr>
        <w:t>BCZ228 61AB 3390-9     2886</w:t>
      </w:r>
    </w:p>
    <w:p w14:paraId="06C1E4EC" w14:textId="77777777" w:rsidR="00EA5059" w:rsidRPr="00EA5059" w:rsidRDefault="00EA5059" w:rsidP="00EA5059">
      <w:pPr>
        <w:spacing w:after="0" w:line="240" w:lineRule="auto"/>
        <w:rPr>
          <w:sz w:val="24"/>
          <w:szCs w:val="24"/>
        </w:rPr>
      </w:pPr>
      <w:r w:rsidRPr="00EA5059">
        <w:rPr>
          <w:sz w:val="24"/>
          <w:szCs w:val="24"/>
        </w:rPr>
        <w:t>BCZ229 61AC 3390-9     2887</w:t>
      </w:r>
    </w:p>
    <w:p w14:paraId="5777E25D" w14:textId="77777777" w:rsidR="00EA5059" w:rsidRPr="00EA5059" w:rsidRDefault="00EA5059" w:rsidP="00EA5059">
      <w:pPr>
        <w:spacing w:after="0" w:line="240" w:lineRule="auto"/>
        <w:rPr>
          <w:sz w:val="24"/>
          <w:szCs w:val="24"/>
        </w:rPr>
      </w:pPr>
      <w:r w:rsidRPr="00EA5059">
        <w:rPr>
          <w:sz w:val="24"/>
          <w:szCs w:val="24"/>
        </w:rPr>
        <w:t>BCZ230 61AD 3390-9     2888</w:t>
      </w:r>
    </w:p>
    <w:p w14:paraId="2D33DF34" w14:textId="77777777" w:rsidR="00EA5059" w:rsidRPr="00EA5059" w:rsidRDefault="00EA5059" w:rsidP="00EA5059">
      <w:pPr>
        <w:spacing w:after="0" w:line="240" w:lineRule="auto"/>
        <w:rPr>
          <w:sz w:val="24"/>
          <w:szCs w:val="24"/>
        </w:rPr>
      </w:pPr>
      <w:r w:rsidRPr="00EA5059">
        <w:rPr>
          <w:sz w:val="24"/>
          <w:szCs w:val="24"/>
        </w:rPr>
        <w:t>BCZ231 61AE 3390-9     2889</w:t>
      </w:r>
    </w:p>
    <w:p w14:paraId="3A06AA6E" w14:textId="77777777" w:rsidR="00EA5059" w:rsidRPr="00EA5059" w:rsidRDefault="00EA5059" w:rsidP="00EA5059">
      <w:pPr>
        <w:spacing w:after="0" w:line="240" w:lineRule="auto"/>
        <w:rPr>
          <w:sz w:val="24"/>
          <w:szCs w:val="24"/>
        </w:rPr>
      </w:pPr>
      <w:r w:rsidRPr="00EA5059">
        <w:rPr>
          <w:sz w:val="24"/>
          <w:szCs w:val="24"/>
        </w:rPr>
        <w:t>BCZ232 61AF 3390-9     2890</w:t>
      </w:r>
    </w:p>
    <w:p w14:paraId="2CC4FDF4" w14:textId="77777777" w:rsidR="00EA5059" w:rsidRPr="00EA5059" w:rsidRDefault="00EA5059" w:rsidP="00EA5059">
      <w:pPr>
        <w:spacing w:after="0" w:line="240" w:lineRule="auto"/>
        <w:rPr>
          <w:sz w:val="24"/>
          <w:szCs w:val="24"/>
        </w:rPr>
      </w:pPr>
      <w:r w:rsidRPr="00EA5059">
        <w:rPr>
          <w:sz w:val="24"/>
          <w:szCs w:val="24"/>
        </w:rPr>
        <w:t>BCZ233 61B0 3390-9     2891</w:t>
      </w:r>
    </w:p>
    <w:p w14:paraId="1C4F31C4" w14:textId="77777777" w:rsidR="00EA5059" w:rsidRPr="00EA5059" w:rsidRDefault="00EA5059" w:rsidP="00EA5059">
      <w:pPr>
        <w:spacing w:after="0" w:line="240" w:lineRule="auto"/>
        <w:rPr>
          <w:sz w:val="24"/>
          <w:szCs w:val="24"/>
        </w:rPr>
      </w:pPr>
      <w:r w:rsidRPr="00EA5059">
        <w:rPr>
          <w:sz w:val="24"/>
          <w:szCs w:val="24"/>
        </w:rPr>
        <w:t>BCZ234 61B1 3390-9     2892</w:t>
      </w:r>
    </w:p>
    <w:p w14:paraId="2534E18E" w14:textId="77777777" w:rsidR="00EA5059" w:rsidRPr="00EA5059" w:rsidRDefault="00EA5059" w:rsidP="00EA5059">
      <w:pPr>
        <w:spacing w:after="0" w:line="240" w:lineRule="auto"/>
        <w:rPr>
          <w:sz w:val="24"/>
          <w:szCs w:val="24"/>
        </w:rPr>
      </w:pPr>
      <w:r w:rsidRPr="00EA5059">
        <w:rPr>
          <w:sz w:val="24"/>
          <w:szCs w:val="24"/>
        </w:rPr>
        <w:t>BCZ235 61B2 3390-9     2893</w:t>
      </w:r>
    </w:p>
    <w:p w14:paraId="78BDC4A6" w14:textId="77777777" w:rsidR="00EA5059" w:rsidRPr="00EA5059" w:rsidRDefault="00EA5059" w:rsidP="00EA5059">
      <w:pPr>
        <w:spacing w:after="0" w:line="240" w:lineRule="auto"/>
        <w:rPr>
          <w:sz w:val="24"/>
          <w:szCs w:val="24"/>
        </w:rPr>
      </w:pPr>
      <w:r w:rsidRPr="00EA5059">
        <w:rPr>
          <w:sz w:val="24"/>
          <w:szCs w:val="24"/>
        </w:rPr>
        <w:t>BCZ236 61B3 3390-9     2894</w:t>
      </w:r>
    </w:p>
    <w:p w14:paraId="232DF9C2" w14:textId="77777777" w:rsidR="00EA5059" w:rsidRPr="00EA5059" w:rsidRDefault="00EA5059" w:rsidP="00EA5059">
      <w:pPr>
        <w:spacing w:after="0" w:line="240" w:lineRule="auto"/>
        <w:rPr>
          <w:sz w:val="24"/>
          <w:szCs w:val="24"/>
        </w:rPr>
      </w:pPr>
      <w:r w:rsidRPr="00EA5059">
        <w:rPr>
          <w:sz w:val="24"/>
          <w:szCs w:val="24"/>
        </w:rPr>
        <w:t>BCZ237 61B4 3390-9     2895</w:t>
      </w:r>
    </w:p>
    <w:p w14:paraId="35D35F38" w14:textId="77777777" w:rsidR="00EA5059" w:rsidRPr="00EA5059" w:rsidRDefault="00EA5059" w:rsidP="00EA5059">
      <w:pPr>
        <w:spacing w:after="0" w:line="240" w:lineRule="auto"/>
        <w:rPr>
          <w:sz w:val="24"/>
          <w:szCs w:val="24"/>
        </w:rPr>
      </w:pPr>
      <w:r w:rsidRPr="00EA5059">
        <w:rPr>
          <w:sz w:val="24"/>
          <w:szCs w:val="24"/>
        </w:rPr>
        <w:t>BCZ238 61B5 3390-9     2896</w:t>
      </w:r>
    </w:p>
    <w:p w14:paraId="08F8B5B9" w14:textId="77777777" w:rsidR="00EA5059" w:rsidRPr="00EA5059" w:rsidRDefault="00EA5059" w:rsidP="00EA5059">
      <w:pPr>
        <w:spacing w:after="0" w:line="240" w:lineRule="auto"/>
        <w:rPr>
          <w:sz w:val="24"/>
          <w:szCs w:val="24"/>
        </w:rPr>
      </w:pPr>
      <w:r w:rsidRPr="00EA5059">
        <w:rPr>
          <w:sz w:val="24"/>
          <w:szCs w:val="24"/>
        </w:rPr>
        <w:t>BCZ239 61B6 3390-9     2897</w:t>
      </w:r>
    </w:p>
    <w:p w14:paraId="48602D88" w14:textId="77777777" w:rsidR="00EA5059" w:rsidRPr="00EA5059" w:rsidRDefault="00EA5059" w:rsidP="00EA5059">
      <w:pPr>
        <w:spacing w:after="0" w:line="240" w:lineRule="auto"/>
        <w:rPr>
          <w:sz w:val="24"/>
          <w:szCs w:val="24"/>
        </w:rPr>
      </w:pPr>
      <w:r w:rsidRPr="00EA5059">
        <w:rPr>
          <w:sz w:val="24"/>
          <w:szCs w:val="24"/>
        </w:rPr>
        <w:t>BCZ240 61B7 3390-9     2898</w:t>
      </w:r>
    </w:p>
    <w:p w14:paraId="2CBFA482" w14:textId="77777777" w:rsidR="00EA5059" w:rsidRPr="00EA5059" w:rsidRDefault="00EA5059" w:rsidP="00EA5059">
      <w:pPr>
        <w:spacing w:after="0" w:line="240" w:lineRule="auto"/>
        <w:rPr>
          <w:sz w:val="24"/>
          <w:szCs w:val="24"/>
        </w:rPr>
      </w:pPr>
      <w:r w:rsidRPr="00EA5059">
        <w:rPr>
          <w:sz w:val="24"/>
          <w:szCs w:val="24"/>
        </w:rPr>
        <w:t>BCZ241 61B8 3390-9     2899</w:t>
      </w:r>
    </w:p>
    <w:p w14:paraId="4F16CA7F" w14:textId="77777777" w:rsidR="00EA5059" w:rsidRPr="00EA5059" w:rsidRDefault="00EA5059" w:rsidP="00EA5059">
      <w:pPr>
        <w:spacing w:after="0" w:line="240" w:lineRule="auto"/>
        <w:rPr>
          <w:sz w:val="24"/>
          <w:szCs w:val="24"/>
        </w:rPr>
      </w:pPr>
      <w:r w:rsidRPr="00EA5059">
        <w:rPr>
          <w:sz w:val="24"/>
          <w:szCs w:val="24"/>
        </w:rPr>
        <w:t>BCZ242 61B9 3390-9     2900</w:t>
      </w:r>
    </w:p>
    <w:p w14:paraId="3863379D" w14:textId="77777777" w:rsidR="00EA5059" w:rsidRPr="00EA5059" w:rsidRDefault="00EA5059" w:rsidP="00EA5059">
      <w:pPr>
        <w:spacing w:after="0" w:line="240" w:lineRule="auto"/>
        <w:rPr>
          <w:sz w:val="24"/>
          <w:szCs w:val="24"/>
        </w:rPr>
      </w:pPr>
      <w:r w:rsidRPr="00EA5059">
        <w:rPr>
          <w:sz w:val="24"/>
          <w:szCs w:val="24"/>
        </w:rPr>
        <w:t>BCZ243 61BA 3390-9     2901</w:t>
      </w:r>
    </w:p>
    <w:p w14:paraId="515954D5" w14:textId="77777777" w:rsidR="00EA5059" w:rsidRPr="00EA5059" w:rsidRDefault="00EA5059" w:rsidP="00EA5059">
      <w:pPr>
        <w:spacing w:after="0" w:line="240" w:lineRule="auto"/>
        <w:rPr>
          <w:sz w:val="24"/>
          <w:szCs w:val="24"/>
        </w:rPr>
      </w:pPr>
      <w:r w:rsidRPr="00EA5059">
        <w:rPr>
          <w:sz w:val="24"/>
          <w:szCs w:val="24"/>
        </w:rPr>
        <w:t>BCZ244 61BB 3390-9     2902</w:t>
      </w:r>
    </w:p>
    <w:p w14:paraId="6B183E33" w14:textId="77777777" w:rsidR="00EA5059" w:rsidRPr="00EA5059" w:rsidRDefault="00EA5059" w:rsidP="00EA5059">
      <w:pPr>
        <w:spacing w:after="0" w:line="240" w:lineRule="auto"/>
        <w:rPr>
          <w:sz w:val="24"/>
          <w:szCs w:val="24"/>
        </w:rPr>
      </w:pPr>
      <w:r w:rsidRPr="00EA5059">
        <w:rPr>
          <w:sz w:val="24"/>
          <w:szCs w:val="24"/>
        </w:rPr>
        <w:t>BCZ245 61BC 3390-9     2903</w:t>
      </w:r>
    </w:p>
    <w:p w14:paraId="1C172E07" w14:textId="77777777" w:rsidR="00EA5059" w:rsidRPr="00EA5059" w:rsidRDefault="00EA5059" w:rsidP="00EA5059">
      <w:pPr>
        <w:spacing w:after="0" w:line="240" w:lineRule="auto"/>
        <w:rPr>
          <w:sz w:val="24"/>
          <w:szCs w:val="24"/>
        </w:rPr>
      </w:pPr>
      <w:r w:rsidRPr="00EA5059">
        <w:rPr>
          <w:sz w:val="24"/>
          <w:szCs w:val="24"/>
        </w:rPr>
        <w:t>BCZ246 61BD 3390-9     2904</w:t>
      </w:r>
    </w:p>
    <w:p w14:paraId="404D93FE" w14:textId="77777777" w:rsidR="00EA5059" w:rsidRPr="00EA5059" w:rsidRDefault="00EA5059" w:rsidP="00EA5059">
      <w:pPr>
        <w:spacing w:after="0" w:line="240" w:lineRule="auto"/>
        <w:rPr>
          <w:sz w:val="24"/>
          <w:szCs w:val="24"/>
        </w:rPr>
      </w:pPr>
      <w:r w:rsidRPr="00EA5059">
        <w:rPr>
          <w:sz w:val="24"/>
          <w:szCs w:val="24"/>
        </w:rPr>
        <w:t>BCZ247 61BE 3390-9     2905</w:t>
      </w:r>
    </w:p>
    <w:p w14:paraId="7B333BC1" w14:textId="77777777" w:rsidR="00EA5059" w:rsidRPr="00EA5059" w:rsidRDefault="00EA5059" w:rsidP="00EA5059">
      <w:pPr>
        <w:spacing w:after="0" w:line="240" w:lineRule="auto"/>
        <w:rPr>
          <w:sz w:val="24"/>
          <w:szCs w:val="24"/>
        </w:rPr>
      </w:pPr>
      <w:r w:rsidRPr="00EA5059">
        <w:rPr>
          <w:sz w:val="24"/>
          <w:szCs w:val="24"/>
        </w:rPr>
        <w:t>BCZ248 61BF 3390-9     2906</w:t>
      </w:r>
    </w:p>
    <w:p w14:paraId="77885C10" w14:textId="77777777" w:rsidR="00EA5059" w:rsidRPr="00EA5059" w:rsidRDefault="00EA5059" w:rsidP="00EA5059">
      <w:pPr>
        <w:spacing w:after="0" w:line="240" w:lineRule="auto"/>
        <w:rPr>
          <w:sz w:val="24"/>
          <w:szCs w:val="24"/>
        </w:rPr>
      </w:pPr>
      <w:r w:rsidRPr="00EA5059">
        <w:rPr>
          <w:sz w:val="24"/>
          <w:szCs w:val="24"/>
        </w:rPr>
        <w:t>BCZ249 61C0 3390-9     2907</w:t>
      </w:r>
    </w:p>
    <w:p w14:paraId="4540C2E1" w14:textId="77777777" w:rsidR="00EA5059" w:rsidRPr="00EA5059" w:rsidRDefault="00EA5059" w:rsidP="00EA5059">
      <w:pPr>
        <w:spacing w:after="0" w:line="240" w:lineRule="auto"/>
        <w:rPr>
          <w:sz w:val="24"/>
          <w:szCs w:val="24"/>
        </w:rPr>
      </w:pPr>
      <w:r w:rsidRPr="00EA5059">
        <w:rPr>
          <w:sz w:val="24"/>
          <w:szCs w:val="24"/>
        </w:rPr>
        <w:lastRenderedPageBreak/>
        <w:t>BCZ250 61C1 3390-9     2908</w:t>
      </w:r>
    </w:p>
    <w:p w14:paraId="60810F52" w14:textId="77777777" w:rsidR="00EA5059" w:rsidRPr="00EA5059" w:rsidRDefault="00EA5059" w:rsidP="00EA5059">
      <w:pPr>
        <w:spacing w:after="0" w:line="240" w:lineRule="auto"/>
        <w:rPr>
          <w:sz w:val="24"/>
          <w:szCs w:val="24"/>
        </w:rPr>
      </w:pPr>
      <w:r w:rsidRPr="00EA5059">
        <w:rPr>
          <w:sz w:val="24"/>
          <w:szCs w:val="24"/>
        </w:rPr>
        <w:t>BCZ251 61C2 3390-9     2909</w:t>
      </w:r>
    </w:p>
    <w:p w14:paraId="5235B7F8" w14:textId="77777777" w:rsidR="00EA5059" w:rsidRPr="00EA5059" w:rsidRDefault="00EA5059" w:rsidP="00EA5059">
      <w:pPr>
        <w:spacing w:after="0" w:line="240" w:lineRule="auto"/>
        <w:rPr>
          <w:sz w:val="24"/>
          <w:szCs w:val="24"/>
        </w:rPr>
      </w:pPr>
      <w:r w:rsidRPr="00EA5059">
        <w:rPr>
          <w:sz w:val="24"/>
          <w:szCs w:val="24"/>
        </w:rPr>
        <w:t>BCZ252 61C3 3390-9     2910</w:t>
      </w:r>
    </w:p>
    <w:p w14:paraId="71DF969B" w14:textId="77777777" w:rsidR="00EA5059" w:rsidRPr="00EA5059" w:rsidRDefault="00EA5059" w:rsidP="00EA5059">
      <w:pPr>
        <w:spacing w:after="0" w:line="240" w:lineRule="auto"/>
        <w:rPr>
          <w:sz w:val="24"/>
          <w:szCs w:val="24"/>
        </w:rPr>
      </w:pPr>
      <w:r w:rsidRPr="00EA5059">
        <w:rPr>
          <w:sz w:val="24"/>
          <w:szCs w:val="24"/>
        </w:rPr>
        <w:t>BCZ253 61C4 3390-9     2911</w:t>
      </w:r>
    </w:p>
    <w:p w14:paraId="29A1BFA1" w14:textId="77777777" w:rsidR="00EA5059" w:rsidRPr="00EA5059" w:rsidRDefault="00EA5059" w:rsidP="00EA5059">
      <w:pPr>
        <w:spacing w:after="0" w:line="240" w:lineRule="auto"/>
        <w:rPr>
          <w:sz w:val="24"/>
          <w:szCs w:val="24"/>
        </w:rPr>
      </w:pPr>
      <w:r w:rsidRPr="00EA5059">
        <w:rPr>
          <w:sz w:val="24"/>
          <w:szCs w:val="24"/>
        </w:rPr>
        <w:t>BCZ254 61C5 3390-9     2912</w:t>
      </w:r>
    </w:p>
    <w:p w14:paraId="3D415F20" w14:textId="77777777" w:rsidR="00EA5059" w:rsidRPr="00EA5059" w:rsidRDefault="00EA5059" w:rsidP="00EA5059">
      <w:pPr>
        <w:spacing w:after="0" w:line="240" w:lineRule="auto"/>
        <w:rPr>
          <w:sz w:val="24"/>
          <w:szCs w:val="24"/>
        </w:rPr>
      </w:pPr>
      <w:r w:rsidRPr="00EA5059">
        <w:rPr>
          <w:sz w:val="24"/>
          <w:szCs w:val="24"/>
        </w:rPr>
        <w:t>BCZ255 61C6 3390-9     2913</w:t>
      </w:r>
    </w:p>
    <w:p w14:paraId="0FEB2E16" w14:textId="77777777" w:rsidR="00EA5059" w:rsidRPr="00EA5059" w:rsidRDefault="00EA5059" w:rsidP="00EA5059">
      <w:pPr>
        <w:spacing w:after="0" w:line="240" w:lineRule="auto"/>
        <w:rPr>
          <w:sz w:val="24"/>
          <w:szCs w:val="24"/>
        </w:rPr>
      </w:pPr>
      <w:r w:rsidRPr="00EA5059">
        <w:rPr>
          <w:sz w:val="24"/>
          <w:szCs w:val="24"/>
        </w:rPr>
        <w:t>BCZ256 61C7 3390-9     2914</w:t>
      </w:r>
    </w:p>
    <w:p w14:paraId="4C53C534" w14:textId="77777777" w:rsidR="00EA5059" w:rsidRPr="00EA5059" w:rsidRDefault="00EA5059" w:rsidP="00EA5059">
      <w:pPr>
        <w:spacing w:after="0" w:line="240" w:lineRule="auto"/>
        <w:rPr>
          <w:sz w:val="24"/>
          <w:szCs w:val="24"/>
        </w:rPr>
      </w:pPr>
      <w:r w:rsidRPr="00EA5059">
        <w:rPr>
          <w:sz w:val="24"/>
          <w:szCs w:val="24"/>
        </w:rPr>
        <w:t>BCZ257 61C8 3390-9     2915</w:t>
      </w:r>
    </w:p>
    <w:p w14:paraId="44C1331B" w14:textId="77777777" w:rsidR="00EA5059" w:rsidRPr="00EA5059" w:rsidRDefault="00EA5059" w:rsidP="00EA5059">
      <w:pPr>
        <w:spacing w:after="0" w:line="240" w:lineRule="auto"/>
        <w:rPr>
          <w:sz w:val="24"/>
          <w:szCs w:val="24"/>
        </w:rPr>
      </w:pPr>
      <w:r w:rsidRPr="00EA5059">
        <w:rPr>
          <w:sz w:val="24"/>
          <w:szCs w:val="24"/>
        </w:rPr>
        <w:t>BCZ258 61C9 3390-9     2916</w:t>
      </w:r>
    </w:p>
    <w:p w14:paraId="42D27D22" w14:textId="77777777" w:rsidR="00EA5059" w:rsidRPr="00EA5059" w:rsidRDefault="00EA5059" w:rsidP="00EA5059">
      <w:pPr>
        <w:spacing w:after="0" w:line="240" w:lineRule="auto"/>
        <w:rPr>
          <w:sz w:val="24"/>
          <w:szCs w:val="24"/>
        </w:rPr>
      </w:pPr>
      <w:r w:rsidRPr="00EA5059">
        <w:rPr>
          <w:sz w:val="24"/>
          <w:szCs w:val="24"/>
        </w:rPr>
        <w:t>BCZ259 61CA 3390-9     2917</w:t>
      </w:r>
    </w:p>
    <w:p w14:paraId="20175187" w14:textId="77777777" w:rsidR="00EA5059" w:rsidRPr="00EA5059" w:rsidRDefault="00EA5059" w:rsidP="00EA5059">
      <w:pPr>
        <w:spacing w:after="0" w:line="240" w:lineRule="auto"/>
        <w:rPr>
          <w:sz w:val="24"/>
          <w:szCs w:val="24"/>
        </w:rPr>
      </w:pPr>
      <w:r w:rsidRPr="00EA5059">
        <w:rPr>
          <w:sz w:val="24"/>
          <w:szCs w:val="24"/>
        </w:rPr>
        <w:t>BCZ260 61CB 3390-9     2918</w:t>
      </w:r>
    </w:p>
    <w:p w14:paraId="399F6928" w14:textId="77777777" w:rsidR="00EA5059" w:rsidRPr="00EA5059" w:rsidRDefault="00EA5059" w:rsidP="00EA5059">
      <w:pPr>
        <w:spacing w:after="0" w:line="240" w:lineRule="auto"/>
        <w:rPr>
          <w:sz w:val="24"/>
          <w:szCs w:val="24"/>
        </w:rPr>
      </w:pPr>
      <w:r w:rsidRPr="00EA5059">
        <w:rPr>
          <w:sz w:val="24"/>
          <w:szCs w:val="24"/>
        </w:rPr>
        <w:t>BCZ261 61CC 3390-9     2919</w:t>
      </w:r>
    </w:p>
    <w:p w14:paraId="3391F774" w14:textId="77777777" w:rsidR="00EA5059" w:rsidRPr="00EA5059" w:rsidRDefault="00EA5059" w:rsidP="00EA5059">
      <w:pPr>
        <w:spacing w:after="0" w:line="240" w:lineRule="auto"/>
        <w:rPr>
          <w:sz w:val="24"/>
          <w:szCs w:val="24"/>
        </w:rPr>
      </w:pPr>
      <w:r w:rsidRPr="00EA5059">
        <w:rPr>
          <w:sz w:val="24"/>
          <w:szCs w:val="24"/>
        </w:rPr>
        <w:t>BCZ262 61CD 3390-9     2920</w:t>
      </w:r>
    </w:p>
    <w:p w14:paraId="01CEE168" w14:textId="77777777" w:rsidR="00EA5059" w:rsidRPr="00EA5059" w:rsidRDefault="00EA5059" w:rsidP="00EA5059">
      <w:pPr>
        <w:spacing w:after="0" w:line="240" w:lineRule="auto"/>
        <w:rPr>
          <w:sz w:val="24"/>
          <w:szCs w:val="24"/>
        </w:rPr>
      </w:pPr>
      <w:r w:rsidRPr="00EA5059">
        <w:rPr>
          <w:sz w:val="24"/>
          <w:szCs w:val="24"/>
        </w:rPr>
        <w:t>BCZ263 61CE 3390-9     2921</w:t>
      </w:r>
    </w:p>
    <w:p w14:paraId="78A9F219" w14:textId="77777777" w:rsidR="00EA5059" w:rsidRPr="00EA5059" w:rsidRDefault="00EA5059" w:rsidP="00EA5059">
      <w:pPr>
        <w:spacing w:after="0" w:line="240" w:lineRule="auto"/>
        <w:rPr>
          <w:sz w:val="24"/>
          <w:szCs w:val="24"/>
        </w:rPr>
      </w:pPr>
      <w:r w:rsidRPr="00EA5059">
        <w:rPr>
          <w:sz w:val="24"/>
          <w:szCs w:val="24"/>
        </w:rPr>
        <w:t>BCZ264 61CF 3390-9     2922</w:t>
      </w:r>
    </w:p>
    <w:p w14:paraId="2AB9A671" w14:textId="77777777" w:rsidR="00EA5059" w:rsidRPr="00EA5059" w:rsidRDefault="00EA5059" w:rsidP="00EA5059">
      <w:pPr>
        <w:spacing w:after="0" w:line="240" w:lineRule="auto"/>
        <w:rPr>
          <w:sz w:val="24"/>
          <w:szCs w:val="24"/>
        </w:rPr>
      </w:pPr>
      <w:r w:rsidRPr="00EA5059">
        <w:rPr>
          <w:sz w:val="24"/>
          <w:szCs w:val="24"/>
        </w:rPr>
        <w:t>BCZ265 61D0 3390-9     2923</w:t>
      </w:r>
    </w:p>
    <w:p w14:paraId="2F33031C" w14:textId="77777777" w:rsidR="00EA5059" w:rsidRPr="00EA5059" w:rsidRDefault="00EA5059" w:rsidP="00EA5059">
      <w:pPr>
        <w:spacing w:after="0" w:line="240" w:lineRule="auto"/>
        <w:rPr>
          <w:sz w:val="24"/>
          <w:szCs w:val="24"/>
        </w:rPr>
      </w:pPr>
      <w:r w:rsidRPr="00EA5059">
        <w:rPr>
          <w:sz w:val="24"/>
          <w:szCs w:val="24"/>
        </w:rPr>
        <w:t>BCZ266 61D1 3390-9     2924</w:t>
      </w:r>
    </w:p>
    <w:p w14:paraId="530B1CA4" w14:textId="77777777" w:rsidR="00EA5059" w:rsidRPr="00EA5059" w:rsidRDefault="00EA5059" w:rsidP="00EA5059">
      <w:pPr>
        <w:spacing w:after="0" w:line="240" w:lineRule="auto"/>
        <w:rPr>
          <w:sz w:val="24"/>
          <w:szCs w:val="24"/>
        </w:rPr>
      </w:pPr>
      <w:r w:rsidRPr="00EA5059">
        <w:rPr>
          <w:sz w:val="24"/>
          <w:szCs w:val="24"/>
        </w:rPr>
        <w:t>BCZ267 61D2 3390-9     2925</w:t>
      </w:r>
    </w:p>
    <w:p w14:paraId="6C56A6C1" w14:textId="77777777" w:rsidR="00EA5059" w:rsidRPr="00EA5059" w:rsidRDefault="00EA5059" w:rsidP="00EA5059">
      <w:pPr>
        <w:spacing w:after="0" w:line="240" w:lineRule="auto"/>
        <w:rPr>
          <w:sz w:val="24"/>
          <w:szCs w:val="24"/>
        </w:rPr>
      </w:pPr>
      <w:r w:rsidRPr="00EA5059">
        <w:rPr>
          <w:sz w:val="24"/>
          <w:szCs w:val="24"/>
        </w:rPr>
        <w:t>BCZ268 61D3 3390-9     2926</w:t>
      </w:r>
    </w:p>
    <w:p w14:paraId="53481886" w14:textId="77777777" w:rsidR="00EA5059" w:rsidRPr="00EA5059" w:rsidRDefault="00EA5059" w:rsidP="00EA5059">
      <w:pPr>
        <w:spacing w:after="0" w:line="240" w:lineRule="auto"/>
        <w:rPr>
          <w:sz w:val="24"/>
          <w:szCs w:val="24"/>
        </w:rPr>
      </w:pPr>
      <w:r w:rsidRPr="00EA5059">
        <w:rPr>
          <w:sz w:val="24"/>
          <w:szCs w:val="24"/>
        </w:rPr>
        <w:t>BCZ269 61D4 3390-9     2927</w:t>
      </w:r>
    </w:p>
    <w:p w14:paraId="0FE1A16D" w14:textId="77777777" w:rsidR="00EA5059" w:rsidRPr="00EA5059" w:rsidRDefault="00EA5059" w:rsidP="00EA5059">
      <w:pPr>
        <w:spacing w:after="0" w:line="240" w:lineRule="auto"/>
        <w:rPr>
          <w:sz w:val="24"/>
          <w:szCs w:val="24"/>
        </w:rPr>
      </w:pPr>
      <w:r w:rsidRPr="00EA5059">
        <w:rPr>
          <w:sz w:val="24"/>
          <w:szCs w:val="24"/>
        </w:rPr>
        <w:t>BCZ270 61D5 3390-9     2928</w:t>
      </w:r>
    </w:p>
    <w:p w14:paraId="5DFA96C8" w14:textId="77777777" w:rsidR="00EA5059" w:rsidRPr="00EA5059" w:rsidRDefault="00EA5059" w:rsidP="00EA5059">
      <w:pPr>
        <w:spacing w:after="0" w:line="240" w:lineRule="auto"/>
        <w:rPr>
          <w:sz w:val="24"/>
          <w:szCs w:val="24"/>
        </w:rPr>
      </w:pPr>
      <w:r w:rsidRPr="00EA5059">
        <w:rPr>
          <w:sz w:val="24"/>
          <w:szCs w:val="24"/>
        </w:rPr>
        <w:t>BCZ271 61D6 3390-9     2929</w:t>
      </w:r>
    </w:p>
    <w:p w14:paraId="71775BBB" w14:textId="77777777" w:rsidR="00EA5059" w:rsidRPr="00EA5059" w:rsidRDefault="00EA5059" w:rsidP="00EA5059">
      <w:pPr>
        <w:spacing w:after="0" w:line="240" w:lineRule="auto"/>
        <w:rPr>
          <w:sz w:val="24"/>
          <w:szCs w:val="24"/>
        </w:rPr>
      </w:pPr>
      <w:r w:rsidRPr="00EA5059">
        <w:rPr>
          <w:sz w:val="24"/>
          <w:szCs w:val="24"/>
        </w:rPr>
        <w:t>BCZ272 61D7 3390-9     2930</w:t>
      </w:r>
    </w:p>
    <w:p w14:paraId="0B07166A" w14:textId="77777777" w:rsidR="00EA5059" w:rsidRPr="00EA5059" w:rsidRDefault="00EA5059" w:rsidP="00EA5059">
      <w:pPr>
        <w:spacing w:after="0" w:line="240" w:lineRule="auto"/>
        <w:rPr>
          <w:sz w:val="24"/>
          <w:szCs w:val="24"/>
        </w:rPr>
      </w:pPr>
      <w:r w:rsidRPr="00EA5059">
        <w:rPr>
          <w:sz w:val="24"/>
          <w:szCs w:val="24"/>
        </w:rPr>
        <w:t>BCZ273 61D8 3390-9     2931</w:t>
      </w:r>
    </w:p>
    <w:p w14:paraId="29F38F31" w14:textId="77777777" w:rsidR="00EA5059" w:rsidRPr="00EA5059" w:rsidRDefault="00EA5059" w:rsidP="00EA5059">
      <w:pPr>
        <w:spacing w:after="0" w:line="240" w:lineRule="auto"/>
        <w:rPr>
          <w:sz w:val="24"/>
          <w:szCs w:val="24"/>
        </w:rPr>
      </w:pPr>
      <w:r w:rsidRPr="00EA5059">
        <w:rPr>
          <w:sz w:val="24"/>
          <w:szCs w:val="24"/>
        </w:rPr>
        <w:t>BCZ274 61D9 3390-9     2932</w:t>
      </w:r>
    </w:p>
    <w:p w14:paraId="7FC9047E" w14:textId="77777777" w:rsidR="00EA5059" w:rsidRPr="00EA5059" w:rsidRDefault="00EA5059" w:rsidP="00EA5059">
      <w:pPr>
        <w:spacing w:after="0" w:line="240" w:lineRule="auto"/>
        <w:rPr>
          <w:sz w:val="24"/>
          <w:szCs w:val="24"/>
        </w:rPr>
      </w:pPr>
      <w:r w:rsidRPr="00EA5059">
        <w:rPr>
          <w:sz w:val="24"/>
          <w:szCs w:val="24"/>
        </w:rPr>
        <w:t>BCZ275 61DA 3390-9     2933</w:t>
      </w:r>
    </w:p>
    <w:p w14:paraId="5DBE50BB" w14:textId="77777777" w:rsidR="00EA5059" w:rsidRPr="00EA5059" w:rsidRDefault="00EA5059" w:rsidP="00EA5059">
      <w:pPr>
        <w:spacing w:after="0" w:line="240" w:lineRule="auto"/>
        <w:rPr>
          <w:sz w:val="24"/>
          <w:szCs w:val="24"/>
        </w:rPr>
      </w:pPr>
      <w:r w:rsidRPr="00EA5059">
        <w:rPr>
          <w:sz w:val="24"/>
          <w:szCs w:val="24"/>
        </w:rPr>
        <w:t>BCZ276 61DB 3390-9     2934</w:t>
      </w:r>
    </w:p>
    <w:p w14:paraId="692BF29E" w14:textId="77777777" w:rsidR="00EA5059" w:rsidRPr="00EA5059" w:rsidRDefault="00EA5059" w:rsidP="00EA5059">
      <w:pPr>
        <w:spacing w:after="0" w:line="240" w:lineRule="auto"/>
        <w:rPr>
          <w:sz w:val="24"/>
          <w:szCs w:val="24"/>
        </w:rPr>
      </w:pPr>
      <w:r w:rsidRPr="00EA5059">
        <w:rPr>
          <w:sz w:val="24"/>
          <w:szCs w:val="24"/>
        </w:rPr>
        <w:t>BCZ277 61DC 3390-9     2935</w:t>
      </w:r>
    </w:p>
    <w:p w14:paraId="56078BB0" w14:textId="77777777" w:rsidR="00EA5059" w:rsidRPr="00EA5059" w:rsidRDefault="00EA5059" w:rsidP="00EA5059">
      <w:pPr>
        <w:spacing w:after="0" w:line="240" w:lineRule="auto"/>
        <w:rPr>
          <w:sz w:val="24"/>
          <w:szCs w:val="24"/>
        </w:rPr>
      </w:pPr>
      <w:r w:rsidRPr="00EA5059">
        <w:rPr>
          <w:sz w:val="24"/>
          <w:szCs w:val="24"/>
        </w:rPr>
        <w:t>BCZ278 61DD 3390-9     2936</w:t>
      </w:r>
    </w:p>
    <w:p w14:paraId="7A86B52D" w14:textId="77777777" w:rsidR="00EA5059" w:rsidRPr="00EA5059" w:rsidRDefault="00EA5059" w:rsidP="00EA5059">
      <w:pPr>
        <w:spacing w:after="0" w:line="240" w:lineRule="auto"/>
        <w:rPr>
          <w:sz w:val="24"/>
          <w:szCs w:val="24"/>
        </w:rPr>
      </w:pPr>
      <w:r w:rsidRPr="00EA5059">
        <w:rPr>
          <w:sz w:val="24"/>
          <w:szCs w:val="24"/>
        </w:rPr>
        <w:t>BCZ279 61DE 3390-9     2937</w:t>
      </w:r>
    </w:p>
    <w:p w14:paraId="1CE1822D" w14:textId="77777777" w:rsidR="00EA5059" w:rsidRPr="00EA5059" w:rsidRDefault="00EA5059" w:rsidP="00EA5059">
      <w:pPr>
        <w:spacing w:after="0" w:line="240" w:lineRule="auto"/>
        <w:rPr>
          <w:sz w:val="24"/>
          <w:szCs w:val="24"/>
        </w:rPr>
      </w:pPr>
      <w:r w:rsidRPr="00EA5059">
        <w:rPr>
          <w:sz w:val="24"/>
          <w:szCs w:val="24"/>
        </w:rPr>
        <w:t>BCZ280 61DF 3390-9     2938</w:t>
      </w:r>
    </w:p>
    <w:p w14:paraId="124BB185" w14:textId="77777777" w:rsidR="00EA5059" w:rsidRPr="00EA5059" w:rsidRDefault="00EA5059" w:rsidP="00EA5059">
      <w:pPr>
        <w:spacing w:after="0" w:line="240" w:lineRule="auto"/>
        <w:rPr>
          <w:sz w:val="24"/>
          <w:szCs w:val="24"/>
        </w:rPr>
      </w:pPr>
      <w:r w:rsidRPr="00EA5059">
        <w:rPr>
          <w:sz w:val="24"/>
          <w:szCs w:val="24"/>
        </w:rPr>
        <w:t>BCZ281 61E0 3390-9     2939</w:t>
      </w:r>
    </w:p>
    <w:p w14:paraId="7CE6057E" w14:textId="77777777" w:rsidR="00EA5059" w:rsidRPr="00EA5059" w:rsidRDefault="00EA5059" w:rsidP="00EA5059">
      <w:pPr>
        <w:spacing w:after="0" w:line="240" w:lineRule="auto"/>
        <w:rPr>
          <w:sz w:val="24"/>
          <w:szCs w:val="24"/>
        </w:rPr>
      </w:pPr>
      <w:r w:rsidRPr="00EA5059">
        <w:rPr>
          <w:sz w:val="24"/>
          <w:szCs w:val="24"/>
        </w:rPr>
        <w:t>BCZ282 61E1 3390-9     2940</w:t>
      </w:r>
    </w:p>
    <w:p w14:paraId="1F6DAC3C" w14:textId="77777777" w:rsidR="00EA5059" w:rsidRPr="00EA5059" w:rsidRDefault="00EA5059" w:rsidP="00EA5059">
      <w:pPr>
        <w:spacing w:after="0" w:line="240" w:lineRule="auto"/>
        <w:rPr>
          <w:sz w:val="24"/>
          <w:szCs w:val="24"/>
        </w:rPr>
      </w:pPr>
      <w:r w:rsidRPr="00EA5059">
        <w:rPr>
          <w:sz w:val="24"/>
          <w:szCs w:val="24"/>
        </w:rPr>
        <w:t>BCZ283 61E2 3390-9     2941</w:t>
      </w:r>
    </w:p>
    <w:p w14:paraId="4D753E35" w14:textId="77777777" w:rsidR="00EA5059" w:rsidRPr="00EA5059" w:rsidRDefault="00EA5059" w:rsidP="00EA5059">
      <w:pPr>
        <w:spacing w:after="0" w:line="240" w:lineRule="auto"/>
        <w:rPr>
          <w:sz w:val="24"/>
          <w:szCs w:val="24"/>
        </w:rPr>
      </w:pPr>
      <w:r w:rsidRPr="00EA5059">
        <w:rPr>
          <w:sz w:val="24"/>
          <w:szCs w:val="24"/>
        </w:rPr>
        <w:t>BCZ284 61E3 3390-9     2942</w:t>
      </w:r>
    </w:p>
    <w:p w14:paraId="25E04AE0" w14:textId="77777777" w:rsidR="00EA5059" w:rsidRPr="00EA5059" w:rsidRDefault="00EA5059" w:rsidP="00EA5059">
      <w:pPr>
        <w:spacing w:after="0" w:line="240" w:lineRule="auto"/>
        <w:rPr>
          <w:sz w:val="24"/>
          <w:szCs w:val="24"/>
        </w:rPr>
      </w:pPr>
      <w:r w:rsidRPr="00EA5059">
        <w:rPr>
          <w:sz w:val="24"/>
          <w:szCs w:val="24"/>
        </w:rPr>
        <w:t>BCZ285 61E4 3390-9     2943</w:t>
      </w:r>
    </w:p>
    <w:p w14:paraId="28A54220" w14:textId="77777777" w:rsidR="00EA5059" w:rsidRPr="00EA5059" w:rsidRDefault="00EA5059" w:rsidP="00EA5059">
      <w:pPr>
        <w:spacing w:after="0" w:line="240" w:lineRule="auto"/>
        <w:rPr>
          <w:sz w:val="24"/>
          <w:szCs w:val="24"/>
        </w:rPr>
      </w:pPr>
      <w:r w:rsidRPr="00EA5059">
        <w:rPr>
          <w:sz w:val="24"/>
          <w:szCs w:val="24"/>
        </w:rPr>
        <w:t>BCZ286 61E5 3390-9     2944</w:t>
      </w:r>
    </w:p>
    <w:p w14:paraId="66E69BCA" w14:textId="77777777" w:rsidR="00EA5059" w:rsidRPr="00EA5059" w:rsidRDefault="00EA5059" w:rsidP="00EA5059">
      <w:pPr>
        <w:spacing w:after="0" w:line="240" w:lineRule="auto"/>
        <w:rPr>
          <w:sz w:val="24"/>
          <w:szCs w:val="24"/>
        </w:rPr>
      </w:pPr>
      <w:r w:rsidRPr="00EA5059">
        <w:rPr>
          <w:sz w:val="24"/>
          <w:szCs w:val="24"/>
        </w:rPr>
        <w:t>BCZ287 61E6 3390-9     2945</w:t>
      </w:r>
    </w:p>
    <w:p w14:paraId="37F3903D" w14:textId="77777777" w:rsidR="00EA5059" w:rsidRPr="00EA5059" w:rsidRDefault="00EA5059" w:rsidP="00EA5059">
      <w:pPr>
        <w:spacing w:after="0" w:line="240" w:lineRule="auto"/>
        <w:rPr>
          <w:sz w:val="24"/>
          <w:szCs w:val="24"/>
        </w:rPr>
      </w:pPr>
      <w:r w:rsidRPr="00EA5059">
        <w:rPr>
          <w:sz w:val="24"/>
          <w:szCs w:val="24"/>
        </w:rPr>
        <w:t>BCZ288 61E7 3390-9     2946</w:t>
      </w:r>
    </w:p>
    <w:p w14:paraId="15F157AB" w14:textId="77777777" w:rsidR="00EA5059" w:rsidRPr="00EA5059" w:rsidRDefault="00EA5059" w:rsidP="00EA5059">
      <w:pPr>
        <w:spacing w:after="0" w:line="240" w:lineRule="auto"/>
        <w:rPr>
          <w:sz w:val="24"/>
          <w:szCs w:val="24"/>
        </w:rPr>
      </w:pPr>
      <w:r w:rsidRPr="00EA5059">
        <w:rPr>
          <w:sz w:val="24"/>
          <w:szCs w:val="24"/>
        </w:rPr>
        <w:t>BCZ289 61E8 3390-9     2947</w:t>
      </w:r>
    </w:p>
    <w:p w14:paraId="66BCF6FD" w14:textId="77777777" w:rsidR="00EA5059" w:rsidRPr="00EA5059" w:rsidRDefault="00EA5059" w:rsidP="00EA5059">
      <w:pPr>
        <w:spacing w:after="0" w:line="240" w:lineRule="auto"/>
        <w:rPr>
          <w:sz w:val="24"/>
          <w:szCs w:val="24"/>
        </w:rPr>
      </w:pPr>
      <w:r w:rsidRPr="00EA5059">
        <w:rPr>
          <w:sz w:val="24"/>
          <w:szCs w:val="24"/>
        </w:rPr>
        <w:t>BCZ290 61E9 3390-9     2948</w:t>
      </w:r>
    </w:p>
    <w:p w14:paraId="7A5C26C4" w14:textId="77777777" w:rsidR="00EA5059" w:rsidRPr="00EA5059" w:rsidRDefault="00EA5059" w:rsidP="00EA5059">
      <w:pPr>
        <w:spacing w:after="0" w:line="240" w:lineRule="auto"/>
        <w:rPr>
          <w:sz w:val="24"/>
          <w:szCs w:val="24"/>
        </w:rPr>
      </w:pPr>
      <w:r w:rsidRPr="00EA5059">
        <w:rPr>
          <w:sz w:val="24"/>
          <w:szCs w:val="24"/>
        </w:rPr>
        <w:t>BCZ291 61EA 3390-9     2949</w:t>
      </w:r>
    </w:p>
    <w:p w14:paraId="3C482BC2" w14:textId="77777777" w:rsidR="00EA5059" w:rsidRPr="00EA5059" w:rsidRDefault="00EA5059" w:rsidP="00EA5059">
      <w:pPr>
        <w:spacing w:after="0" w:line="240" w:lineRule="auto"/>
        <w:rPr>
          <w:sz w:val="24"/>
          <w:szCs w:val="24"/>
        </w:rPr>
      </w:pPr>
      <w:r w:rsidRPr="00EA5059">
        <w:rPr>
          <w:sz w:val="24"/>
          <w:szCs w:val="24"/>
        </w:rPr>
        <w:lastRenderedPageBreak/>
        <w:t>BCZ292 61EB 3390-9     2950</w:t>
      </w:r>
    </w:p>
    <w:p w14:paraId="37C38360" w14:textId="77777777" w:rsidR="00EA5059" w:rsidRPr="00EA5059" w:rsidRDefault="00EA5059" w:rsidP="00EA5059">
      <w:pPr>
        <w:spacing w:after="0" w:line="240" w:lineRule="auto"/>
        <w:rPr>
          <w:sz w:val="24"/>
          <w:szCs w:val="24"/>
        </w:rPr>
      </w:pPr>
      <w:r w:rsidRPr="00EA5059">
        <w:rPr>
          <w:sz w:val="24"/>
          <w:szCs w:val="24"/>
        </w:rPr>
        <w:t>BCZ293 61EC 3390-9     2951</w:t>
      </w:r>
    </w:p>
    <w:p w14:paraId="6293C1CE" w14:textId="77777777" w:rsidR="00EA5059" w:rsidRPr="00EA5059" w:rsidRDefault="00EA5059" w:rsidP="00EA5059">
      <w:pPr>
        <w:spacing w:after="0" w:line="240" w:lineRule="auto"/>
        <w:rPr>
          <w:sz w:val="24"/>
          <w:szCs w:val="24"/>
        </w:rPr>
      </w:pPr>
      <w:r w:rsidRPr="00EA5059">
        <w:rPr>
          <w:sz w:val="24"/>
          <w:szCs w:val="24"/>
        </w:rPr>
        <w:t>BCZ294 61ED 3390-9     2952</w:t>
      </w:r>
    </w:p>
    <w:p w14:paraId="597EE40F" w14:textId="77777777" w:rsidR="00EA5059" w:rsidRPr="00EA5059" w:rsidRDefault="00EA5059" w:rsidP="00EA5059">
      <w:pPr>
        <w:spacing w:after="0" w:line="240" w:lineRule="auto"/>
        <w:rPr>
          <w:sz w:val="24"/>
          <w:szCs w:val="24"/>
        </w:rPr>
      </w:pPr>
      <w:r w:rsidRPr="00EA5059">
        <w:rPr>
          <w:sz w:val="24"/>
          <w:szCs w:val="24"/>
        </w:rPr>
        <w:t>BCZ295 61EE 3390-9     2953</w:t>
      </w:r>
    </w:p>
    <w:p w14:paraId="740006B0" w14:textId="77777777" w:rsidR="00EA5059" w:rsidRPr="00EA5059" w:rsidRDefault="00EA5059" w:rsidP="00EA5059">
      <w:pPr>
        <w:spacing w:after="0" w:line="240" w:lineRule="auto"/>
        <w:rPr>
          <w:sz w:val="24"/>
          <w:szCs w:val="24"/>
        </w:rPr>
      </w:pPr>
      <w:r w:rsidRPr="00EA5059">
        <w:rPr>
          <w:sz w:val="24"/>
          <w:szCs w:val="24"/>
        </w:rPr>
        <w:t>BCZ296 61EF 3390-9     2954</w:t>
      </w:r>
    </w:p>
    <w:p w14:paraId="400D75B7" w14:textId="77777777" w:rsidR="00EA5059" w:rsidRPr="00EA5059" w:rsidRDefault="00EA5059" w:rsidP="00EA5059">
      <w:pPr>
        <w:spacing w:after="0" w:line="240" w:lineRule="auto"/>
        <w:rPr>
          <w:sz w:val="24"/>
          <w:szCs w:val="24"/>
        </w:rPr>
      </w:pPr>
      <w:r w:rsidRPr="00EA5059">
        <w:rPr>
          <w:sz w:val="24"/>
          <w:szCs w:val="24"/>
        </w:rPr>
        <w:t>BCZ297 61F0 3390-9     2955</w:t>
      </w:r>
    </w:p>
    <w:p w14:paraId="5F69B6FC" w14:textId="77777777" w:rsidR="00EA5059" w:rsidRPr="00EA5059" w:rsidRDefault="00EA5059" w:rsidP="00EA5059">
      <w:pPr>
        <w:spacing w:after="0" w:line="240" w:lineRule="auto"/>
        <w:rPr>
          <w:sz w:val="24"/>
          <w:szCs w:val="24"/>
        </w:rPr>
      </w:pPr>
      <w:r w:rsidRPr="00EA5059">
        <w:rPr>
          <w:sz w:val="24"/>
          <w:szCs w:val="24"/>
        </w:rPr>
        <w:t>BCZ298 61F1 3390-9     2956</w:t>
      </w:r>
    </w:p>
    <w:p w14:paraId="759DC2A7" w14:textId="77777777" w:rsidR="00EA5059" w:rsidRPr="00EA5059" w:rsidRDefault="00EA5059" w:rsidP="00EA5059">
      <w:pPr>
        <w:spacing w:after="0" w:line="240" w:lineRule="auto"/>
        <w:rPr>
          <w:sz w:val="24"/>
          <w:szCs w:val="24"/>
        </w:rPr>
      </w:pPr>
      <w:r w:rsidRPr="00EA5059">
        <w:rPr>
          <w:sz w:val="24"/>
          <w:szCs w:val="24"/>
        </w:rPr>
        <w:t>BCZ299 61F2 3390-9     2957</w:t>
      </w:r>
    </w:p>
    <w:p w14:paraId="40416A18" w14:textId="77777777" w:rsidR="00EA5059" w:rsidRPr="00EA5059" w:rsidRDefault="00EA5059" w:rsidP="00EA5059">
      <w:pPr>
        <w:spacing w:after="0" w:line="240" w:lineRule="auto"/>
        <w:rPr>
          <w:sz w:val="24"/>
          <w:szCs w:val="24"/>
        </w:rPr>
      </w:pPr>
      <w:r w:rsidRPr="00EA5059">
        <w:rPr>
          <w:sz w:val="24"/>
          <w:szCs w:val="24"/>
        </w:rPr>
        <w:t>BCZ300 61F3 3390-9     2958</w:t>
      </w:r>
    </w:p>
    <w:p w14:paraId="288FE413" w14:textId="77777777" w:rsidR="00EA5059" w:rsidRPr="00EA5059" w:rsidRDefault="00EA5059" w:rsidP="00EA5059">
      <w:pPr>
        <w:spacing w:after="0" w:line="240" w:lineRule="auto"/>
        <w:rPr>
          <w:sz w:val="24"/>
          <w:szCs w:val="24"/>
        </w:rPr>
      </w:pPr>
      <w:r w:rsidRPr="00EA5059">
        <w:rPr>
          <w:sz w:val="24"/>
          <w:szCs w:val="24"/>
        </w:rPr>
        <w:t>BCZ301 61F4 3390-9     2959</w:t>
      </w:r>
    </w:p>
    <w:p w14:paraId="332D8013" w14:textId="77777777" w:rsidR="00EA5059" w:rsidRPr="00EA5059" w:rsidRDefault="00EA5059" w:rsidP="00EA5059">
      <w:pPr>
        <w:spacing w:after="0" w:line="240" w:lineRule="auto"/>
        <w:rPr>
          <w:sz w:val="24"/>
          <w:szCs w:val="24"/>
        </w:rPr>
      </w:pPr>
      <w:r w:rsidRPr="00EA5059">
        <w:rPr>
          <w:sz w:val="24"/>
          <w:szCs w:val="24"/>
        </w:rPr>
        <w:t>BCZ302 61F5 3390-9     2960</w:t>
      </w:r>
    </w:p>
    <w:p w14:paraId="73972434" w14:textId="77777777" w:rsidR="00EA5059" w:rsidRPr="00EA5059" w:rsidRDefault="00EA5059" w:rsidP="00EA5059">
      <w:pPr>
        <w:spacing w:after="0" w:line="240" w:lineRule="auto"/>
        <w:rPr>
          <w:sz w:val="24"/>
          <w:szCs w:val="24"/>
        </w:rPr>
      </w:pPr>
      <w:r w:rsidRPr="00EA5059">
        <w:rPr>
          <w:sz w:val="24"/>
          <w:szCs w:val="24"/>
        </w:rPr>
        <w:t>BCZ303 61F6 3390-9     2961</w:t>
      </w:r>
    </w:p>
    <w:p w14:paraId="0854CDCA" w14:textId="77777777" w:rsidR="00EA5059" w:rsidRPr="00EA5059" w:rsidRDefault="00EA5059" w:rsidP="00EA5059">
      <w:pPr>
        <w:spacing w:after="0" w:line="240" w:lineRule="auto"/>
        <w:rPr>
          <w:sz w:val="24"/>
          <w:szCs w:val="24"/>
        </w:rPr>
      </w:pPr>
      <w:r w:rsidRPr="00EA5059">
        <w:rPr>
          <w:sz w:val="24"/>
          <w:szCs w:val="24"/>
        </w:rPr>
        <w:t>BCZ304 61F7 3390-9     2962</w:t>
      </w:r>
    </w:p>
    <w:p w14:paraId="38676B44" w14:textId="77777777" w:rsidR="00EA5059" w:rsidRPr="00EA5059" w:rsidRDefault="00EA5059" w:rsidP="00EA5059">
      <w:pPr>
        <w:spacing w:after="0" w:line="240" w:lineRule="auto"/>
        <w:rPr>
          <w:sz w:val="24"/>
          <w:szCs w:val="24"/>
        </w:rPr>
      </w:pPr>
      <w:r w:rsidRPr="00EA5059">
        <w:rPr>
          <w:sz w:val="24"/>
          <w:szCs w:val="24"/>
        </w:rPr>
        <w:t>BCZ305 61F8 3390-9     2963</w:t>
      </w:r>
    </w:p>
    <w:p w14:paraId="728AE1F9" w14:textId="77777777" w:rsidR="00EA5059" w:rsidRPr="00EA5059" w:rsidRDefault="00EA5059" w:rsidP="00EA5059">
      <w:pPr>
        <w:spacing w:after="0" w:line="240" w:lineRule="auto"/>
        <w:rPr>
          <w:sz w:val="24"/>
          <w:szCs w:val="24"/>
        </w:rPr>
      </w:pPr>
      <w:r w:rsidRPr="00EA5059">
        <w:rPr>
          <w:sz w:val="24"/>
          <w:szCs w:val="24"/>
        </w:rPr>
        <w:t>BCZ306 61F9 3390-9     2964</w:t>
      </w:r>
    </w:p>
    <w:p w14:paraId="550BF83B" w14:textId="77777777" w:rsidR="00EA5059" w:rsidRPr="00EA5059" w:rsidRDefault="00EA5059" w:rsidP="00EA5059">
      <w:pPr>
        <w:spacing w:after="0" w:line="240" w:lineRule="auto"/>
        <w:rPr>
          <w:sz w:val="24"/>
          <w:szCs w:val="24"/>
        </w:rPr>
      </w:pPr>
      <w:r w:rsidRPr="00EA5059">
        <w:rPr>
          <w:sz w:val="24"/>
          <w:szCs w:val="24"/>
        </w:rPr>
        <w:t>BCZ307 61FA 3390-9     2965</w:t>
      </w:r>
    </w:p>
    <w:p w14:paraId="473EC321" w14:textId="77777777" w:rsidR="00EA5059" w:rsidRPr="00EA5059" w:rsidRDefault="00EA5059" w:rsidP="00EA5059">
      <w:pPr>
        <w:spacing w:after="0" w:line="240" w:lineRule="auto"/>
        <w:rPr>
          <w:sz w:val="24"/>
          <w:szCs w:val="24"/>
        </w:rPr>
      </w:pPr>
      <w:r w:rsidRPr="00EA5059">
        <w:rPr>
          <w:sz w:val="24"/>
          <w:szCs w:val="24"/>
        </w:rPr>
        <w:t>BCZ308 61FB 3390-9     2966</w:t>
      </w:r>
    </w:p>
    <w:p w14:paraId="4DD09EB5" w14:textId="77777777" w:rsidR="00EA5059" w:rsidRPr="00EA5059" w:rsidRDefault="00EA5059" w:rsidP="00EA5059">
      <w:pPr>
        <w:spacing w:after="0" w:line="240" w:lineRule="auto"/>
        <w:rPr>
          <w:sz w:val="24"/>
          <w:szCs w:val="24"/>
        </w:rPr>
      </w:pPr>
      <w:r w:rsidRPr="00EA5059">
        <w:rPr>
          <w:sz w:val="24"/>
          <w:szCs w:val="24"/>
        </w:rPr>
        <w:t>BCZ309 61FC 3390-9     2967</w:t>
      </w:r>
    </w:p>
    <w:p w14:paraId="576557CD" w14:textId="77777777" w:rsidR="00EA5059" w:rsidRPr="00EA5059" w:rsidRDefault="00EA5059" w:rsidP="00EA5059">
      <w:pPr>
        <w:spacing w:after="0" w:line="240" w:lineRule="auto"/>
        <w:rPr>
          <w:sz w:val="24"/>
          <w:szCs w:val="24"/>
        </w:rPr>
      </w:pPr>
      <w:r w:rsidRPr="00EA5059">
        <w:rPr>
          <w:sz w:val="24"/>
          <w:szCs w:val="24"/>
        </w:rPr>
        <w:t>BCZ310 61FD 3390-9     2968</w:t>
      </w:r>
    </w:p>
    <w:p w14:paraId="65E62957" w14:textId="77777777" w:rsidR="00EA5059" w:rsidRPr="00EA5059" w:rsidRDefault="00EA5059" w:rsidP="00EA5059">
      <w:pPr>
        <w:spacing w:after="0" w:line="240" w:lineRule="auto"/>
        <w:rPr>
          <w:sz w:val="24"/>
          <w:szCs w:val="24"/>
        </w:rPr>
      </w:pPr>
      <w:r w:rsidRPr="00EA5059">
        <w:rPr>
          <w:sz w:val="24"/>
          <w:szCs w:val="24"/>
        </w:rPr>
        <w:t>BCZ311 62A0 3390-9     2969</w:t>
      </w:r>
    </w:p>
    <w:p w14:paraId="49CCCE97" w14:textId="77777777" w:rsidR="00EA5059" w:rsidRPr="00EA5059" w:rsidRDefault="00EA5059" w:rsidP="00EA5059">
      <w:pPr>
        <w:spacing w:after="0" w:line="240" w:lineRule="auto"/>
        <w:rPr>
          <w:sz w:val="24"/>
          <w:szCs w:val="24"/>
        </w:rPr>
      </w:pPr>
      <w:r w:rsidRPr="00EA5059">
        <w:rPr>
          <w:sz w:val="24"/>
          <w:szCs w:val="24"/>
        </w:rPr>
        <w:t>BCZ312 62A1 3390-9     2970</w:t>
      </w:r>
    </w:p>
    <w:p w14:paraId="511E447B" w14:textId="77777777" w:rsidR="00EA5059" w:rsidRPr="00EA5059" w:rsidRDefault="00EA5059" w:rsidP="00EA5059">
      <w:pPr>
        <w:spacing w:after="0" w:line="240" w:lineRule="auto"/>
        <w:rPr>
          <w:sz w:val="24"/>
          <w:szCs w:val="24"/>
        </w:rPr>
      </w:pPr>
      <w:r w:rsidRPr="00EA5059">
        <w:rPr>
          <w:sz w:val="24"/>
          <w:szCs w:val="24"/>
        </w:rPr>
        <w:t>BCZ313 62A2 3390-9     2971</w:t>
      </w:r>
    </w:p>
    <w:p w14:paraId="1136036B" w14:textId="77777777" w:rsidR="00EA5059" w:rsidRPr="00EA5059" w:rsidRDefault="00EA5059" w:rsidP="00EA5059">
      <w:pPr>
        <w:spacing w:after="0" w:line="240" w:lineRule="auto"/>
        <w:rPr>
          <w:sz w:val="24"/>
          <w:szCs w:val="24"/>
        </w:rPr>
      </w:pPr>
      <w:r w:rsidRPr="00EA5059">
        <w:rPr>
          <w:sz w:val="24"/>
          <w:szCs w:val="24"/>
        </w:rPr>
        <w:t>BCZ314 62A3 3390-9     2972</w:t>
      </w:r>
    </w:p>
    <w:p w14:paraId="602DE674" w14:textId="77777777" w:rsidR="00EA5059" w:rsidRPr="00EA5059" w:rsidRDefault="00EA5059" w:rsidP="00EA5059">
      <w:pPr>
        <w:spacing w:after="0" w:line="240" w:lineRule="auto"/>
        <w:rPr>
          <w:sz w:val="24"/>
          <w:szCs w:val="24"/>
        </w:rPr>
      </w:pPr>
      <w:r w:rsidRPr="00EA5059">
        <w:rPr>
          <w:sz w:val="24"/>
          <w:szCs w:val="24"/>
        </w:rPr>
        <w:t>BCZ315 62A4 3390-9     2973</w:t>
      </w:r>
    </w:p>
    <w:p w14:paraId="5BEECE06" w14:textId="77777777" w:rsidR="00EA5059" w:rsidRPr="00EA5059" w:rsidRDefault="00EA5059" w:rsidP="00EA5059">
      <w:pPr>
        <w:spacing w:after="0" w:line="240" w:lineRule="auto"/>
        <w:rPr>
          <w:sz w:val="24"/>
          <w:szCs w:val="24"/>
        </w:rPr>
      </w:pPr>
      <w:r w:rsidRPr="00EA5059">
        <w:rPr>
          <w:sz w:val="24"/>
          <w:szCs w:val="24"/>
        </w:rPr>
        <w:t>BCZ316 62A5 3390-9     2974</w:t>
      </w:r>
    </w:p>
    <w:p w14:paraId="7362ACDE" w14:textId="77777777" w:rsidR="00EA5059" w:rsidRPr="00EA5059" w:rsidRDefault="00EA5059" w:rsidP="00EA5059">
      <w:pPr>
        <w:spacing w:after="0" w:line="240" w:lineRule="auto"/>
        <w:rPr>
          <w:sz w:val="24"/>
          <w:szCs w:val="24"/>
        </w:rPr>
      </w:pPr>
      <w:r w:rsidRPr="00EA5059">
        <w:rPr>
          <w:sz w:val="24"/>
          <w:szCs w:val="24"/>
        </w:rPr>
        <w:t>BCZ317 62A6 3390-9     2975</w:t>
      </w:r>
    </w:p>
    <w:p w14:paraId="2B8EC80C" w14:textId="77777777" w:rsidR="00EA5059" w:rsidRPr="00EA5059" w:rsidRDefault="00EA5059" w:rsidP="00EA5059">
      <w:pPr>
        <w:spacing w:after="0" w:line="240" w:lineRule="auto"/>
        <w:rPr>
          <w:sz w:val="24"/>
          <w:szCs w:val="24"/>
        </w:rPr>
      </w:pPr>
      <w:r w:rsidRPr="00EA5059">
        <w:rPr>
          <w:sz w:val="24"/>
          <w:szCs w:val="24"/>
        </w:rPr>
        <w:t>BCZ318 62A7 3390-9     2976</w:t>
      </w:r>
    </w:p>
    <w:p w14:paraId="1F9D3087" w14:textId="77777777" w:rsidR="00EA5059" w:rsidRPr="00EA5059" w:rsidRDefault="00EA5059" w:rsidP="00EA5059">
      <w:pPr>
        <w:spacing w:after="0" w:line="240" w:lineRule="auto"/>
        <w:rPr>
          <w:sz w:val="24"/>
          <w:szCs w:val="24"/>
        </w:rPr>
      </w:pPr>
      <w:r w:rsidRPr="00EA5059">
        <w:rPr>
          <w:sz w:val="24"/>
          <w:szCs w:val="24"/>
        </w:rPr>
        <w:t>BCZ319 62A8 3390-9     2977</w:t>
      </w:r>
    </w:p>
    <w:p w14:paraId="6C5B7F69" w14:textId="77777777" w:rsidR="00EA5059" w:rsidRPr="00EA5059" w:rsidRDefault="00EA5059" w:rsidP="00EA5059">
      <w:pPr>
        <w:spacing w:after="0" w:line="240" w:lineRule="auto"/>
        <w:rPr>
          <w:sz w:val="24"/>
          <w:szCs w:val="24"/>
        </w:rPr>
      </w:pPr>
      <w:r w:rsidRPr="00EA5059">
        <w:rPr>
          <w:sz w:val="24"/>
          <w:szCs w:val="24"/>
        </w:rPr>
        <w:t>BCZ320 62A9 3390-9     2978</w:t>
      </w:r>
    </w:p>
    <w:p w14:paraId="0D33CD38" w14:textId="77777777" w:rsidR="00EA5059" w:rsidRPr="00EA5059" w:rsidRDefault="00EA5059" w:rsidP="00EA5059">
      <w:pPr>
        <w:spacing w:after="0" w:line="240" w:lineRule="auto"/>
        <w:rPr>
          <w:sz w:val="24"/>
          <w:szCs w:val="24"/>
        </w:rPr>
      </w:pPr>
      <w:r w:rsidRPr="00EA5059">
        <w:rPr>
          <w:sz w:val="24"/>
          <w:szCs w:val="24"/>
        </w:rPr>
        <w:t>BCZ321 62AA 3390-9     2979</w:t>
      </w:r>
    </w:p>
    <w:p w14:paraId="17548A61" w14:textId="77777777" w:rsidR="00EA5059" w:rsidRPr="00EA5059" w:rsidRDefault="00EA5059" w:rsidP="00EA5059">
      <w:pPr>
        <w:spacing w:after="0" w:line="240" w:lineRule="auto"/>
        <w:rPr>
          <w:sz w:val="24"/>
          <w:szCs w:val="24"/>
        </w:rPr>
      </w:pPr>
      <w:r w:rsidRPr="00EA5059">
        <w:rPr>
          <w:sz w:val="24"/>
          <w:szCs w:val="24"/>
        </w:rPr>
        <w:t>BCZ322 62AB 3390-9     2980</w:t>
      </w:r>
    </w:p>
    <w:p w14:paraId="214D6516" w14:textId="77777777" w:rsidR="00EA5059" w:rsidRPr="00EA5059" w:rsidRDefault="00EA5059" w:rsidP="00EA5059">
      <w:pPr>
        <w:spacing w:after="0" w:line="240" w:lineRule="auto"/>
        <w:rPr>
          <w:sz w:val="24"/>
          <w:szCs w:val="24"/>
        </w:rPr>
      </w:pPr>
      <w:r w:rsidRPr="00EA5059">
        <w:rPr>
          <w:sz w:val="24"/>
          <w:szCs w:val="24"/>
        </w:rPr>
        <w:t>BCZ323 62AC 3390-9     2981</w:t>
      </w:r>
    </w:p>
    <w:p w14:paraId="312BB929" w14:textId="77777777" w:rsidR="00EA5059" w:rsidRPr="00EA5059" w:rsidRDefault="00EA5059" w:rsidP="00EA5059">
      <w:pPr>
        <w:spacing w:after="0" w:line="240" w:lineRule="auto"/>
        <w:rPr>
          <w:sz w:val="24"/>
          <w:szCs w:val="24"/>
        </w:rPr>
      </w:pPr>
      <w:r w:rsidRPr="00EA5059">
        <w:rPr>
          <w:sz w:val="24"/>
          <w:szCs w:val="24"/>
        </w:rPr>
        <w:t>BCZ324 62AD 3390-9     2982</w:t>
      </w:r>
    </w:p>
    <w:p w14:paraId="756B2E43" w14:textId="77777777" w:rsidR="00EA5059" w:rsidRPr="00EA5059" w:rsidRDefault="00EA5059" w:rsidP="00EA5059">
      <w:pPr>
        <w:spacing w:after="0" w:line="240" w:lineRule="auto"/>
        <w:rPr>
          <w:sz w:val="24"/>
          <w:szCs w:val="24"/>
        </w:rPr>
      </w:pPr>
      <w:r w:rsidRPr="00EA5059">
        <w:rPr>
          <w:sz w:val="24"/>
          <w:szCs w:val="24"/>
        </w:rPr>
        <w:t>BCZ325 62AE 3390-9     2983</w:t>
      </w:r>
    </w:p>
    <w:p w14:paraId="2BDAAE69" w14:textId="77777777" w:rsidR="00EA5059" w:rsidRPr="00EA5059" w:rsidRDefault="00EA5059" w:rsidP="00EA5059">
      <w:pPr>
        <w:spacing w:after="0" w:line="240" w:lineRule="auto"/>
        <w:rPr>
          <w:sz w:val="24"/>
          <w:szCs w:val="24"/>
        </w:rPr>
      </w:pPr>
      <w:r w:rsidRPr="00EA5059">
        <w:rPr>
          <w:sz w:val="24"/>
          <w:szCs w:val="24"/>
        </w:rPr>
        <w:t>BCZ326 62AF 3390-9     2984</w:t>
      </w:r>
    </w:p>
    <w:p w14:paraId="7F61C589" w14:textId="77777777" w:rsidR="00EA5059" w:rsidRPr="00EA5059" w:rsidRDefault="00EA5059" w:rsidP="00EA5059">
      <w:pPr>
        <w:spacing w:after="0" w:line="240" w:lineRule="auto"/>
        <w:rPr>
          <w:sz w:val="24"/>
          <w:szCs w:val="24"/>
        </w:rPr>
      </w:pPr>
      <w:r w:rsidRPr="00EA5059">
        <w:rPr>
          <w:sz w:val="24"/>
          <w:szCs w:val="24"/>
        </w:rPr>
        <w:t>BCZ327 62B0 3390-9     2985</w:t>
      </w:r>
    </w:p>
    <w:p w14:paraId="64E41F57" w14:textId="77777777" w:rsidR="00EA5059" w:rsidRPr="00EA5059" w:rsidRDefault="00EA5059" w:rsidP="00EA5059">
      <w:pPr>
        <w:spacing w:after="0" w:line="240" w:lineRule="auto"/>
        <w:rPr>
          <w:sz w:val="24"/>
          <w:szCs w:val="24"/>
        </w:rPr>
      </w:pPr>
      <w:r w:rsidRPr="00EA5059">
        <w:rPr>
          <w:sz w:val="24"/>
          <w:szCs w:val="24"/>
        </w:rPr>
        <w:t>BCZ328 62B1 3390-9     2986</w:t>
      </w:r>
    </w:p>
    <w:p w14:paraId="1E932F23" w14:textId="77777777" w:rsidR="00EA5059" w:rsidRPr="00EA5059" w:rsidRDefault="00EA5059" w:rsidP="00EA5059">
      <w:pPr>
        <w:spacing w:after="0" w:line="240" w:lineRule="auto"/>
        <w:rPr>
          <w:sz w:val="24"/>
          <w:szCs w:val="24"/>
        </w:rPr>
      </w:pPr>
      <w:r w:rsidRPr="00EA5059">
        <w:rPr>
          <w:sz w:val="24"/>
          <w:szCs w:val="24"/>
        </w:rPr>
        <w:t>BCZ329 62B2 3390-9     2987</w:t>
      </w:r>
    </w:p>
    <w:p w14:paraId="0F842616" w14:textId="77777777" w:rsidR="00EA5059" w:rsidRPr="00EA5059" w:rsidRDefault="00EA5059" w:rsidP="00EA5059">
      <w:pPr>
        <w:spacing w:after="0" w:line="240" w:lineRule="auto"/>
        <w:rPr>
          <w:sz w:val="24"/>
          <w:szCs w:val="24"/>
        </w:rPr>
      </w:pPr>
      <w:r w:rsidRPr="00EA5059">
        <w:rPr>
          <w:sz w:val="24"/>
          <w:szCs w:val="24"/>
        </w:rPr>
        <w:t>BCZ330 62B3 3390-9     2988</w:t>
      </w:r>
    </w:p>
    <w:p w14:paraId="5BB5E1B2" w14:textId="77777777" w:rsidR="00EA5059" w:rsidRPr="00EA5059" w:rsidRDefault="00EA5059" w:rsidP="00EA5059">
      <w:pPr>
        <w:spacing w:after="0" w:line="240" w:lineRule="auto"/>
        <w:rPr>
          <w:sz w:val="24"/>
          <w:szCs w:val="24"/>
        </w:rPr>
      </w:pPr>
      <w:r w:rsidRPr="00EA5059">
        <w:rPr>
          <w:sz w:val="24"/>
          <w:szCs w:val="24"/>
        </w:rPr>
        <w:t>BCZ331 62B4 3390-9     2989</w:t>
      </w:r>
    </w:p>
    <w:p w14:paraId="6BA06358" w14:textId="77777777" w:rsidR="00EA5059" w:rsidRPr="00EA5059" w:rsidRDefault="00EA5059" w:rsidP="00EA5059">
      <w:pPr>
        <w:spacing w:after="0" w:line="240" w:lineRule="auto"/>
        <w:rPr>
          <w:sz w:val="24"/>
          <w:szCs w:val="24"/>
        </w:rPr>
      </w:pPr>
      <w:r w:rsidRPr="00EA5059">
        <w:rPr>
          <w:sz w:val="24"/>
          <w:szCs w:val="24"/>
        </w:rPr>
        <w:t>BCZ332 62BA 3390-9     2990</w:t>
      </w:r>
    </w:p>
    <w:p w14:paraId="03102693" w14:textId="77777777" w:rsidR="00EA5059" w:rsidRPr="00EA5059" w:rsidRDefault="00EA5059" w:rsidP="00EA5059">
      <w:pPr>
        <w:spacing w:after="0" w:line="240" w:lineRule="auto"/>
        <w:rPr>
          <w:sz w:val="24"/>
          <w:szCs w:val="24"/>
        </w:rPr>
      </w:pPr>
      <w:r w:rsidRPr="00EA5059">
        <w:rPr>
          <w:sz w:val="24"/>
          <w:szCs w:val="24"/>
        </w:rPr>
        <w:t>BCZ333 62BB 3390-9     2991</w:t>
      </w:r>
    </w:p>
    <w:p w14:paraId="1DA495C5" w14:textId="77777777" w:rsidR="00EA5059" w:rsidRPr="00EA5059" w:rsidRDefault="00EA5059" w:rsidP="00EA5059">
      <w:pPr>
        <w:spacing w:after="0" w:line="240" w:lineRule="auto"/>
        <w:rPr>
          <w:sz w:val="24"/>
          <w:szCs w:val="24"/>
        </w:rPr>
      </w:pPr>
      <w:r w:rsidRPr="00EA5059">
        <w:rPr>
          <w:sz w:val="24"/>
          <w:szCs w:val="24"/>
        </w:rPr>
        <w:lastRenderedPageBreak/>
        <w:t>BCZ334 62BC 3390-9     2992</w:t>
      </w:r>
    </w:p>
    <w:p w14:paraId="4E125B2B" w14:textId="77777777" w:rsidR="00EA5059" w:rsidRPr="00EA5059" w:rsidRDefault="00EA5059" w:rsidP="00EA5059">
      <w:pPr>
        <w:spacing w:after="0" w:line="240" w:lineRule="auto"/>
        <w:rPr>
          <w:sz w:val="24"/>
          <w:szCs w:val="24"/>
        </w:rPr>
      </w:pPr>
      <w:r w:rsidRPr="00EA5059">
        <w:rPr>
          <w:sz w:val="24"/>
          <w:szCs w:val="24"/>
        </w:rPr>
        <w:t>BCZ335 62BD 3390-9     2993</w:t>
      </w:r>
    </w:p>
    <w:p w14:paraId="31405EBB" w14:textId="77777777" w:rsidR="00EA5059" w:rsidRPr="00EA5059" w:rsidRDefault="00EA5059" w:rsidP="00EA5059">
      <w:pPr>
        <w:spacing w:after="0" w:line="240" w:lineRule="auto"/>
        <w:rPr>
          <w:sz w:val="24"/>
          <w:szCs w:val="24"/>
        </w:rPr>
      </w:pPr>
      <w:r w:rsidRPr="00EA5059">
        <w:rPr>
          <w:sz w:val="24"/>
          <w:szCs w:val="24"/>
        </w:rPr>
        <w:t>BCZ336 62BE 3390-9     2994</w:t>
      </w:r>
    </w:p>
    <w:p w14:paraId="0D7F0B2C" w14:textId="77777777" w:rsidR="00EA5059" w:rsidRPr="00EA5059" w:rsidRDefault="00EA5059" w:rsidP="00EA5059">
      <w:pPr>
        <w:spacing w:after="0" w:line="240" w:lineRule="auto"/>
        <w:rPr>
          <w:sz w:val="24"/>
          <w:szCs w:val="24"/>
        </w:rPr>
      </w:pPr>
      <w:r w:rsidRPr="00EA5059">
        <w:rPr>
          <w:sz w:val="24"/>
          <w:szCs w:val="24"/>
        </w:rPr>
        <w:t>HR01D1 63F4 3390-9     2995</w:t>
      </w:r>
    </w:p>
    <w:p w14:paraId="5DDC454A" w14:textId="77777777" w:rsidR="00EA5059" w:rsidRPr="00EA5059" w:rsidRDefault="00EA5059" w:rsidP="00EA5059">
      <w:pPr>
        <w:spacing w:after="0" w:line="240" w:lineRule="auto"/>
        <w:rPr>
          <w:sz w:val="24"/>
          <w:szCs w:val="24"/>
        </w:rPr>
      </w:pPr>
      <w:r w:rsidRPr="00EA5059">
        <w:rPr>
          <w:sz w:val="24"/>
          <w:szCs w:val="24"/>
        </w:rPr>
        <w:t>HR01L3 63F5 3390-9     2996</w:t>
      </w:r>
    </w:p>
    <w:p w14:paraId="665B0B76" w14:textId="77777777" w:rsidR="00EA5059" w:rsidRPr="00EA5059" w:rsidRDefault="00EA5059" w:rsidP="00EA5059">
      <w:pPr>
        <w:spacing w:after="0" w:line="240" w:lineRule="auto"/>
        <w:rPr>
          <w:sz w:val="24"/>
          <w:szCs w:val="24"/>
        </w:rPr>
      </w:pPr>
      <w:r w:rsidRPr="00EA5059">
        <w:rPr>
          <w:sz w:val="24"/>
          <w:szCs w:val="24"/>
        </w:rPr>
        <w:t>HR01L5 63F6 3390-9     2997</w:t>
      </w:r>
    </w:p>
    <w:p w14:paraId="4DD39711" w14:textId="77777777" w:rsidR="00EA5059" w:rsidRPr="00EA5059" w:rsidRDefault="00EA5059" w:rsidP="00EA5059">
      <w:pPr>
        <w:spacing w:after="0" w:line="240" w:lineRule="auto"/>
        <w:rPr>
          <w:sz w:val="24"/>
          <w:szCs w:val="24"/>
        </w:rPr>
      </w:pPr>
      <w:r w:rsidRPr="00EA5059">
        <w:rPr>
          <w:sz w:val="24"/>
          <w:szCs w:val="24"/>
        </w:rPr>
        <w:t>HR0132 63F7 3390-9     2998</w:t>
      </w:r>
    </w:p>
    <w:p w14:paraId="495741EA" w14:textId="77777777" w:rsidR="00EA5059" w:rsidRPr="00EA5059" w:rsidRDefault="00EA5059" w:rsidP="00EA5059">
      <w:pPr>
        <w:spacing w:after="0" w:line="240" w:lineRule="auto"/>
        <w:rPr>
          <w:sz w:val="24"/>
          <w:szCs w:val="24"/>
        </w:rPr>
      </w:pPr>
      <w:r w:rsidRPr="00EA5059">
        <w:rPr>
          <w:sz w:val="24"/>
          <w:szCs w:val="24"/>
        </w:rPr>
        <w:t>HR0133 63F8 3390-9     2999</w:t>
      </w:r>
    </w:p>
    <w:p w14:paraId="33888693" w14:textId="77777777" w:rsidR="00EA5059" w:rsidRPr="00EA5059" w:rsidRDefault="00EA5059" w:rsidP="00EA5059">
      <w:pPr>
        <w:spacing w:after="0" w:line="240" w:lineRule="auto"/>
        <w:rPr>
          <w:sz w:val="24"/>
          <w:szCs w:val="24"/>
        </w:rPr>
      </w:pPr>
      <w:r w:rsidRPr="00EA5059">
        <w:rPr>
          <w:sz w:val="24"/>
          <w:szCs w:val="24"/>
        </w:rPr>
        <w:t>HR0134 63F9 3390-9     3000</w:t>
      </w:r>
    </w:p>
    <w:p w14:paraId="179F83B5" w14:textId="77777777" w:rsidR="00EA5059" w:rsidRPr="00EA5059" w:rsidRDefault="00EA5059" w:rsidP="00EA5059">
      <w:pPr>
        <w:spacing w:after="0" w:line="240" w:lineRule="auto"/>
        <w:rPr>
          <w:sz w:val="24"/>
          <w:szCs w:val="24"/>
        </w:rPr>
      </w:pPr>
      <w:r w:rsidRPr="00EA5059">
        <w:rPr>
          <w:sz w:val="24"/>
          <w:szCs w:val="24"/>
        </w:rPr>
        <w:t>HR0135 63FA 3390-9     3001</w:t>
      </w:r>
    </w:p>
    <w:p w14:paraId="5D8C631C" w14:textId="77777777" w:rsidR="00EA5059" w:rsidRPr="00EA5059" w:rsidRDefault="00EA5059" w:rsidP="00EA5059">
      <w:pPr>
        <w:spacing w:after="0" w:line="240" w:lineRule="auto"/>
        <w:rPr>
          <w:sz w:val="24"/>
          <w:szCs w:val="24"/>
        </w:rPr>
      </w:pPr>
      <w:r w:rsidRPr="00EA5059">
        <w:rPr>
          <w:sz w:val="24"/>
          <w:szCs w:val="24"/>
        </w:rPr>
        <w:t>HR01D0 63FB 3390-9     3002</w:t>
      </w:r>
    </w:p>
    <w:p w14:paraId="6DC31764" w14:textId="77777777" w:rsidR="00EA5059" w:rsidRPr="00EA5059" w:rsidRDefault="00EA5059" w:rsidP="00EA5059">
      <w:pPr>
        <w:spacing w:after="0" w:line="240" w:lineRule="auto"/>
        <w:rPr>
          <w:sz w:val="24"/>
          <w:szCs w:val="24"/>
        </w:rPr>
      </w:pPr>
      <w:r w:rsidRPr="00EA5059">
        <w:rPr>
          <w:sz w:val="24"/>
          <w:szCs w:val="24"/>
        </w:rPr>
        <w:t>HR01D2 63FC 3390-9     3003</w:t>
      </w:r>
    </w:p>
    <w:p w14:paraId="70653895" w14:textId="77777777" w:rsidR="00EA5059" w:rsidRPr="00EA5059" w:rsidRDefault="00EA5059" w:rsidP="00EA5059">
      <w:pPr>
        <w:spacing w:after="0" w:line="240" w:lineRule="auto"/>
        <w:rPr>
          <w:sz w:val="24"/>
          <w:szCs w:val="24"/>
        </w:rPr>
      </w:pPr>
      <w:r w:rsidRPr="00EA5059">
        <w:rPr>
          <w:sz w:val="24"/>
          <w:szCs w:val="24"/>
        </w:rPr>
        <w:t>HR01D3 63FD 3390-9     3004</w:t>
      </w:r>
    </w:p>
    <w:p w14:paraId="7638A3A3" w14:textId="77777777" w:rsidR="00EA5059" w:rsidRPr="00EA5059" w:rsidRDefault="00EA5059" w:rsidP="00EA5059">
      <w:pPr>
        <w:spacing w:after="0" w:line="240" w:lineRule="auto"/>
        <w:rPr>
          <w:sz w:val="24"/>
          <w:szCs w:val="24"/>
        </w:rPr>
      </w:pPr>
      <w:r w:rsidRPr="00EA5059">
        <w:rPr>
          <w:sz w:val="24"/>
          <w:szCs w:val="24"/>
        </w:rPr>
        <w:t>HR01D4 63FE 3390-9     3005</w:t>
      </w:r>
    </w:p>
    <w:p w14:paraId="75EA99A0" w14:textId="77777777" w:rsidR="00EA5059" w:rsidRPr="00EA5059" w:rsidRDefault="00EA5059" w:rsidP="00EA5059">
      <w:pPr>
        <w:spacing w:after="0" w:line="240" w:lineRule="auto"/>
        <w:rPr>
          <w:sz w:val="24"/>
          <w:szCs w:val="24"/>
        </w:rPr>
      </w:pPr>
      <w:r w:rsidRPr="00EA5059">
        <w:rPr>
          <w:sz w:val="24"/>
          <w:szCs w:val="24"/>
        </w:rPr>
        <w:t>HR0110 63FF 3390-9     3006</w:t>
      </w:r>
    </w:p>
    <w:p w14:paraId="4414813E" w14:textId="77777777" w:rsidR="00EA5059" w:rsidRPr="00EA5059" w:rsidRDefault="00EA5059" w:rsidP="00EA5059">
      <w:pPr>
        <w:spacing w:after="0" w:line="240" w:lineRule="auto"/>
        <w:rPr>
          <w:sz w:val="24"/>
          <w:szCs w:val="24"/>
        </w:rPr>
      </w:pPr>
      <w:r w:rsidRPr="00EA5059">
        <w:rPr>
          <w:sz w:val="24"/>
          <w:szCs w:val="24"/>
        </w:rPr>
        <w:t> </w:t>
      </w:r>
    </w:p>
    <w:p w14:paraId="61AEF393" w14:textId="77777777" w:rsidR="00EA5059" w:rsidRPr="00EA5059" w:rsidRDefault="00EA5059" w:rsidP="00EA5059">
      <w:pPr>
        <w:spacing w:after="0" w:line="240" w:lineRule="auto"/>
        <w:rPr>
          <w:sz w:val="24"/>
          <w:szCs w:val="24"/>
        </w:rPr>
      </w:pPr>
      <w:r w:rsidRPr="00EA5059">
        <w:rPr>
          <w:sz w:val="24"/>
          <w:szCs w:val="24"/>
        </w:rPr>
        <w:br/>
      </w:r>
    </w:p>
    <w:p w14:paraId="2CD9B877" w14:textId="77777777" w:rsidR="00EA5059" w:rsidRPr="00CE2739" w:rsidRDefault="00EA5059" w:rsidP="00CE2739">
      <w:pPr>
        <w:spacing w:after="0" w:line="240" w:lineRule="auto"/>
        <w:rPr>
          <w:sz w:val="24"/>
          <w:szCs w:val="24"/>
        </w:rPr>
      </w:pPr>
    </w:p>
    <w:p w14:paraId="2D951A04" w14:textId="77777777" w:rsidR="00351D4D" w:rsidRPr="00467256" w:rsidRDefault="00351D4D" w:rsidP="00F86554">
      <w:pPr>
        <w:spacing w:after="0" w:line="240" w:lineRule="auto"/>
        <w:rPr>
          <w:sz w:val="24"/>
          <w:szCs w:val="24"/>
        </w:rPr>
      </w:pPr>
    </w:p>
    <w:sectPr w:rsidR="00351D4D" w:rsidRPr="00467256" w:rsidSect="00B7345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88ACA" w14:textId="77777777" w:rsidR="00DA51B2" w:rsidRDefault="00DA51B2" w:rsidP="00887A8E">
      <w:pPr>
        <w:spacing w:after="0" w:line="240" w:lineRule="auto"/>
      </w:pPr>
      <w:r>
        <w:separator/>
      </w:r>
    </w:p>
  </w:endnote>
  <w:endnote w:type="continuationSeparator" w:id="0">
    <w:p w14:paraId="694D8995" w14:textId="77777777" w:rsidR="00DA51B2" w:rsidRDefault="00DA51B2"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8640"/>
      <w:gridCol w:w="720"/>
    </w:tblGrid>
    <w:tr w:rsidR="00982D88" w:rsidRPr="00C1390C" w14:paraId="6DEE5875" w14:textId="77777777" w:rsidTr="00C1390C">
      <w:tc>
        <w:tcPr>
          <w:tcW w:w="8640" w:type="dxa"/>
          <w:shd w:val="clear" w:color="auto" w:fill="auto"/>
        </w:tcPr>
        <w:p w14:paraId="6FB830B5" w14:textId="77777777" w:rsidR="00982D88" w:rsidRPr="00C1390C" w:rsidRDefault="00982D88" w:rsidP="002771B9">
          <w:pPr>
            <w:pStyle w:val="Footer"/>
            <w:rPr>
              <w:sz w:val="20"/>
              <w:szCs w:val="20"/>
            </w:rPr>
          </w:pPr>
          <w:r w:rsidRPr="00C1390C">
            <w:rPr>
              <w:rFonts w:cs="Calibri"/>
              <w:sz w:val="20"/>
              <w:szCs w:val="20"/>
            </w:rPr>
            <w:t>\\OPERATIONS1\Comp_OPS\Forms\Documentation Template.dotx</w:t>
          </w:r>
        </w:p>
      </w:tc>
      <w:tc>
        <w:tcPr>
          <w:tcW w:w="720" w:type="dxa"/>
          <w:shd w:val="clear" w:color="auto" w:fill="auto"/>
        </w:tcPr>
        <w:p w14:paraId="08317F53" w14:textId="77777777" w:rsidR="00982D88" w:rsidRPr="00C1390C" w:rsidRDefault="00982D88" w:rsidP="00C1390C">
          <w:pPr>
            <w:pStyle w:val="Footer"/>
            <w:jc w:val="right"/>
            <w:rPr>
              <w:sz w:val="20"/>
              <w:szCs w:val="20"/>
            </w:rPr>
          </w:pPr>
          <w:r w:rsidRPr="00C1390C">
            <w:rPr>
              <w:sz w:val="20"/>
              <w:szCs w:val="20"/>
            </w:rPr>
            <w:fldChar w:fldCharType="begin"/>
          </w:r>
          <w:r w:rsidRPr="00C1390C">
            <w:rPr>
              <w:sz w:val="20"/>
              <w:szCs w:val="20"/>
            </w:rPr>
            <w:instrText xml:space="preserve"> PAGE   \* MERGEFORMAT </w:instrText>
          </w:r>
          <w:r w:rsidRPr="00C1390C">
            <w:rPr>
              <w:sz w:val="20"/>
              <w:szCs w:val="20"/>
            </w:rPr>
            <w:fldChar w:fldCharType="separate"/>
          </w:r>
          <w:r w:rsidR="00DC7764">
            <w:rPr>
              <w:noProof/>
              <w:sz w:val="20"/>
              <w:szCs w:val="20"/>
            </w:rPr>
            <w:t>1</w:t>
          </w:r>
          <w:r w:rsidRPr="00C1390C">
            <w:rPr>
              <w:sz w:val="20"/>
              <w:szCs w:val="20"/>
            </w:rPr>
            <w:fldChar w:fldCharType="end"/>
          </w:r>
        </w:p>
      </w:tc>
    </w:tr>
  </w:tbl>
  <w:p w14:paraId="6BC48161" w14:textId="77777777" w:rsidR="00982D88" w:rsidRDefault="0098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F995" w14:textId="77777777" w:rsidR="00DA51B2" w:rsidRDefault="00DA51B2" w:rsidP="00887A8E">
      <w:pPr>
        <w:spacing w:after="0" w:line="240" w:lineRule="auto"/>
      </w:pPr>
      <w:r>
        <w:separator/>
      </w:r>
    </w:p>
  </w:footnote>
  <w:footnote w:type="continuationSeparator" w:id="0">
    <w:p w14:paraId="29115429" w14:textId="77777777" w:rsidR="00DA51B2" w:rsidRDefault="00DA51B2"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3100"/>
      <w:gridCol w:w="3185"/>
      <w:gridCol w:w="3075"/>
    </w:tblGrid>
    <w:tr w:rsidR="00982D88" w:rsidRPr="00C1390C" w14:paraId="5419AB01" w14:textId="77777777" w:rsidTr="00C1390C">
      <w:tc>
        <w:tcPr>
          <w:tcW w:w="3192" w:type="dxa"/>
          <w:shd w:val="clear" w:color="auto" w:fill="auto"/>
        </w:tcPr>
        <w:p w14:paraId="56C056D2" w14:textId="77777777" w:rsidR="00982D88" w:rsidRPr="00C1390C" w:rsidRDefault="00982D88">
          <w:pPr>
            <w:pStyle w:val="Header"/>
          </w:pPr>
        </w:p>
        <w:p w14:paraId="2BCF8FE8" w14:textId="77777777" w:rsidR="00982D88" w:rsidRPr="00C1390C" w:rsidRDefault="00982D88">
          <w:pPr>
            <w:pStyle w:val="Header"/>
            <w:rPr>
              <w:b/>
              <w:i/>
            </w:rPr>
          </w:pPr>
          <w:r w:rsidRPr="00C1390C">
            <w:rPr>
              <w:b/>
              <w:i/>
            </w:rPr>
            <w:t>Technology Services</w:t>
          </w:r>
        </w:p>
        <w:p w14:paraId="54D0740C" w14:textId="77777777" w:rsidR="00982D88" w:rsidRPr="00C1390C" w:rsidRDefault="00982D88">
          <w:pPr>
            <w:pStyle w:val="Header"/>
          </w:pPr>
          <w:r w:rsidRPr="00C1390C">
            <w:rPr>
              <w:b/>
            </w:rPr>
            <w:t>Computer Operations</w:t>
          </w:r>
        </w:p>
      </w:tc>
      <w:tc>
        <w:tcPr>
          <w:tcW w:w="3192" w:type="dxa"/>
          <w:shd w:val="clear" w:color="auto" w:fill="auto"/>
        </w:tcPr>
        <w:p w14:paraId="5C00D61C" w14:textId="523D4A7B" w:rsidR="00982D88" w:rsidRPr="00C1390C" w:rsidRDefault="005C0E2D" w:rsidP="00C1390C">
          <w:pPr>
            <w:pStyle w:val="Header"/>
            <w:jc w:val="center"/>
          </w:pPr>
          <w:r w:rsidRPr="008E1D86">
            <w:rPr>
              <w:noProof/>
            </w:rPr>
            <w:drawing>
              <wp:inline distT="0" distB="0" distL="0" distR="0" wp14:anchorId="2471D8E8" wp14:editId="1FE93FB2">
                <wp:extent cx="1797050" cy="572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050" cy="572770"/>
                        </a:xfrm>
                        <a:prstGeom prst="rect">
                          <a:avLst/>
                        </a:prstGeom>
                        <a:noFill/>
                        <a:ln>
                          <a:noFill/>
                        </a:ln>
                      </pic:spPr>
                    </pic:pic>
                  </a:graphicData>
                </a:graphic>
              </wp:inline>
            </w:drawing>
          </w:r>
        </w:p>
      </w:tc>
      <w:tc>
        <w:tcPr>
          <w:tcW w:w="3192" w:type="dxa"/>
          <w:shd w:val="clear" w:color="auto" w:fill="auto"/>
        </w:tcPr>
        <w:p w14:paraId="2722E3A3" w14:textId="77777777" w:rsidR="00982D88" w:rsidRPr="00C1390C" w:rsidRDefault="00982D88" w:rsidP="00C1390C">
          <w:pPr>
            <w:pStyle w:val="Header"/>
            <w:jc w:val="right"/>
          </w:pPr>
        </w:p>
        <w:p w14:paraId="0083BA89" w14:textId="77777777" w:rsidR="00982D88" w:rsidRPr="00C1390C" w:rsidRDefault="00982D88" w:rsidP="00C1390C">
          <w:pPr>
            <w:pStyle w:val="Header"/>
            <w:jc w:val="right"/>
          </w:pPr>
        </w:p>
        <w:p w14:paraId="5897D6D6" w14:textId="77777777" w:rsidR="00982D88" w:rsidRPr="00C1390C" w:rsidRDefault="00DC7764" w:rsidP="00C1390C">
          <w:pPr>
            <w:pStyle w:val="Header"/>
            <w:jc w:val="right"/>
          </w:pPr>
          <w:fldSimple w:instr=" NUMPAGES   \* MERGEFORMAT ">
            <w:r>
              <w:rPr>
                <w:noProof/>
              </w:rPr>
              <w:t>1</w:t>
            </w:r>
          </w:fldSimple>
          <w:r w:rsidR="00982D88" w:rsidRPr="00C1390C">
            <w:t xml:space="preserve"> Pages</w:t>
          </w:r>
        </w:p>
      </w:tc>
    </w:tr>
  </w:tbl>
  <w:p w14:paraId="77C233CE" w14:textId="77777777" w:rsidR="00982D88" w:rsidRDefault="00982D88" w:rsidP="00887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E6B6A"/>
    <w:multiLevelType w:val="multilevel"/>
    <w:tmpl w:val="2D5EF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690648"/>
    <w:multiLevelType w:val="multilevel"/>
    <w:tmpl w:val="38F8E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539435">
    <w:abstractNumId w:val="1"/>
  </w:num>
  <w:num w:numId="2" w16cid:durableId="829294318">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126217989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920677410">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1183862589">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314141744">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370380646">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713571680">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58426737">
    <w:abstractNumId w:val="0"/>
  </w:num>
  <w:num w:numId="10" w16cid:durableId="1470054756">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457913457">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771126183">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016227939">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328408682">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825663205">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3C"/>
    <w:rsid w:val="00037F8B"/>
    <w:rsid w:val="000D1D55"/>
    <w:rsid w:val="00170877"/>
    <w:rsid w:val="001A50BC"/>
    <w:rsid w:val="002771B9"/>
    <w:rsid w:val="0031413D"/>
    <w:rsid w:val="00351D4D"/>
    <w:rsid w:val="00467256"/>
    <w:rsid w:val="00496587"/>
    <w:rsid w:val="004F2A5F"/>
    <w:rsid w:val="005C0E2D"/>
    <w:rsid w:val="005D3E52"/>
    <w:rsid w:val="00655D3C"/>
    <w:rsid w:val="00670107"/>
    <w:rsid w:val="00711A33"/>
    <w:rsid w:val="007D0443"/>
    <w:rsid w:val="00887A8E"/>
    <w:rsid w:val="008E68B1"/>
    <w:rsid w:val="00936BAF"/>
    <w:rsid w:val="009737FA"/>
    <w:rsid w:val="00982D88"/>
    <w:rsid w:val="00A47760"/>
    <w:rsid w:val="00AC31F8"/>
    <w:rsid w:val="00AD6482"/>
    <w:rsid w:val="00B16978"/>
    <w:rsid w:val="00B177A2"/>
    <w:rsid w:val="00B73458"/>
    <w:rsid w:val="00BE5B8C"/>
    <w:rsid w:val="00C1390C"/>
    <w:rsid w:val="00C801AB"/>
    <w:rsid w:val="00CE2739"/>
    <w:rsid w:val="00DA51B2"/>
    <w:rsid w:val="00DC7764"/>
    <w:rsid w:val="00DF13FF"/>
    <w:rsid w:val="00E863D8"/>
    <w:rsid w:val="00EA5059"/>
    <w:rsid w:val="00EB72EC"/>
    <w:rsid w:val="00F8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5DFFFCB1"/>
  <w15:chartTrackingRefBased/>
  <w15:docId w15:val="{F3ED697F-AF54-46D8-B4B0-5F34B2DA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458"/>
    <w:pPr>
      <w:spacing w:after="200" w:line="276" w:lineRule="auto"/>
    </w:pPr>
    <w:rPr>
      <w:sz w:val="22"/>
      <w:szCs w:val="22"/>
    </w:rPr>
  </w:style>
  <w:style w:type="paragraph" w:styleId="Heading1">
    <w:name w:val="heading 1"/>
    <w:basedOn w:val="Normal"/>
    <w:next w:val="Normal"/>
    <w:link w:val="Heading1Char"/>
    <w:uiPriority w:val="9"/>
    <w:qFormat/>
    <w:rsid w:val="00EA505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A505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7A8E"/>
    <w:rPr>
      <w:rFonts w:ascii="Tahoma" w:hAnsi="Tahoma" w:cs="Tahoma"/>
      <w:sz w:val="16"/>
      <w:szCs w:val="16"/>
    </w:rPr>
  </w:style>
  <w:style w:type="table" w:styleId="TableGrid">
    <w:name w:val="Table Grid"/>
    <w:basedOn w:val="TableNormal"/>
    <w:uiPriority w:val="59"/>
    <w:rsid w:val="00887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771B9"/>
    <w:rPr>
      <w:color w:val="0000FF"/>
      <w:u w:val="single"/>
    </w:rPr>
  </w:style>
  <w:style w:type="table" w:customStyle="1" w:styleId="TableGrid1">
    <w:name w:val="Table Grid1"/>
    <w:basedOn w:val="TableNormal"/>
    <w:next w:val="TableGrid"/>
    <w:uiPriority w:val="59"/>
    <w:rsid w:val="00351D4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C0E2D"/>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5C0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0E2D"/>
    <w:rPr>
      <w:rFonts w:ascii="Courier New" w:eastAsia="Times New Roman" w:hAnsi="Courier New" w:cs="Courier New"/>
    </w:rPr>
  </w:style>
  <w:style w:type="paragraph" w:styleId="ListParagraph">
    <w:name w:val="List Paragraph"/>
    <w:basedOn w:val="Normal"/>
    <w:uiPriority w:val="34"/>
    <w:qFormat/>
    <w:rsid w:val="005C0E2D"/>
    <w:pPr>
      <w:ind w:left="720"/>
      <w:contextualSpacing/>
    </w:pPr>
  </w:style>
  <w:style w:type="character" w:customStyle="1" w:styleId="Heading1Char">
    <w:name w:val="Heading 1 Char"/>
    <w:basedOn w:val="DefaultParagraphFont"/>
    <w:link w:val="Heading1"/>
    <w:uiPriority w:val="9"/>
    <w:rsid w:val="00EA505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EA5059"/>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EA5059"/>
    <w:pPr>
      <w:spacing w:line="259" w:lineRule="auto"/>
      <w:outlineLvl w:val="9"/>
    </w:pPr>
  </w:style>
  <w:style w:type="paragraph" w:styleId="TOC1">
    <w:name w:val="toc 1"/>
    <w:basedOn w:val="Normal"/>
    <w:next w:val="Normal"/>
    <w:autoRedefine/>
    <w:uiPriority w:val="39"/>
    <w:unhideWhenUsed/>
    <w:rsid w:val="00EA5059"/>
    <w:pPr>
      <w:spacing w:after="100"/>
    </w:pPr>
  </w:style>
  <w:style w:type="paragraph" w:styleId="TOC2">
    <w:name w:val="toc 2"/>
    <w:basedOn w:val="Normal"/>
    <w:next w:val="Normal"/>
    <w:autoRedefine/>
    <w:uiPriority w:val="39"/>
    <w:unhideWhenUsed/>
    <w:rsid w:val="00EA50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41693">
      <w:bodyDiv w:val="1"/>
      <w:marLeft w:val="0"/>
      <w:marRight w:val="0"/>
      <w:marTop w:val="0"/>
      <w:marBottom w:val="0"/>
      <w:divBdr>
        <w:top w:val="none" w:sz="0" w:space="0" w:color="auto"/>
        <w:left w:val="none" w:sz="0" w:space="0" w:color="auto"/>
        <w:bottom w:val="none" w:sz="0" w:space="0" w:color="auto"/>
        <w:right w:val="none" w:sz="0" w:space="0" w:color="auto"/>
      </w:divBdr>
    </w:div>
    <w:div w:id="316768021">
      <w:bodyDiv w:val="1"/>
      <w:marLeft w:val="0"/>
      <w:marRight w:val="0"/>
      <w:marTop w:val="0"/>
      <w:marBottom w:val="0"/>
      <w:divBdr>
        <w:top w:val="none" w:sz="0" w:space="0" w:color="auto"/>
        <w:left w:val="none" w:sz="0" w:space="0" w:color="auto"/>
        <w:bottom w:val="none" w:sz="0" w:space="0" w:color="auto"/>
        <w:right w:val="none" w:sz="0" w:space="0" w:color="auto"/>
      </w:divBdr>
      <w:divsChild>
        <w:div w:id="71396108">
          <w:marLeft w:val="0"/>
          <w:marRight w:val="0"/>
          <w:marTop w:val="0"/>
          <w:marBottom w:val="0"/>
          <w:divBdr>
            <w:top w:val="none" w:sz="0" w:space="0" w:color="auto"/>
            <w:left w:val="none" w:sz="0" w:space="0" w:color="auto"/>
            <w:bottom w:val="none" w:sz="0" w:space="0" w:color="auto"/>
            <w:right w:val="none" w:sz="0" w:space="0" w:color="auto"/>
          </w:divBdr>
        </w:div>
        <w:div w:id="374157253">
          <w:marLeft w:val="0"/>
          <w:marRight w:val="0"/>
          <w:marTop w:val="0"/>
          <w:marBottom w:val="0"/>
          <w:divBdr>
            <w:top w:val="none" w:sz="0" w:space="0" w:color="auto"/>
            <w:left w:val="none" w:sz="0" w:space="0" w:color="auto"/>
            <w:bottom w:val="none" w:sz="0" w:space="0" w:color="auto"/>
            <w:right w:val="none" w:sz="0" w:space="0" w:color="auto"/>
          </w:divBdr>
        </w:div>
        <w:div w:id="1843664693">
          <w:marLeft w:val="0"/>
          <w:marRight w:val="0"/>
          <w:marTop w:val="0"/>
          <w:marBottom w:val="0"/>
          <w:divBdr>
            <w:top w:val="none" w:sz="0" w:space="0" w:color="auto"/>
            <w:left w:val="none" w:sz="0" w:space="0" w:color="auto"/>
            <w:bottom w:val="none" w:sz="0" w:space="0" w:color="auto"/>
            <w:right w:val="none" w:sz="0" w:space="0" w:color="auto"/>
          </w:divBdr>
        </w:div>
        <w:div w:id="1548645522">
          <w:marLeft w:val="0"/>
          <w:marRight w:val="0"/>
          <w:marTop w:val="0"/>
          <w:marBottom w:val="0"/>
          <w:divBdr>
            <w:top w:val="none" w:sz="0" w:space="0" w:color="auto"/>
            <w:left w:val="none" w:sz="0" w:space="0" w:color="auto"/>
            <w:bottom w:val="none" w:sz="0" w:space="0" w:color="auto"/>
            <w:right w:val="none" w:sz="0" w:space="0" w:color="auto"/>
          </w:divBdr>
        </w:div>
      </w:divsChild>
    </w:div>
    <w:div w:id="427624749">
      <w:bodyDiv w:val="1"/>
      <w:marLeft w:val="0"/>
      <w:marRight w:val="0"/>
      <w:marTop w:val="0"/>
      <w:marBottom w:val="0"/>
      <w:divBdr>
        <w:top w:val="none" w:sz="0" w:space="0" w:color="auto"/>
        <w:left w:val="none" w:sz="0" w:space="0" w:color="auto"/>
        <w:bottom w:val="none" w:sz="0" w:space="0" w:color="auto"/>
        <w:right w:val="none" w:sz="0" w:space="0" w:color="auto"/>
      </w:divBdr>
      <w:divsChild>
        <w:div w:id="265774203">
          <w:marLeft w:val="15"/>
          <w:marRight w:val="0"/>
          <w:marTop w:val="15"/>
          <w:marBottom w:val="0"/>
          <w:divBdr>
            <w:top w:val="none" w:sz="0" w:space="0" w:color="auto"/>
            <w:left w:val="none" w:sz="0" w:space="0" w:color="auto"/>
            <w:bottom w:val="none" w:sz="0" w:space="0" w:color="auto"/>
            <w:right w:val="none" w:sz="0" w:space="0" w:color="auto"/>
          </w:divBdr>
          <w:divsChild>
            <w:div w:id="1268080987">
              <w:marLeft w:val="0"/>
              <w:marRight w:val="0"/>
              <w:marTop w:val="0"/>
              <w:marBottom w:val="15"/>
              <w:divBdr>
                <w:top w:val="single" w:sz="2" w:space="0" w:color="0044FF"/>
                <w:left w:val="single" w:sz="2" w:space="0" w:color="0044FF"/>
                <w:bottom w:val="single" w:sz="2" w:space="0" w:color="0044FF"/>
                <w:right w:val="single" w:sz="2" w:space="0" w:color="0044FF"/>
              </w:divBdr>
            </w:div>
          </w:divsChild>
        </w:div>
        <w:div w:id="879972014">
          <w:marLeft w:val="0"/>
          <w:marRight w:val="0"/>
          <w:marTop w:val="780"/>
          <w:marBottom w:val="0"/>
          <w:divBdr>
            <w:top w:val="none" w:sz="0" w:space="0" w:color="auto"/>
            <w:left w:val="none" w:sz="0" w:space="0" w:color="auto"/>
            <w:bottom w:val="none" w:sz="0" w:space="0" w:color="auto"/>
            <w:right w:val="none" w:sz="0" w:space="0" w:color="auto"/>
          </w:divBdr>
          <w:divsChild>
            <w:div w:id="1502695935">
              <w:marLeft w:val="0"/>
              <w:marRight w:val="0"/>
              <w:marTop w:val="0"/>
              <w:marBottom w:val="15"/>
              <w:divBdr>
                <w:top w:val="single" w:sz="2" w:space="0" w:color="0044FF"/>
                <w:left w:val="single" w:sz="2" w:space="0" w:color="0044FF"/>
                <w:bottom w:val="single" w:sz="2" w:space="0" w:color="0044FF"/>
                <w:right w:val="single" w:sz="2" w:space="0" w:color="0044FF"/>
              </w:divBdr>
            </w:div>
          </w:divsChild>
        </w:div>
      </w:divsChild>
    </w:div>
    <w:div w:id="664866975">
      <w:bodyDiv w:val="1"/>
      <w:marLeft w:val="0"/>
      <w:marRight w:val="0"/>
      <w:marTop w:val="0"/>
      <w:marBottom w:val="0"/>
      <w:divBdr>
        <w:top w:val="none" w:sz="0" w:space="0" w:color="auto"/>
        <w:left w:val="none" w:sz="0" w:space="0" w:color="auto"/>
        <w:bottom w:val="none" w:sz="0" w:space="0" w:color="auto"/>
        <w:right w:val="none" w:sz="0" w:space="0" w:color="auto"/>
      </w:divBdr>
      <w:divsChild>
        <w:div w:id="1037051174">
          <w:marLeft w:val="0"/>
          <w:marRight w:val="0"/>
          <w:marTop w:val="0"/>
          <w:marBottom w:val="15"/>
          <w:divBdr>
            <w:top w:val="single" w:sz="2" w:space="0" w:color="0044FF"/>
            <w:left w:val="single" w:sz="2" w:space="0" w:color="0044FF"/>
            <w:bottom w:val="single" w:sz="2" w:space="0" w:color="0044FF"/>
            <w:right w:val="single" w:sz="2" w:space="0" w:color="0044FF"/>
          </w:divBdr>
        </w:div>
      </w:divsChild>
    </w:div>
    <w:div w:id="784467657">
      <w:bodyDiv w:val="1"/>
      <w:marLeft w:val="0"/>
      <w:marRight w:val="0"/>
      <w:marTop w:val="0"/>
      <w:marBottom w:val="0"/>
      <w:divBdr>
        <w:top w:val="none" w:sz="0" w:space="0" w:color="auto"/>
        <w:left w:val="none" w:sz="0" w:space="0" w:color="auto"/>
        <w:bottom w:val="none" w:sz="0" w:space="0" w:color="auto"/>
        <w:right w:val="none" w:sz="0" w:space="0" w:color="auto"/>
      </w:divBdr>
      <w:divsChild>
        <w:div w:id="865601801">
          <w:marLeft w:val="0"/>
          <w:marRight w:val="0"/>
          <w:marTop w:val="0"/>
          <w:marBottom w:val="15"/>
          <w:divBdr>
            <w:top w:val="single" w:sz="2" w:space="0" w:color="0044FF"/>
            <w:left w:val="single" w:sz="2" w:space="0" w:color="0044FF"/>
            <w:bottom w:val="single" w:sz="2" w:space="0" w:color="0044FF"/>
            <w:right w:val="single" w:sz="2" w:space="0" w:color="0044FF"/>
          </w:divBdr>
        </w:div>
      </w:divsChild>
    </w:div>
    <w:div w:id="869300133">
      <w:bodyDiv w:val="1"/>
      <w:marLeft w:val="0"/>
      <w:marRight w:val="0"/>
      <w:marTop w:val="0"/>
      <w:marBottom w:val="0"/>
      <w:divBdr>
        <w:top w:val="none" w:sz="0" w:space="0" w:color="auto"/>
        <w:left w:val="none" w:sz="0" w:space="0" w:color="auto"/>
        <w:bottom w:val="none" w:sz="0" w:space="0" w:color="auto"/>
        <w:right w:val="none" w:sz="0" w:space="0" w:color="auto"/>
      </w:divBdr>
      <w:divsChild>
        <w:div w:id="289095571">
          <w:marLeft w:val="15"/>
          <w:marRight w:val="0"/>
          <w:marTop w:val="15"/>
          <w:marBottom w:val="0"/>
          <w:divBdr>
            <w:top w:val="none" w:sz="0" w:space="0" w:color="auto"/>
            <w:left w:val="none" w:sz="0" w:space="0" w:color="auto"/>
            <w:bottom w:val="none" w:sz="0" w:space="0" w:color="auto"/>
            <w:right w:val="none" w:sz="0" w:space="0" w:color="auto"/>
          </w:divBdr>
          <w:divsChild>
            <w:div w:id="235676344">
              <w:marLeft w:val="0"/>
              <w:marRight w:val="0"/>
              <w:marTop w:val="0"/>
              <w:marBottom w:val="15"/>
              <w:divBdr>
                <w:top w:val="single" w:sz="2" w:space="0" w:color="0044FF"/>
                <w:left w:val="single" w:sz="2" w:space="0" w:color="0044FF"/>
                <w:bottom w:val="single" w:sz="2" w:space="0" w:color="0044FF"/>
                <w:right w:val="single" w:sz="2" w:space="0" w:color="0044FF"/>
              </w:divBdr>
            </w:div>
          </w:divsChild>
        </w:div>
        <w:div w:id="823938021">
          <w:marLeft w:val="0"/>
          <w:marRight w:val="0"/>
          <w:marTop w:val="780"/>
          <w:marBottom w:val="0"/>
          <w:divBdr>
            <w:top w:val="none" w:sz="0" w:space="0" w:color="auto"/>
            <w:left w:val="none" w:sz="0" w:space="0" w:color="auto"/>
            <w:bottom w:val="none" w:sz="0" w:space="0" w:color="auto"/>
            <w:right w:val="none" w:sz="0" w:space="0" w:color="auto"/>
          </w:divBdr>
          <w:divsChild>
            <w:div w:id="2103987106">
              <w:marLeft w:val="0"/>
              <w:marRight w:val="0"/>
              <w:marTop w:val="0"/>
              <w:marBottom w:val="15"/>
              <w:divBdr>
                <w:top w:val="single" w:sz="2" w:space="0" w:color="0044FF"/>
                <w:left w:val="single" w:sz="2" w:space="0" w:color="0044FF"/>
                <w:bottom w:val="single" w:sz="2" w:space="0" w:color="0044FF"/>
                <w:right w:val="single" w:sz="2" w:space="0" w:color="0044FF"/>
              </w:divBdr>
            </w:div>
          </w:divsChild>
        </w:div>
      </w:divsChild>
    </w:div>
    <w:div w:id="1035040964">
      <w:bodyDiv w:val="1"/>
      <w:marLeft w:val="0"/>
      <w:marRight w:val="0"/>
      <w:marTop w:val="0"/>
      <w:marBottom w:val="0"/>
      <w:divBdr>
        <w:top w:val="none" w:sz="0" w:space="0" w:color="auto"/>
        <w:left w:val="none" w:sz="0" w:space="0" w:color="auto"/>
        <w:bottom w:val="none" w:sz="0" w:space="0" w:color="auto"/>
        <w:right w:val="none" w:sz="0" w:space="0" w:color="auto"/>
      </w:divBdr>
    </w:div>
    <w:div w:id="176738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laroca_sender\Local%20Settings\Temporary%20Internet%20Files\OLK174\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C108B5-BFC7-4CB9-9622-400D7295CFC2}">
  <ds:schemaRefs>
    <ds:schemaRef ds:uri="http://schemas.openxmlformats.org/officeDocument/2006/bibliography"/>
  </ds:schemaRefs>
</ds:datastoreItem>
</file>

<file path=customXml/itemProps2.xml><?xml version="1.0" encoding="utf-8"?>
<ds:datastoreItem xmlns:ds="http://schemas.openxmlformats.org/officeDocument/2006/customXml" ds:itemID="{94C931D0-F73E-4212-BF81-6DB3C9D89526}"/>
</file>

<file path=customXml/itemProps3.xml><?xml version="1.0" encoding="utf-8"?>
<ds:datastoreItem xmlns:ds="http://schemas.openxmlformats.org/officeDocument/2006/customXml" ds:itemID="{57525AB7-801A-4BFF-B74C-C65F32AB46B9}"/>
</file>

<file path=customXml/itemProps4.xml><?xml version="1.0" encoding="utf-8"?>
<ds:datastoreItem xmlns:ds="http://schemas.openxmlformats.org/officeDocument/2006/customXml" ds:itemID="{DCB1F057-D132-44D9-8E8C-F9F1276030B7}"/>
</file>

<file path=docProps/app.xml><?xml version="1.0" encoding="utf-8"?>
<Properties xmlns="http://schemas.openxmlformats.org/officeDocument/2006/extended-properties" xmlns:vt="http://schemas.openxmlformats.org/officeDocument/2006/docPropsVTypes">
  <Template>Documentation Template.dot</Template>
  <TotalTime>32</TotalTime>
  <Pages>150</Pages>
  <Words>27096</Words>
  <Characters>154448</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Restore MF from Tape or GDM</vt:lpstr>
    </vt:vector>
  </TitlesOfParts>
  <Company/>
  <LinksUpToDate>false</LinksUpToDate>
  <CharactersWithSpaces>181182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Restore MF from Tape or GDM</dc:title>
  <dc:subject/>
  <dc:creator>delaroca_sender</dc:creator>
  <cp:keywords/>
  <cp:lastModifiedBy>DeLaRoca_Sender</cp:lastModifiedBy>
  <cp:revision>5</cp:revision>
  <cp:lastPrinted>2012-09-26T18:00:00Z</cp:lastPrinted>
  <dcterms:created xsi:type="dcterms:W3CDTF">2025-04-11T18:34:00Z</dcterms:created>
  <dcterms:modified xsi:type="dcterms:W3CDTF">2025-04-26T18:27:00Z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