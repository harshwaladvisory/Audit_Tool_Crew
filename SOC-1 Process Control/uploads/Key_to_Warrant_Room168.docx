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64C8F" w14:textId="77777777" w:rsidR="00351D4D" w:rsidRDefault="00351D4D" w:rsidP="00F86554">
      <w:pPr>
        <w:spacing w:after="0" w:line="240" w:lineRule="auto"/>
        <w:rPr>
          <w:sz w:val="24"/>
          <w:szCs w:val="24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9"/>
        <w:gridCol w:w="2095"/>
        <w:gridCol w:w="1024"/>
        <w:gridCol w:w="2095"/>
        <w:gridCol w:w="2097"/>
      </w:tblGrid>
      <w:tr w:rsidR="00351D4D" w:rsidRPr="00351D4D" w14:paraId="7932A6C5" w14:textId="77777777" w:rsidTr="00DA51B2">
        <w:trPr>
          <w:jc w:val="center"/>
        </w:trPr>
        <w:tc>
          <w:tcPr>
            <w:tcW w:w="9360" w:type="dxa"/>
            <w:gridSpan w:val="5"/>
            <w:tcBorders>
              <w:top w:val="single" w:sz="12" w:space="0" w:color="auto"/>
              <w:left w:val="nil"/>
              <w:bottom w:val="single" w:sz="2" w:space="0" w:color="auto"/>
              <w:right w:val="nil"/>
            </w:tcBorders>
            <w:shd w:val="pct5" w:color="auto" w:fill="auto"/>
          </w:tcPr>
          <w:p w14:paraId="4923B063" w14:textId="77777777" w:rsidR="00351D4D" w:rsidRPr="00351D4D" w:rsidRDefault="00E375C1" w:rsidP="00DA51B2">
            <w:pPr>
              <w:spacing w:after="0" w:line="240" w:lineRule="auto"/>
              <w:jc w:val="center"/>
              <w:rPr>
                <w:rFonts w:cs="Calibri"/>
                <w:b/>
                <w:color w:val="C36F89"/>
                <w:sz w:val="36"/>
                <w:szCs w:val="36"/>
              </w:rPr>
            </w:pPr>
            <w:r w:rsidRPr="00E375C1">
              <w:rPr>
                <w:rFonts w:cs="Calibri"/>
                <w:b/>
                <w:color w:val="C36F89"/>
                <w:sz w:val="36"/>
                <w:szCs w:val="36"/>
              </w:rPr>
              <w:t>Key to Warrant Room #168</w:t>
            </w:r>
          </w:p>
        </w:tc>
      </w:tr>
      <w:tr w:rsidR="00351D4D" w:rsidRPr="00351D4D" w14:paraId="0ECCA919" w14:textId="77777777" w:rsidTr="00DA51B2">
        <w:trPr>
          <w:jc w:val="center"/>
        </w:trPr>
        <w:tc>
          <w:tcPr>
            <w:tcW w:w="2049" w:type="dxa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734C77B" w14:textId="77777777" w:rsidR="00351D4D" w:rsidRPr="00351D4D" w:rsidRDefault="00351D4D" w:rsidP="00DA51B2">
            <w:pPr>
              <w:spacing w:after="0" w:line="240" w:lineRule="auto"/>
              <w:jc w:val="right"/>
              <w:rPr>
                <w:rFonts w:cs="Calibri"/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ED59386" w14:textId="77777777" w:rsidR="00351D4D" w:rsidRPr="00351D4D" w:rsidRDefault="00351D4D" w:rsidP="00DA51B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1024" w:type="dxa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2894D5A" w14:textId="77777777" w:rsidR="00351D4D" w:rsidRPr="00351D4D" w:rsidRDefault="00351D4D" w:rsidP="00DA51B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78694F15" w14:textId="77777777" w:rsidR="00351D4D" w:rsidRPr="00351D4D" w:rsidRDefault="00351D4D" w:rsidP="00DA51B2">
            <w:pPr>
              <w:spacing w:after="0" w:line="240" w:lineRule="auto"/>
              <w:jc w:val="right"/>
              <w:rPr>
                <w:rFonts w:cs="Calibri"/>
                <w:sz w:val="20"/>
                <w:szCs w:val="20"/>
              </w:rPr>
            </w:pPr>
          </w:p>
        </w:tc>
        <w:tc>
          <w:tcPr>
            <w:tcW w:w="2097" w:type="dxa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7B0BCD37" w14:textId="77777777" w:rsidR="00351D4D" w:rsidRPr="00351D4D" w:rsidRDefault="00351D4D" w:rsidP="00DA51B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DF65D0" w:rsidRPr="00351D4D" w14:paraId="773B41B3" w14:textId="77777777" w:rsidTr="00DA51B2"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7FF022" w14:textId="77777777" w:rsidR="00DF65D0" w:rsidRPr="00DA51B2" w:rsidRDefault="00DF65D0" w:rsidP="00DF65D0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  <w:r w:rsidRPr="0053517A">
              <w:rPr>
                <w:rFonts w:cs="Calibri"/>
                <w:b/>
                <w:sz w:val="20"/>
                <w:szCs w:val="20"/>
              </w:rPr>
              <w:t>Originator: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32C3034" w14:textId="77777777" w:rsidR="00DF65D0" w:rsidRPr="00DA51B2" w:rsidRDefault="00DF65D0" w:rsidP="00DF65D0">
            <w:pPr>
              <w:spacing w:after="0" w:line="240" w:lineRule="auto"/>
              <w:rPr>
                <w:sz w:val="20"/>
                <w:szCs w:val="20"/>
              </w:rPr>
            </w:pPr>
            <w:r w:rsidRPr="0053517A">
              <w:rPr>
                <w:rFonts w:cs="Calibri"/>
                <w:sz w:val="20"/>
                <w:szCs w:val="20"/>
              </w:rPr>
              <w:t>Cesar Estrada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420B4A" w14:textId="77777777" w:rsidR="00DF65D0" w:rsidRPr="00DA51B2" w:rsidRDefault="00DF65D0" w:rsidP="00DF65D0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B7EBE7" w14:textId="77777777" w:rsidR="00DF65D0" w:rsidRPr="00DA51B2" w:rsidRDefault="00DF65D0" w:rsidP="00DF65D0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  <w:r w:rsidRPr="0053517A">
              <w:rPr>
                <w:rFonts w:cs="Calibri"/>
                <w:b/>
                <w:sz w:val="20"/>
                <w:szCs w:val="20"/>
              </w:rPr>
              <w:t xml:space="preserve">Revision Date: </w:t>
            </w:r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3E1C47A" w14:textId="77777777" w:rsidR="00DF65D0" w:rsidRPr="00DA51B2" w:rsidRDefault="00DF65D0" w:rsidP="00DF65D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January 15, 2024</w:t>
            </w:r>
          </w:p>
        </w:tc>
      </w:tr>
      <w:tr w:rsidR="00DF65D0" w:rsidRPr="00351D4D" w14:paraId="3B6F8F53" w14:textId="77777777" w:rsidTr="00DA51B2"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5477E0" w14:textId="77777777" w:rsidR="00DF65D0" w:rsidRPr="00DA51B2" w:rsidRDefault="00DF65D0" w:rsidP="00DF65D0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  <w:r w:rsidRPr="0053517A">
              <w:rPr>
                <w:rFonts w:cs="Calibri"/>
                <w:b/>
                <w:sz w:val="20"/>
                <w:szCs w:val="20"/>
              </w:rPr>
              <w:t>Manager Approval: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878BFD" w14:textId="77777777" w:rsidR="00DF65D0" w:rsidRPr="00DA51B2" w:rsidRDefault="00DF65D0" w:rsidP="00DF65D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Rolando Mendoza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124AEA" w14:textId="77777777" w:rsidR="00DF65D0" w:rsidRPr="00DA51B2" w:rsidRDefault="00DF65D0" w:rsidP="00DF65D0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5D0E353" w14:textId="77777777" w:rsidR="00DF65D0" w:rsidRPr="00DA51B2" w:rsidRDefault="00DF65D0" w:rsidP="00DF65D0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  <w:r w:rsidRPr="0053517A">
              <w:rPr>
                <w:rFonts w:cs="Calibri"/>
                <w:b/>
                <w:sz w:val="20"/>
                <w:szCs w:val="20"/>
              </w:rPr>
              <w:t>Effective Date:</w:t>
            </w:r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ADCBC9" w14:textId="77777777" w:rsidR="00DF65D0" w:rsidRPr="00DA51B2" w:rsidRDefault="00DF65D0" w:rsidP="00DF65D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October 1, 2014</w:t>
            </w:r>
          </w:p>
        </w:tc>
      </w:tr>
      <w:tr w:rsidR="00DF65D0" w:rsidRPr="00351D4D" w14:paraId="7990A92A" w14:textId="77777777" w:rsidTr="00DA51B2"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DA2A8F" w14:textId="77777777" w:rsidR="00DF65D0" w:rsidRPr="00DA51B2" w:rsidRDefault="00DF65D0" w:rsidP="00DF65D0">
            <w:pPr>
              <w:spacing w:after="0" w:line="240" w:lineRule="auto"/>
              <w:jc w:val="right"/>
              <w:rPr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99F8DC2" w14:textId="77777777" w:rsidR="00DF65D0" w:rsidRPr="00DA51B2" w:rsidRDefault="00DF65D0" w:rsidP="00DF65D0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0E3534" w14:textId="77777777" w:rsidR="00DF65D0" w:rsidRPr="00DA51B2" w:rsidRDefault="00DF65D0" w:rsidP="00DF65D0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1BCAAF" w14:textId="77777777" w:rsidR="00DF65D0" w:rsidRPr="00DA51B2" w:rsidRDefault="00DF65D0" w:rsidP="00DF65D0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  <w:r w:rsidRPr="0053517A">
              <w:rPr>
                <w:rFonts w:cs="Calibri"/>
                <w:b/>
                <w:sz w:val="20"/>
                <w:szCs w:val="20"/>
              </w:rPr>
              <w:t>Original Date:</w:t>
            </w:r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23B574B" w14:textId="77777777" w:rsidR="00DF65D0" w:rsidRPr="00DA51B2" w:rsidRDefault="00DF65D0" w:rsidP="00DF65D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September 11, 2014</w:t>
            </w:r>
          </w:p>
        </w:tc>
      </w:tr>
      <w:tr w:rsidR="00351D4D" w:rsidRPr="00351D4D" w14:paraId="790FD161" w14:textId="77777777" w:rsidTr="00DA51B2"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DB6B70E" w14:textId="77777777" w:rsidR="00351D4D" w:rsidRPr="00DA51B2" w:rsidRDefault="00351D4D" w:rsidP="00DA51B2">
            <w:pPr>
              <w:spacing w:after="0" w:line="240" w:lineRule="auto"/>
              <w:jc w:val="right"/>
              <w:rPr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99653C" w14:textId="77777777" w:rsidR="00351D4D" w:rsidRPr="00DA51B2" w:rsidRDefault="00351D4D" w:rsidP="00DA51B2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CD7DC6" w14:textId="77777777" w:rsidR="00351D4D" w:rsidRPr="00DA51B2" w:rsidRDefault="00351D4D" w:rsidP="00DA51B2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5ED9A3" w14:textId="77777777" w:rsidR="00351D4D" w:rsidRPr="00DA51B2" w:rsidRDefault="00351D4D" w:rsidP="00DA51B2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D031B6" w14:textId="77777777" w:rsidR="00351D4D" w:rsidRPr="00DA51B2" w:rsidRDefault="00351D4D" w:rsidP="00DA51B2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351D4D" w:rsidRPr="00351D4D" w14:paraId="33D942A0" w14:textId="77777777" w:rsidTr="00DA51B2">
        <w:trPr>
          <w:jc w:val="center"/>
        </w:trPr>
        <w:tc>
          <w:tcPr>
            <w:tcW w:w="9360" w:type="dxa"/>
            <w:gridSpan w:val="5"/>
            <w:tcBorders>
              <w:top w:val="single" w:sz="12" w:space="0" w:color="auto"/>
              <w:left w:val="nil"/>
              <w:bottom w:val="nil"/>
              <w:right w:val="nil"/>
            </w:tcBorders>
            <w:shd w:val="pct5" w:color="auto" w:fill="auto"/>
          </w:tcPr>
          <w:p w14:paraId="6EE07444" w14:textId="77777777" w:rsidR="00351D4D" w:rsidRPr="00351D4D" w:rsidRDefault="00351D4D" w:rsidP="00DA51B2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</w:p>
        </w:tc>
      </w:tr>
      <w:tr w:rsidR="00351D4D" w:rsidRPr="00351D4D" w14:paraId="45257194" w14:textId="77777777" w:rsidTr="00DA51B2">
        <w:trPr>
          <w:jc w:val="center"/>
        </w:trPr>
        <w:tc>
          <w:tcPr>
            <w:tcW w:w="9360" w:type="dxa"/>
            <w:gridSpan w:val="5"/>
            <w:tcBorders>
              <w:top w:val="nil"/>
              <w:left w:val="nil"/>
              <w:bottom w:val="single" w:sz="2" w:space="0" w:color="auto"/>
              <w:right w:val="nil"/>
            </w:tcBorders>
            <w:shd w:val="pct5" w:color="auto" w:fill="auto"/>
          </w:tcPr>
          <w:p w14:paraId="30DDB996" w14:textId="77777777" w:rsidR="00351D4D" w:rsidRPr="00351D4D" w:rsidRDefault="00351D4D" w:rsidP="00DA51B2">
            <w:pPr>
              <w:spacing w:after="0" w:line="240" w:lineRule="auto"/>
              <w:rPr>
                <w:rFonts w:cs="Calibri"/>
                <w:b/>
                <w:color w:val="C36F89"/>
                <w:sz w:val="30"/>
                <w:szCs w:val="30"/>
              </w:rPr>
            </w:pPr>
            <w:r w:rsidRPr="00351D4D">
              <w:rPr>
                <w:rFonts w:cs="Calibri"/>
                <w:b/>
                <w:color w:val="C36F89"/>
                <w:sz w:val="30"/>
                <w:szCs w:val="30"/>
              </w:rPr>
              <w:t>PURPOSE</w:t>
            </w:r>
          </w:p>
        </w:tc>
      </w:tr>
      <w:tr w:rsidR="00351D4D" w:rsidRPr="00351D4D" w14:paraId="68EB0245" w14:textId="77777777" w:rsidTr="00DA51B2">
        <w:trPr>
          <w:jc w:val="center"/>
        </w:trPr>
        <w:tc>
          <w:tcPr>
            <w:tcW w:w="9360" w:type="dxa"/>
            <w:gridSpan w:val="5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48831C8C" w14:textId="77777777" w:rsidR="00351D4D" w:rsidRPr="00351D4D" w:rsidRDefault="00351D4D" w:rsidP="00DA51B2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</w:p>
        </w:tc>
      </w:tr>
      <w:tr w:rsidR="00351D4D" w:rsidRPr="00351D4D" w14:paraId="381BAB5B" w14:textId="77777777" w:rsidTr="00DA51B2">
        <w:trPr>
          <w:jc w:val="center"/>
        </w:trPr>
        <w:tc>
          <w:tcPr>
            <w:tcW w:w="936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AC301FC" w14:textId="77777777" w:rsidR="003A154C" w:rsidRDefault="003A154C" w:rsidP="003A154C">
            <w:pPr>
              <w:spacing w:after="0"/>
            </w:pPr>
            <w:r>
              <w:t>Procedures for Off-hours access/use of Key to Warrant Room #168</w:t>
            </w:r>
          </w:p>
          <w:p w14:paraId="462FF01F" w14:textId="77777777" w:rsidR="00351D4D" w:rsidRPr="00351D4D" w:rsidRDefault="00351D4D" w:rsidP="00DA51B2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</w:p>
        </w:tc>
      </w:tr>
      <w:tr w:rsidR="00351D4D" w:rsidRPr="00351D4D" w14:paraId="707C8BC1" w14:textId="77777777" w:rsidTr="00DA51B2">
        <w:trPr>
          <w:jc w:val="center"/>
        </w:trPr>
        <w:tc>
          <w:tcPr>
            <w:tcW w:w="936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899096" w14:textId="77777777" w:rsidR="00351D4D" w:rsidRPr="00DA51B2" w:rsidRDefault="00351D4D" w:rsidP="00DA51B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51D4D" w:rsidRPr="00351D4D" w14:paraId="2737A8A0" w14:textId="77777777" w:rsidTr="00DA51B2">
        <w:trPr>
          <w:jc w:val="center"/>
        </w:trPr>
        <w:tc>
          <w:tcPr>
            <w:tcW w:w="9360" w:type="dxa"/>
            <w:gridSpan w:val="5"/>
            <w:tcBorders>
              <w:top w:val="single" w:sz="12" w:space="0" w:color="auto"/>
              <w:left w:val="nil"/>
              <w:bottom w:val="nil"/>
              <w:right w:val="nil"/>
            </w:tcBorders>
            <w:shd w:val="pct5" w:color="auto" w:fill="auto"/>
          </w:tcPr>
          <w:p w14:paraId="750A4CF7" w14:textId="77777777" w:rsidR="00351D4D" w:rsidRPr="00351D4D" w:rsidRDefault="00351D4D" w:rsidP="00DA51B2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</w:p>
        </w:tc>
      </w:tr>
      <w:tr w:rsidR="00351D4D" w:rsidRPr="00351D4D" w14:paraId="27D06DB7" w14:textId="77777777" w:rsidTr="00DA51B2">
        <w:trPr>
          <w:jc w:val="center"/>
        </w:trPr>
        <w:tc>
          <w:tcPr>
            <w:tcW w:w="9360" w:type="dxa"/>
            <w:gridSpan w:val="5"/>
            <w:tcBorders>
              <w:top w:val="nil"/>
              <w:left w:val="nil"/>
              <w:bottom w:val="single" w:sz="2" w:space="0" w:color="auto"/>
              <w:right w:val="nil"/>
            </w:tcBorders>
            <w:shd w:val="pct5" w:color="auto" w:fill="auto"/>
          </w:tcPr>
          <w:p w14:paraId="1D4CD692" w14:textId="77777777" w:rsidR="00351D4D" w:rsidRPr="00351D4D" w:rsidRDefault="00351D4D" w:rsidP="00DA51B2">
            <w:pPr>
              <w:spacing w:after="0" w:line="240" w:lineRule="auto"/>
              <w:rPr>
                <w:rFonts w:cs="Calibri"/>
                <w:b/>
                <w:color w:val="C36F89"/>
                <w:sz w:val="30"/>
                <w:szCs w:val="30"/>
              </w:rPr>
            </w:pPr>
            <w:r w:rsidRPr="00351D4D">
              <w:rPr>
                <w:rFonts w:cs="Calibri"/>
                <w:b/>
                <w:color w:val="C36F89"/>
                <w:sz w:val="30"/>
                <w:szCs w:val="30"/>
              </w:rPr>
              <w:t>PROCEDURES</w:t>
            </w:r>
          </w:p>
        </w:tc>
      </w:tr>
    </w:tbl>
    <w:p w14:paraId="020DD4AF" w14:textId="77777777" w:rsidR="00351D4D" w:rsidRDefault="00351D4D" w:rsidP="00351D4D">
      <w:pPr>
        <w:spacing w:after="0" w:line="240" w:lineRule="auto"/>
        <w:rPr>
          <w:sz w:val="24"/>
          <w:szCs w:val="24"/>
        </w:rPr>
      </w:pPr>
    </w:p>
    <w:p w14:paraId="67A4F0D3" w14:textId="1A015E06" w:rsidR="00DF65D0" w:rsidRDefault="00742392" w:rsidP="00DF65D0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693913D" wp14:editId="42C85212">
                <wp:simplePos x="0" y="0"/>
                <wp:positionH relativeFrom="column">
                  <wp:posOffset>8890</wp:posOffset>
                </wp:positionH>
                <wp:positionV relativeFrom="paragraph">
                  <wp:posOffset>105410</wp:posOffset>
                </wp:positionV>
                <wp:extent cx="5943600" cy="17145"/>
                <wp:effectExtent l="8890" t="7620" r="10160" b="13335"/>
                <wp:wrapNone/>
                <wp:docPr id="325055389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43600" cy="171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4579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12C0B8" id="Straight Connector 1" o:spid="_x0000_s1026" style="position:absolute;flip:y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pt,8.3pt" to="468.7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" strokecolor="#4579b8"/>
            </w:pict>
          </mc:Fallback>
        </mc:AlternateContent>
      </w:r>
    </w:p>
    <w:p w14:paraId="3DB7B1C9" w14:textId="77777777" w:rsidR="00DF65D0" w:rsidRDefault="00DF65D0" w:rsidP="00DF65D0">
      <w:pPr>
        <w:spacing w:after="0"/>
      </w:pPr>
    </w:p>
    <w:p w14:paraId="4B2C4269" w14:textId="77777777" w:rsidR="00DF65D0" w:rsidRDefault="00DF65D0" w:rsidP="00DF65D0">
      <w:pPr>
        <w:spacing w:after="0"/>
      </w:pPr>
      <w:r>
        <w:t>The Warrant room (168) is used to store all blank warrant forms.</w:t>
      </w:r>
    </w:p>
    <w:p w14:paraId="7BFCA08A" w14:textId="77777777" w:rsidR="00DF65D0" w:rsidRDefault="00DF65D0" w:rsidP="00DF65D0">
      <w:pPr>
        <w:spacing w:after="0"/>
      </w:pPr>
      <w:r>
        <w:t>Due to the financial sensitivity of these resources, access is limited to specific individuals within Technology Services.</w:t>
      </w:r>
    </w:p>
    <w:p w14:paraId="25A7CBA4" w14:textId="77777777" w:rsidR="00DF65D0" w:rsidRDefault="00DF65D0" w:rsidP="00DF65D0">
      <w:pPr>
        <w:spacing w:after="0"/>
      </w:pPr>
    </w:p>
    <w:p w14:paraId="313C0FA5" w14:textId="77777777" w:rsidR="00DF65D0" w:rsidRDefault="00DF65D0" w:rsidP="00DF65D0">
      <w:pPr>
        <w:spacing w:after="0"/>
      </w:pPr>
      <w:r>
        <w:t>The Warrant room access door is secured via an exterior electronic key pad. Technology Services staff must swipe their unique badge ID.</w:t>
      </w:r>
    </w:p>
    <w:p w14:paraId="68310834" w14:textId="77777777" w:rsidR="00DF65D0" w:rsidRDefault="00DF65D0" w:rsidP="00DF65D0">
      <w:pPr>
        <w:spacing w:after="0"/>
      </w:pPr>
      <w:r>
        <w:t xml:space="preserve">If the keypad malfunctions or is impaired, access to the Warrant room is provided via the key locked door. A single key is available for this purpose. This key is kept in a secured manner and is used only for problem access situations. Access and use of this key is limited to a specific list of </w:t>
      </w:r>
      <w:smartTag w:uri="urn:schemas-microsoft-com:office:smarttags" w:element="place">
        <w:smartTag w:uri="urn:schemas-microsoft-com:office:smarttags" w:element="PlaceName">
          <w:r>
            <w:t>Data</w:t>
          </w:r>
        </w:smartTag>
        <w:r>
          <w:t xml:space="preserve"> </w:t>
        </w:r>
        <w:smartTag w:uri="urn:schemas-microsoft-com:office:smarttags" w:element="PlaceType">
          <w:r>
            <w:t>Center</w:t>
          </w:r>
        </w:smartTag>
      </w:smartTag>
      <w:r>
        <w:t xml:space="preserve"> management.</w:t>
      </w:r>
    </w:p>
    <w:p w14:paraId="3C1495DF" w14:textId="77777777" w:rsidR="00DF65D0" w:rsidRDefault="00DF65D0" w:rsidP="00DF65D0">
      <w:pPr>
        <w:spacing w:after="0"/>
      </w:pPr>
    </w:p>
    <w:p w14:paraId="7CC663D3" w14:textId="77777777" w:rsidR="00DF65D0" w:rsidRPr="00492CBB" w:rsidRDefault="00DF65D0" w:rsidP="00DF65D0">
      <w:pPr>
        <w:spacing w:after="0"/>
      </w:pPr>
      <w:r>
        <w:t xml:space="preserve">The </w:t>
      </w:r>
      <w:r w:rsidRPr="004459BA">
        <w:t xml:space="preserve">key for the Warrant room door will be kept in a locked, secured container (lock box) with a combination lock located at </w:t>
      </w:r>
      <w:r>
        <w:t>__________________________</w:t>
      </w:r>
      <w:r w:rsidRPr="004459BA">
        <w:t xml:space="preserve">. The Shift Supervisor </w:t>
      </w:r>
      <w:r>
        <w:t>will follow the steps below to access the Warrant Room key in the event of malfunction of the badge reader security system.</w:t>
      </w:r>
      <w:r w:rsidRPr="004459BA">
        <w:t xml:space="preserve">  In the absence of the Shift Supervisor, the designated operations staff employee will act in his/her place.</w:t>
      </w:r>
    </w:p>
    <w:p w14:paraId="61F0915B" w14:textId="77777777" w:rsidR="00DF65D0" w:rsidRDefault="00DF65D0" w:rsidP="00DF65D0">
      <w:pPr>
        <w:spacing w:after="0"/>
      </w:pPr>
      <w:r>
        <w:t xml:space="preserve"> </w:t>
      </w:r>
    </w:p>
    <w:p w14:paraId="65054C10" w14:textId="77777777" w:rsidR="00DF65D0" w:rsidRDefault="00DF65D0" w:rsidP="00DF65D0">
      <w:pPr>
        <w:spacing w:after="0"/>
      </w:pPr>
      <w:r>
        <w:t>Accessing Key</w:t>
      </w:r>
    </w:p>
    <w:p w14:paraId="1743F342" w14:textId="77777777" w:rsidR="00DF65D0" w:rsidRPr="004459BA" w:rsidRDefault="00DF65D0" w:rsidP="00DF65D0">
      <w:pPr>
        <w:pStyle w:val="ListParagraph"/>
        <w:numPr>
          <w:ilvl w:val="0"/>
          <w:numId w:val="1"/>
        </w:numPr>
        <w:spacing w:after="0"/>
      </w:pPr>
      <w:r>
        <w:t xml:space="preserve">Shift </w:t>
      </w:r>
      <w:r w:rsidRPr="004459BA">
        <w:t xml:space="preserve">Supervisor will contact </w:t>
      </w:r>
      <w:r>
        <w:t xml:space="preserve">Authorizing </w:t>
      </w:r>
      <w:r w:rsidRPr="004459BA">
        <w:t>Manager stating reason room cannot be accessed without the key.</w:t>
      </w:r>
    </w:p>
    <w:p w14:paraId="24D7DE9B" w14:textId="77777777" w:rsidR="00DF65D0" w:rsidRPr="004459BA" w:rsidRDefault="00DF65D0" w:rsidP="00DF65D0">
      <w:pPr>
        <w:pStyle w:val="ListParagraph"/>
        <w:numPr>
          <w:ilvl w:val="0"/>
          <w:numId w:val="1"/>
        </w:numPr>
        <w:spacing w:after="0"/>
      </w:pPr>
      <w:r w:rsidRPr="004459BA">
        <w:t xml:space="preserve">Based upon the explanation provided by the Shift Supervisor </w:t>
      </w:r>
      <w:r>
        <w:t xml:space="preserve">the Authorizing Manager </w:t>
      </w:r>
      <w:r w:rsidRPr="004459BA">
        <w:t xml:space="preserve">will authorize access/use of the Warrant Room key by </w:t>
      </w:r>
      <w:r>
        <w:t>providing the current access code to unlock the lock box</w:t>
      </w:r>
      <w:r w:rsidRPr="004459BA">
        <w:t xml:space="preserve">. </w:t>
      </w:r>
    </w:p>
    <w:p w14:paraId="0883998F" w14:textId="77777777" w:rsidR="00DF65D0" w:rsidRPr="004459BA" w:rsidRDefault="00DF65D0" w:rsidP="00DF65D0">
      <w:pPr>
        <w:pStyle w:val="ListParagraph"/>
        <w:numPr>
          <w:ilvl w:val="0"/>
          <w:numId w:val="1"/>
        </w:numPr>
        <w:spacing w:after="0"/>
      </w:pPr>
      <w:r>
        <w:lastRenderedPageBreak/>
        <w:t xml:space="preserve">An incident </w:t>
      </w:r>
      <w:r w:rsidRPr="004459BA">
        <w:t>ticket will be created by the Shift Supervisor explaining the problem in accessing the warrant room.</w:t>
      </w:r>
    </w:p>
    <w:p w14:paraId="3BA6ADBC" w14:textId="77777777" w:rsidR="00DF65D0" w:rsidRPr="004459BA" w:rsidRDefault="00DF65D0" w:rsidP="00DF65D0">
      <w:pPr>
        <w:pStyle w:val="ListParagraph"/>
        <w:numPr>
          <w:ilvl w:val="0"/>
          <w:numId w:val="1"/>
        </w:numPr>
        <w:spacing w:after="0"/>
      </w:pPr>
      <w:r w:rsidRPr="004459BA">
        <w:t xml:space="preserve">By the end of </w:t>
      </w:r>
      <w:r>
        <w:t>the</w:t>
      </w:r>
      <w:r w:rsidRPr="004459BA">
        <w:t xml:space="preserve"> shift, the Shift Supervisor must secure the key inside the lock</w:t>
      </w:r>
      <w:r>
        <w:t xml:space="preserve"> box.</w:t>
      </w:r>
      <w:r w:rsidRPr="004459BA">
        <w:t xml:space="preserve">  If the next shift still needs access to the room, incoming shift supervisor will </w:t>
      </w:r>
      <w:r>
        <w:t>contact the Authorizing Manager to access the key</w:t>
      </w:r>
      <w:r w:rsidRPr="004459BA">
        <w:t xml:space="preserve"> following the same process from the first step. The </w:t>
      </w:r>
      <w:r>
        <w:t xml:space="preserve">procedure to return the key is same as before. </w:t>
      </w:r>
      <w:r w:rsidRPr="004459BA">
        <w:t xml:space="preserve"> </w:t>
      </w:r>
    </w:p>
    <w:p w14:paraId="0463D446" w14:textId="77777777" w:rsidR="00DF65D0" w:rsidRDefault="00DF65D0" w:rsidP="00DF65D0">
      <w:pPr>
        <w:pStyle w:val="ListParagraph"/>
        <w:numPr>
          <w:ilvl w:val="0"/>
          <w:numId w:val="1"/>
        </w:numPr>
        <w:spacing w:after="0"/>
      </w:pPr>
      <w:r>
        <w:t xml:space="preserve">The incident ticket should now be updated indicating resolution of the access problem and the return of the key to the lock box. </w:t>
      </w:r>
    </w:p>
    <w:p w14:paraId="04D34625" w14:textId="77777777" w:rsidR="00DF65D0" w:rsidRPr="00492CBB" w:rsidRDefault="00DF65D0" w:rsidP="00DF65D0">
      <w:pPr>
        <w:pStyle w:val="ListParagraph"/>
        <w:numPr>
          <w:ilvl w:val="0"/>
          <w:numId w:val="1"/>
        </w:numPr>
        <w:spacing w:after="0"/>
      </w:pPr>
      <w:r w:rsidRPr="00492CBB">
        <w:t xml:space="preserve">The Manager of </w:t>
      </w:r>
      <w:r>
        <w:t xml:space="preserve">Computer </w:t>
      </w:r>
      <w:r w:rsidRPr="00492CBB">
        <w:t>Operations will conduct a review of the incident the next business day. Documentation of the incident could be subject to regular review by the Director at his discretion.</w:t>
      </w:r>
      <w:r>
        <w:t xml:space="preserve"> The Manager or Director will reset the passcode for the lockbox to a new value in preparation for the next time it is needed.</w:t>
      </w:r>
    </w:p>
    <w:p w14:paraId="38369C35" w14:textId="77777777" w:rsidR="00DF65D0" w:rsidRDefault="00DF65D0" w:rsidP="00DF65D0">
      <w:pPr>
        <w:spacing w:after="0"/>
        <w:rPr>
          <w:highlight w:val="yellow"/>
        </w:rPr>
      </w:pPr>
    </w:p>
    <w:p w14:paraId="221381E2" w14:textId="77777777" w:rsidR="00DF65D0" w:rsidRDefault="00DF65D0" w:rsidP="00DF65D0">
      <w:pPr>
        <w:spacing w:after="0"/>
      </w:pPr>
    </w:p>
    <w:p w14:paraId="616A92C4" w14:textId="77777777" w:rsidR="00DF65D0" w:rsidRDefault="00DF65D0" w:rsidP="00DF65D0">
      <w:pPr>
        <w:spacing w:after="0"/>
      </w:pPr>
    </w:p>
    <w:p w14:paraId="508D56F9" w14:textId="77777777" w:rsidR="00DF65D0" w:rsidRDefault="00DF65D0" w:rsidP="00DF65D0">
      <w:pPr>
        <w:spacing w:after="0"/>
      </w:pPr>
    </w:p>
    <w:p w14:paraId="594E6C44" w14:textId="77777777" w:rsidR="00DF65D0" w:rsidRDefault="00DF65D0" w:rsidP="00DF65D0">
      <w:pPr>
        <w:spacing w:after="0"/>
      </w:pPr>
      <w:r w:rsidRPr="00492CBB">
        <w:t>List of Managers who can authorize use of key for Warrant room access</w:t>
      </w:r>
      <w:r>
        <w:t xml:space="preserve"> </w:t>
      </w:r>
    </w:p>
    <w:p w14:paraId="309C566E" w14:textId="77777777" w:rsidR="00DF65D0" w:rsidRPr="006B4F61" w:rsidRDefault="00DF65D0" w:rsidP="00DF65D0">
      <w:pPr>
        <w:spacing w:after="0"/>
        <w:rPr>
          <w:u w:val="single"/>
        </w:rPr>
      </w:pPr>
      <w:r>
        <w:t xml:space="preserve">Date of last review: as of </w:t>
      </w:r>
      <w:r>
        <w:rPr>
          <w:u w:val="single"/>
        </w:rPr>
        <w:t xml:space="preserve">  Mar. 07, 2024  </w:t>
      </w:r>
      <w:r w:rsidRPr="003D2646">
        <w:t xml:space="preserve">                               Reviewed by</w:t>
      </w:r>
      <w:r>
        <w:t>/Date</w:t>
      </w:r>
      <w:r w:rsidRPr="003D2646">
        <w:t>:</w:t>
      </w:r>
      <w:r>
        <w:t xml:space="preserve"> </w:t>
      </w:r>
      <w:r>
        <w:rPr>
          <w:u w:val="single"/>
        </w:rPr>
        <w:t>____________________</w:t>
      </w:r>
    </w:p>
    <w:p w14:paraId="78AC78BF" w14:textId="29ACF546" w:rsidR="00DF65D0" w:rsidRDefault="00742392" w:rsidP="00DF65D0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6379A85" wp14:editId="76B57095">
                <wp:simplePos x="0" y="0"/>
                <wp:positionH relativeFrom="column">
                  <wp:posOffset>0</wp:posOffset>
                </wp:positionH>
                <wp:positionV relativeFrom="paragraph">
                  <wp:posOffset>80010</wp:posOffset>
                </wp:positionV>
                <wp:extent cx="5796915" cy="8890"/>
                <wp:effectExtent l="9525" t="9525" r="13335" b="10160"/>
                <wp:wrapNone/>
                <wp:docPr id="1782945933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96915" cy="88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4579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492183" id="Straight Connector 2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456.4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" strokecolor="#4579b8"/>
            </w:pict>
          </mc:Fallback>
        </mc:AlternateContent>
      </w:r>
    </w:p>
    <w:p w14:paraId="0BA13FD6" w14:textId="77777777" w:rsidR="00DF65D0" w:rsidRDefault="00DF65D0" w:rsidP="00DF65D0">
      <w:pPr>
        <w:spacing w:after="0"/>
      </w:pPr>
      <w:r w:rsidRPr="00273883">
        <w:rPr>
          <w:b/>
          <w:u w:val="single"/>
        </w:rPr>
        <w:t>Name</w:t>
      </w:r>
      <w:r w:rsidRPr="00273883">
        <w:tab/>
      </w:r>
      <w:r w:rsidRPr="00273883">
        <w:tab/>
      </w:r>
      <w:r w:rsidRPr="00273883">
        <w:tab/>
      </w:r>
      <w:r w:rsidRPr="00273883">
        <w:rPr>
          <w:b/>
          <w:u w:val="single"/>
        </w:rPr>
        <w:t>Title</w:t>
      </w:r>
      <w:r w:rsidRPr="00273883">
        <w:tab/>
      </w:r>
      <w:r w:rsidRPr="00273883">
        <w:tab/>
      </w:r>
      <w:r w:rsidRPr="00273883">
        <w:rPr>
          <w:b/>
          <w:u w:val="single"/>
        </w:rPr>
        <w:t>Phone</w:t>
      </w:r>
      <w:r w:rsidRPr="00273883">
        <w:t xml:space="preserve"> #</w:t>
      </w:r>
    </w:p>
    <w:p w14:paraId="441A9F60" w14:textId="77777777" w:rsidR="00DF65D0" w:rsidRDefault="00DF65D0" w:rsidP="00DF65D0">
      <w:pPr>
        <w:spacing w:after="0"/>
      </w:pPr>
      <w:r>
        <w:t>Rolando Mendoza           DC Mgr</w:t>
      </w:r>
      <w:r>
        <w:tab/>
      </w:r>
      <w:r>
        <w:tab/>
        <w:t>(562) 745-4781</w:t>
      </w:r>
    </w:p>
    <w:p w14:paraId="4C610D47" w14:textId="77777777" w:rsidR="00DF65D0" w:rsidRDefault="00DF65D0" w:rsidP="00DF65D0">
      <w:pPr>
        <w:spacing w:after="0"/>
      </w:pPr>
      <w:r>
        <w:t>Jack Dickinson</w:t>
      </w:r>
      <w:r>
        <w:tab/>
      </w:r>
      <w:r>
        <w:tab/>
        <w:t>DC Mgr</w:t>
      </w:r>
      <w:r>
        <w:tab/>
      </w:r>
      <w:r>
        <w:tab/>
        <w:t>(562) 480-7748</w:t>
      </w:r>
    </w:p>
    <w:p w14:paraId="424729BF" w14:textId="77777777" w:rsidR="00DF65D0" w:rsidRDefault="00DF65D0" w:rsidP="00DF65D0">
      <w:pPr>
        <w:spacing w:after="0"/>
      </w:pPr>
      <w:r>
        <w:t>Loren Mitchell</w:t>
      </w:r>
      <w:r>
        <w:tab/>
      </w:r>
      <w:r>
        <w:tab/>
        <w:t>DC Mgr</w:t>
      </w:r>
      <w:r>
        <w:tab/>
      </w:r>
      <w:r>
        <w:tab/>
        <w:t>(562) 335-4312</w:t>
      </w:r>
    </w:p>
    <w:p w14:paraId="3F194CC5" w14:textId="77777777" w:rsidR="00DF65D0" w:rsidRDefault="00DF65D0" w:rsidP="00DF65D0">
      <w:pPr>
        <w:spacing w:after="0"/>
      </w:pPr>
      <w:r>
        <w:t>Anthony Lucich</w:t>
      </w:r>
      <w:r>
        <w:tab/>
      </w:r>
      <w:r>
        <w:tab/>
        <w:t>TIS Dir</w:t>
      </w:r>
      <w:r>
        <w:tab/>
      </w:r>
      <w:r>
        <w:tab/>
        <w:t xml:space="preserve">(562) </w:t>
      </w:r>
      <w:r>
        <w:tab/>
      </w:r>
      <w:r>
        <w:tab/>
      </w:r>
      <w:r>
        <w:tab/>
        <w:t>(310) 748-5623</w:t>
      </w:r>
    </w:p>
    <w:p w14:paraId="48A2E6E0" w14:textId="77777777" w:rsidR="00DF65D0" w:rsidRDefault="00DF65D0" w:rsidP="00DF65D0">
      <w:pPr>
        <w:spacing w:after="0"/>
      </w:pPr>
      <w:r>
        <w:t>Greg Lindner</w:t>
      </w:r>
      <w:r>
        <w:tab/>
      </w:r>
      <w:r>
        <w:tab/>
        <w:t>CTO</w:t>
      </w:r>
      <w:r>
        <w:tab/>
      </w:r>
      <w:r>
        <w:tab/>
        <w:t>(562) 225-7731</w:t>
      </w:r>
    </w:p>
    <w:p w14:paraId="2C7FF9E4" w14:textId="77777777" w:rsidR="00DF65D0" w:rsidRDefault="00DF65D0" w:rsidP="00DF65D0">
      <w:pPr>
        <w:spacing w:after="0"/>
      </w:pPr>
    </w:p>
    <w:p w14:paraId="44A2637D" w14:textId="77777777" w:rsidR="00DF65D0" w:rsidRPr="00A7473A" w:rsidRDefault="00DF65D0" w:rsidP="00DF65D0">
      <w:pPr>
        <w:spacing w:after="0"/>
        <w:rPr>
          <w:b/>
          <w:u w:val="single"/>
        </w:rPr>
      </w:pPr>
      <w:r>
        <w:rPr>
          <w:b/>
          <w:u w:val="single"/>
        </w:rPr>
        <w:br w:type="page"/>
      </w:r>
      <w:r w:rsidRPr="00273883">
        <w:rPr>
          <w:b/>
          <w:highlight w:val="lightGray"/>
          <w:u w:val="single"/>
        </w:rPr>
        <w:lastRenderedPageBreak/>
        <w:t>Key Access Log fo</w:t>
      </w:r>
      <w:r>
        <w:rPr>
          <w:b/>
          <w:highlight w:val="lightGray"/>
          <w:u w:val="single"/>
        </w:rPr>
        <w:t>r</w:t>
      </w:r>
      <w:r w:rsidRPr="00273883">
        <w:rPr>
          <w:b/>
          <w:highlight w:val="lightGray"/>
          <w:u w:val="single"/>
        </w:rPr>
        <w:t xml:space="preserve"> Off Hours Access to Warrant Room EC-168</w:t>
      </w:r>
    </w:p>
    <w:p w14:paraId="24CF8D13" w14:textId="77777777" w:rsidR="00DF65D0" w:rsidRDefault="00DF65D0" w:rsidP="00DF65D0">
      <w:pPr>
        <w:spacing w:after="0"/>
      </w:pPr>
    </w:p>
    <w:p w14:paraId="4963E380" w14:textId="47031407" w:rsidR="00DF65D0" w:rsidRDefault="00742392" w:rsidP="00DF65D0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E2F8D20" wp14:editId="25CD109D">
                <wp:simplePos x="0" y="0"/>
                <wp:positionH relativeFrom="column">
                  <wp:posOffset>327660</wp:posOffset>
                </wp:positionH>
                <wp:positionV relativeFrom="paragraph">
                  <wp:posOffset>144145</wp:posOffset>
                </wp:positionV>
                <wp:extent cx="1984375" cy="0"/>
                <wp:effectExtent l="13335" t="11430" r="12065" b="7620"/>
                <wp:wrapNone/>
                <wp:docPr id="1912189502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43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4579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E4046E" id="Straight Connector 5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.8pt,11.35pt" to="182.0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" strokecolor="#4579b8"/>
            </w:pict>
          </mc:Fallback>
        </mc:AlternateContent>
      </w:r>
      <w:r w:rsidR="00DF65D0">
        <w:t>Date:</w:t>
      </w:r>
    </w:p>
    <w:p w14:paraId="181B77ED" w14:textId="77777777" w:rsidR="00DF65D0" w:rsidRDefault="00DF65D0" w:rsidP="00DF65D0">
      <w:pPr>
        <w:spacing w:after="0"/>
      </w:pPr>
    </w:p>
    <w:p w14:paraId="70D46B14" w14:textId="2CD0DC13" w:rsidR="00DF65D0" w:rsidRDefault="00742392" w:rsidP="00DF65D0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145CFEE" wp14:editId="3D742C36">
                <wp:simplePos x="0" y="0"/>
                <wp:positionH relativeFrom="column">
                  <wp:posOffset>327660</wp:posOffset>
                </wp:positionH>
                <wp:positionV relativeFrom="paragraph">
                  <wp:posOffset>173990</wp:posOffset>
                </wp:positionV>
                <wp:extent cx="2078990" cy="0"/>
                <wp:effectExtent l="13335" t="5080" r="12700" b="13970"/>
                <wp:wrapNone/>
                <wp:docPr id="236885440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789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4579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0612E7" id="Straight Connector 4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.8pt,13.7pt" to="189.5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" strokecolor="#4579b8"/>
            </w:pict>
          </mc:Fallback>
        </mc:AlternateContent>
      </w:r>
      <w:r w:rsidR="00DF65D0">
        <w:t>Time:</w:t>
      </w:r>
    </w:p>
    <w:p w14:paraId="201CD002" w14:textId="77777777" w:rsidR="00DF65D0" w:rsidRDefault="00DF65D0" w:rsidP="00DF65D0">
      <w:pPr>
        <w:spacing w:after="0"/>
      </w:pPr>
    </w:p>
    <w:p w14:paraId="0C64AC61" w14:textId="77777777" w:rsidR="00DF65D0" w:rsidRDefault="00DF65D0" w:rsidP="00DF65D0">
      <w:pPr>
        <w:spacing w:after="0"/>
      </w:pPr>
    </w:p>
    <w:p w14:paraId="0D35BBF0" w14:textId="77777777" w:rsidR="00DF65D0" w:rsidRDefault="00DF65D0" w:rsidP="00DF65D0">
      <w:pPr>
        <w:spacing w:after="0"/>
      </w:pPr>
    </w:p>
    <w:p w14:paraId="6177B097" w14:textId="58210B1E" w:rsidR="00DF65D0" w:rsidRDefault="00742392" w:rsidP="00DF65D0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46A5FF" wp14:editId="2E5042D7">
                <wp:simplePos x="0" y="0"/>
                <wp:positionH relativeFrom="column">
                  <wp:posOffset>1354455</wp:posOffset>
                </wp:positionH>
                <wp:positionV relativeFrom="paragraph">
                  <wp:posOffset>161290</wp:posOffset>
                </wp:positionV>
                <wp:extent cx="1164590" cy="0"/>
                <wp:effectExtent l="11430" t="5080" r="5080" b="13970"/>
                <wp:wrapNone/>
                <wp:docPr id="739348363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645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4579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EC3E60" id="Straight Connector 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6.65pt,12.7pt" to="198.3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" strokecolor="#4579b8"/>
            </w:pict>
          </mc:Fallback>
        </mc:AlternateContent>
      </w:r>
      <w:r w:rsidR="00DF65D0">
        <w:t>Problem Ticket number:</w:t>
      </w:r>
    </w:p>
    <w:p w14:paraId="47BE78DB" w14:textId="77777777" w:rsidR="00DF65D0" w:rsidRDefault="00DF65D0" w:rsidP="00DF65D0">
      <w:pPr>
        <w:spacing w:after="0"/>
      </w:pPr>
    </w:p>
    <w:p w14:paraId="712F47E4" w14:textId="6BC1A033" w:rsidR="00DF65D0" w:rsidRDefault="00742392" w:rsidP="00DF65D0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75AD485" wp14:editId="671A01BD">
                <wp:simplePos x="0" y="0"/>
                <wp:positionH relativeFrom="column">
                  <wp:posOffset>0</wp:posOffset>
                </wp:positionH>
                <wp:positionV relativeFrom="paragraph">
                  <wp:posOffset>100965</wp:posOffset>
                </wp:positionV>
                <wp:extent cx="4097655" cy="8890"/>
                <wp:effectExtent l="9525" t="13335" r="7620" b="6350"/>
                <wp:wrapNone/>
                <wp:docPr id="42508009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097655" cy="88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4579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5D759B" id="Straight Connector 3" o:spid="_x0000_s1026" style="position:absolute;flip:y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95pt" to="322.6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" strokecolor="#4579b8"/>
            </w:pict>
          </mc:Fallback>
        </mc:AlternateContent>
      </w:r>
    </w:p>
    <w:p w14:paraId="3DE5E9F8" w14:textId="77777777" w:rsidR="00DF65D0" w:rsidRDefault="00DF65D0" w:rsidP="00DF65D0">
      <w:pPr>
        <w:spacing w:after="0"/>
      </w:pPr>
      <w:r>
        <w:t>Name of Supervisor Requesting Key</w:t>
      </w:r>
    </w:p>
    <w:p w14:paraId="384D978D" w14:textId="77777777" w:rsidR="00DF65D0" w:rsidRDefault="00DF65D0" w:rsidP="00DF65D0">
      <w:pPr>
        <w:spacing w:after="0"/>
      </w:pPr>
    </w:p>
    <w:p w14:paraId="13BBC881" w14:textId="6E68A75D" w:rsidR="00DF65D0" w:rsidRDefault="00742392" w:rsidP="00DF65D0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97C497" wp14:editId="6EAC98A3">
                <wp:simplePos x="0" y="0"/>
                <wp:positionH relativeFrom="column">
                  <wp:posOffset>0</wp:posOffset>
                </wp:positionH>
                <wp:positionV relativeFrom="paragraph">
                  <wp:posOffset>100965</wp:posOffset>
                </wp:positionV>
                <wp:extent cx="4097655" cy="8890"/>
                <wp:effectExtent l="9525" t="10795" r="7620" b="8890"/>
                <wp:wrapNone/>
                <wp:docPr id="1203656211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097655" cy="88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4579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92C8DF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95pt" to="322.6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" strokecolor="#4579b8"/>
            </w:pict>
          </mc:Fallback>
        </mc:AlternateContent>
      </w:r>
    </w:p>
    <w:p w14:paraId="2607ACE5" w14:textId="77777777" w:rsidR="00DF65D0" w:rsidRDefault="00DF65D0" w:rsidP="00DF65D0">
      <w:pPr>
        <w:spacing w:after="0"/>
      </w:pPr>
      <w:r w:rsidRPr="00273883">
        <w:rPr>
          <w:highlight w:val="lightGray"/>
        </w:rPr>
        <w:t>Name of Security Officer Providing Access to Lock Box</w:t>
      </w:r>
    </w:p>
    <w:p w14:paraId="0F80913B" w14:textId="77777777" w:rsidR="00DF65D0" w:rsidRDefault="00DF65D0" w:rsidP="00DF65D0">
      <w:pPr>
        <w:spacing w:after="0"/>
      </w:pPr>
    </w:p>
    <w:p w14:paraId="52503536" w14:textId="2B094617" w:rsidR="00DF65D0" w:rsidRDefault="00742392" w:rsidP="00DF65D0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5D9945" wp14:editId="098E16B1">
                <wp:simplePos x="0" y="0"/>
                <wp:positionH relativeFrom="column">
                  <wp:posOffset>0</wp:posOffset>
                </wp:positionH>
                <wp:positionV relativeFrom="paragraph">
                  <wp:posOffset>100965</wp:posOffset>
                </wp:positionV>
                <wp:extent cx="4097655" cy="8890"/>
                <wp:effectExtent l="9525" t="8890" r="7620" b="10795"/>
                <wp:wrapNone/>
                <wp:docPr id="37588793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097655" cy="88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4579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DDC95B" id="Straight Connector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95pt" to="322.6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" strokecolor="#4579b8"/>
            </w:pict>
          </mc:Fallback>
        </mc:AlternateContent>
      </w:r>
    </w:p>
    <w:p w14:paraId="6A163BF8" w14:textId="77777777" w:rsidR="00DF65D0" w:rsidRDefault="00DF65D0" w:rsidP="00DF65D0">
      <w:pPr>
        <w:spacing w:after="0"/>
      </w:pPr>
    </w:p>
    <w:p w14:paraId="720793C0" w14:textId="77777777" w:rsidR="00DF65D0" w:rsidRDefault="00DF65D0" w:rsidP="00DF65D0">
      <w:pPr>
        <w:spacing w:after="0"/>
      </w:pPr>
    </w:p>
    <w:p w14:paraId="27BC13DA" w14:textId="77777777" w:rsidR="00DF65D0" w:rsidRDefault="00DF65D0" w:rsidP="00DF65D0">
      <w:pPr>
        <w:spacing w:after="0"/>
      </w:pPr>
      <w:r>
        <w:t>Key return Log</w:t>
      </w:r>
    </w:p>
    <w:p w14:paraId="755269A2" w14:textId="77777777" w:rsidR="00DF65D0" w:rsidRDefault="00DF65D0" w:rsidP="00DF65D0">
      <w:pPr>
        <w:spacing w:after="0"/>
      </w:pPr>
    </w:p>
    <w:p w14:paraId="75AB6B14" w14:textId="7AE1D31D" w:rsidR="00DF65D0" w:rsidRDefault="00742392" w:rsidP="00DF65D0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CD9954" wp14:editId="17E9AEC1">
                <wp:simplePos x="0" y="0"/>
                <wp:positionH relativeFrom="column">
                  <wp:posOffset>327660</wp:posOffset>
                </wp:positionH>
                <wp:positionV relativeFrom="paragraph">
                  <wp:posOffset>144145</wp:posOffset>
                </wp:positionV>
                <wp:extent cx="1984375" cy="0"/>
                <wp:effectExtent l="13335" t="13335" r="12065" b="5715"/>
                <wp:wrapNone/>
                <wp:docPr id="1937342582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43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4579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2916F5" id="Straight Connector 6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.8pt,11.35pt" to="182.0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" strokecolor="#4579b8"/>
            </w:pict>
          </mc:Fallback>
        </mc:AlternateContent>
      </w:r>
      <w:r w:rsidR="00DF65D0">
        <w:t>Date:</w:t>
      </w:r>
    </w:p>
    <w:p w14:paraId="4C37C897" w14:textId="77777777" w:rsidR="00DF65D0" w:rsidRDefault="00DF65D0" w:rsidP="00DF65D0">
      <w:pPr>
        <w:spacing w:after="0"/>
      </w:pPr>
    </w:p>
    <w:p w14:paraId="1317191B" w14:textId="406F7B97" w:rsidR="00DF65D0" w:rsidRDefault="00742392" w:rsidP="00DF65D0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27FEAE7" wp14:editId="4CA71222">
                <wp:simplePos x="0" y="0"/>
                <wp:positionH relativeFrom="column">
                  <wp:posOffset>327660</wp:posOffset>
                </wp:positionH>
                <wp:positionV relativeFrom="paragraph">
                  <wp:posOffset>173990</wp:posOffset>
                </wp:positionV>
                <wp:extent cx="2078990" cy="0"/>
                <wp:effectExtent l="13335" t="6985" r="12700" b="12065"/>
                <wp:wrapNone/>
                <wp:docPr id="2015470353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789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4579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D1F715" id="Straight Connector 7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.8pt,13.7pt" to="189.5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" strokecolor="#4579b8"/>
            </w:pict>
          </mc:Fallback>
        </mc:AlternateContent>
      </w:r>
      <w:r w:rsidR="00DF65D0">
        <w:t>Time:</w:t>
      </w:r>
    </w:p>
    <w:p w14:paraId="782AE8E3" w14:textId="77777777" w:rsidR="00DF65D0" w:rsidRDefault="00DF65D0" w:rsidP="00DF65D0">
      <w:pPr>
        <w:spacing w:after="0"/>
      </w:pPr>
    </w:p>
    <w:p w14:paraId="213542A1" w14:textId="10D32980" w:rsidR="00DF65D0" w:rsidRDefault="00742392" w:rsidP="00DF65D0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639363" wp14:editId="5604CA56">
                <wp:simplePos x="0" y="0"/>
                <wp:positionH relativeFrom="column">
                  <wp:posOffset>1354455</wp:posOffset>
                </wp:positionH>
                <wp:positionV relativeFrom="paragraph">
                  <wp:posOffset>161290</wp:posOffset>
                </wp:positionV>
                <wp:extent cx="1164590" cy="0"/>
                <wp:effectExtent l="11430" t="5715" r="5080" b="13335"/>
                <wp:wrapNone/>
                <wp:docPr id="1864062323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645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4579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4BCFCA" id="Straight Connector 1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6.65pt,12.7pt" to="198.3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" strokecolor="#4579b8"/>
            </w:pict>
          </mc:Fallback>
        </mc:AlternateContent>
      </w:r>
      <w:r w:rsidR="00DF65D0">
        <w:t>Problem Ticket number:</w:t>
      </w:r>
    </w:p>
    <w:p w14:paraId="1349DF33" w14:textId="77777777" w:rsidR="00DF65D0" w:rsidRDefault="00DF65D0" w:rsidP="00DF65D0">
      <w:pPr>
        <w:spacing w:after="0"/>
      </w:pPr>
    </w:p>
    <w:p w14:paraId="140470A9" w14:textId="06735695" w:rsidR="00DF65D0" w:rsidRDefault="00742392" w:rsidP="00DF65D0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719ECEB" wp14:editId="38894D9D">
                <wp:simplePos x="0" y="0"/>
                <wp:positionH relativeFrom="column">
                  <wp:posOffset>0</wp:posOffset>
                </wp:positionH>
                <wp:positionV relativeFrom="paragraph">
                  <wp:posOffset>100965</wp:posOffset>
                </wp:positionV>
                <wp:extent cx="4097655" cy="8890"/>
                <wp:effectExtent l="9525" t="13335" r="7620" b="6350"/>
                <wp:wrapNone/>
                <wp:docPr id="125564610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097655" cy="88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4579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46FD33" id="Straight Connector 8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95pt" to="322.6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" strokecolor="#4579b8"/>
            </w:pict>
          </mc:Fallback>
        </mc:AlternateContent>
      </w:r>
    </w:p>
    <w:p w14:paraId="0962C1AA" w14:textId="77777777" w:rsidR="00DF65D0" w:rsidRDefault="00DF65D0" w:rsidP="00DF65D0">
      <w:pPr>
        <w:spacing w:after="0"/>
      </w:pPr>
      <w:r>
        <w:t>Name of Supervisor Returning Key</w:t>
      </w:r>
    </w:p>
    <w:p w14:paraId="2CAC4810" w14:textId="77777777" w:rsidR="00DF65D0" w:rsidRDefault="00DF65D0" w:rsidP="00DF65D0"/>
    <w:p w14:paraId="68555538" w14:textId="014A4F0A" w:rsidR="00DF65D0" w:rsidRDefault="00742392" w:rsidP="00DF65D0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A2D6CE" wp14:editId="00601676">
                <wp:simplePos x="0" y="0"/>
                <wp:positionH relativeFrom="column">
                  <wp:posOffset>0</wp:posOffset>
                </wp:positionH>
                <wp:positionV relativeFrom="paragraph">
                  <wp:posOffset>100965</wp:posOffset>
                </wp:positionV>
                <wp:extent cx="4097655" cy="8890"/>
                <wp:effectExtent l="9525" t="5080" r="7620" b="5080"/>
                <wp:wrapNone/>
                <wp:docPr id="1356776304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097655" cy="88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4579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956B88" id="Straight Connector 8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95pt" to="322.6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" strokecolor="#4579b8"/>
            </w:pict>
          </mc:Fallback>
        </mc:AlternateContent>
      </w:r>
    </w:p>
    <w:p w14:paraId="2CB32328" w14:textId="77777777" w:rsidR="00DF65D0" w:rsidRDefault="00DF65D0" w:rsidP="00DF65D0">
      <w:pPr>
        <w:spacing w:after="0"/>
      </w:pPr>
      <w:r w:rsidRPr="00273883">
        <w:rPr>
          <w:highlight w:val="lightGray"/>
        </w:rPr>
        <w:t>Name of Security Officer securing lock box inside Desk Drawer</w:t>
      </w:r>
    </w:p>
    <w:p w14:paraId="6F5878E4" w14:textId="77777777" w:rsidR="00DF65D0" w:rsidRDefault="00DF65D0" w:rsidP="00DF65D0">
      <w:pPr>
        <w:spacing w:after="0"/>
      </w:pPr>
    </w:p>
    <w:p w14:paraId="3022A7FC" w14:textId="36A451D7" w:rsidR="00DF65D0" w:rsidRDefault="00742392" w:rsidP="00DF65D0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1751BC" wp14:editId="56CDF7B2">
                <wp:simplePos x="0" y="0"/>
                <wp:positionH relativeFrom="column">
                  <wp:posOffset>0</wp:posOffset>
                </wp:positionH>
                <wp:positionV relativeFrom="paragraph">
                  <wp:posOffset>100965</wp:posOffset>
                </wp:positionV>
                <wp:extent cx="4097655" cy="8890"/>
                <wp:effectExtent l="9525" t="12065" r="7620" b="7620"/>
                <wp:wrapNone/>
                <wp:docPr id="1440239442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097655" cy="88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4579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75128D" id="Straight Connector 3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95pt" to="322.6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" strokecolor="#4579b8"/>
            </w:pict>
          </mc:Fallback>
        </mc:AlternateContent>
      </w:r>
    </w:p>
    <w:p w14:paraId="3C932A6A" w14:textId="77777777" w:rsidR="00DF65D0" w:rsidRDefault="00DF65D0" w:rsidP="00DF65D0">
      <w:r>
        <w:br w:type="page"/>
      </w:r>
      <w:r>
        <w:lastRenderedPageBreak/>
        <w:t xml:space="preserve">List of Authorized Shift Personnel                                </w:t>
      </w:r>
    </w:p>
    <w:p w14:paraId="74CF035D" w14:textId="77777777" w:rsidR="00DF65D0" w:rsidRPr="006B4F61" w:rsidRDefault="00DF65D0" w:rsidP="00DF65D0">
      <w:pPr>
        <w:spacing w:after="0"/>
        <w:rPr>
          <w:u w:val="single"/>
        </w:rPr>
      </w:pPr>
      <w:r>
        <w:t xml:space="preserve">Date of last Review: as of  </w:t>
      </w:r>
      <w:r>
        <w:rPr>
          <w:u w:val="single"/>
        </w:rPr>
        <w:t>05/13/2025</w:t>
      </w:r>
      <w:r w:rsidRPr="003D2646">
        <w:t xml:space="preserve">                               Reviewed by</w:t>
      </w:r>
      <w:r>
        <w:t>/Date</w:t>
      </w:r>
      <w:r w:rsidRPr="003D2646">
        <w:t>:</w:t>
      </w:r>
      <w:r>
        <w:t xml:space="preserve"> </w:t>
      </w:r>
      <w:r>
        <w:rPr>
          <w:u w:val="single"/>
        </w:rPr>
        <w:t>___</w:t>
      </w:r>
      <w:r w:rsidR="003A154C">
        <w:rPr>
          <w:u w:val="single"/>
        </w:rPr>
        <w:t>SDLR  -  5/9/25</w:t>
      </w:r>
      <w:r>
        <w:rPr>
          <w:u w:val="single"/>
        </w:rPr>
        <w:t>___</w:t>
      </w:r>
    </w:p>
    <w:p w14:paraId="44C10557" w14:textId="77777777" w:rsidR="00DF65D0" w:rsidRDefault="00DF65D0" w:rsidP="00DF65D0">
      <w:pPr>
        <w:spacing w:after="0"/>
      </w:pPr>
    </w:p>
    <w:tbl>
      <w:tblPr>
        <w:tblW w:w="9580" w:type="dxa"/>
        <w:tblInd w:w="118" w:type="dxa"/>
        <w:tblLook w:val="04A0" w:firstRow="1" w:lastRow="0" w:firstColumn="1" w:lastColumn="0" w:noHBand="0" w:noVBand="1"/>
      </w:tblPr>
      <w:tblGrid>
        <w:gridCol w:w="2320"/>
        <w:gridCol w:w="2620"/>
        <w:gridCol w:w="4640"/>
      </w:tblGrid>
      <w:tr w:rsidR="00DF65D0" w:rsidRPr="00DF65D0" w14:paraId="73549C55" w14:textId="77777777" w:rsidTr="00DF65D0">
        <w:trPr>
          <w:trHeight w:val="315"/>
        </w:trPr>
        <w:tc>
          <w:tcPr>
            <w:tcW w:w="232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6AC81" w14:textId="77777777" w:rsidR="00DF65D0" w:rsidRPr="00DF65D0" w:rsidRDefault="00DF65D0" w:rsidP="00DF65D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DF65D0">
              <w:rPr>
                <w:rFonts w:eastAsia="Times New Roman" w:cs="Calibri"/>
                <w:color w:val="000000"/>
              </w:rPr>
              <w:t>Name:</w:t>
            </w:r>
          </w:p>
        </w:tc>
        <w:tc>
          <w:tcPr>
            <w:tcW w:w="26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498CC" w14:textId="77777777" w:rsidR="00DF65D0" w:rsidRPr="00DF65D0" w:rsidRDefault="00DF65D0" w:rsidP="00DF65D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DF65D0">
              <w:rPr>
                <w:rFonts w:eastAsia="Times New Roman" w:cs="Calibri"/>
                <w:color w:val="000000"/>
              </w:rPr>
              <w:t>Position</w:t>
            </w:r>
          </w:p>
        </w:tc>
        <w:tc>
          <w:tcPr>
            <w:tcW w:w="46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A68BF9" w14:textId="77777777" w:rsidR="00DF65D0" w:rsidRPr="00DF65D0" w:rsidRDefault="00DF65D0" w:rsidP="00DF65D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DF65D0">
              <w:rPr>
                <w:rFonts w:eastAsia="Times New Roman" w:cs="Calibri"/>
                <w:color w:val="000000"/>
              </w:rPr>
              <w:t>Work hours Monday - Friday</w:t>
            </w:r>
          </w:p>
        </w:tc>
      </w:tr>
      <w:tr w:rsidR="00DF65D0" w:rsidRPr="00DF65D0" w14:paraId="228751B7" w14:textId="77777777" w:rsidTr="00DF65D0">
        <w:trPr>
          <w:trHeight w:val="300"/>
        </w:trPr>
        <w:tc>
          <w:tcPr>
            <w:tcW w:w="23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E5C1F" w14:textId="77777777" w:rsidR="00DF65D0" w:rsidRPr="00DF65D0" w:rsidRDefault="00DF65D0" w:rsidP="00DF65D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DF65D0">
              <w:rPr>
                <w:rFonts w:eastAsia="Times New Roman" w:cs="Calibri"/>
                <w:color w:val="000000"/>
              </w:rPr>
              <w:t>Sender De La Roca</w:t>
            </w:r>
          </w:p>
        </w:tc>
        <w:tc>
          <w:tcPr>
            <w:tcW w:w="26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0D2D3" w14:textId="77777777" w:rsidR="00DF65D0" w:rsidRPr="00DF65D0" w:rsidRDefault="00DF65D0" w:rsidP="00DF65D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DF65D0">
              <w:rPr>
                <w:rFonts w:eastAsia="Times New Roman" w:cs="Calibri"/>
                <w:color w:val="000000"/>
              </w:rPr>
              <w:t>Manager</w:t>
            </w:r>
          </w:p>
        </w:tc>
        <w:tc>
          <w:tcPr>
            <w:tcW w:w="46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44C006" w14:textId="77777777" w:rsidR="00DF65D0" w:rsidRPr="00DF65D0" w:rsidRDefault="00DF65D0" w:rsidP="00DF65D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DF65D0">
              <w:rPr>
                <w:rFonts w:eastAsia="Times New Roman" w:cs="Calibri"/>
                <w:color w:val="000000"/>
              </w:rPr>
              <w:t>07:00-03:30</w:t>
            </w:r>
          </w:p>
        </w:tc>
      </w:tr>
      <w:tr w:rsidR="00DF65D0" w:rsidRPr="00DF65D0" w14:paraId="0EBEE82D" w14:textId="77777777" w:rsidTr="00DF65D0">
        <w:trPr>
          <w:trHeight w:val="300"/>
        </w:trPr>
        <w:tc>
          <w:tcPr>
            <w:tcW w:w="23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6A16A" w14:textId="77777777" w:rsidR="00DF65D0" w:rsidRPr="00DF65D0" w:rsidRDefault="00DF65D0" w:rsidP="00DF65D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DF65D0">
              <w:rPr>
                <w:rFonts w:eastAsia="Times New Roman" w:cs="Calibri"/>
                <w:color w:val="000000"/>
              </w:rPr>
              <w:t>Becky Zambrana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B385F" w14:textId="77777777" w:rsidR="00DF65D0" w:rsidRPr="00DF65D0" w:rsidRDefault="00DF65D0" w:rsidP="00DF65D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DF65D0">
              <w:rPr>
                <w:rFonts w:eastAsia="Times New Roman" w:cs="Calibri"/>
                <w:color w:val="000000"/>
              </w:rPr>
              <w:t>Comp Oper Shift Supv</w:t>
            </w: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2E7EB0" w14:textId="77777777" w:rsidR="00DF65D0" w:rsidRPr="00DF65D0" w:rsidRDefault="00DF65D0" w:rsidP="00DF65D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DF65D0">
              <w:rPr>
                <w:rFonts w:eastAsia="Times New Roman" w:cs="Calibri"/>
                <w:color w:val="000000"/>
              </w:rPr>
              <w:t>07:00-03:30</w:t>
            </w:r>
          </w:p>
        </w:tc>
      </w:tr>
      <w:tr w:rsidR="00DF65D0" w:rsidRPr="00DF65D0" w14:paraId="5FA33001" w14:textId="77777777" w:rsidTr="00DF65D0">
        <w:trPr>
          <w:trHeight w:val="300"/>
        </w:trPr>
        <w:tc>
          <w:tcPr>
            <w:tcW w:w="23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DCFB4" w14:textId="77777777" w:rsidR="00DF65D0" w:rsidRPr="00DF65D0" w:rsidRDefault="00DF65D0" w:rsidP="00DF65D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DF65D0">
              <w:rPr>
                <w:rFonts w:eastAsia="Times New Roman" w:cs="Calibri"/>
                <w:color w:val="000000"/>
              </w:rPr>
              <w:t>Gerard  Untalan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5FF8F" w14:textId="77777777" w:rsidR="00DF65D0" w:rsidRPr="00DF65D0" w:rsidRDefault="00DF65D0" w:rsidP="00DF65D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DF65D0">
              <w:rPr>
                <w:rFonts w:eastAsia="Times New Roman" w:cs="Calibri"/>
                <w:color w:val="000000"/>
              </w:rPr>
              <w:t>Sr Computer Oper</w:t>
            </w: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DA029D" w14:textId="77777777" w:rsidR="00DF65D0" w:rsidRPr="00DF65D0" w:rsidRDefault="00DF65D0" w:rsidP="00DF65D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DF65D0">
              <w:rPr>
                <w:rFonts w:eastAsia="Times New Roman" w:cs="Calibri"/>
                <w:color w:val="000000"/>
              </w:rPr>
              <w:t>07:00-03:30</w:t>
            </w:r>
          </w:p>
        </w:tc>
      </w:tr>
      <w:tr w:rsidR="00DF65D0" w:rsidRPr="00DF65D0" w14:paraId="70C6EDD4" w14:textId="77777777" w:rsidTr="00DF65D0">
        <w:trPr>
          <w:trHeight w:val="300"/>
        </w:trPr>
        <w:tc>
          <w:tcPr>
            <w:tcW w:w="23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570A8" w14:textId="77777777" w:rsidR="00DF65D0" w:rsidRPr="00DF65D0" w:rsidRDefault="00DF65D0" w:rsidP="00DF65D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DF65D0">
              <w:rPr>
                <w:rFonts w:eastAsia="Times New Roman" w:cs="Calibri"/>
                <w:color w:val="000000"/>
              </w:rPr>
              <w:t>Ernest Sosa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F8BC9" w14:textId="77777777" w:rsidR="00DF65D0" w:rsidRPr="00DF65D0" w:rsidRDefault="00DF65D0" w:rsidP="00DF65D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DF65D0">
              <w:rPr>
                <w:rFonts w:eastAsia="Times New Roman" w:cs="Calibri"/>
                <w:color w:val="000000"/>
              </w:rPr>
              <w:t>Comp Oper Shift Supv</w:t>
            </w: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52850B" w14:textId="77777777" w:rsidR="00DF65D0" w:rsidRPr="00DF65D0" w:rsidRDefault="00DF65D0" w:rsidP="00DF65D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DF65D0">
              <w:rPr>
                <w:rFonts w:eastAsia="Times New Roman" w:cs="Calibri"/>
                <w:color w:val="000000"/>
              </w:rPr>
              <w:t>15:00-23:30</w:t>
            </w:r>
          </w:p>
        </w:tc>
      </w:tr>
      <w:tr w:rsidR="00DF65D0" w:rsidRPr="00DF65D0" w14:paraId="39D6E51A" w14:textId="77777777" w:rsidTr="00DF65D0">
        <w:trPr>
          <w:trHeight w:val="300"/>
        </w:trPr>
        <w:tc>
          <w:tcPr>
            <w:tcW w:w="23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EE15E" w14:textId="77777777" w:rsidR="00DF65D0" w:rsidRPr="00DF65D0" w:rsidRDefault="00DF65D0" w:rsidP="00DF65D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DF65D0">
              <w:rPr>
                <w:rFonts w:eastAsia="Times New Roman" w:cs="Calibri"/>
                <w:color w:val="000000"/>
              </w:rPr>
              <w:t>Romeo Castaneda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896A8" w14:textId="77777777" w:rsidR="00DF65D0" w:rsidRPr="00DF65D0" w:rsidRDefault="00DF65D0" w:rsidP="00DF65D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DF65D0">
              <w:rPr>
                <w:rFonts w:eastAsia="Times New Roman" w:cs="Calibri"/>
                <w:color w:val="000000"/>
              </w:rPr>
              <w:t>Sr Computer Oper</w:t>
            </w: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1F89E20" w14:textId="77777777" w:rsidR="00DF65D0" w:rsidRPr="00DF65D0" w:rsidRDefault="00DF65D0" w:rsidP="00DF65D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DF65D0">
              <w:rPr>
                <w:rFonts w:eastAsia="Times New Roman" w:cs="Calibri"/>
                <w:color w:val="000000"/>
              </w:rPr>
              <w:t>15:00-23:30</w:t>
            </w:r>
          </w:p>
        </w:tc>
      </w:tr>
      <w:tr w:rsidR="00DF65D0" w:rsidRPr="00DF65D0" w14:paraId="2DA3CB5C" w14:textId="77777777" w:rsidTr="00DF65D0">
        <w:trPr>
          <w:trHeight w:val="300"/>
        </w:trPr>
        <w:tc>
          <w:tcPr>
            <w:tcW w:w="23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FE820" w14:textId="77777777" w:rsidR="00DF65D0" w:rsidRPr="00DF65D0" w:rsidRDefault="00DF65D0" w:rsidP="00DF65D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DF65D0">
              <w:rPr>
                <w:rFonts w:eastAsia="Times New Roman" w:cs="Calibri"/>
                <w:color w:val="000000"/>
              </w:rPr>
              <w:t>Alfonso Rosete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8B74A" w14:textId="77777777" w:rsidR="00DF65D0" w:rsidRPr="00DF65D0" w:rsidRDefault="00DF65D0" w:rsidP="00DF65D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DF65D0">
              <w:rPr>
                <w:rFonts w:eastAsia="Times New Roman" w:cs="Calibri"/>
                <w:color w:val="000000"/>
              </w:rPr>
              <w:t>Computer Operator</w:t>
            </w: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3C7D67" w14:textId="77777777" w:rsidR="00DF65D0" w:rsidRPr="00DF65D0" w:rsidRDefault="00DF65D0" w:rsidP="00DF65D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DF65D0">
              <w:rPr>
                <w:rFonts w:eastAsia="Times New Roman" w:cs="Calibri"/>
                <w:color w:val="000000"/>
              </w:rPr>
              <w:t>17:00-01:30</w:t>
            </w:r>
          </w:p>
        </w:tc>
      </w:tr>
      <w:tr w:rsidR="00DF65D0" w:rsidRPr="00DF65D0" w14:paraId="056B3933" w14:textId="77777777" w:rsidTr="00DF65D0">
        <w:trPr>
          <w:trHeight w:val="300"/>
        </w:trPr>
        <w:tc>
          <w:tcPr>
            <w:tcW w:w="23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D5452" w14:textId="77777777" w:rsidR="00DF65D0" w:rsidRPr="00DF65D0" w:rsidRDefault="00DF65D0" w:rsidP="00DF65D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DF65D0">
              <w:rPr>
                <w:rFonts w:eastAsia="Times New Roman" w:cs="Calibri"/>
                <w:color w:val="000000"/>
              </w:rPr>
              <w:t>Brandon Liptak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8CE12" w14:textId="77777777" w:rsidR="00DF65D0" w:rsidRPr="00DF65D0" w:rsidRDefault="00DF65D0" w:rsidP="00DF65D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DF65D0">
              <w:rPr>
                <w:rFonts w:eastAsia="Times New Roman" w:cs="Calibri"/>
                <w:color w:val="000000"/>
              </w:rPr>
              <w:t>Sr. Data Control Clerk</w:t>
            </w: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E63AD0" w14:textId="77777777" w:rsidR="00DF65D0" w:rsidRPr="00DF65D0" w:rsidRDefault="00DF65D0" w:rsidP="00DF65D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DF65D0">
              <w:rPr>
                <w:rFonts w:eastAsia="Times New Roman" w:cs="Calibri"/>
                <w:color w:val="000000"/>
              </w:rPr>
              <w:t>19:00-03:30</w:t>
            </w:r>
          </w:p>
        </w:tc>
      </w:tr>
      <w:tr w:rsidR="00DF65D0" w:rsidRPr="00DF65D0" w14:paraId="1F86A65B" w14:textId="77777777" w:rsidTr="00DF65D0">
        <w:trPr>
          <w:trHeight w:val="300"/>
        </w:trPr>
        <w:tc>
          <w:tcPr>
            <w:tcW w:w="23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E01E9" w14:textId="77777777" w:rsidR="00DF65D0" w:rsidRPr="00DF65D0" w:rsidRDefault="00DF65D0" w:rsidP="00DF65D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DF65D0">
              <w:rPr>
                <w:rFonts w:eastAsia="Times New Roman" w:cs="Calibri"/>
                <w:color w:val="000000"/>
              </w:rPr>
              <w:t>Ernest McCullough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C442C" w14:textId="77777777" w:rsidR="00DF65D0" w:rsidRPr="00DF65D0" w:rsidRDefault="00DF65D0" w:rsidP="00DF65D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DF65D0">
              <w:rPr>
                <w:rFonts w:eastAsia="Times New Roman" w:cs="Calibri"/>
                <w:color w:val="000000"/>
              </w:rPr>
              <w:t>Data Control Clerk</w:t>
            </w: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7047FD" w14:textId="77777777" w:rsidR="00DF65D0" w:rsidRPr="00DF65D0" w:rsidRDefault="00DF65D0" w:rsidP="00DF65D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DF65D0">
              <w:rPr>
                <w:rFonts w:eastAsia="Times New Roman" w:cs="Calibri"/>
                <w:color w:val="000000"/>
              </w:rPr>
              <w:t>19:00-03:30</w:t>
            </w:r>
          </w:p>
        </w:tc>
      </w:tr>
      <w:tr w:rsidR="00DF65D0" w:rsidRPr="00DF65D0" w14:paraId="60871AAE" w14:textId="77777777" w:rsidTr="00DF65D0">
        <w:trPr>
          <w:trHeight w:val="300"/>
        </w:trPr>
        <w:tc>
          <w:tcPr>
            <w:tcW w:w="23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8A4B0" w14:textId="77777777" w:rsidR="00DF65D0" w:rsidRPr="00DF65D0" w:rsidRDefault="00DF65D0" w:rsidP="00DF65D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DF65D0">
              <w:rPr>
                <w:rFonts w:eastAsia="Times New Roman" w:cs="Calibri"/>
                <w:color w:val="000000"/>
              </w:rPr>
              <w:t>Judith Cordova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2AD2E" w14:textId="77777777" w:rsidR="00DF65D0" w:rsidRPr="00DF65D0" w:rsidRDefault="00DF65D0" w:rsidP="00DF65D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DF65D0">
              <w:rPr>
                <w:rFonts w:eastAsia="Times New Roman" w:cs="Calibri"/>
                <w:color w:val="000000"/>
              </w:rPr>
              <w:t>Computer Operator</w:t>
            </w: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7AB539" w14:textId="77777777" w:rsidR="00DF65D0" w:rsidRPr="00DF65D0" w:rsidRDefault="00DF65D0" w:rsidP="00DF65D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DF65D0">
              <w:rPr>
                <w:rFonts w:eastAsia="Times New Roman" w:cs="Calibri"/>
                <w:color w:val="000000"/>
              </w:rPr>
              <w:t>20:00-04:30</w:t>
            </w:r>
          </w:p>
        </w:tc>
      </w:tr>
      <w:tr w:rsidR="00DF65D0" w:rsidRPr="00DF65D0" w14:paraId="252B4D7E" w14:textId="77777777" w:rsidTr="00DF65D0">
        <w:trPr>
          <w:trHeight w:val="300"/>
        </w:trPr>
        <w:tc>
          <w:tcPr>
            <w:tcW w:w="23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77049" w14:textId="77777777" w:rsidR="00DF65D0" w:rsidRPr="00DF65D0" w:rsidRDefault="00DF65D0" w:rsidP="00DF65D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DF65D0">
              <w:rPr>
                <w:rFonts w:eastAsia="Times New Roman" w:cs="Calibri"/>
                <w:color w:val="000000"/>
              </w:rPr>
              <w:t>Ricardo Castillo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B69A7" w14:textId="77777777" w:rsidR="00DF65D0" w:rsidRPr="00DF65D0" w:rsidRDefault="00DF65D0" w:rsidP="00DF65D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DF65D0">
              <w:rPr>
                <w:rFonts w:eastAsia="Times New Roman" w:cs="Calibri"/>
                <w:color w:val="000000"/>
              </w:rPr>
              <w:t>Data Control Clerk</w:t>
            </w: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50E9EE" w14:textId="77777777" w:rsidR="00DF65D0" w:rsidRPr="00DF65D0" w:rsidRDefault="00DF65D0" w:rsidP="00DF65D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DF65D0">
              <w:rPr>
                <w:rFonts w:eastAsia="Times New Roman" w:cs="Calibri"/>
                <w:color w:val="000000"/>
              </w:rPr>
              <w:t>21:00-05:30</w:t>
            </w:r>
          </w:p>
        </w:tc>
      </w:tr>
      <w:tr w:rsidR="00DF65D0" w:rsidRPr="00DF65D0" w14:paraId="665DF931" w14:textId="77777777" w:rsidTr="00DF65D0">
        <w:trPr>
          <w:trHeight w:val="300"/>
        </w:trPr>
        <w:tc>
          <w:tcPr>
            <w:tcW w:w="23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8A255" w14:textId="77777777" w:rsidR="00DF65D0" w:rsidRPr="00DF65D0" w:rsidRDefault="00DF65D0" w:rsidP="00DF65D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DF65D0">
              <w:rPr>
                <w:rFonts w:eastAsia="Times New Roman" w:cs="Calibri"/>
                <w:color w:val="000000"/>
              </w:rPr>
              <w:t>Todd Weiler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85C43" w14:textId="77777777" w:rsidR="00DF65D0" w:rsidRPr="00DF65D0" w:rsidRDefault="00DF65D0" w:rsidP="00DF65D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DF65D0">
              <w:rPr>
                <w:rFonts w:eastAsia="Times New Roman" w:cs="Calibri"/>
                <w:color w:val="000000"/>
              </w:rPr>
              <w:t>Sr Computer Oper</w:t>
            </w: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4857D3" w14:textId="77777777" w:rsidR="00DF65D0" w:rsidRPr="00DF65D0" w:rsidRDefault="00DF65D0" w:rsidP="00DF65D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DF65D0">
              <w:rPr>
                <w:rFonts w:eastAsia="Times New Roman" w:cs="Calibri"/>
                <w:color w:val="000000"/>
              </w:rPr>
              <w:t>23:00-07:30</w:t>
            </w:r>
          </w:p>
        </w:tc>
      </w:tr>
      <w:tr w:rsidR="00DF65D0" w:rsidRPr="00DF65D0" w14:paraId="7532A01F" w14:textId="77777777" w:rsidTr="00DF65D0">
        <w:trPr>
          <w:trHeight w:val="315"/>
        </w:trPr>
        <w:tc>
          <w:tcPr>
            <w:tcW w:w="23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DA7D7" w14:textId="77777777" w:rsidR="00DF65D0" w:rsidRPr="00DF65D0" w:rsidRDefault="00DF65D0" w:rsidP="00DF65D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DF65D0">
              <w:rPr>
                <w:rFonts w:eastAsia="Times New Roman" w:cs="Calibri"/>
                <w:color w:val="000000"/>
              </w:rPr>
              <w:t>Don Watanabe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CB12D" w14:textId="77777777" w:rsidR="00DF65D0" w:rsidRPr="00DF65D0" w:rsidRDefault="00DF65D0" w:rsidP="00DF65D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DF65D0">
              <w:rPr>
                <w:rFonts w:eastAsia="Times New Roman" w:cs="Calibri"/>
                <w:color w:val="000000"/>
              </w:rPr>
              <w:t>Comp Oper Shift Supv</w:t>
            </w:r>
          </w:p>
        </w:tc>
        <w:tc>
          <w:tcPr>
            <w:tcW w:w="4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7615E4" w14:textId="77777777" w:rsidR="00DF65D0" w:rsidRPr="00DF65D0" w:rsidRDefault="00DF65D0" w:rsidP="00DF65D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DF65D0">
              <w:rPr>
                <w:rFonts w:eastAsia="Times New Roman" w:cs="Calibri"/>
                <w:color w:val="000000"/>
              </w:rPr>
              <w:t>23:00-07:30</w:t>
            </w:r>
          </w:p>
        </w:tc>
      </w:tr>
    </w:tbl>
    <w:p w14:paraId="3235AC5D" w14:textId="77777777" w:rsidR="00DF65D0" w:rsidRDefault="00DF65D0" w:rsidP="00DF65D0">
      <w:pPr>
        <w:spacing w:after="0"/>
      </w:pPr>
    </w:p>
    <w:p w14:paraId="5022433A" w14:textId="77777777" w:rsidR="00DF65D0" w:rsidRDefault="00DF65D0" w:rsidP="00DF65D0">
      <w:pPr>
        <w:spacing w:after="0"/>
      </w:pPr>
    </w:p>
    <w:p w14:paraId="4D79E0EF" w14:textId="77777777" w:rsidR="00DF65D0" w:rsidRDefault="00DF65D0" w:rsidP="00DF65D0">
      <w:pPr>
        <w:spacing w:after="0"/>
      </w:pPr>
    </w:p>
    <w:p w14:paraId="57B71AFF" w14:textId="77777777" w:rsidR="00351D4D" w:rsidRPr="00467256" w:rsidRDefault="00351D4D" w:rsidP="00F86554">
      <w:pPr>
        <w:spacing w:after="0" w:line="240" w:lineRule="auto"/>
        <w:rPr>
          <w:sz w:val="24"/>
          <w:szCs w:val="24"/>
        </w:rPr>
      </w:pPr>
    </w:p>
    <w:sectPr w:rsidR="00351D4D" w:rsidRPr="00467256" w:rsidSect="00B73458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F492A" w14:textId="77777777" w:rsidR="00B868CB" w:rsidRDefault="00B868CB" w:rsidP="00887A8E">
      <w:pPr>
        <w:spacing w:after="0" w:line="240" w:lineRule="auto"/>
      </w:pPr>
      <w:r>
        <w:separator/>
      </w:r>
    </w:p>
  </w:endnote>
  <w:endnote w:type="continuationSeparator" w:id="0">
    <w:p w14:paraId="461768A6" w14:textId="77777777" w:rsidR="00B868CB" w:rsidRDefault="00B868CB" w:rsidP="00887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82C1" w14:textId="77777777" w:rsidR="00982D88" w:rsidRDefault="00982D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E80FB" w14:textId="77777777" w:rsidR="00B868CB" w:rsidRDefault="00B868CB" w:rsidP="00887A8E">
      <w:pPr>
        <w:spacing w:after="0" w:line="240" w:lineRule="auto"/>
      </w:pPr>
      <w:r>
        <w:separator/>
      </w:r>
    </w:p>
  </w:footnote>
  <w:footnote w:type="continuationSeparator" w:id="0">
    <w:p w14:paraId="23357F36" w14:textId="77777777" w:rsidR="00B868CB" w:rsidRDefault="00B868CB" w:rsidP="00887A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Look w:val="04A0" w:firstRow="1" w:lastRow="0" w:firstColumn="1" w:lastColumn="0" w:noHBand="0" w:noVBand="1"/>
    </w:tblPr>
    <w:tblGrid>
      <w:gridCol w:w="3100"/>
      <w:gridCol w:w="3185"/>
      <w:gridCol w:w="3075"/>
    </w:tblGrid>
    <w:tr w:rsidR="00982D88" w:rsidRPr="00C1390C" w14:paraId="48BBCA2C" w14:textId="77777777" w:rsidTr="00C1390C">
      <w:tc>
        <w:tcPr>
          <w:tcW w:w="3192" w:type="dxa"/>
          <w:shd w:val="clear" w:color="auto" w:fill="auto"/>
        </w:tcPr>
        <w:p w14:paraId="19BEC6C5" w14:textId="77777777" w:rsidR="00982D88" w:rsidRPr="00C1390C" w:rsidRDefault="00982D88">
          <w:pPr>
            <w:pStyle w:val="Header"/>
          </w:pPr>
        </w:p>
        <w:p w14:paraId="46DC27F1" w14:textId="77777777" w:rsidR="00982D88" w:rsidRPr="00C1390C" w:rsidRDefault="00982D88">
          <w:pPr>
            <w:pStyle w:val="Header"/>
            <w:rPr>
              <w:b/>
              <w:i/>
            </w:rPr>
          </w:pPr>
          <w:r w:rsidRPr="00C1390C">
            <w:rPr>
              <w:b/>
              <w:i/>
            </w:rPr>
            <w:t>Technology Services</w:t>
          </w:r>
        </w:p>
        <w:p w14:paraId="06F5211F" w14:textId="77777777" w:rsidR="00982D88" w:rsidRPr="00C1390C" w:rsidRDefault="00982D88">
          <w:pPr>
            <w:pStyle w:val="Header"/>
          </w:pPr>
          <w:r w:rsidRPr="00C1390C">
            <w:rPr>
              <w:b/>
            </w:rPr>
            <w:t>Computer Operations</w:t>
          </w:r>
        </w:p>
      </w:tc>
      <w:tc>
        <w:tcPr>
          <w:tcW w:w="3192" w:type="dxa"/>
          <w:shd w:val="clear" w:color="auto" w:fill="auto"/>
        </w:tcPr>
        <w:p w14:paraId="05044A34" w14:textId="340B2437" w:rsidR="00982D88" w:rsidRPr="00C1390C" w:rsidRDefault="00742392" w:rsidP="00C1390C">
          <w:pPr>
            <w:pStyle w:val="Header"/>
            <w:jc w:val="center"/>
          </w:pPr>
          <w:r w:rsidRPr="008E1D86">
            <w:rPr>
              <w:noProof/>
            </w:rPr>
            <w:drawing>
              <wp:inline distT="0" distB="0" distL="0" distR="0" wp14:anchorId="77215168" wp14:editId="3EADFE8C">
                <wp:extent cx="1800225" cy="5715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022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92" w:type="dxa"/>
          <w:shd w:val="clear" w:color="auto" w:fill="auto"/>
        </w:tcPr>
        <w:p w14:paraId="109F5940" w14:textId="77777777" w:rsidR="00982D88" w:rsidRPr="00C1390C" w:rsidRDefault="00982D88" w:rsidP="00C1390C">
          <w:pPr>
            <w:pStyle w:val="Header"/>
            <w:jc w:val="right"/>
          </w:pPr>
        </w:p>
        <w:p w14:paraId="4C2FB41B" w14:textId="77777777" w:rsidR="00982D88" w:rsidRPr="00C1390C" w:rsidRDefault="00982D88" w:rsidP="00C1390C">
          <w:pPr>
            <w:pStyle w:val="Header"/>
            <w:jc w:val="right"/>
          </w:pPr>
        </w:p>
        <w:p w14:paraId="5D1D5110" w14:textId="77777777" w:rsidR="00982D88" w:rsidRPr="00C1390C" w:rsidRDefault="00711A33" w:rsidP="00C1390C">
          <w:pPr>
            <w:pStyle w:val="Header"/>
            <w:jc w:val="right"/>
          </w:pPr>
          <w:fldSimple w:instr=" NUMPAGES   \* MERGEFORMAT ">
            <w:r w:rsidR="00DC7764">
              <w:rPr>
                <w:noProof/>
              </w:rPr>
              <w:t>1</w:t>
            </w:r>
          </w:fldSimple>
          <w:r w:rsidR="00982D88" w:rsidRPr="00C1390C">
            <w:t xml:space="preserve"> Pages</w:t>
          </w:r>
        </w:p>
      </w:tc>
    </w:tr>
  </w:tbl>
  <w:p w14:paraId="6747E162" w14:textId="77777777" w:rsidR="00982D88" w:rsidRDefault="00982D88" w:rsidP="00887A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83A9E"/>
    <w:multiLevelType w:val="hybridMultilevel"/>
    <w:tmpl w:val="EA00C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53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D3C"/>
    <w:rsid w:val="000D1D55"/>
    <w:rsid w:val="00170877"/>
    <w:rsid w:val="001F5527"/>
    <w:rsid w:val="002771B9"/>
    <w:rsid w:val="0031413D"/>
    <w:rsid w:val="00351D4D"/>
    <w:rsid w:val="003A154C"/>
    <w:rsid w:val="00467256"/>
    <w:rsid w:val="00496587"/>
    <w:rsid w:val="004F2A5F"/>
    <w:rsid w:val="005D3E52"/>
    <w:rsid w:val="00655D3C"/>
    <w:rsid w:val="00711A33"/>
    <w:rsid w:val="00742392"/>
    <w:rsid w:val="007D0443"/>
    <w:rsid w:val="00887A8E"/>
    <w:rsid w:val="009737FA"/>
    <w:rsid w:val="00982D88"/>
    <w:rsid w:val="009F602F"/>
    <w:rsid w:val="00A47760"/>
    <w:rsid w:val="00AC31F8"/>
    <w:rsid w:val="00B177A2"/>
    <w:rsid w:val="00B73458"/>
    <w:rsid w:val="00B868CB"/>
    <w:rsid w:val="00C1390C"/>
    <w:rsid w:val="00C801AB"/>
    <w:rsid w:val="00DA51B2"/>
    <w:rsid w:val="00DC5512"/>
    <w:rsid w:val="00DC7764"/>
    <w:rsid w:val="00DF65D0"/>
    <w:rsid w:val="00E375C1"/>
    <w:rsid w:val="00E863D8"/>
    <w:rsid w:val="00EB72EC"/>
    <w:rsid w:val="00F86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  <w14:docId w14:val="43C7EDF2"/>
  <w15:chartTrackingRefBased/>
  <w15:docId w15:val="{C32DDC7F-9EFC-42F2-9A4B-535248A2E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458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7A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7A8E"/>
  </w:style>
  <w:style w:type="paragraph" w:styleId="Footer">
    <w:name w:val="footer"/>
    <w:basedOn w:val="Normal"/>
    <w:link w:val="FooterChar"/>
    <w:uiPriority w:val="99"/>
    <w:unhideWhenUsed/>
    <w:rsid w:val="00887A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7A8E"/>
  </w:style>
  <w:style w:type="paragraph" w:styleId="BalloonText">
    <w:name w:val="Balloon Text"/>
    <w:basedOn w:val="Normal"/>
    <w:link w:val="BalloonTextChar"/>
    <w:uiPriority w:val="99"/>
    <w:semiHidden/>
    <w:unhideWhenUsed/>
    <w:rsid w:val="00887A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87A8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87A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2771B9"/>
    <w:rPr>
      <w:color w:val="0000FF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351D4D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F65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01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delaroca_sender\Local%20Settings\Temporary%20Internet%20Files\OLK174\Documentation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C5AC027926FF429E73FBA88AD28AFE" ma:contentTypeVersion="3" ma:contentTypeDescription="Create a new document." ma:contentTypeScope="" ma:versionID="f9dd5c31158f4b73e729fb4a157125a8">
  <xsd:schema xmlns:xsd="http://www.w3.org/2001/XMLSchema" xmlns:xs="http://www.w3.org/2001/XMLSchema" xmlns:p="http://schemas.microsoft.com/office/2006/metadata/properties" xmlns:ns2="23b8e3e1-ef73-45c7-ae7d-7604e2dddaaa" targetNamespace="http://schemas.microsoft.com/office/2006/metadata/properties" ma:root="true" ma:fieldsID="507133aaf77b421627dc154fc308c18a" ns2:_="">
    <xsd:import namespace="23b8e3e1-ef73-45c7-ae7d-7604e2ddda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8e3e1-ef73-45c7-ae7d-7604e2ddda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043AC38-F26D-4FAA-92EB-F5FF923CA5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4DC740-22CF-4285-AC94-F8651882F2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b8e3e1-ef73-45c7-ae7d-7604e2ddda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F31B6CA-1D84-461F-8ADA-937DA8B797B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Documentation Template.dot</Template>
  <TotalTime>0</TotalTime>
  <Pages>4</Pages>
  <Words>616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delaroca_sender</dc:creator>
  <cp:keywords/>
  <cp:lastModifiedBy>Tamanna Garg</cp:lastModifiedBy>
  <cp:revision>2</cp:revision>
  <cp:lastPrinted>2012-09-26T05:30:00Z</cp:lastPrinted>
  <dcterms:created xsi:type="dcterms:W3CDTF">2025-05-30T07:07:00Z</dcterms:created>
  <dcterms:modified xsi:type="dcterms:W3CDTF">2025-05-30T07:07:00Z</dcterms:modified>
</cp:coreProperties>
</file>